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B6C4DD" w14:textId="77777777" w:rsidR="00014A8C" w:rsidRPr="00CD5505" w:rsidRDefault="00014A8C" w:rsidP="00084D6F">
      <w:pPr>
        <w:pStyle w:val="Heading2"/>
      </w:pPr>
      <w:bookmarkStart w:id="0" w:name="_Toc341105731"/>
      <w:bookmarkStart w:id="1" w:name="_Toc348015797"/>
      <w:bookmarkStart w:id="2" w:name="_Toc429127540"/>
      <w:bookmarkStart w:id="3" w:name="_Toc433390023"/>
      <w:bookmarkStart w:id="4" w:name="_Toc432509229"/>
      <w:bookmarkStart w:id="5" w:name="_Toc434845779"/>
      <w:bookmarkStart w:id="6" w:name="_Toc3267579"/>
      <w:bookmarkStart w:id="7" w:name="_Toc438002073"/>
      <w:bookmarkStart w:id="8" w:name="_Toc438555813"/>
      <w:bookmarkStart w:id="9" w:name="_Toc438558099"/>
      <w:bookmarkStart w:id="10" w:name="_Toc444241336"/>
      <w:bookmarkStart w:id="11" w:name="_Toc447599900"/>
      <w:bookmarkStart w:id="12" w:name="_Toc447617160"/>
      <w:bookmarkStart w:id="13" w:name="_Toc447619525"/>
      <w:bookmarkStart w:id="14" w:name="_Toc447619627"/>
      <w:bookmarkStart w:id="15" w:name="_Toc447620226"/>
      <w:bookmarkStart w:id="16" w:name="_Toc448557379"/>
      <w:bookmarkStart w:id="17" w:name="_Toc448826932"/>
      <w:bookmarkStart w:id="18" w:name="_Toc448826971"/>
      <w:bookmarkStart w:id="19" w:name="_Toc448894585"/>
      <w:bookmarkStart w:id="20" w:name="_Toc448903014"/>
      <w:bookmarkStart w:id="21" w:name="_Toc449410808"/>
      <w:bookmarkStart w:id="22" w:name="_Toc450530138"/>
      <w:bookmarkStart w:id="23" w:name="_Toc450534351"/>
      <w:bookmarkStart w:id="24" w:name="_Toc450903780"/>
      <w:bookmarkStart w:id="25" w:name="_Toc224016229"/>
      <w:r>
        <w:t>Guided Exercise 1.1</w:t>
      </w:r>
      <w:r w:rsidRPr="00CD5505">
        <w:t>: Set</w:t>
      </w:r>
      <w:r>
        <w:t>ting</w:t>
      </w:r>
      <w:r w:rsidRPr="00CD5505">
        <w:t xml:space="preserve"> up your application development environment</w:t>
      </w:r>
      <w:bookmarkEnd w:id="0"/>
      <w:bookmarkEnd w:id="1"/>
      <w:bookmarkEnd w:id="2"/>
    </w:p>
    <w:p w14:paraId="52AB2D06" w14:textId="77777777" w:rsidR="00014A8C" w:rsidRPr="00CD5505" w:rsidRDefault="00014A8C" w:rsidP="00014A8C">
      <w:pPr>
        <w:pStyle w:val="TopLine"/>
      </w:pPr>
    </w:p>
    <w:p w14:paraId="0BEB17C0" w14:textId="77777777" w:rsidR="00014A8C" w:rsidRPr="00CD5505" w:rsidRDefault="00014A8C" w:rsidP="00014A8C">
      <w:pPr>
        <w:pStyle w:val="Heading5"/>
      </w:pPr>
      <w:r w:rsidRPr="00CD5505">
        <w:t>Page name: l1t</w:t>
      </w:r>
      <w:r>
        <w:t>5</w:t>
      </w:r>
      <w:r w:rsidRPr="00CD5505">
        <w:t>p025</w:t>
      </w:r>
    </w:p>
    <w:p w14:paraId="54FAC8B0" w14:textId="77777777" w:rsidR="00014A8C" w:rsidRPr="00CD5505" w:rsidRDefault="00014A8C" w:rsidP="00014A8C">
      <w:pPr>
        <w:pStyle w:val="BlockText"/>
        <w:rPr>
          <w:vanish/>
        </w:rPr>
      </w:pPr>
      <w:r w:rsidRPr="00CD5505">
        <w:rPr>
          <w:vanish/>
        </w:rPr>
        <w:t>Next: l1t</w:t>
      </w:r>
      <w:r>
        <w:rPr>
          <w:vanish/>
        </w:rPr>
        <w:t>6</w:t>
      </w:r>
      <w:r w:rsidRPr="00CD5505">
        <w:rPr>
          <w:vanish/>
        </w:rPr>
        <w:t>p000</w:t>
      </w:r>
    </w:p>
    <w:p w14:paraId="33F1DAA9" w14:textId="77777777" w:rsidR="00014A8C" w:rsidRPr="00CD5505" w:rsidRDefault="00014A8C" w:rsidP="00014A8C">
      <w:pPr>
        <w:pStyle w:val="Blocklinehidden"/>
      </w:pPr>
      <w:r w:rsidRPr="00CD5505">
        <w:t>Block line</w:t>
      </w:r>
    </w:p>
    <w:p w14:paraId="605E4D40" w14:textId="77777777" w:rsidR="00014A8C" w:rsidRPr="00CD5505" w:rsidRDefault="00014A8C" w:rsidP="00014A8C">
      <w:pPr>
        <w:pStyle w:val="Heading5"/>
      </w:pPr>
      <w:r w:rsidRPr="00CD5505">
        <w:t>Page type</w:t>
      </w:r>
    </w:p>
    <w:p w14:paraId="1CC67182" w14:textId="77777777" w:rsidR="00014A8C" w:rsidRPr="00CD5505" w:rsidRDefault="00014A8C" w:rsidP="00014A8C">
      <w:pPr>
        <w:pStyle w:val="BlockText"/>
        <w:rPr>
          <w:vanish/>
        </w:rPr>
      </w:pPr>
      <w:r w:rsidRPr="00CD5505">
        <w:rPr>
          <w:vanish/>
        </w:rPr>
        <w:t>Guided exercise structure</w:t>
      </w:r>
    </w:p>
    <w:p w14:paraId="03FD593A" w14:textId="77777777" w:rsidR="00014A8C" w:rsidRPr="00CD5505" w:rsidRDefault="00014A8C" w:rsidP="00014A8C">
      <w:pPr>
        <w:pStyle w:val="Blocklinehidden"/>
      </w:pPr>
      <w:r w:rsidRPr="00CD5505">
        <w:t>Block line</w:t>
      </w:r>
    </w:p>
    <w:p w14:paraId="2954C71C" w14:textId="77777777" w:rsidR="00014A8C" w:rsidRPr="00395DC0" w:rsidRDefault="00014A8C" w:rsidP="00014A8C">
      <w:pPr>
        <w:pStyle w:val="Heading5"/>
      </w:pPr>
      <w:r w:rsidRPr="00395DC0">
        <w:t>Graphics/Slide</w:t>
      </w:r>
    </w:p>
    <w:p w14:paraId="34674A20" w14:textId="77777777" w:rsidR="00014A8C" w:rsidRPr="00CD5505" w:rsidRDefault="00014A8C" w:rsidP="00014A8C">
      <w:pPr>
        <w:pStyle w:val="Heading5"/>
        <w:rPr>
          <w:vanish w:val="0"/>
        </w:rPr>
      </w:pPr>
      <w:r w:rsidRPr="00CD5505">
        <w:rPr>
          <w:vanish w:val="0"/>
        </w:rPr>
        <w:t>Overview</w:t>
      </w:r>
    </w:p>
    <w:p w14:paraId="79937601" w14:textId="77777777" w:rsidR="00014A8C" w:rsidRPr="00CD5505" w:rsidRDefault="00014A8C" w:rsidP="00014A8C">
      <w:pPr>
        <w:pStyle w:val="BlockText"/>
      </w:pPr>
      <w:r w:rsidRPr="00CD5505">
        <w:t>In this Guided Exercise, you will prepare your development environment for writing, testing, and debugging an ABL application.</w:t>
      </w:r>
    </w:p>
    <w:p w14:paraId="2922F009" w14:textId="77777777" w:rsidR="00014A8C" w:rsidRPr="00CD5505" w:rsidRDefault="00014A8C" w:rsidP="00014A8C">
      <w:pPr>
        <w:pStyle w:val="BlockText"/>
      </w:pPr>
    </w:p>
    <w:p w14:paraId="3C5F63DC" w14:textId="6028C4C7" w:rsidR="00014A8C" w:rsidRPr="00C90AD5" w:rsidRDefault="00014A8C" w:rsidP="00014A8C">
      <w:pPr>
        <w:pStyle w:val="BlockText"/>
      </w:pPr>
      <w:r w:rsidRPr="00014A8C">
        <w:rPr>
          <w:b/>
        </w:rPr>
        <w:t>Important</w:t>
      </w:r>
      <w:r>
        <w:rPr>
          <w:b/>
        </w:rPr>
        <w:t>:</w:t>
      </w:r>
      <w:r w:rsidRPr="00C90AD5">
        <w:t xml:space="preserve"> You must complete this Guided Exercise to perform subsequent Try It Exercises in this course.</w:t>
      </w:r>
    </w:p>
    <w:p w14:paraId="3286B98D" w14:textId="77777777" w:rsidR="00014A8C" w:rsidRPr="00C90AD5" w:rsidRDefault="00014A8C" w:rsidP="00014A8C">
      <w:pPr>
        <w:pStyle w:val="BlockText"/>
      </w:pPr>
    </w:p>
    <w:p w14:paraId="75892CC3" w14:textId="77777777" w:rsidR="00014A8C" w:rsidRPr="00C90AD5" w:rsidRDefault="00014A8C" w:rsidP="00014A8C">
      <w:pPr>
        <w:pStyle w:val="BlockText"/>
      </w:pPr>
      <w:r>
        <w:t xml:space="preserve">This exercise has 3 parts. </w:t>
      </w:r>
      <w:r w:rsidRPr="00C90AD5">
        <w:t>The exercise steps take approximately 30 minutes to complete. You perform this exercise in</w:t>
      </w:r>
      <w:r>
        <w:t xml:space="preserve"> your live version of Progress OpenEdge.</w:t>
      </w:r>
    </w:p>
    <w:p w14:paraId="2A872D2D" w14:textId="77777777" w:rsidR="00014A8C" w:rsidRPr="00CD5505" w:rsidRDefault="00014A8C" w:rsidP="00014A8C">
      <w:pPr>
        <w:pStyle w:val="BlockLine"/>
      </w:pPr>
    </w:p>
    <w:p w14:paraId="1EDCE666" w14:textId="77777777" w:rsidR="00014A8C" w:rsidRPr="00C90AD5" w:rsidRDefault="00014A8C" w:rsidP="00014A8C">
      <w:pPr>
        <w:pStyle w:val="Heading5"/>
        <w:rPr>
          <w:vanish w:val="0"/>
        </w:rPr>
      </w:pPr>
      <w:r w:rsidRPr="00C90AD5">
        <w:rPr>
          <w:vanish w:val="0"/>
        </w:rPr>
        <w:t>Before you begin, you must:</w:t>
      </w:r>
    </w:p>
    <w:p w14:paraId="1B7FA2BC" w14:textId="77777777" w:rsidR="00014A8C" w:rsidRPr="00CD5505" w:rsidRDefault="00014A8C" w:rsidP="00014A8C">
      <w:pPr>
        <w:pStyle w:val="BlockText"/>
      </w:pPr>
    </w:p>
    <w:tbl>
      <w:tblPr>
        <w:tblStyle w:val="TableGrid"/>
        <w:tblW w:w="7560" w:type="dxa"/>
        <w:tblInd w:w="1915" w:type="dxa"/>
        <w:tblLook w:val="05E0" w:firstRow="1" w:lastRow="1" w:firstColumn="1" w:lastColumn="1" w:noHBand="0" w:noVBand="1"/>
      </w:tblPr>
      <w:tblGrid>
        <w:gridCol w:w="1073"/>
        <w:gridCol w:w="6487"/>
      </w:tblGrid>
      <w:tr w:rsidR="00014A8C" w:rsidRPr="00CD5505" w14:paraId="3B4661C0" w14:textId="77777777" w:rsidTr="00014A8C">
        <w:trPr>
          <w:cnfStyle w:val="100000000000" w:firstRow="1" w:lastRow="0" w:firstColumn="0" w:lastColumn="0" w:oddVBand="0" w:evenVBand="0" w:oddHBand="0" w:evenHBand="0" w:firstRowFirstColumn="0" w:firstRowLastColumn="0" w:lastRowFirstColumn="0" w:lastRowLastColumn="0"/>
        </w:trPr>
        <w:tc>
          <w:tcPr>
            <w:tcW w:w="1073" w:type="dxa"/>
          </w:tcPr>
          <w:p w14:paraId="0A92CB4F" w14:textId="77777777" w:rsidR="00014A8C" w:rsidRPr="00CD5505" w:rsidRDefault="00014A8C" w:rsidP="00014A8C">
            <w:pPr>
              <w:pStyle w:val="TableHeading"/>
            </w:pPr>
            <w:r w:rsidRPr="00CD5505">
              <w:t>Step</w:t>
            </w:r>
          </w:p>
        </w:tc>
        <w:tc>
          <w:tcPr>
            <w:tcW w:w="6487" w:type="dxa"/>
          </w:tcPr>
          <w:p w14:paraId="3C8E5457" w14:textId="77777777" w:rsidR="00014A8C" w:rsidRPr="00CD5505" w:rsidRDefault="00014A8C" w:rsidP="00014A8C">
            <w:pPr>
              <w:pStyle w:val="TableHeading"/>
            </w:pPr>
            <w:r w:rsidRPr="00CD5505">
              <w:t>Description</w:t>
            </w:r>
          </w:p>
        </w:tc>
      </w:tr>
      <w:tr w:rsidR="00014A8C" w:rsidRPr="00CD5505" w14:paraId="1FAC816B" w14:textId="77777777" w:rsidTr="00014A8C">
        <w:tc>
          <w:tcPr>
            <w:tcW w:w="1073" w:type="dxa"/>
          </w:tcPr>
          <w:p w14:paraId="1620DBEB" w14:textId="77777777" w:rsidR="00014A8C" w:rsidRPr="00CD5505" w:rsidRDefault="00014A8C" w:rsidP="00014A8C">
            <w:pPr>
              <w:pStyle w:val="table-text"/>
              <w:numPr>
                <w:ilvl w:val="0"/>
                <w:numId w:val="9"/>
              </w:numPr>
            </w:pPr>
          </w:p>
        </w:tc>
        <w:tc>
          <w:tcPr>
            <w:tcW w:w="6487" w:type="dxa"/>
          </w:tcPr>
          <w:p w14:paraId="05A17FB2" w14:textId="77777777" w:rsidR="00014A8C" w:rsidRPr="00CD5505" w:rsidRDefault="00014A8C" w:rsidP="00014A8C">
            <w:pPr>
              <w:pStyle w:val="table-text"/>
            </w:pPr>
            <w:r w:rsidRPr="00CD5505">
              <w:t>Complete the exercise setup instructions, if you have not done so already.</w:t>
            </w:r>
          </w:p>
        </w:tc>
      </w:tr>
      <w:tr w:rsidR="00014A8C" w:rsidRPr="00CD5505" w14:paraId="35D0B6A4" w14:textId="77777777" w:rsidTr="00014A8C">
        <w:tc>
          <w:tcPr>
            <w:tcW w:w="1073" w:type="dxa"/>
          </w:tcPr>
          <w:p w14:paraId="37EDB0BA" w14:textId="77777777" w:rsidR="00014A8C" w:rsidRPr="00CD5505" w:rsidRDefault="00014A8C" w:rsidP="00014A8C">
            <w:pPr>
              <w:pStyle w:val="table-text"/>
              <w:numPr>
                <w:ilvl w:val="0"/>
                <w:numId w:val="9"/>
              </w:numPr>
            </w:pPr>
          </w:p>
        </w:tc>
        <w:tc>
          <w:tcPr>
            <w:tcW w:w="6487" w:type="dxa"/>
          </w:tcPr>
          <w:p w14:paraId="34A194A8" w14:textId="77777777" w:rsidR="00014A8C" w:rsidRPr="00CD5505" w:rsidRDefault="00014A8C" w:rsidP="00014A8C">
            <w:pPr>
              <w:pStyle w:val="table-text"/>
            </w:pPr>
            <w:r w:rsidRPr="00CD5505">
              <w:t>Install Progress Developer Studio for OpenEdge.</w:t>
            </w:r>
          </w:p>
        </w:tc>
      </w:tr>
    </w:tbl>
    <w:p w14:paraId="22FB819B" w14:textId="77777777" w:rsidR="00014A8C" w:rsidRPr="00CD5505" w:rsidRDefault="00014A8C" w:rsidP="00014A8C">
      <w:pPr>
        <w:pStyle w:val="BlockLine"/>
      </w:pPr>
    </w:p>
    <w:p w14:paraId="25A7CA7D" w14:textId="77777777" w:rsidR="00014A8C" w:rsidRPr="00CD5505" w:rsidRDefault="00014A8C" w:rsidP="00014A8C">
      <w:pPr>
        <w:pStyle w:val="Heading5"/>
      </w:pPr>
    </w:p>
    <w:p w14:paraId="310FD336" w14:textId="77777777" w:rsidR="00014A8C" w:rsidRPr="00CD5505" w:rsidRDefault="00014A8C" w:rsidP="00014A8C">
      <w:pPr>
        <w:pStyle w:val="Heading3"/>
      </w:pPr>
      <w:bookmarkStart w:id="26" w:name="_Toc341105732"/>
      <w:bookmarkStart w:id="27" w:name="_Toc348015798"/>
      <w:bookmarkStart w:id="28" w:name="_Toc429127541"/>
      <w:r w:rsidRPr="00CD5505">
        <w:lastRenderedPageBreak/>
        <w:t>Part 1—</w:t>
      </w:r>
      <w:r>
        <w:t>Starting the Database Server</w:t>
      </w:r>
      <w:r w:rsidRPr="00CD5505">
        <w:t xml:space="preserve"> </w:t>
      </w:r>
      <w:bookmarkEnd w:id="26"/>
      <w:bookmarkEnd w:id="27"/>
      <w:bookmarkEnd w:id="28"/>
    </w:p>
    <w:p w14:paraId="47268221" w14:textId="77777777" w:rsidR="00014A8C" w:rsidRPr="00CD5505" w:rsidRDefault="00014A8C" w:rsidP="00014A8C">
      <w:pPr>
        <w:pStyle w:val="TopLine"/>
      </w:pPr>
    </w:p>
    <w:p w14:paraId="2B5AF8B7" w14:textId="77777777" w:rsidR="00014A8C" w:rsidRDefault="00014A8C" w:rsidP="00014A8C">
      <w:pPr>
        <w:pStyle w:val="BlockText"/>
      </w:pPr>
      <w:r>
        <w:t>This course uses a database named sports3000. In this part of the Guided Exercise, you extract the database files and start the database server.</w:t>
      </w:r>
    </w:p>
    <w:p w14:paraId="5C045E51" w14:textId="77777777" w:rsidR="00014A8C" w:rsidRPr="00CD5505" w:rsidRDefault="00014A8C" w:rsidP="00014A8C">
      <w:pPr>
        <w:pStyle w:val="BlockText"/>
      </w:pPr>
    </w:p>
    <w:tbl>
      <w:tblPr>
        <w:tblStyle w:val="TableGrid"/>
        <w:tblW w:w="7599" w:type="dxa"/>
        <w:tblInd w:w="1915" w:type="dxa"/>
        <w:tblLayout w:type="fixed"/>
        <w:tblLook w:val="05E0" w:firstRow="1" w:lastRow="1" w:firstColumn="1" w:lastColumn="1" w:noHBand="0" w:noVBand="1"/>
      </w:tblPr>
      <w:tblGrid>
        <w:gridCol w:w="983"/>
        <w:gridCol w:w="6616"/>
      </w:tblGrid>
      <w:tr w:rsidR="00014A8C" w:rsidRPr="00CD5505" w14:paraId="21892334" w14:textId="77777777" w:rsidTr="00014A8C">
        <w:trPr>
          <w:cnfStyle w:val="100000000000" w:firstRow="1" w:lastRow="0" w:firstColumn="0" w:lastColumn="0" w:oddVBand="0" w:evenVBand="0" w:oddHBand="0" w:evenHBand="0" w:firstRowFirstColumn="0" w:firstRowLastColumn="0" w:lastRowFirstColumn="0" w:lastRowLastColumn="0"/>
        </w:trPr>
        <w:tc>
          <w:tcPr>
            <w:tcW w:w="983" w:type="dxa"/>
          </w:tcPr>
          <w:p w14:paraId="2EA34176" w14:textId="77777777" w:rsidR="00014A8C" w:rsidRPr="00CD5505" w:rsidRDefault="00014A8C" w:rsidP="00014A8C">
            <w:pPr>
              <w:pStyle w:val="TableHeading"/>
            </w:pPr>
            <w:r w:rsidRPr="00CD5505">
              <w:t>Step</w:t>
            </w:r>
          </w:p>
        </w:tc>
        <w:tc>
          <w:tcPr>
            <w:tcW w:w="6616" w:type="dxa"/>
          </w:tcPr>
          <w:p w14:paraId="48132542" w14:textId="77777777" w:rsidR="00014A8C" w:rsidRPr="00CD5505" w:rsidRDefault="00014A8C" w:rsidP="00014A8C">
            <w:pPr>
              <w:pStyle w:val="TableHeading"/>
            </w:pPr>
            <w:r w:rsidRPr="00CD5505">
              <w:t>Task</w:t>
            </w:r>
          </w:p>
        </w:tc>
      </w:tr>
      <w:tr w:rsidR="00014A8C" w:rsidRPr="00CD5505" w14:paraId="0A673823" w14:textId="77777777" w:rsidTr="00014A8C">
        <w:tc>
          <w:tcPr>
            <w:tcW w:w="983" w:type="dxa"/>
          </w:tcPr>
          <w:p w14:paraId="25184DA5" w14:textId="77777777" w:rsidR="00014A8C" w:rsidRPr="00CD5505" w:rsidRDefault="00014A8C" w:rsidP="00014A8C">
            <w:pPr>
              <w:pStyle w:val="table-text"/>
              <w:numPr>
                <w:ilvl w:val="0"/>
                <w:numId w:val="10"/>
              </w:numPr>
            </w:pPr>
          </w:p>
        </w:tc>
        <w:tc>
          <w:tcPr>
            <w:tcW w:w="6616" w:type="dxa"/>
          </w:tcPr>
          <w:p w14:paraId="30677EEC" w14:textId="77777777" w:rsidR="00014A8C" w:rsidRDefault="00014A8C" w:rsidP="00014A8C">
            <w:pPr>
              <w:pStyle w:val="table-text"/>
            </w:pPr>
            <w:r>
              <w:t xml:space="preserve">Extract the files in </w:t>
            </w:r>
            <w:r w:rsidRPr="0013526B">
              <w:t>Sports3000DatabaseFiles.zip</w:t>
            </w:r>
            <w:r>
              <w:t xml:space="preserve"> to </w:t>
            </w:r>
            <w:r w:rsidRPr="0013526B">
              <w:t>C:</w:t>
            </w:r>
            <w:r w:rsidRPr="00E17ED4">
              <w:t>/progress_education/openedge/IntroOOP/db</w:t>
            </w:r>
            <w:r>
              <w:t>. The files extracted are the database files and a sub-folder of database triggers.</w:t>
            </w:r>
          </w:p>
          <w:p w14:paraId="0D7CDE42" w14:textId="77777777" w:rsidR="00014A8C" w:rsidRPr="00CD5505" w:rsidRDefault="00014A8C" w:rsidP="00014A8C">
            <w:pPr>
              <w:pStyle w:val="table-text"/>
              <w:jc w:val="center"/>
            </w:pPr>
            <w:r>
              <w:rPr>
                <w:noProof/>
              </w:rPr>
              <w:drawing>
                <wp:inline distT="0" distB="0" distL="0" distR="0" wp14:anchorId="69BD2929" wp14:editId="18E0FEC9">
                  <wp:extent cx="3657600" cy="3030220"/>
                  <wp:effectExtent l="19050" t="19050" r="1905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rcRect/>
                          <a:stretch>
                            <a:fillRect/>
                          </a:stretch>
                        </pic:blipFill>
                        <pic:spPr>
                          <a:xfrm>
                            <a:off x="0" y="0"/>
                            <a:ext cx="3657600" cy="303022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r w:rsidR="00014A8C" w:rsidRPr="00CD5505" w14:paraId="1A3B6B34" w14:textId="77777777" w:rsidTr="00014A8C">
        <w:tc>
          <w:tcPr>
            <w:tcW w:w="983" w:type="dxa"/>
          </w:tcPr>
          <w:p w14:paraId="34E145FF" w14:textId="77777777" w:rsidR="00014A8C" w:rsidRPr="00CD5505" w:rsidRDefault="00014A8C" w:rsidP="00014A8C">
            <w:pPr>
              <w:pStyle w:val="table-text"/>
              <w:numPr>
                <w:ilvl w:val="0"/>
                <w:numId w:val="10"/>
              </w:numPr>
            </w:pPr>
          </w:p>
        </w:tc>
        <w:tc>
          <w:tcPr>
            <w:tcW w:w="6616" w:type="dxa"/>
          </w:tcPr>
          <w:p w14:paraId="414712B7" w14:textId="77777777" w:rsidR="00014A8C" w:rsidRDefault="00014A8C" w:rsidP="00014A8C">
            <w:pPr>
              <w:pStyle w:val="table-text"/>
            </w:pPr>
            <w:r>
              <w:t xml:space="preserve">Open a Proenv window by selecting </w:t>
            </w:r>
            <w:r w:rsidRPr="00004B08">
              <w:rPr>
                <w:b/>
              </w:rPr>
              <w:t>Start</w:t>
            </w:r>
            <w:r>
              <w:t xml:space="preserve"> &gt; </w:t>
            </w:r>
            <w:r w:rsidRPr="00004B08">
              <w:rPr>
                <w:b/>
              </w:rPr>
              <w:t>Progress</w:t>
            </w:r>
            <w:r>
              <w:t xml:space="preserve"> &gt; </w:t>
            </w:r>
            <w:r w:rsidRPr="00004B08">
              <w:rPr>
                <w:b/>
              </w:rPr>
              <w:t>OpenEdge</w:t>
            </w:r>
            <w:r>
              <w:t xml:space="preserve"> &gt; </w:t>
            </w:r>
            <w:r w:rsidRPr="00004B08">
              <w:rPr>
                <w:b/>
              </w:rPr>
              <w:t>Proenv</w:t>
            </w:r>
            <w:r>
              <w:rPr>
                <w:b/>
              </w:rPr>
              <w:t xml:space="preserve"> </w:t>
            </w:r>
            <w:r>
              <w:t xml:space="preserve">and navigate to </w:t>
            </w:r>
            <w:r>
              <w:rPr>
                <w:b/>
              </w:rPr>
              <w:t>/progress_education/openedge/introOOP</w:t>
            </w:r>
            <w:r w:rsidRPr="007B05B3">
              <w:rPr>
                <w:b/>
              </w:rPr>
              <w:t>/db</w:t>
            </w:r>
            <w:r>
              <w:t>.</w:t>
            </w:r>
          </w:p>
          <w:p w14:paraId="5EA5D078" w14:textId="77777777" w:rsidR="00014A8C" w:rsidRPr="00E84570" w:rsidRDefault="00014A8C" w:rsidP="00014A8C">
            <w:pPr>
              <w:pStyle w:val="table-text"/>
              <w:jc w:val="center"/>
            </w:pPr>
            <w:r>
              <w:rPr>
                <w:noProof/>
              </w:rPr>
              <w:drawing>
                <wp:inline distT="0" distB="0" distL="0" distR="0" wp14:anchorId="0A9B2649" wp14:editId="7D187A02">
                  <wp:extent cx="3657600" cy="2083435"/>
                  <wp:effectExtent l="19050" t="19050" r="1905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rcRect/>
                          <a:stretch>
                            <a:fillRect/>
                          </a:stretch>
                        </pic:blipFill>
                        <pic:spPr>
                          <a:xfrm>
                            <a:off x="0" y="0"/>
                            <a:ext cx="3657600" cy="208343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r w:rsidR="00014A8C" w:rsidRPr="00CD5505" w14:paraId="08975459" w14:textId="77777777" w:rsidTr="00014A8C">
        <w:tc>
          <w:tcPr>
            <w:tcW w:w="983" w:type="dxa"/>
          </w:tcPr>
          <w:p w14:paraId="748C7B09" w14:textId="77777777" w:rsidR="00014A8C" w:rsidRPr="00CD5505" w:rsidRDefault="00014A8C" w:rsidP="00014A8C">
            <w:pPr>
              <w:pStyle w:val="table-text"/>
              <w:numPr>
                <w:ilvl w:val="0"/>
                <w:numId w:val="10"/>
              </w:numPr>
            </w:pPr>
          </w:p>
        </w:tc>
        <w:tc>
          <w:tcPr>
            <w:tcW w:w="6616" w:type="dxa"/>
          </w:tcPr>
          <w:p w14:paraId="4C58FD9B" w14:textId="77777777" w:rsidR="00014A8C" w:rsidRDefault="00014A8C" w:rsidP="00014A8C">
            <w:pPr>
              <w:pStyle w:val="table-text"/>
            </w:pPr>
            <w:r>
              <w:t>Set the database location as follows:</w:t>
            </w:r>
          </w:p>
          <w:p w14:paraId="0D060E89" w14:textId="77777777" w:rsidR="00014A8C" w:rsidRDefault="00014A8C" w:rsidP="00014A8C">
            <w:pPr>
              <w:pStyle w:val="table-text"/>
              <w:rPr>
                <w:b/>
              </w:rPr>
            </w:pPr>
            <w:r>
              <w:rPr>
                <w:b/>
              </w:rPr>
              <w:t>prostrct repair sports3000</w:t>
            </w:r>
          </w:p>
          <w:p w14:paraId="3C684E79" w14:textId="77777777" w:rsidR="00014A8C" w:rsidRPr="005114D7" w:rsidRDefault="00014A8C" w:rsidP="00014A8C">
            <w:pPr>
              <w:pStyle w:val="table-text"/>
              <w:jc w:val="center"/>
              <w:rPr>
                <w:b/>
              </w:rPr>
            </w:pPr>
            <w:r>
              <w:rPr>
                <w:noProof/>
              </w:rPr>
              <w:lastRenderedPageBreak/>
              <w:drawing>
                <wp:inline distT="0" distB="0" distL="0" distR="0" wp14:anchorId="2F0DA779" wp14:editId="39DE9377">
                  <wp:extent cx="3657600" cy="2083435"/>
                  <wp:effectExtent l="19050" t="19050" r="1905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rcRect/>
                          <a:stretch>
                            <a:fillRect/>
                          </a:stretch>
                        </pic:blipFill>
                        <pic:spPr>
                          <a:xfrm>
                            <a:off x="0" y="0"/>
                            <a:ext cx="3657600" cy="208343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r w:rsidR="00014A8C" w:rsidRPr="00CD5505" w14:paraId="395A1E33" w14:textId="77777777" w:rsidTr="00014A8C">
        <w:tc>
          <w:tcPr>
            <w:tcW w:w="983" w:type="dxa"/>
          </w:tcPr>
          <w:p w14:paraId="308B8C63" w14:textId="77777777" w:rsidR="00014A8C" w:rsidRPr="00CD5505" w:rsidRDefault="00014A8C" w:rsidP="00014A8C">
            <w:pPr>
              <w:pStyle w:val="table-text"/>
              <w:numPr>
                <w:ilvl w:val="0"/>
                <w:numId w:val="10"/>
              </w:numPr>
            </w:pPr>
          </w:p>
        </w:tc>
        <w:tc>
          <w:tcPr>
            <w:tcW w:w="6616" w:type="dxa"/>
          </w:tcPr>
          <w:p w14:paraId="74957253" w14:textId="77777777" w:rsidR="00014A8C" w:rsidRDefault="00014A8C" w:rsidP="00014A8C">
            <w:pPr>
              <w:pStyle w:val="table-text"/>
            </w:pPr>
            <w:r>
              <w:t>Start the database server for the sports3000 database as follows:</w:t>
            </w:r>
          </w:p>
          <w:p w14:paraId="244FDB7B" w14:textId="77777777" w:rsidR="00014A8C" w:rsidRDefault="00014A8C" w:rsidP="00014A8C">
            <w:pPr>
              <w:pStyle w:val="table-text"/>
              <w:rPr>
                <w:b/>
              </w:rPr>
            </w:pPr>
            <w:r>
              <w:rPr>
                <w:b/>
              </w:rPr>
              <w:t>proserve sports300</w:t>
            </w:r>
            <w:r w:rsidRPr="00004B08">
              <w:rPr>
                <w:b/>
              </w:rPr>
              <w:t xml:space="preserve">0 –H localhost –S </w:t>
            </w:r>
            <w:r>
              <w:rPr>
                <w:b/>
              </w:rPr>
              <w:t>50400</w:t>
            </w:r>
          </w:p>
          <w:p w14:paraId="26A3C4F1" w14:textId="77777777" w:rsidR="00014A8C" w:rsidRPr="00426FCE" w:rsidRDefault="00014A8C" w:rsidP="00014A8C">
            <w:pPr>
              <w:pStyle w:val="table-text"/>
              <w:jc w:val="center"/>
              <w:rPr>
                <w:b/>
              </w:rPr>
            </w:pPr>
            <w:r>
              <w:rPr>
                <w:noProof/>
              </w:rPr>
              <w:drawing>
                <wp:inline distT="0" distB="0" distL="0" distR="0" wp14:anchorId="2ACC1326" wp14:editId="72076740">
                  <wp:extent cx="3657600" cy="21336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rcRect/>
                          <a:stretch>
                            <a:fillRect/>
                          </a:stretch>
                        </pic:blipFill>
                        <pic:spPr>
                          <a:xfrm>
                            <a:off x="0" y="0"/>
                            <a:ext cx="3657600" cy="213360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73C7216C" w14:textId="77777777" w:rsidR="00014A8C" w:rsidRPr="00E84570" w:rsidRDefault="00014A8C" w:rsidP="00014A8C">
            <w:pPr>
              <w:pStyle w:val="table-text"/>
            </w:pPr>
            <w:r w:rsidRPr="00004B08">
              <w:rPr>
                <w:b/>
              </w:rPr>
              <w:t>Note</w:t>
            </w:r>
            <w:r>
              <w:t>: If port 50400 is unavailable on your system, use a different port number.</w:t>
            </w:r>
          </w:p>
        </w:tc>
      </w:tr>
      <w:tr w:rsidR="00014A8C" w:rsidRPr="00CD5505" w14:paraId="439A7D27" w14:textId="77777777" w:rsidTr="00014A8C">
        <w:tc>
          <w:tcPr>
            <w:tcW w:w="983" w:type="dxa"/>
          </w:tcPr>
          <w:p w14:paraId="51456F01" w14:textId="77777777" w:rsidR="00014A8C" w:rsidRPr="00CD5505" w:rsidRDefault="00014A8C" w:rsidP="00014A8C">
            <w:pPr>
              <w:pStyle w:val="table-text"/>
              <w:numPr>
                <w:ilvl w:val="0"/>
                <w:numId w:val="10"/>
              </w:numPr>
            </w:pPr>
          </w:p>
        </w:tc>
        <w:tc>
          <w:tcPr>
            <w:tcW w:w="6616" w:type="dxa"/>
          </w:tcPr>
          <w:p w14:paraId="6FC06974" w14:textId="77777777" w:rsidR="00014A8C" w:rsidRPr="00CD5505" w:rsidRDefault="00014A8C" w:rsidP="00014A8C">
            <w:pPr>
              <w:pStyle w:val="table-text"/>
            </w:pPr>
            <w:r>
              <w:t>Close the Proenv window.</w:t>
            </w:r>
          </w:p>
        </w:tc>
      </w:tr>
    </w:tbl>
    <w:p w14:paraId="18C01E4E" w14:textId="77777777" w:rsidR="00014A8C" w:rsidRPr="00CD5505" w:rsidRDefault="00014A8C" w:rsidP="00014A8C">
      <w:pPr>
        <w:pStyle w:val="BlockLine"/>
      </w:pPr>
    </w:p>
    <w:p w14:paraId="1D5767B6" w14:textId="77777777" w:rsidR="00014A8C" w:rsidRDefault="00014A8C" w:rsidP="00014A8C">
      <w:pPr>
        <w:pStyle w:val="Heading3"/>
      </w:pPr>
      <w:r w:rsidRPr="00CD5505">
        <w:lastRenderedPageBreak/>
        <w:t>Part 2—</w:t>
      </w:r>
      <w:r>
        <w:t xml:space="preserve">Setting up a workspace in Developer Studio </w:t>
      </w:r>
    </w:p>
    <w:p w14:paraId="3D326EA2" w14:textId="77777777" w:rsidR="00014A8C" w:rsidRPr="00CD5505" w:rsidRDefault="00014A8C" w:rsidP="00014A8C">
      <w:pPr>
        <w:pStyle w:val="TopLine"/>
      </w:pPr>
    </w:p>
    <w:p w14:paraId="52CB1B8F" w14:textId="77777777" w:rsidR="00014A8C" w:rsidRDefault="00014A8C" w:rsidP="00014A8C">
      <w:pPr>
        <w:pStyle w:val="BlockText"/>
      </w:pPr>
      <w:r>
        <w:t>Next, you will create a new Developer Studio workspace area that will be used for your ABL development in this course.</w:t>
      </w:r>
    </w:p>
    <w:p w14:paraId="54ED2D91" w14:textId="77777777" w:rsidR="00014A8C" w:rsidRPr="00CD5505" w:rsidRDefault="00014A8C" w:rsidP="00014A8C">
      <w:pPr>
        <w:pStyle w:val="BlockText"/>
      </w:pPr>
    </w:p>
    <w:tbl>
      <w:tblPr>
        <w:tblStyle w:val="TableGrid"/>
        <w:tblW w:w="7560" w:type="dxa"/>
        <w:tblInd w:w="1915" w:type="dxa"/>
        <w:tblLayout w:type="fixed"/>
        <w:tblLook w:val="05E0" w:firstRow="1" w:lastRow="1" w:firstColumn="1" w:lastColumn="1" w:noHBand="0" w:noVBand="1"/>
      </w:tblPr>
      <w:tblGrid>
        <w:gridCol w:w="893"/>
        <w:gridCol w:w="6667"/>
      </w:tblGrid>
      <w:tr w:rsidR="00014A8C" w:rsidRPr="00CD5505" w14:paraId="63B9BB2F" w14:textId="77777777" w:rsidTr="00014A8C">
        <w:trPr>
          <w:cnfStyle w:val="100000000000" w:firstRow="1" w:lastRow="0" w:firstColumn="0" w:lastColumn="0" w:oddVBand="0" w:evenVBand="0" w:oddHBand="0" w:evenHBand="0" w:firstRowFirstColumn="0" w:firstRowLastColumn="0" w:lastRowFirstColumn="0" w:lastRowLastColumn="0"/>
        </w:trPr>
        <w:tc>
          <w:tcPr>
            <w:tcW w:w="893" w:type="dxa"/>
          </w:tcPr>
          <w:p w14:paraId="29F9EDBE" w14:textId="77777777" w:rsidR="00014A8C" w:rsidRPr="00CD5505" w:rsidRDefault="00014A8C" w:rsidP="00014A8C">
            <w:pPr>
              <w:pStyle w:val="TableHeading"/>
            </w:pPr>
            <w:r w:rsidRPr="00CD5505">
              <w:t>Step</w:t>
            </w:r>
          </w:p>
        </w:tc>
        <w:tc>
          <w:tcPr>
            <w:tcW w:w="6667" w:type="dxa"/>
          </w:tcPr>
          <w:p w14:paraId="7422523C" w14:textId="77777777" w:rsidR="00014A8C" w:rsidRPr="00CD5505" w:rsidRDefault="00014A8C" w:rsidP="00014A8C">
            <w:pPr>
              <w:pStyle w:val="TableHeading"/>
            </w:pPr>
            <w:r w:rsidRPr="00CD5505">
              <w:t>Task</w:t>
            </w:r>
          </w:p>
        </w:tc>
      </w:tr>
      <w:tr w:rsidR="00014A8C" w:rsidRPr="00CD5505" w14:paraId="111490EE" w14:textId="77777777" w:rsidTr="00014A8C">
        <w:tc>
          <w:tcPr>
            <w:tcW w:w="893" w:type="dxa"/>
          </w:tcPr>
          <w:p w14:paraId="674EEFC9" w14:textId="77777777" w:rsidR="00014A8C" w:rsidRPr="00CD5505" w:rsidRDefault="00014A8C" w:rsidP="00014A8C">
            <w:pPr>
              <w:pStyle w:val="table-text"/>
              <w:numPr>
                <w:ilvl w:val="0"/>
                <w:numId w:val="11"/>
              </w:numPr>
            </w:pPr>
          </w:p>
        </w:tc>
        <w:tc>
          <w:tcPr>
            <w:tcW w:w="6667" w:type="dxa"/>
          </w:tcPr>
          <w:p w14:paraId="5A51D992" w14:textId="77777777" w:rsidR="00014A8C" w:rsidRDefault="00014A8C" w:rsidP="00014A8C">
            <w:pPr>
              <w:pStyle w:val="table-text"/>
            </w:pPr>
            <w:r>
              <w:t xml:space="preserve">Start Developer Studio by selecting </w:t>
            </w:r>
            <w:r w:rsidRPr="00004B08">
              <w:rPr>
                <w:b/>
              </w:rPr>
              <w:t>Start</w:t>
            </w:r>
            <w:r>
              <w:t xml:space="preserve"> &gt; </w:t>
            </w:r>
            <w:r w:rsidRPr="00004B08">
              <w:rPr>
                <w:b/>
              </w:rPr>
              <w:t>Progress</w:t>
            </w:r>
            <w:r>
              <w:t xml:space="preserve"> &gt; </w:t>
            </w:r>
            <w:r w:rsidRPr="00004B08">
              <w:rPr>
                <w:b/>
              </w:rPr>
              <w:t>OpenEdge</w:t>
            </w:r>
            <w:r>
              <w:t xml:space="preserve"> &gt; </w:t>
            </w:r>
            <w:r w:rsidRPr="007B0C49">
              <w:rPr>
                <w:b/>
              </w:rPr>
              <w:t>Developer Studio</w:t>
            </w:r>
            <w:r>
              <w:t>.</w:t>
            </w:r>
          </w:p>
        </w:tc>
      </w:tr>
      <w:tr w:rsidR="00014A8C" w:rsidRPr="00CD5505" w14:paraId="396D138E" w14:textId="77777777" w:rsidTr="00014A8C">
        <w:tc>
          <w:tcPr>
            <w:tcW w:w="893" w:type="dxa"/>
          </w:tcPr>
          <w:p w14:paraId="5D08BA99" w14:textId="77777777" w:rsidR="00014A8C" w:rsidRPr="00CD5505" w:rsidRDefault="00014A8C" w:rsidP="00014A8C">
            <w:pPr>
              <w:pStyle w:val="table-text"/>
              <w:numPr>
                <w:ilvl w:val="0"/>
                <w:numId w:val="11"/>
              </w:numPr>
            </w:pPr>
          </w:p>
        </w:tc>
        <w:tc>
          <w:tcPr>
            <w:tcW w:w="6667" w:type="dxa"/>
          </w:tcPr>
          <w:p w14:paraId="32EB6C01" w14:textId="4A00EB31" w:rsidR="00014A8C" w:rsidRDefault="00014A8C" w:rsidP="00014A8C">
            <w:pPr>
              <w:pStyle w:val="table-text"/>
              <w:rPr>
                <w:noProof/>
              </w:rPr>
            </w:pPr>
            <w:r>
              <w:t>You may first see the Welcome screen, as shown here. Click the Workbench icon to continue to the workspace for Developer Studio</w:t>
            </w:r>
            <w:r w:rsidR="00BD593A">
              <w:rPr>
                <w:noProof/>
              </w:rPr>
              <w:t>.</w:t>
            </w:r>
          </w:p>
          <w:p w14:paraId="204B8793" w14:textId="77777777" w:rsidR="00BD593A" w:rsidRDefault="00BD593A" w:rsidP="00014A8C">
            <w:pPr>
              <w:pStyle w:val="table-text"/>
              <w:rPr>
                <w:noProof/>
              </w:rPr>
            </w:pPr>
          </w:p>
          <w:p w14:paraId="0C9B35D6" w14:textId="77777777" w:rsidR="00014A8C" w:rsidRDefault="00014A8C" w:rsidP="00014A8C">
            <w:pPr>
              <w:pStyle w:val="table-text"/>
              <w:jc w:val="center"/>
            </w:pPr>
            <w:r>
              <w:rPr>
                <w:noProof/>
              </w:rPr>
              <w:drawing>
                <wp:inline distT="0" distB="0" distL="0" distR="0" wp14:anchorId="21110946" wp14:editId="36BAC956">
                  <wp:extent cx="3511826" cy="2058930"/>
                  <wp:effectExtent l="19050" t="19050" r="1270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rcRect/>
                          <a:stretch>
                            <a:fillRect/>
                          </a:stretch>
                        </pic:blipFill>
                        <pic:spPr>
                          <a:xfrm>
                            <a:off x="0" y="0"/>
                            <a:ext cx="3517498" cy="206225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r w:rsidR="00014A8C" w:rsidRPr="00CD5505" w14:paraId="4947CAB8" w14:textId="77777777" w:rsidTr="00014A8C">
        <w:tc>
          <w:tcPr>
            <w:tcW w:w="893" w:type="dxa"/>
          </w:tcPr>
          <w:p w14:paraId="28940CFF" w14:textId="77777777" w:rsidR="00014A8C" w:rsidRPr="00CD5505" w:rsidRDefault="00014A8C" w:rsidP="00014A8C">
            <w:pPr>
              <w:pStyle w:val="table-text"/>
              <w:numPr>
                <w:ilvl w:val="0"/>
                <w:numId w:val="11"/>
              </w:numPr>
            </w:pPr>
          </w:p>
        </w:tc>
        <w:tc>
          <w:tcPr>
            <w:tcW w:w="6667" w:type="dxa"/>
          </w:tcPr>
          <w:p w14:paraId="52C36761" w14:textId="77777777" w:rsidR="00014A8C" w:rsidRDefault="00014A8C" w:rsidP="00014A8C">
            <w:pPr>
              <w:pStyle w:val="table-text"/>
            </w:pPr>
            <w:r>
              <w:t>If this is your first time using Developer Studio, the first dialog is for you to specify where your workspace is located. If you do not see this Select a workspace window, go to step 4.</w:t>
            </w:r>
          </w:p>
          <w:p w14:paraId="2D61DECA" w14:textId="77777777" w:rsidR="00014A8C" w:rsidRDefault="00014A8C" w:rsidP="00014A8C">
            <w:pPr>
              <w:pStyle w:val="Tablesub-step"/>
              <w:numPr>
                <w:ilvl w:val="0"/>
                <w:numId w:val="8"/>
              </w:numPr>
            </w:pPr>
            <w:r>
              <w:t xml:space="preserve">Specify </w:t>
            </w:r>
            <w:r>
              <w:rPr>
                <w:b/>
              </w:rPr>
              <w:t>/</w:t>
            </w:r>
            <w:r w:rsidRPr="001C451A">
              <w:rPr>
                <w:b/>
              </w:rPr>
              <w:t>progress_education</w:t>
            </w:r>
            <w:r>
              <w:rPr>
                <w:b/>
              </w:rPr>
              <w:t>/</w:t>
            </w:r>
            <w:r w:rsidRPr="001C451A">
              <w:rPr>
                <w:b/>
              </w:rPr>
              <w:t>openedge</w:t>
            </w:r>
            <w:r>
              <w:rPr>
                <w:b/>
              </w:rPr>
              <w:t>/IntroOOP/</w:t>
            </w:r>
            <w:r w:rsidRPr="001C451A">
              <w:rPr>
                <w:b/>
              </w:rPr>
              <w:t>workspace</w:t>
            </w:r>
            <w:r>
              <w:t xml:space="preserve"> as the workspace location.</w:t>
            </w:r>
          </w:p>
          <w:p w14:paraId="1EACAA1A" w14:textId="77777777" w:rsidR="00014A8C" w:rsidRDefault="00014A8C" w:rsidP="00014A8C">
            <w:pPr>
              <w:pStyle w:val="Tablesub-step"/>
              <w:numPr>
                <w:ilvl w:val="0"/>
                <w:numId w:val="0"/>
              </w:numPr>
              <w:ind w:left="360"/>
            </w:pPr>
          </w:p>
          <w:p w14:paraId="61065C31" w14:textId="77777777" w:rsidR="00014A8C" w:rsidRDefault="00014A8C" w:rsidP="00014A8C">
            <w:pPr>
              <w:pStyle w:val="Tablesub-step"/>
              <w:numPr>
                <w:ilvl w:val="0"/>
                <w:numId w:val="0"/>
              </w:numPr>
              <w:ind w:left="360"/>
              <w:jc w:val="center"/>
            </w:pPr>
            <w:r>
              <w:rPr>
                <w:noProof/>
              </w:rPr>
              <w:drawing>
                <wp:inline distT="0" distB="0" distL="0" distR="0" wp14:anchorId="269881BF" wp14:editId="43B63E19">
                  <wp:extent cx="3657600" cy="1960880"/>
                  <wp:effectExtent l="19050" t="1905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rcRect/>
                          <a:stretch>
                            <a:fillRect/>
                          </a:stretch>
                        </pic:blipFill>
                        <pic:spPr>
                          <a:xfrm>
                            <a:off x="0" y="0"/>
                            <a:ext cx="3657600" cy="196088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4C0BBF35" w14:textId="77777777" w:rsidR="00014A8C" w:rsidRDefault="00014A8C" w:rsidP="00014A8C">
            <w:pPr>
              <w:pStyle w:val="Tablesub-step"/>
              <w:numPr>
                <w:ilvl w:val="0"/>
                <w:numId w:val="0"/>
              </w:numPr>
              <w:ind w:left="360"/>
            </w:pPr>
          </w:p>
          <w:p w14:paraId="79B3344F" w14:textId="77777777" w:rsidR="00014A8C" w:rsidRDefault="00014A8C" w:rsidP="00014A8C">
            <w:pPr>
              <w:pStyle w:val="Tablesub-step"/>
            </w:pPr>
            <w:r>
              <w:t xml:space="preserve">Click </w:t>
            </w:r>
            <w:r w:rsidRPr="007B0C49">
              <w:rPr>
                <w:b/>
              </w:rPr>
              <w:t>OK</w:t>
            </w:r>
            <w:r>
              <w:t>.</w:t>
            </w:r>
          </w:p>
          <w:p w14:paraId="6AEAB5A7" w14:textId="77777777" w:rsidR="00014A8C" w:rsidRDefault="00014A8C" w:rsidP="00014A8C">
            <w:pPr>
              <w:pStyle w:val="Tablesub-step"/>
            </w:pPr>
            <w:r>
              <w:t>Click the Workbench icon to start the workspace.</w:t>
            </w:r>
          </w:p>
        </w:tc>
      </w:tr>
      <w:tr w:rsidR="00014A8C" w:rsidRPr="00CD5505" w14:paraId="297C7AD4" w14:textId="77777777" w:rsidTr="00014A8C">
        <w:tc>
          <w:tcPr>
            <w:tcW w:w="893" w:type="dxa"/>
          </w:tcPr>
          <w:p w14:paraId="6238C2D8" w14:textId="77777777" w:rsidR="00014A8C" w:rsidRPr="00CD5505" w:rsidRDefault="00014A8C" w:rsidP="00014A8C">
            <w:pPr>
              <w:pStyle w:val="table-text"/>
              <w:numPr>
                <w:ilvl w:val="0"/>
                <w:numId w:val="11"/>
              </w:numPr>
            </w:pPr>
          </w:p>
        </w:tc>
        <w:tc>
          <w:tcPr>
            <w:tcW w:w="6667" w:type="dxa"/>
          </w:tcPr>
          <w:p w14:paraId="3697B5AE" w14:textId="77777777" w:rsidR="00014A8C" w:rsidRDefault="00014A8C" w:rsidP="00014A8C">
            <w:pPr>
              <w:pStyle w:val="table-text"/>
            </w:pPr>
            <w:r>
              <w:t>If you have previously used Developer Studio for OpenEdge, you must switch to a new workspace.</w:t>
            </w:r>
          </w:p>
          <w:p w14:paraId="7521AC8C" w14:textId="77777777" w:rsidR="00014A8C" w:rsidRDefault="00014A8C" w:rsidP="00C95A30">
            <w:pPr>
              <w:pStyle w:val="Tablesub-step"/>
              <w:numPr>
                <w:ilvl w:val="0"/>
                <w:numId w:val="100"/>
              </w:numPr>
            </w:pPr>
            <w:r>
              <w:lastRenderedPageBreak/>
              <w:t xml:space="preserve">Select </w:t>
            </w:r>
            <w:r w:rsidRPr="00014A8C">
              <w:rPr>
                <w:b/>
              </w:rPr>
              <w:t>File</w:t>
            </w:r>
            <w:r>
              <w:t xml:space="preserve"> &gt; </w:t>
            </w:r>
            <w:r w:rsidRPr="00014A8C">
              <w:rPr>
                <w:b/>
              </w:rPr>
              <w:t>Switch Workspace</w:t>
            </w:r>
            <w:r>
              <w:t xml:space="preserve"> &gt; </w:t>
            </w:r>
            <w:r w:rsidRPr="00014A8C">
              <w:rPr>
                <w:b/>
              </w:rPr>
              <w:t>Other…</w:t>
            </w:r>
            <w:r>
              <w:t>.</w:t>
            </w:r>
          </w:p>
          <w:p w14:paraId="27E57CFC" w14:textId="77777777" w:rsidR="00014A8C" w:rsidRDefault="00014A8C" w:rsidP="00014A8C">
            <w:pPr>
              <w:pStyle w:val="Tablesub-step"/>
              <w:numPr>
                <w:ilvl w:val="0"/>
                <w:numId w:val="8"/>
              </w:numPr>
            </w:pPr>
            <w:r>
              <w:t xml:space="preserve">Specify </w:t>
            </w:r>
            <w:r>
              <w:rPr>
                <w:b/>
              </w:rPr>
              <w:t>/</w:t>
            </w:r>
            <w:r w:rsidRPr="00AD4164">
              <w:rPr>
                <w:b/>
              </w:rPr>
              <w:t>progress_education</w:t>
            </w:r>
            <w:r>
              <w:rPr>
                <w:b/>
              </w:rPr>
              <w:t>/</w:t>
            </w:r>
            <w:r w:rsidRPr="00AD4164">
              <w:rPr>
                <w:b/>
              </w:rPr>
              <w:t>openedge</w:t>
            </w:r>
            <w:r>
              <w:rPr>
                <w:b/>
              </w:rPr>
              <w:t>/</w:t>
            </w:r>
            <w:r w:rsidRPr="00AD4164">
              <w:rPr>
                <w:b/>
              </w:rPr>
              <w:t>IntroOOP</w:t>
            </w:r>
            <w:r>
              <w:rPr>
                <w:b/>
              </w:rPr>
              <w:t>/</w:t>
            </w:r>
            <w:r w:rsidRPr="00AD4164">
              <w:rPr>
                <w:b/>
              </w:rPr>
              <w:t>workspace</w:t>
            </w:r>
            <w:r>
              <w:t xml:space="preserve"> as the workspace location.</w:t>
            </w:r>
          </w:p>
          <w:p w14:paraId="29F8886B" w14:textId="77777777" w:rsidR="00014A8C" w:rsidRDefault="00014A8C" w:rsidP="00014A8C">
            <w:pPr>
              <w:pStyle w:val="Tablesub-step"/>
              <w:numPr>
                <w:ilvl w:val="0"/>
                <w:numId w:val="0"/>
              </w:numPr>
              <w:ind w:left="360"/>
            </w:pPr>
          </w:p>
          <w:p w14:paraId="3E96458A" w14:textId="77777777" w:rsidR="00014A8C" w:rsidRDefault="00014A8C" w:rsidP="00014A8C">
            <w:pPr>
              <w:pStyle w:val="Tablesub-step"/>
              <w:numPr>
                <w:ilvl w:val="0"/>
                <w:numId w:val="0"/>
              </w:numPr>
              <w:ind w:left="360"/>
              <w:jc w:val="center"/>
            </w:pPr>
            <w:r>
              <w:rPr>
                <w:noProof/>
              </w:rPr>
              <w:drawing>
                <wp:inline distT="0" distB="0" distL="0" distR="0" wp14:anchorId="41792A63" wp14:editId="605BE19E">
                  <wp:extent cx="3657600" cy="1963420"/>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rcRect/>
                          <a:stretch>
                            <a:fillRect/>
                          </a:stretch>
                        </pic:blipFill>
                        <pic:spPr>
                          <a:xfrm>
                            <a:off x="0" y="0"/>
                            <a:ext cx="3657600" cy="196342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25F6A2B7" w14:textId="77777777" w:rsidR="00014A8C" w:rsidRDefault="00014A8C" w:rsidP="00014A8C">
            <w:pPr>
              <w:pStyle w:val="Tablesub-step"/>
              <w:numPr>
                <w:ilvl w:val="0"/>
                <w:numId w:val="0"/>
              </w:numPr>
              <w:ind w:left="360"/>
            </w:pPr>
          </w:p>
          <w:p w14:paraId="01CD0952" w14:textId="77777777" w:rsidR="00014A8C" w:rsidRDefault="00014A8C" w:rsidP="00014A8C">
            <w:pPr>
              <w:pStyle w:val="Tablesub-step"/>
              <w:numPr>
                <w:ilvl w:val="0"/>
                <w:numId w:val="8"/>
              </w:numPr>
            </w:pPr>
            <w:r>
              <w:t xml:space="preserve">Click </w:t>
            </w:r>
            <w:r w:rsidRPr="007B0C49">
              <w:rPr>
                <w:b/>
              </w:rPr>
              <w:t>OK</w:t>
            </w:r>
            <w:r>
              <w:t>. Developer Studio restarts.</w:t>
            </w:r>
          </w:p>
          <w:p w14:paraId="31EB432A" w14:textId="77777777" w:rsidR="00014A8C" w:rsidRDefault="00014A8C" w:rsidP="00014A8C">
            <w:pPr>
              <w:pStyle w:val="Tablesub-step"/>
              <w:numPr>
                <w:ilvl w:val="0"/>
                <w:numId w:val="8"/>
              </w:numPr>
            </w:pPr>
            <w:r>
              <w:t>Click the Workbench icon to start the workspace.</w:t>
            </w:r>
          </w:p>
        </w:tc>
      </w:tr>
      <w:tr w:rsidR="00014A8C" w:rsidRPr="00CD5505" w14:paraId="1F2E15B0" w14:textId="77777777" w:rsidTr="00014A8C">
        <w:tc>
          <w:tcPr>
            <w:tcW w:w="893" w:type="dxa"/>
          </w:tcPr>
          <w:p w14:paraId="2780D5F5" w14:textId="77777777" w:rsidR="00014A8C" w:rsidRPr="00CD5505" w:rsidRDefault="00014A8C" w:rsidP="00014A8C">
            <w:pPr>
              <w:pStyle w:val="table-text"/>
              <w:numPr>
                <w:ilvl w:val="0"/>
                <w:numId w:val="11"/>
              </w:numPr>
            </w:pPr>
          </w:p>
        </w:tc>
        <w:tc>
          <w:tcPr>
            <w:tcW w:w="6667" w:type="dxa"/>
          </w:tcPr>
          <w:p w14:paraId="149CE1A9" w14:textId="77777777" w:rsidR="00014A8C" w:rsidRDefault="00014A8C" w:rsidP="00014A8C">
            <w:pPr>
              <w:pStyle w:val="table-text"/>
            </w:pPr>
            <w:r>
              <w:t>Modify these workspace preferences as follows:</w:t>
            </w:r>
          </w:p>
          <w:p w14:paraId="6189D913" w14:textId="77777777" w:rsidR="00014A8C" w:rsidRDefault="00014A8C" w:rsidP="00C95A30">
            <w:pPr>
              <w:pStyle w:val="Tablesub-step"/>
              <w:numPr>
                <w:ilvl w:val="0"/>
                <w:numId w:val="101"/>
              </w:numPr>
            </w:pPr>
            <w:r>
              <w:t xml:space="preserve">Select </w:t>
            </w:r>
            <w:r w:rsidRPr="00014A8C">
              <w:rPr>
                <w:b/>
              </w:rPr>
              <w:t>Window</w:t>
            </w:r>
            <w:r>
              <w:t xml:space="preserve"> &gt; </w:t>
            </w:r>
            <w:r w:rsidRPr="00014A8C">
              <w:rPr>
                <w:b/>
              </w:rPr>
              <w:t>Preferences</w:t>
            </w:r>
            <w:r>
              <w:t>.</w:t>
            </w:r>
          </w:p>
          <w:p w14:paraId="00598F17" w14:textId="77777777" w:rsidR="00014A8C" w:rsidRDefault="00014A8C" w:rsidP="00014A8C">
            <w:pPr>
              <w:pStyle w:val="Tablesub-step"/>
              <w:numPr>
                <w:ilvl w:val="0"/>
                <w:numId w:val="8"/>
              </w:numPr>
            </w:pPr>
            <w:r>
              <w:t xml:space="preserve">In the Preferences window, navigate to </w:t>
            </w:r>
            <w:r w:rsidRPr="0018135A">
              <w:rPr>
                <w:b/>
              </w:rPr>
              <w:t>General</w:t>
            </w:r>
            <w:r>
              <w:t xml:space="preserve"> &gt; </w:t>
            </w:r>
            <w:r w:rsidRPr="0018135A">
              <w:rPr>
                <w:b/>
              </w:rPr>
              <w:t>Editors</w:t>
            </w:r>
            <w:r>
              <w:t xml:space="preserve"> &gt; </w:t>
            </w:r>
            <w:r w:rsidRPr="0018135A">
              <w:rPr>
                <w:b/>
              </w:rPr>
              <w:t>Text Editors</w:t>
            </w:r>
            <w:r>
              <w:t>.</w:t>
            </w:r>
          </w:p>
          <w:p w14:paraId="06D30906" w14:textId="77777777" w:rsidR="00014A8C" w:rsidRDefault="00014A8C" w:rsidP="00014A8C">
            <w:pPr>
              <w:pStyle w:val="Tablesub-step"/>
              <w:numPr>
                <w:ilvl w:val="0"/>
                <w:numId w:val="8"/>
              </w:numPr>
            </w:pPr>
            <w:r>
              <w:t xml:space="preserve">Select </w:t>
            </w:r>
            <w:r w:rsidRPr="008E1D7B">
              <w:rPr>
                <w:b/>
              </w:rPr>
              <w:t>Show line numbers</w:t>
            </w:r>
            <w:r>
              <w:t>.</w:t>
            </w:r>
          </w:p>
          <w:p w14:paraId="690DF056" w14:textId="31D2A390" w:rsidR="00014A8C" w:rsidRDefault="00014A8C" w:rsidP="00014A8C">
            <w:pPr>
              <w:pStyle w:val="Tablesub-step"/>
              <w:numPr>
                <w:ilvl w:val="0"/>
                <w:numId w:val="8"/>
              </w:numPr>
            </w:pPr>
            <w:r>
              <w:t xml:space="preserve">Click </w:t>
            </w:r>
            <w:r>
              <w:rPr>
                <w:b/>
              </w:rPr>
              <w:t>Apply</w:t>
            </w:r>
            <w:r>
              <w:t>.</w:t>
            </w:r>
          </w:p>
          <w:p w14:paraId="78D98B4C" w14:textId="77777777" w:rsidR="00BD593A" w:rsidRDefault="00BD593A" w:rsidP="00BD593A">
            <w:pPr>
              <w:pStyle w:val="Tablesub-step"/>
              <w:numPr>
                <w:ilvl w:val="0"/>
                <w:numId w:val="0"/>
              </w:numPr>
              <w:ind w:left="360"/>
            </w:pPr>
          </w:p>
          <w:p w14:paraId="56CA148F" w14:textId="77777777" w:rsidR="00014A8C" w:rsidRDefault="00014A8C" w:rsidP="00014A8C">
            <w:pPr>
              <w:jc w:val="center"/>
            </w:pPr>
            <w:r>
              <w:rPr>
                <w:noProof/>
              </w:rPr>
              <w:drawing>
                <wp:inline distT="0" distB="0" distL="0" distR="0" wp14:anchorId="3FEB5971" wp14:editId="42D3253C">
                  <wp:extent cx="3657600" cy="2181225"/>
                  <wp:effectExtent l="19050" t="1905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rcRect/>
                          <a:stretch>
                            <a:fillRect/>
                          </a:stretch>
                        </pic:blipFill>
                        <pic:spPr>
                          <a:xfrm>
                            <a:off x="0" y="0"/>
                            <a:ext cx="3657600" cy="218122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67E581B4" w14:textId="77777777" w:rsidR="00BD593A" w:rsidRDefault="00BD593A" w:rsidP="00BD593A">
            <w:pPr>
              <w:pStyle w:val="Tablesub-step"/>
              <w:numPr>
                <w:ilvl w:val="0"/>
                <w:numId w:val="0"/>
              </w:numPr>
              <w:ind w:left="360"/>
            </w:pPr>
          </w:p>
          <w:p w14:paraId="21839023" w14:textId="42F5B9CB" w:rsidR="00014A8C" w:rsidRDefault="00014A8C" w:rsidP="00014A8C">
            <w:pPr>
              <w:pStyle w:val="Tablesub-step"/>
              <w:numPr>
                <w:ilvl w:val="0"/>
                <w:numId w:val="8"/>
              </w:numPr>
            </w:pPr>
            <w:r>
              <w:t xml:space="preserve">Navigate to </w:t>
            </w:r>
            <w:r w:rsidRPr="007D130E">
              <w:rPr>
                <w:b/>
              </w:rPr>
              <w:t>Progress</w:t>
            </w:r>
            <w:r>
              <w:t xml:space="preserve"> </w:t>
            </w:r>
            <w:r w:rsidRPr="008E1D7B">
              <w:rPr>
                <w:b/>
              </w:rPr>
              <w:t>OpenEdge</w:t>
            </w:r>
            <w:r>
              <w:t xml:space="preserve"> &gt; </w:t>
            </w:r>
            <w:r w:rsidRPr="008E1D7B">
              <w:rPr>
                <w:b/>
              </w:rPr>
              <w:t>Editor</w:t>
            </w:r>
            <w:r>
              <w:t>.</w:t>
            </w:r>
          </w:p>
          <w:p w14:paraId="4F3D4E8E" w14:textId="77777777" w:rsidR="00014A8C" w:rsidRDefault="00014A8C" w:rsidP="00014A8C">
            <w:pPr>
              <w:pStyle w:val="Tablesub-step"/>
              <w:numPr>
                <w:ilvl w:val="0"/>
                <w:numId w:val="8"/>
              </w:numPr>
            </w:pPr>
            <w:r>
              <w:t xml:space="preserve">Select </w:t>
            </w:r>
            <w:r>
              <w:rPr>
                <w:b/>
              </w:rPr>
              <w:t>Lower</w:t>
            </w:r>
            <w:r>
              <w:t xml:space="preserve"> in the </w:t>
            </w:r>
            <w:r w:rsidRPr="008E1D7B">
              <w:rPr>
                <w:b/>
              </w:rPr>
              <w:t>Case</w:t>
            </w:r>
            <w:r>
              <w:t xml:space="preserve"> area.</w:t>
            </w:r>
          </w:p>
          <w:p w14:paraId="7DFB6E21" w14:textId="77777777" w:rsidR="00014A8C" w:rsidRDefault="00014A8C" w:rsidP="00014A8C">
            <w:pPr>
              <w:pStyle w:val="Tablesub-step"/>
              <w:numPr>
                <w:ilvl w:val="0"/>
                <w:numId w:val="8"/>
              </w:numPr>
            </w:pPr>
            <w:r>
              <w:t xml:space="preserve">Select </w:t>
            </w:r>
            <w:r w:rsidRPr="008E1D7B">
              <w:rPr>
                <w:b/>
              </w:rPr>
              <w:t>Expand keywords</w:t>
            </w:r>
            <w:r>
              <w:t xml:space="preserve"> and </w:t>
            </w:r>
            <w:r w:rsidRPr="008E1D7B">
              <w:rPr>
                <w:b/>
              </w:rPr>
              <w:t>Case keywords</w:t>
            </w:r>
            <w:r>
              <w:t xml:space="preserve"> in the </w:t>
            </w:r>
            <w:proofErr w:type="gramStart"/>
            <w:r w:rsidRPr="008E1D7B">
              <w:rPr>
                <w:b/>
              </w:rPr>
              <w:t>As</w:t>
            </w:r>
            <w:proofErr w:type="gramEnd"/>
            <w:r w:rsidRPr="008E1D7B">
              <w:rPr>
                <w:b/>
              </w:rPr>
              <w:t xml:space="preserve"> you type</w:t>
            </w:r>
            <w:r>
              <w:t xml:space="preserve"> area.</w:t>
            </w:r>
          </w:p>
          <w:p w14:paraId="31BCF24F" w14:textId="77777777" w:rsidR="00014A8C" w:rsidRDefault="00014A8C" w:rsidP="00014A8C">
            <w:pPr>
              <w:pStyle w:val="Tablesub-step"/>
              <w:numPr>
                <w:ilvl w:val="0"/>
                <w:numId w:val="8"/>
              </w:numPr>
            </w:pPr>
            <w:r>
              <w:t xml:space="preserve">Select </w:t>
            </w:r>
            <w:r w:rsidRPr="008E1D7B">
              <w:rPr>
                <w:b/>
              </w:rPr>
              <w:t>Apply keyword(s) casing on save</w:t>
            </w:r>
            <w:r>
              <w:t>.</w:t>
            </w:r>
          </w:p>
          <w:p w14:paraId="38A8802A" w14:textId="77777777" w:rsidR="00014A8C" w:rsidRDefault="00014A8C" w:rsidP="00014A8C">
            <w:pPr>
              <w:pStyle w:val="Tablesub-step"/>
              <w:numPr>
                <w:ilvl w:val="0"/>
                <w:numId w:val="8"/>
              </w:numPr>
            </w:pPr>
            <w:r>
              <w:t xml:space="preserve">Select </w:t>
            </w:r>
            <w:r w:rsidRPr="008E1D7B">
              <w:rPr>
                <w:b/>
              </w:rPr>
              <w:t>Expand database tables and fields</w:t>
            </w:r>
            <w:r>
              <w:t>.</w:t>
            </w:r>
          </w:p>
          <w:p w14:paraId="33499F54" w14:textId="77777777" w:rsidR="00014A8C" w:rsidRDefault="00014A8C" w:rsidP="00014A8C">
            <w:pPr>
              <w:pStyle w:val="Tablesub-step"/>
              <w:numPr>
                <w:ilvl w:val="0"/>
                <w:numId w:val="8"/>
              </w:numPr>
            </w:pPr>
            <w:r>
              <w:t xml:space="preserve">Click </w:t>
            </w:r>
            <w:r>
              <w:rPr>
                <w:b/>
              </w:rPr>
              <w:t>Apply</w:t>
            </w:r>
            <w:r>
              <w:t>.</w:t>
            </w:r>
          </w:p>
          <w:p w14:paraId="2A722BB7" w14:textId="77777777" w:rsidR="00014A8C" w:rsidRDefault="00014A8C" w:rsidP="00014A8C">
            <w:pPr>
              <w:pStyle w:val="Tablesub-step"/>
              <w:numPr>
                <w:ilvl w:val="0"/>
                <w:numId w:val="0"/>
              </w:numPr>
              <w:jc w:val="center"/>
            </w:pPr>
            <w:r>
              <w:rPr>
                <w:noProof/>
              </w:rPr>
              <w:lastRenderedPageBreak/>
              <w:drawing>
                <wp:inline distT="0" distB="0" distL="0" distR="0" wp14:anchorId="394838D4" wp14:editId="22B8E22D">
                  <wp:extent cx="3657600" cy="3179445"/>
                  <wp:effectExtent l="19050" t="1905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rcRect/>
                          <a:stretch>
                            <a:fillRect/>
                          </a:stretch>
                        </pic:blipFill>
                        <pic:spPr>
                          <a:xfrm>
                            <a:off x="0" y="0"/>
                            <a:ext cx="3657600" cy="317944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6F6A922B" w14:textId="77777777" w:rsidR="00BD593A" w:rsidRDefault="00BD593A" w:rsidP="00BD593A">
            <w:pPr>
              <w:pStyle w:val="Tablesub-step"/>
              <w:numPr>
                <w:ilvl w:val="0"/>
                <w:numId w:val="0"/>
              </w:numPr>
              <w:ind w:left="360"/>
            </w:pPr>
          </w:p>
          <w:p w14:paraId="7903C8EB" w14:textId="57FBBC10" w:rsidR="00014A8C" w:rsidRDefault="00014A8C" w:rsidP="00014A8C">
            <w:pPr>
              <w:pStyle w:val="Tablesub-step"/>
              <w:numPr>
                <w:ilvl w:val="0"/>
                <w:numId w:val="8"/>
              </w:numPr>
            </w:pPr>
            <w:r>
              <w:t xml:space="preserve">Navigate to </w:t>
            </w:r>
            <w:r w:rsidRPr="007D130E">
              <w:rPr>
                <w:b/>
              </w:rPr>
              <w:t>Progress</w:t>
            </w:r>
            <w:r>
              <w:t xml:space="preserve"> </w:t>
            </w:r>
            <w:r w:rsidRPr="008E1D7B">
              <w:rPr>
                <w:b/>
              </w:rPr>
              <w:t>OpenEdge</w:t>
            </w:r>
            <w:r>
              <w:t xml:space="preserve"> &gt; </w:t>
            </w:r>
            <w:r w:rsidRPr="008E1D7B">
              <w:rPr>
                <w:b/>
              </w:rPr>
              <w:t>Editor</w:t>
            </w:r>
            <w:r>
              <w:rPr>
                <w:b/>
              </w:rPr>
              <w:t xml:space="preserve"> &gt; Build</w:t>
            </w:r>
            <w:r w:rsidRPr="007D130E">
              <w:t>.</w:t>
            </w:r>
          </w:p>
          <w:p w14:paraId="213FDD7A" w14:textId="08190C4A" w:rsidR="00014A8C" w:rsidRDefault="00014A8C" w:rsidP="00014A8C">
            <w:pPr>
              <w:pStyle w:val="Tablesub-step"/>
              <w:numPr>
                <w:ilvl w:val="0"/>
                <w:numId w:val="8"/>
              </w:numPr>
            </w:pPr>
            <w:r>
              <w:t xml:space="preserve">Select all the boxes in the </w:t>
            </w:r>
            <w:r w:rsidRPr="007D130E">
              <w:rPr>
                <w:b/>
              </w:rPr>
              <w:t>Actions</w:t>
            </w:r>
            <w:r>
              <w:t xml:space="preserve"> and </w:t>
            </w:r>
            <w:r w:rsidRPr="007D130E">
              <w:rPr>
                <w:b/>
              </w:rPr>
              <w:t>Syntax check</w:t>
            </w:r>
            <w:r>
              <w:t xml:space="preserve"> areas.</w:t>
            </w:r>
          </w:p>
          <w:p w14:paraId="43F92B87" w14:textId="77777777" w:rsidR="00BD593A" w:rsidRDefault="00BD593A" w:rsidP="00BD593A">
            <w:pPr>
              <w:pStyle w:val="Tablesub-step"/>
              <w:numPr>
                <w:ilvl w:val="0"/>
                <w:numId w:val="0"/>
              </w:numPr>
              <w:ind w:left="360"/>
            </w:pPr>
          </w:p>
          <w:p w14:paraId="2A205FC6" w14:textId="77777777" w:rsidR="00014A8C" w:rsidRDefault="00014A8C" w:rsidP="00014A8C">
            <w:pPr>
              <w:pStyle w:val="Tablesub-step"/>
              <w:numPr>
                <w:ilvl w:val="0"/>
                <w:numId w:val="0"/>
              </w:numPr>
              <w:ind w:left="360"/>
            </w:pPr>
            <w:r>
              <w:rPr>
                <w:noProof/>
              </w:rPr>
              <w:drawing>
                <wp:inline distT="0" distB="0" distL="0" distR="0" wp14:anchorId="29C9A4ED" wp14:editId="37C8E400">
                  <wp:extent cx="3657600" cy="3179445"/>
                  <wp:effectExtent l="19050" t="1905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rcRect/>
                          <a:stretch>
                            <a:fillRect/>
                          </a:stretch>
                        </pic:blipFill>
                        <pic:spPr>
                          <a:xfrm>
                            <a:off x="0" y="0"/>
                            <a:ext cx="3657600" cy="317944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1CC038D3" w14:textId="77777777" w:rsidR="00BD593A" w:rsidRDefault="00BD593A" w:rsidP="00BD593A">
            <w:pPr>
              <w:pStyle w:val="Tablesub-step"/>
              <w:numPr>
                <w:ilvl w:val="0"/>
                <w:numId w:val="0"/>
              </w:numPr>
              <w:ind w:left="360"/>
            </w:pPr>
          </w:p>
          <w:p w14:paraId="3706E93A" w14:textId="5514DF1D" w:rsidR="00014A8C" w:rsidRDefault="00014A8C" w:rsidP="00014A8C">
            <w:pPr>
              <w:pStyle w:val="Tablesub-step"/>
              <w:numPr>
                <w:ilvl w:val="0"/>
                <w:numId w:val="8"/>
              </w:numPr>
            </w:pPr>
            <w:r>
              <w:t xml:space="preserve">Click </w:t>
            </w:r>
            <w:r w:rsidRPr="007D130E">
              <w:rPr>
                <w:b/>
              </w:rPr>
              <w:t>OK</w:t>
            </w:r>
            <w:r>
              <w:t>.</w:t>
            </w:r>
          </w:p>
        </w:tc>
      </w:tr>
    </w:tbl>
    <w:p w14:paraId="4602BC95" w14:textId="77777777" w:rsidR="00014A8C" w:rsidRDefault="00014A8C" w:rsidP="00014A8C">
      <w:pPr>
        <w:pStyle w:val="BlockLine"/>
      </w:pPr>
    </w:p>
    <w:p w14:paraId="72096A15" w14:textId="77777777" w:rsidR="00014A8C" w:rsidRDefault="00014A8C" w:rsidP="00014A8C">
      <w:pPr>
        <w:pStyle w:val="Heading3"/>
      </w:pPr>
      <w:bookmarkStart w:id="29" w:name="_Toc341105733"/>
      <w:bookmarkStart w:id="30" w:name="_Toc348015809"/>
      <w:bookmarkStart w:id="31" w:name="_Toc429127552"/>
      <w:r>
        <w:rPr>
          <w:noProof/>
        </w:rPr>
        <w:lastRenderedPageBreak/>
        <w:t>Part 3</w:t>
      </w:r>
      <w:r w:rsidRPr="008160E5">
        <w:rPr>
          <w:noProof/>
        </w:rPr>
        <w:t xml:space="preserve">—Setting up </w:t>
      </w:r>
      <w:r>
        <w:rPr>
          <w:noProof/>
        </w:rPr>
        <w:t xml:space="preserve">the Server project </w:t>
      </w:r>
    </w:p>
    <w:p w14:paraId="6E378C2E" w14:textId="77777777" w:rsidR="00014A8C" w:rsidRDefault="00014A8C" w:rsidP="00014A8C">
      <w:pPr>
        <w:pStyle w:val="TopLine"/>
      </w:pPr>
    </w:p>
    <w:p w14:paraId="6409B7EC" w14:textId="77777777" w:rsidR="00014A8C" w:rsidRDefault="00014A8C" w:rsidP="00014A8C">
      <w:pPr>
        <w:pStyle w:val="BlockText"/>
      </w:pPr>
      <w:r>
        <w:t>All server-side code resides in the Server project. It is from this project that the ABL code accesses the database. Follow these steps to create and configure this project to use the sports3000 database.</w:t>
      </w:r>
    </w:p>
    <w:p w14:paraId="63E1B246" w14:textId="77777777" w:rsidR="00014A8C" w:rsidRPr="003911AC" w:rsidRDefault="00014A8C" w:rsidP="00014A8C">
      <w:pPr>
        <w:pStyle w:val="BlockText"/>
      </w:pPr>
    </w:p>
    <w:tbl>
      <w:tblPr>
        <w:tblStyle w:val="TableGrid"/>
        <w:tblW w:w="7560" w:type="dxa"/>
        <w:tblInd w:w="1915" w:type="dxa"/>
        <w:tblLayout w:type="fixed"/>
        <w:tblLook w:val="05E0" w:firstRow="1" w:lastRow="1" w:firstColumn="1" w:lastColumn="1" w:noHBand="0" w:noVBand="1"/>
      </w:tblPr>
      <w:tblGrid>
        <w:gridCol w:w="893"/>
        <w:gridCol w:w="6667"/>
      </w:tblGrid>
      <w:tr w:rsidR="00014A8C" w:rsidRPr="00CD5505" w14:paraId="23104FAA" w14:textId="77777777" w:rsidTr="00014A8C">
        <w:trPr>
          <w:cnfStyle w:val="100000000000" w:firstRow="1" w:lastRow="0" w:firstColumn="0" w:lastColumn="0" w:oddVBand="0" w:evenVBand="0" w:oddHBand="0" w:evenHBand="0" w:firstRowFirstColumn="0" w:firstRowLastColumn="0" w:lastRowFirstColumn="0" w:lastRowLastColumn="0"/>
        </w:trPr>
        <w:tc>
          <w:tcPr>
            <w:tcW w:w="893" w:type="dxa"/>
          </w:tcPr>
          <w:p w14:paraId="64810397" w14:textId="77777777" w:rsidR="00014A8C" w:rsidRPr="00CD5505" w:rsidRDefault="00014A8C" w:rsidP="00014A8C">
            <w:pPr>
              <w:pStyle w:val="TableHeading"/>
            </w:pPr>
            <w:r>
              <w:t>Step</w:t>
            </w:r>
          </w:p>
        </w:tc>
        <w:tc>
          <w:tcPr>
            <w:tcW w:w="6667" w:type="dxa"/>
          </w:tcPr>
          <w:p w14:paraId="4473A1BB" w14:textId="77777777" w:rsidR="00014A8C" w:rsidRPr="00CD5505" w:rsidRDefault="00014A8C" w:rsidP="00014A8C">
            <w:pPr>
              <w:pStyle w:val="TableHeading"/>
            </w:pPr>
            <w:r>
              <w:t>Task</w:t>
            </w:r>
          </w:p>
        </w:tc>
      </w:tr>
      <w:tr w:rsidR="00014A8C" w:rsidRPr="00CD5505" w14:paraId="59D07CC5" w14:textId="77777777" w:rsidTr="00014A8C">
        <w:tc>
          <w:tcPr>
            <w:tcW w:w="893" w:type="dxa"/>
          </w:tcPr>
          <w:p w14:paraId="43CCE03C" w14:textId="77777777" w:rsidR="00014A8C" w:rsidRPr="00CD5505" w:rsidRDefault="00014A8C" w:rsidP="00C95A30">
            <w:pPr>
              <w:pStyle w:val="table-text"/>
              <w:numPr>
                <w:ilvl w:val="0"/>
                <w:numId w:val="12"/>
              </w:numPr>
            </w:pPr>
          </w:p>
        </w:tc>
        <w:tc>
          <w:tcPr>
            <w:tcW w:w="6667" w:type="dxa"/>
          </w:tcPr>
          <w:p w14:paraId="25C32F78" w14:textId="4FBCF307" w:rsidR="00014A8C" w:rsidRDefault="00014A8C" w:rsidP="00014A8C">
            <w:pPr>
              <w:pStyle w:val="Tablesub-step"/>
              <w:numPr>
                <w:ilvl w:val="0"/>
                <w:numId w:val="0"/>
              </w:numPr>
              <w:ind w:left="360" w:hanging="360"/>
            </w:pPr>
            <w:r>
              <w:t xml:space="preserve">Select </w:t>
            </w:r>
            <w:r w:rsidRPr="008E1D7B">
              <w:rPr>
                <w:b/>
              </w:rPr>
              <w:t>File</w:t>
            </w:r>
            <w:r>
              <w:t xml:space="preserve"> &gt; </w:t>
            </w:r>
            <w:r w:rsidRPr="008E1D7B">
              <w:rPr>
                <w:b/>
              </w:rPr>
              <w:t>New</w:t>
            </w:r>
            <w:r>
              <w:t xml:space="preserve"> &gt; </w:t>
            </w:r>
            <w:r w:rsidRPr="008E1D7B">
              <w:rPr>
                <w:b/>
              </w:rPr>
              <w:t>OpenEdge Project</w:t>
            </w:r>
            <w:r>
              <w:t>.</w:t>
            </w:r>
          </w:p>
          <w:p w14:paraId="1EC42152" w14:textId="77777777" w:rsidR="00BD593A" w:rsidRDefault="00BD593A" w:rsidP="00014A8C">
            <w:pPr>
              <w:pStyle w:val="Tablesub-step"/>
              <w:numPr>
                <w:ilvl w:val="0"/>
                <w:numId w:val="0"/>
              </w:numPr>
              <w:ind w:left="360" w:hanging="360"/>
            </w:pPr>
          </w:p>
          <w:p w14:paraId="4C00E7FC" w14:textId="77777777" w:rsidR="00014A8C" w:rsidRDefault="00014A8C" w:rsidP="00014A8C">
            <w:pPr>
              <w:pStyle w:val="Tablesub-step"/>
              <w:numPr>
                <w:ilvl w:val="0"/>
                <w:numId w:val="0"/>
              </w:numPr>
              <w:ind w:left="360" w:hanging="360"/>
              <w:jc w:val="center"/>
            </w:pPr>
            <w:r>
              <w:rPr>
                <w:noProof/>
              </w:rPr>
              <w:drawing>
                <wp:inline distT="0" distB="0" distL="0" distR="0" wp14:anchorId="30DFADEA" wp14:editId="101FC2A7">
                  <wp:extent cx="3657600" cy="2178685"/>
                  <wp:effectExtent l="19050" t="19050" r="0" b="0"/>
                  <wp:docPr id="5" name="Picture 5" descr="C:\Users\akhan\AppData\Local\Microsoft\Windows\INetCacheContent.Wor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han\AppData\Local\Microsoft\Windows\INetCacheContent.Word\1.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0" cy="217868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r w:rsidR="00014A8C" w:rsidRPr="00CD5505" w14:paraId="5557E753" w14:textId="77777777" w:rsidTr="00014A8C">
        <w:tc>
          <w:tcPr>
            <w:tcW w:w="893" w:type="dxa"/>
          </w:tcPr>
          <w:p w14:paraId="2E4F83AF" w14:textId="77777777" w:rsidR="00014A8C" w:rsidRPr="00CD5505" w:rsidRDefault="00014A8C" w:rsidP="00C95A30">
            <w:pPr>
              <w:pStyle w:val="table-text"/>
              <w:numPr>
                <w:ilvl w:val="0"/>
                <w:numId w:val="12"/>
              </w:numPr>
            </w:pPr>
          </w:p>
        </w:tc>
        <w:tc>
          <w:tcPr>
            <w:tcW w:w="6667" w:type="dxa"/>
          </w:tcPr>
          <w:p w14:paraId="3B7B9C8D" w14:textId="77777777" w:rsidR="00014A8C" w:rsidRDefault="00014A8C" w:rsidP="00014A8C">
            <w:pPr>
              <w:pStyle w:val="table-text"/>
            </w:pPr>
            <w:r>
              <w:t>In the New OpenEdge Project wizard:</w:t>
            </w:r>
          </w:p>
          <w:p w14:paraId="1031AE1C" w14:textId="77777777" w:rsidR="00014A8C" w:rsidRDefault="00014A8C" w:rsidP="00C95A30">
            <w:pPr>
              <w:pStyle w:val="Tablesub-step"/>
              <w:numPr>
                <w:ilvl w:val="0"/>
                <w:numId w:val="102"/>
              </w:numPr>
            </w:pPr>
            <w:r>
              <w:t xml:space="preserve">Enter </w:t>
            </w:r>
            <w:r w:rsidRPr="00014A8C">
              <w:rPr>
                <w:b/>
              </w:rPr>
              <w:t>Server</w:t>
            </w:r>
            <w:r>
              <w:t xml:space="preserve"> for the project name.</w:t>
            </w:r>
          </w:p>
          <w:p w14:paraId="5CF11654" w14:textId="77777777" w:rsidR="00014A8C" w:rsidRDefault="00014A8C" w:rsidP="00014A8C">
            <w:pPr>
              <w:pStyle w:val="Tablesub-step"/>
              <w:numPr>
                <w:ilvl w:val="0"/>
                <w:numId w:val="8"/>
              </w:numPr>
            </w:pPr>
            <w:r>
              <w:t xml:space="preserve">Click </w:t>
            </w:r>
            <w:r w:rsidRPr="008478FA">
              <w:rPr>
                <w:b/>
              </w:rPr>
              <w:t>Next</w:t>
            </w:r>
            <w:r>
              <w:t>.</w:t>
            </w:r>
          </w:p>
          <w:p w14:paraId="27F26A29" w14:textId="77777777" w:rsidR="00014A8C" w:rsidRDefault="00014A8C" w:rsidP="00014A8C">
            <w:pPr>
              <w:pStyle w:val="Tablesub-step"/>
              <w:numPr>
                <w:ilvl w:val="0"/>
                <w:numId w:val="8"/>
              </w:numPr>
            </w:pPr>
            <w:r>
              <w:t xml:space="preserve">In the Select AVM and layout options window, select </w:t>
            </w:r>
            <w:r w:rsidRPr="008478FA">
              <w:rPr>
                <w:b/>
              </w:rPr>
              <w:t>Use separate source and r-code directories</w:t>
            </w:r>
            <w:r>
              <w:t>.</w:t>
            </w:r>
          </w:p>
          <w:p w14:paraId="19DF71FA" w14:textId="4077FB33" w:rsidR="00014A8C" w:rsidRDefault="00014A8C" w:rsidP="00014A8C">
            <w:pPr>
              <w:pStyle w:val="Tablesub-step"/>
              <w:numPr>
                <w:ilvl w:val="0"/>
                <w:numId w:val="8"/>
              </w:numPr>
            </w:pPr>
            <w:r>
              <w:t xml:space="preserve">Change </w:t>
            </w:r>
            <w:r w:rsidRPr="008478FA">
              <w:rPr>
                <w:b/>
              </w:rPr>
              <w:t>rcode</w:t>
            </w:r>
            <w:r>
              <w:t xml:space="preserve"> to </w:t>
            </w:r>
            <w:r w:rsidRPr="008478FA">
              <w:rPr>
                <w:b/>
              </w:rPr>
              <w:t>bin</w:t>
            </w:r>
            <w:r>
              <w:t>.</w:t>
            </w:r>
          </w:p>
          <w:p w14:paraId="55ECA799" w14:textId="77777777" w:rsidR="00BD593A" w:rsidRDefault="00BD593A" w:rsidP="00BD593A">
            <w:pPr>
              <w:pStyle w:val="Tablesub-step"/>
              <w:numPr>
                <w:ilvl w:val="0"/>
                <w:numId w:val="0"/>
              </w:numPr>
              <w:ind w:left="360"/>
            </w:pPr>
          </w:p>
          <w:p w14:paraId="2C243773" w14:textId="1144A2B3" w:rsidR="00014A8C" w:rsidRDefault="00014A8C" w:rsidP="00014A8C">
            <w:pPr>
              <w:pStyle w:val="Tablesub-step"/>
              <w:numPr>
                <w:ilvl w:val="0"/>
                <w:numId w:val="0"/>
              </w:numPr>
              <w:ind w:left="360"/>
              <w:jc w:val="center"/>
            </w:pPr>
            <w:r>
              <w:rPr>
                <w:noProof/>
              </w:rPr>
              <w:drawing>
                <wp:inline distT="0" distB="0" distL="0" distR="0" wp14:anchorId="2D7B2F93" wp14:editId="4B884EC9">
                  <wp:extent cx="2734227" cy="2611282"/>
                  <wp:effectExtent l="19050" t="19050" r="2857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rcRect/>
                          <a:stretch>
                            <a:fillRect/>
                          </a:stretch>
                        </pic:blipFill>
                        <pic:spPr>
                          <a:xfrm>
                            <a:off x="0" y="0"/>
                            <a:ext cx="2754602" cy="2630741"/>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11225E42" w14:textId="77777777" w:rsidR="00BD593A" w:rsidRDefault="00BD593A" w:rsidP="00014A8C">
            <w:pPr>
              <w:pStyle w:val="Tablesub-step"/>
              <w:numPr>
                <w:ilvl w:val="0"/>
                <w:numId w:val="0"/>
              </w:numPr>
              <w:ind w:left="360"/>
              <w:jc w:val="center"/>
            </w:pPr>
          </w:p>
          <w:p w14:paraId="046FF007" w14:textId="77777777" w:rsidR="00014A8C" w:rsidRDefault="00014A8C" w:rsidP="00014A8C">
            <w:pPr>
              <w:pStyle w:val="Tablesub-step"/>
              <w:numPr>
                <w:ilvl w:val="0"/>
                <w:numId w:val="8"/>
              </w:numPr>
            </w:pPr>
            <w:r>
              <w:t xml:space="preserve">Click </w:t>
            </w:r>
            <w:r>
              <w:rPr>
                <w:b/>
              </w:rPr>
              <w:t>Finish</w:t>
            </w:r>
            <w:r>
              <w:t xml:space="preserve">. </w:t>
            </w:r>
          </w:p>
        </w:tc>
      </w:tr>
      <w:tr w:rsidR="00014A8C" w:rsidRPr="00CD5505" w14:paraId="28EFAEFA" w14:textId="77777777" w:rsidTr="00014A8C">
        <w:tc>
          <w:tcPr>
            <w:tcW w:w="893" w:type="dxa"/>
          </w:tcPr>
          <w:p w14:paraId="2852507E" w14:textId="77777777" w:rsidR="00014A8C" w:rsidRPr="00CD5505" w:rsidRDefault="00014A8C" w:rsidP="00C95A30">
            <w:pPr>
              <w:pStyle w:val="table-text"/>
              <w:numPr>
                <w:ilvl w:val="0"/>
                <w:numId w:val="12"/>
              </w:numPr>
            </w:pPr>
          </w:p>
        </w:tc>
        <w:tc>
          <w:tcPr>
            <w:tcW w:w="6667" w:type="dxa"/>
          </w:tcPr>
          <w:p w14:paraId="78E6B67B" w14:textId="03D62D7A" w:rsidR="00014A8C" w:rsidRDefault="00014A8C" w:rsidP="00014A8C">
            <w:pPr>
              <w:pStyle w:val="table-text"/>
            </w:pPr>
            <w:r>
              <w:t xml:space="preserve">Next, you will add the database connection to the workspace and associate it with the </w:t>
            </w:r>
            <w:r w:rsidRPr="00D436D7">
              <w:rPr>
                <w:b/>
              </w:rPr>
              <w:t>Server</w:t>
            </w:r>
            <w:r>
              <w:t xml:space="preserve"> project. Right-click the </w:t>
            </w:r>
            <w:r w:rsidRPr="00D436D7">
              <w:rPr>
                <w:b/>
              </w:rPr>
              <w:t>Server</w:t>
            </w:r>
            <w:r>
              <w:t xml:space="preserve"> project and then select </w:t>
            </w:r>
            <w:r w:rsidRPr="00D436D7">
              <w:rPr>
                <w:b/>
              </w:rPr>
              <w:t>Properties</w:t>
            </w:r>
            <w:r>
              <w:t>.</w:t>
            </w:r>
          </w:p>
          <w:p w14:paraId="4A9B436A" w14:textId="77777777" w:rsidR="00BD593A" w:rsidRDefault="00BD593A" w:rsidP="00014A8C">
            <w:pPr>
              <w:pStyle w:val="table-text"/>
            </w:pPr>
          </w:p>
          <w:p w14:paraId="45F37C2D" w14:textId="77777777" w:rsidR="00014A8C" w:rsidRDefault="00014A8C" w:rsidP="00014A8C">
            <w:pPr>
              <w:pStyle w:val="table-text"/>
              <w:jc w:val="center"/>
            </w:pPr>
            <w:r>
              <w:rPr>
                <w:noProof/>
              </w:rPr>
              <w:drawing>
                <wp:inline distT="0" distB="0" distL="0" distR="0" wp14:anchorId="5AE39398" wp14:editId="67A20BF4">
                  <wp:extent cx="3657600" cy="1936750"/>
                  <wp:effectExtent l="19050" t="19050" r="0" b="6350"/>
                  <wp:docPr id="4" name="Picture 4" descr="C:\Users\akhan\AppData\Local\Microsoft\Windows\INetCacheContent.Word\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han\AppData\Local\Microsoft\Windows\INetCacheContent.Word\1.1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193675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r w:rsidR="00014A8C" w:rsidRPr="00CD5505" w14:paraId="4F81CF05" w14:textId="77777777" w:rsidTr="00014A8C">
        <w:tc>
          <w:tcPr>
            <w:tcW w:w="893" w:type="dxa"/>
          </w:tcPr>
          <w:p w14:paraId="0E18847D" w14:textId="77777777" w:rsidR="00014A8C" w:rsidRPr="00CD5505" w:rsidRDefault="00014A8C" w:rsidP="00C95A30">
            <w:pPr>
              <w:pStyle w:val="table-text"/>
              <w:numPr>
                <w:ilvl w:val="0"/>
                <w:numId w:val="12"/>
              </w:numPr>
            </w:pPr>
          </w:p>
        </w:tc>
        <w:tc>
          <w:tcPr>
            <w:tcW w:w="6667" w:type="dxa"/>
          </w:tcPr>
          <w:p w14:paraId="5D9F76D1" w14:textId="039E2FD3" w:rsidR="00014A8C" w:rsidRDefault="00014A8C" w:rsidP="00014A8C">
            <w:pPr>
              <w:pStyle w:val="table-text"/>
            </w:pPr>
            <w:r>
              <w:t xml:space="preserve">Navigate to </w:t>
            </w:r>
            <w:r w:rsidRPr="00D436D7">
              <w:rPr>
                <w:b/>
              </w:rPr>
              <w:t>Progress OpenEdge</w:t>
            </w:r>
            <w:r>
              <w:t xml:space="preserve"> &gt; </w:t>
            </w:r>
            <w:r w:rsidRPr="00D436D7">
              <w:rPr>
                <w:b/>
              </w:rPr>
              <w:t>Database Connections</w:t>
            </w:r>
            <w:r>
              <w:t>.</w:t>
            </w:r>
          </w:p>
          <w:p w14:paraId="669D57A4" w14:textId="77777777" w:rsidR="00BD593A" w:rsidRDefault="00BD593A" w:rsidP="00014A8C">
            <w:pPr>
              <w:pStyle w:val="table-text"/>
            </w:pPr>
          </w:p>
          <w:p w14:paraId="499E0DBC" w14:textId="77777777" w:rsidR="00014A8C" w:rsidRDefault="00014A8C" w:rsidP="00014A8C">
            <w:pPr>
              <w:pStyle w:val="table-text"/>
              <w:jc w:val="center"/>
            </w:pPr>
            <w:r>
              <w:rPr>
                <w:noProof/>
              </w:rPr>
              <w:drawing>
                <wp:inline distT="0" distB="0" distL="0" distR="0" wp14:anchorId="4EB17265" wp14:editId="087E75F8">
                  <wp:extent cx="3657600" cy="1749425"/>
                  <wp:effectExtent l="19050" t="1905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rcRect/>
                          <a:stretch>
                            <a:fillRect/>
                          </a:stretch>
                        </pic:blipFill>
                        <pic:spPr>
                          <a:xfrm>
                            <a:off x="0" y="0"/>
                            <a:ext cx="3657600" cy="174942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r w:rsidR="00014A8C" w:rsidRPr="00CD5505" w14:paraId="783AC97F" w14:textId="77777777" w:rsidTr="00014A8C">
        <w:tc>
          <w:tcPr>
            <w:tcW w:w="893" w:type="dxa"/>
          </w:tcPr>
          <w:p w14:paraId="41EFD7F8" w14:textId="77777777" w:rsidR="00014A8C" w:rsidRPr="00CD5505" w:rsidRDefault="00014A8C" w:rsidP="00C95A30">
            <w:pPr>
              <w:pStyle w:val="table-text"/>
              <w:numPr>
                <w:ilvl w:val="0"/>
                <w:numId w:val="12"/>
              </w:numPr>
            </w:pPr>
          </w:p>
        </w:tc>
        <w:tc>
          <w:tcPr>
            <w:tcW w:w="6667" w:type="dxa"/>
          </w:tcPr>
          <w:p w14:paraId="293D272D" w14:textId="4D0302AC" w:rsidR="00014A8C" w:rsidRDefault="00014A8C" w:rsidP="00014A8C">
            <w:pPr>
              <w:pStyle w:val="table-text"/>
            </w:pPr>
            <w:r>
              <w:t xml:space="preserve">Click the </w:t>
            </w:r>
            <w:r w:rsidRPr="00D436D7">
              <w:rPr>
                <w:b/>
              </w:rPr>
              <w:t>Configure database connections</w:t>
            </w:r>
            <w:r>
              <w:t xml:space="preserve"> link.</w:t>
            </w:r>
          </w:p>
          <w:p w14:paraId="078A55D5" w14:textId="77777777" w:rsidR="00BD593A" w:rsidRDefault="00BD593A" w:rsidP="00014A8C">
            <w:pPr>
              <w:pStyle w:val="table-text"/>
            </w:pPr>
          </w:p>
          <w:p w14:paraId="2A14BA46" w14:textId="77777777" w:rsidR="00014A8C" w:rsidRDefault="00014A8C" w:rsidP="00014A8C">
            <w:pPr>
              <w:pStyle w:val="table-text"/>
              <w:jc w:val="center"/>
            </w:pPr>
            <w:r>
              <w:rPr>
                <w:noProof/>
              </w:rPr>
              <w:drawing>
                <wp:inline distT="0" distB="0" distL="0" distR="0" wp14:anchorId="7680666F" wp14:editId="36E6AB22">
                  <wp:extent cx="3657600" cy="264922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rcRect/>
                          <a:stretch>
                            <a:fillRect/>
                          </a:stretch>
                        </pic:blipFill>
                        <pic:spPr>
                          <a:xfrm>
                            <a:off x="0" y="0"/>
                            <a:ext cx="3657600" cy="264922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r w:rsidR="00014A8C" w:rsidRPr="00CD5505" w14:paraId="3F119BB8" w14:textId="77777777" w:rsidTr="00014A8C">
        <w:tc>
          <w:tcPr>
            <w:tcW w:w="893" w:type="dxa"/>
          </w:tcPr>
          <w:p w14:paraId="02510494" w14:textId="77777777" w:rsidR="00014A8C" w:rsidRPr="00CD5505" w:rsidRDefault="00014A8C" w:rsidP="00C95A30">
            <w:pPr>
              <w:pStyle w:val="table-text"/>
              <w:numPr>
                <w:ilvl w:val="0"/>
                <w:numId w:val="12"/>
              </w:numPr>
            </w:pPr>
          </w:p>
        </w:tc>
        <w:tc>
          <w:tcPr>
            <w:tcW w:w="6667" w:type="dxa"/>
          </w:tcPr>
          <w:p w14:paraId="7929438E" w14:textId="77777777" w:rsidR="00014A8C" w:rsidRDefault="00014A8C" w:rsidP="00014A8C">
            <w:pPr>
              <w:pStyle w:val="table-text"/>
            </w:pPr>
            <w:r w:rsidRPr="00203D5C">
              <w:t xml:space="preserve">Click </w:t>
            </w:r>
            <w:r w:rsidRPr="00203D5C">
              <w:rPr>
                <w:b/>
              </w:rPr>
              <w:t>New</w:t>
            </w:r>
            <w:r w:rsidRPr="00203D5C">
              <w:t xml:space="preserve"> to open the </w:t>
            </w:r>
            <w:r w:rsidRPr="00466761">
              <w:rPr>
                <w:b/>
              </w:rPr>
              <w:t xml:space="preserve">Add </w:t>
            </w:r>
            <w:r>
              <w:rPr>
                <w:b/>
              </w:rPr>
              <w:t>OpenEdge Database Connection</w:t>
            </w:r>
            <w:r w:rsidRPr="00203D5C">
              <w:t xml:space="preserve"> wizard</w:t>
            </w:r>
            <w:r>
              <w:t>.</w:t>
            </w:r>
          </w:p>
        </w:tc>
      </w:tr>
      <w:tr w:rsidR="00014A8C" w:rsidRPr="00CD5505" w14:paraId="538FB38E" w14:textId="77777777" w:rsidTr="00014A8C">
        <w:tc>
          <w:tcPr>
            <w:tcW w:w="893" w:type="dxa"/>
          </w:tcPr>
          <w:p w14:paraId="218FB970" w14:textId="77777777" w:rsidR="00014A8C" w:rsidRPr="00CD5505" w:rsidRDefault="00014A8C" w:rsidP="00C95A30">
            <w:pPr>
              <w:pStyle w:val="table-text"/>
              <w:numPr>
                <w:ilvl w:val="0"/>
                <w:numId w:val="12"/>
              </w:numPr>
            </w:pPr>
          </w:p>
        </w:tc>
        <w:tc>
          <w:tcPr>
            <w:tcW w:w="6667" w:type="dxa"/>
          </w:tcPr>
          <w:p w14:paraId="21C9BE21" w14:textId="77777777" w:rsidR="00014A8C" w:rsidRPr="00203D5C" w:rsidRDefault="00014A8C" w:rsidP="00014A8C">
            <w:pPr>
              <w:pStyle w:val="table-text"/>
            </w:pPr>
            <w:r w:rsidRPr="00203D5C">
              <w:t xml:space="preserve">Enter </w:t>
            </w:r>
            <w:r>
              <w:t>the</w:t>
            </w:r>
            <w:r w:rsidRPr="00203D5C">
              <w:t xml:space="preserve"> connection name</w:t>
            </w:r>
            <w:r>
              <w:t xml:space="preserve"> as </w:t>
            </w:r>
            <w:r>
              <w:rPr>
                <w:b/>
              </w:rPr>
              <w:t>S</w:t>
            </w:r>
            <w:r w:rsidRPr="0003038D">
              <w:rPr>
                <w:b/>
              </w:rPr>
              <w:t>ports</w:t>
            </w:r>
            <w:r>
              <w:rPr>
                <w:b/>
              </w:rPr>
              <w:t>3000DB</w:t>
            </w:r>
            <w:r>
              <w:t>.</w:t>
            </w:r>
          </w:p>
        </w:tc>
      </w:tr>
      <w:tr w:rsidR="00014A8C" w:rsidRPr="00CD5505" w14:paraId="013762D4" w14:textId="77777777" w:rsidTr="00014A8C">
        <w:tc>
          <w:tcPr>
            <w:tcW w:w="893" w:type="dxa"/>
          </w:tcPr>
          <w:p w14:paraId="4AE837EF" w14:textId="77777777" w:rsidR="00014A8C" w:rsidRPr="00CD5505" w:rsidRDefault="00014A8C" w:rsidP="00C95A30">
            <w:pPr>
              <w:pStyle w:val="table-text"/>
              <w:numPr>
                <w:ilvl w:val="0"/>
                <w:numId w:val="12"/>
              </w:numPr>
            </w:pPr>
          </w:p>
        </w:tc>
        <w:tc>
          <w:tcPr>
            <w:tcW w:w="6667" w:type="dxa"/>
          </w:tcPr>
          <w:p w14:paraId="49B6B480" w14:textId="77777777" w:rsidR="00014A8C" w:rsidRPr="00203D5C" w:rsidRDefault="00014A8C" w:rsidP="00014A8C">
            <w:pPr>
              <w:pStyle w:val="table-text"/>
            </w:pPr>
            <w:r w:rsidRPr="00203D5C">
              <w:t xml:space="preserve">Click the </w:t>
            </w:r>
            <w:r w:rsidRPr="00203D5C">
              <w:rPr>
                <w:b/>
              </w:rPr>
              <w:t>Browse</w:t>
            </w:r>
            <w:r w:rsidRPr="00203D5C">
              <w:t xml:space="preserve"> button and then navigate to </w:t>
            </w:r>
            <w:r>
              <w:t xml:space="preserve">and select </w:t>
            </w:r>
            <w:r w:rsidRPr="0003038D">
              <w:rPr>
                <w:b/>
              </w:rPr>
              <w:t>c:</w:t>
            </w:r>
            <w:r>
              <w:rPr>
                <w:b/>
              </w:rPr>
              <w:t>/progress_education/openedge/introOOP/db/s</w:t>
            </w:r>
            <w:r w:rsidRPr="0003038D">
              <w:rPr>
                <w:b/>
              </w:rPr>
              <w:t>ports</w:t>
            </w:r>
            <w:r>
              <w:rPr>
                <w:b/>
              </w:rPr>
              <w:t>3000</w:t>
            </w:r>
            <w:r w:rsidRPr="0003038D">
              <w:rPr>
                <w:b/>
              </w:rPr>
              <w:t>.db</w:t>
            </w:r>
            <w:r w:rsidRPr="0003038D">
              <w:t>.</w:t>
            </w:r>
          </w:p>
        </w:tc>
      </w:tr>
      <w:tr w:rsidR="00014A8C" w:rsidRPr="00CD5505" w14:paraId="65BF9303" w14:textId="77777777" w:rsidTr="00014A8C">
        <w:tc>
          <w:tcPr>
            <w:tcW w:w="893" w:type="dxa"/>
          </w:tcPr>
          <w:p w14:paraId="44D707B4" w14:textId="77777777" w:rsidR="00014A8C" w:rsidRPr="00CD5505" w:rsidRDefault="00014A8C" w:rsidP="00C95A30">
            <w:pPr>
              <w:pStyle w:val="table-text"/>
              <w:numPr>
                <w:ilvl w:val="0"/>
                <w:numId w:val="12"/>
              </w:numPr>
            </w:pPr>
          </w:p>
        </w:tc>
        <w:tc>
          <w:tcPr>
            <w:tcW w:w="6667" w:type="dxa"/>
          </w:tcPr>
          <w:p w14:paraId="084F5013" w14:textId="77777777" w:rsidR="00014A8C" w:rsidRPr="00203D5C" w:rsidRDefault="00014A8C" w:rsidP="00014A8C">
            <w:pPr>
              <w:pStyle w:val="table-text"/>
            </w:pPr>
            <w:r w:rsidRPr="00203D5C">
              <w:t xml:space="preserve">Specify the host name </w:t>
            </w:r>
            <w:r>
              <w:t>as</w:t>
            </w:r>
            <w:r w:rsidRPr="00203D5C">
              <w:t xml:space="preserve"> </w:t>
            </w:r>
            <w:r w:rsidRPr="00203D5C">
              <w:rPr>
                <w:b/>
              </w:rPr>
              <w:t>localhost</w:t>
            </w:r>
            <w:r w:rsidRPr="00203D5C">
              <w:t>.</w:t>
            </w:r>
          </w:p>
        </w:tc>
      </w:tr>
      <w:tr w:rsidR="00014A8C" w:rsidRPr="00CD5505" w14:paraId="594E17B6" w14:textId="77777777" w:rsidTr="00014A8C">
        <w:tc>
          <w:tcPr>
            <w:tcW w:w="893" w:type="dxa"/>
          </w:tcPr>
          <w:p w14:paraId="0177B714" w14:textId="77777777" w:rsidR="00014A8C" w:rsidRPr="00CD5505" w:rsidRDefault="00014A8C" w:rsidP="00C95A30">
            <w:pPr>
              <w:pStyle w:val="table-text"/>
              <w:numPr>
                <w:ilvl w:val="0"/>
                <w:numId w:val="12"/>
              </w:numPr>
            </w:pPr>
          </w:p>
        </w:tc>
        <w:tc>
          <w:tcPr>
            <w:tcW w:w="6667" w:type="dxa"/>
          </w:tcPr>
          <w:p w14:paraId="68B73DB3" w14:textId="77777777" w:rsidR="00014A8C" w:rsidRPr="00203D5C" w:rsidRDefault="00014A8C" w:rsidP="00014A8C">
            <w:pPr>
              <w:pStyle w:val="table-text"/>
            </w:pPr>
            <w:r>
              <w:t xml:space="preserve">Specify </w:t>
            </w:r>
            <w:r>
              <w:rPr>
                <w:b/>
              </w:rPr>
              <w:t>50400</w:t>
            </w:r>
            <w:r>
              <w:t xml:space="preserve"> as the port number.</w:t>
            </w:r>
            <w:r w:rsidRPr="00203D5C">
              <w:t xml:space="preserve"> </w:t>
            </w:r>
          </w:p>
          <w:p w14:paraId="58C6E826" w14:textId="7814C802" w:rsidR="00014A8C" w:rsidRDefault="00014A8C" w:rsidP="00014A8C">
            <w:pPr>
              <w:pStyle w:val="table-text"/>
            </w:pPr>
            <w:r>
              <w:t xml:space="preserve">If port 50400 is unavailable on your system, use a different port number. It must be </w:t>
            </w:r>
            <w:r w:rsidRPr="00203D5C">
              <w:t xml:space="preserve">the same port number that you specified when you </w:t>
            </w:r>
            <w:r>
              <w:t>started</w:t>
            </w:r>
            <w:r w:rsidRPr="00203D5C">
              <w:t xml:space="preserve"> the Database Server.</w:t>
            </w:r>
          </w:p>
          <w:p w14:paraId="5049FBE6" w14:textId="77777777" w:rsidR="00BD593A" w:rsidRDefault="00BD593A" w:rsidP="00014A8C">
            <w:pPr>
              <w:pStyle w:val="table-text"/>
            </w:pPr>
          </w:p>
          <w:p w14:paraId="61C4E33A" w14:textId="77777777" w:rsidR="00014A8C" w:rsidRPr="00203D5C" w:rsidRDefault="00014A8C" w:rsidP="00014A8C">
            <w:pPr>
              <w:pStyle w:val="table-text"/>
              <w:jc w:val="center"/>
            </w:pPr>
            <w:r>
              <w:rPr>
                <w:noProof/>
              </w:rPr>
              <w:drawing>
                <wp:inline distT="0" distB="0" distL="0" distR="0" wp14:anchorId="4A40061A" wp14:editId="1536E99E">
                  <wp:extent cx="3657600" cy="3114040"/>
                  <wp:effectExtent l="19050" t="19050" r="1905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rcRect/>
                          <a:stretch>
                            <a:fillRect/>
                          </a:stretch>
                        </pic:blipFill>
                        <pic:spPr>
                          <a:xfrm>
                            <a:off x="0" y="0"/>
                            <a:ext cx="3657600" cy="311404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r w:rsidR="00014A8C" w:rsidRPr="00CD5505" w14:paraId="44FB7828" w14:textId="77777777" w:rsidTr="00014A8C">
        <w:tc>
          <w:tcPr>
            <w:tcW w:w="893" w:type="dxa"/>
          </w:tcPr>
          <w:p w14:paraId="23F093AF" w14:textId="77777777" w:rsidR="00014A8C" w:rsidRPr="00CD5505" w:rsidRDefault="00014A8C" w:rsidP="00C95A30">
            <w:pPr>
              <w:pStyle w:val="table-text"/>
              <w:numPr>
                <w:ilvl w:val="0"/>
                <w:numId w:val="12"/>
              </w:numPr>
            </w:pPr>
          </w:p>
        </w:tc>
        <w:tc>
          <w:tcPr>
            <w:tcW w:w="6667" w:type="dxa"/>
          </w:tcPr>
          <w:p w14:paraId="5F5E6FFF" w14:textId="77777777" w:rsidR="00014A8C" w:rsidRDefault="00014A8C" w:rsidP="00014A8C">
            <w:pPr>
              <w:pStyle w:val="table-text"/>
            </w:pPr>
            <w:r w:rsidRPr="00203D5C">
              <w:t xml:space="preserve">Click the </w:t>
            </w:r>
            <w:r w:rsidRPr="0003038D">
              <w:rPr>
                <w:b/>
              </w:rPr>
              <w:t>Test Connection</w:t>
            </w:r>
            <w:r w:rsidRPr="00203D5C">
              <w:t xml:space="preserve"> button. </w:t>
            </w:r>
          </w:p>
        </w:tc>
      </w:tr>
      <w:tr w:rsidR="00014A8C" w:rsidRPr="00CD5505" w14:paraId="5841AD03" w14:textId="77777777" w:rsidTr="00014A8C">
        <w:tc>
          <w:tcPr>
            <w:tcW w:w="893" w:type="dxa"/>
          </w:tcPr>
          <w:p w14:paraId="7E3D6D4B" w14:textId="77777777" w:rsidR="00014A8C" w:rsidRPr="00CD5505" w:rsidRDefault="00014A8C" w:rsidP="00C95A30">
            <w:pPr>
              <w:pStyle w:val="table-text"/>
              <w:numPr>
                <w:ilvl w:val="0"/>
                <w:numId w:val="12"/>
              </w:numPr>
            </w:pPr>
          </w:p>
        </w:tc>
        <w:tc>
          <w:tcPr>
            <w:tcW w:w="6667" w:type="dxa"/>
          </w:tcPr>
          <w:p w14:paraId="1596E37D" w14:textId="1B58794C" w:rsidR="00014A8C" w:rsidRDefault="00014A8C" w:rsidP="00014A8C">
            <w:pPr>
              <w:pStyle w:val="table-text"/>
            </w:pPr>
            <w:r>
              <w:t>The</w:t>
            </w:r>
            <w:r w:rsidRPr="00203D5C">
              <w:t xml:space="preserve"> AVM</w:t>
            </w:r>
            <w:r>
              <w:t xml:space="preserve"> runs the code to test the connection. After the test completes successfully, click </w:t>
            </w:r>
            <w:r w:rsidRPr="009E7F12">
              <w:rPr>
                <w:b/>
              </w:rPr>
              <w:t>OK</w:t>
            </w:r>
            <w:r>
              <w:t>. If the connection does not succeed, you will need to investigate why it failed. Is the Database Server for the database running?</w:t>
            </w:r>
          </w:p>
          <w:p w14:paraId="2C32245D" w14:textId="77777777" w:rsidR="00BD593A" w:rsidRDefault="00BD593A" w:rsidP="00014A8C">
            <w:pPr>
              <w:pStyle w:val="table-text"/>
            </w:pPr>
          </w:p>
          <w:p w14:paraId="58A1F505" w14:textId="77777777" w:rsidR="00014A8C" w:rsidRPr="00203D5C" w:rsidRDefault="00014A8C" w:rsidP="00014A8C">
            <w:pPr>
              <w:pStyle w:val="table-text"/>
              <w:jc w:val="center"/>
            </w:pPr>
            <w:r>
              <w:rPr>
                <w:noProof/>
              </w:rPr>
              <w:drawing>
                <wp:inline distT="0" distB="0" distL="0" distR="0" wp14:anchorId="76AD0186" wp14:editId="66207B8C">
                  <wp:extent cx="3657600" cy="922655"/>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rcRect/>
                          <a:stretch>
                            <a:fillRect/>
                          </a:stretch>
                        </pic:blipFill>
                        <pic:spPr>
                          <a:xfrm>
                            <a:off x="0" y="0"/>
                            <a:ext cx="3657600" cy="92265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r w:rsidR="00014A8C" w:rsidRPr="00CD5505" w14:paraId="50C9428F" w14:textId="77777777" w:rsidTr="00014A8C">
        <w:tc>
          <w:tcPr>
            <w:tcW w:w="893" w:type="dxa"/>
          </w:tcPr>
          <w:p w14:paraId="6A973104" w14:textId="77777777" w:rsidR="00014A8C" w:rsidRPr="00CD5505" w:rsidRDefault="00014A8C" w:rsidP="00C95A30">
            <w:pPr>
              <w:pStyle w:val="table-text"/>
              <w:numPr>
                <w:ilvl w:val="0"/>
                <w:numId w:val="12"/>
              </w:numPr>
            </w:pPr>
          </w:p>
        </w:tc>
        <w:tc>
          <w:tcPr>
            <w:tcW w:w="6667" w:type="dxa"/>
          </w:tcPr>
          <w:p w14:paraId="454059FE" w14:textId="77777777" w:rsidR="00014A8C" w:rsidRDefault="00014A8C" w:rsidP="00014A8C">
            <w:pPr>
              <w:pStyle w:val="table-text"/>
            </w:pPr>
            <w:r>
              <w:t xml:space="preserve">Click </w:t>
            </w:r>
            <w:r w:rsidRPr="009E7F12">
              <w:rPr>
                <w:b/>
              </w:rPr>
              <w:t>Next</w:t>
            </w:r>
            <w:r>
              <w:t>. The Define a SQL connection window opens.</w:t>
            </w:r>
          </w:p>
        </w:tc>
      </w:tr>
      <w:tr w:rsidR="00014A8C" w:rsidRPr="00CD5505" w14:paraId="371AB48D" w14:textId="77777777" w:rsidTr="00014A8C">
        <w:tc>
          <w:tcPr>
            <w:tcW w:w="893" w:type="dxa"/>
          </w:tcPr>
          <w:p w14:paraId="540B4742" w14:textId="77777777" w:rsidR="00014A8C" w:rsidRPr="00CD5505" w:rsidRDefault="00014A8C" w:rsidP="00C95A30">
            <w:pPr>
              <w:pStyle w:val="table-text"/>
              <w:numPr>
                <w:ilvl w:val="0"/>
                <w:numId w:val="12"/>
              </w:numPr>
            </w:pPr>
          </w:p>
        </w:tc>
        <w:tc>
          <w:tcPr>
            <w:tcW w:w="6667" w:type="dxa"/>
          </w:tcPr>
          <w:p w14:paraId="4FB98A9D" w14:textId="77777777" w:rsidR="00014A8C" w:rsidRDefault="00014A8C" w:rsidP="00014A8C">
            <w:pPr>
              <w:pStyle w:val="table-text"/>
            </w:pPr>
            <w:r>
              <w:t xml:space="preserve">Click </w:t>
            </w:r>
            <w:r w:rsidRPr="009E7F12">
              <w:rPr>
                <w:b/>
              </w:rPr>
              <w:t>Next</w:t>
            </w:r>
            <w:r>
              <w:t>. The Add SQL Connection Profile window opens. Here, retain the values that have been automatically set for you by the wizard.</w:t>
            </w:r>
          </w:p>
          <w:p w14:paraId="1C07887F" w14:textId="77777777" w:rsidR="00014A8C" w:rsidRDefault="00014A8C" w:rsidP="00014A8C">
            <w:pPr>
              <w:pStyle w:val="table-text"/>
            </w:pPr>
            <w:r w:rsidRPr="00D436D7">
              <w:rPr>
                <w:b/>
              </w:rPr>
              <w:t>Note</w:t>
            </w:r>
            <w:r>
              <w:t>: The Database name specified must be in lower case. If the name has upper-case letters, you must modify them to be lower case.</w:t>
            </w:r>
          </w:p>
          <w:p w14:paraId="680C3358" w14:textId="77777777" w:rsidR="00014A8C" w:rsidRDefault="00014A8C" w:rsidP="00014A8C">
            <w:pPr>
              <w:pStyle w:val="table-text"/>
              <w:jc w:val="center"/>
            </w:pPr>
            <w:r>
              <w:rPr>
                <w:noProof/>
              </w:rPr>
              <w:lastRenderedPageBreak/>
              <w:drawing>
                <wp:inline distT="0" distB="0" distL="0" distR="0" wp14:anchorId="07308C18" wp14:editId="6C7B2D36">
                  <wp:extent cx="3657600" cy="2944495"/>
                  <wp:effectExtent l="19050" t="19050" r="1905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rcRect/>
                          <a:stretch>
                            <a:fillRect/>
                          </a:stretch>
                        </pic:blipFill>
                        <pic:spPr>
                          <a:xfrm>
                            <a:off x="0" y="0"/>
                            <a:ext cx="3657600" cy="294449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r w:rsidR="00014A8C" w:rsidRPr="00CD5505" w14:paraId="10591BB5" w14:textId="77777777" w:rsidTr="00014A8C">
        <w:tc>
          <w:tcPr>
            <w:tcW w:w="893" w:type="dxa"/>
          </w:tcPr>
          <w:p w14:paraId="168D492F" w14:textId="77777777" w:rsidR="00014A8C" w:rsidRPr="00CD5505" w:rsidRDefault="00014A8C" w:rsidP="00C95A30">
            <w:pPr>
              <w:pStyle w:val="table-text"/>
              <w:numPr>
                <w:ilvl w:val="0"/>
                <w:numId w:val="12"/>
              </w:numPr>
            </w:pPr>
          </w:p>
        </w:tc>
        <w:tc>
          <w:tcPr>
            <w:tcW w:w="6667" w:type="dxa"/>
          </w:tcPr>
          <w:p w14:paraId="453D603F" w14:textId="64490704" w:rsidR="00014A8C" w:rsidRDefault="00014A8C" w:rsidP="00014A8C">
            <w:pPr>
              <w:pStyle w:val="table-text"/>
            </w:pPr>
            <w:r>
              <w:t xml:space="preserve">Click the </w:t>
            </w:r>
            <w:r w:rsidRPr="009E7F12">
              <w:rPr>
                <w:b/>
              </w:rPr>
              <w:t>Test Connection</w:t>
            </w:r>
            <w:r>
              <w:t xml:space="preserve"> button. Then click </w:t>
            </w:r>
            <w:r w:rsidRPr="009E7F12">
              <w:rPr>
                <w:b/>
              </w:rPr>
              <w:t>OK</w:t>
            </w:r>
            <w:r>
              <w:t xml:space="preserve"> when the connection succeeds.</w:t>
            </w:r>
          </w:p>
          <w:p w14:paraId="609F1A77" w14:textId="77777777" w:rsidR="00BD593A" w:rsidRDefault="00BD593A" w:rsidP="00014A8C">
            <w:pPr>
              <w:pStyle w:val="table-text"/>
            </w:pPr>
          </w:p>
          <w:p w14:paraId="5EA2385C" w14:textId="77777777" w:rsidR="00014A8C" w:rsidRDefault="00014A8C" w:rsidP="00014A8C">
            <w:pPr>
              <w:pStyle w:val="table-text"/>
              <w:jc w:val="center"/>
            </w:pPr>
            <w:r>
              <w:rPr>
                <w:noProof/>
              </w:rPr>
              <w:drawing>
                <wp:inline distT="0" distB="0" distL="0" distR="0" wp14:anchorId="4C826F2C" wp14:editId="42EFBCE2">
                  <wp:extent cx="3657600" cy="922655"/>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rcRect/>
                          <a:stretch>
                            <a:fillRect/>
                          </a:stretch>
                        </pic:blipFill>
                        <pic:spPr>
                          <a:xfrm>
                            <a:off x="0" y="0"/>
                            <a:ext cx="3657600" cy="92265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r w:rsidR="00014A8C" w:rsidRPr="00CD5505" w14:paraId="7C8323B4" w14:textId="77777777" w:rsidTr="00014A8C">
        <w:tc>
          <w:tcPr>
            <w:tcW w:w="893" w:type="dxa"/>
          </w:tcPr>
          <w:p w14:paraId="4588B303" w14:textId="77777777" w:rsidR="00014A8C" w:rsidRPr="00CD5505" w:rsidRDefault="00014A8C" w:rsidP="00C95A30">
            <w:pPr>
              <w:pStyle w:val="table-text"/>
              <w:numPr>
                <w:ilvl w:val="0"/>
                <w:numId w:val="12"/>
              </w:numPr>
            </w:pPr>
          </w:p>
        </w:tc>
        <w:tc>
          <w:tcPr>
            <w:tcW w:w="6667" w:type="dxa"/>
          </w:tcPr>
          <w:p w14:paraId="28486623" w14:textId="77777777" w:rsidR="00014A8C" w:rsidRDefault="00014A8C" w:rsidP="00014A8C">
            <w:pPr>
              <w:pStyle w:val="table-text"/>
            </w:pPr>
            <w:r>
              <w:t>Click Next.</w:t>
            </w:r>
          </w:p>
        </w:tc>
      </w:tr>
      <w:tr w:rsidR="00014A8C" w:rsidRPr="00CD5505" w14:paraId="78C9F29A" w14:textId="77777777" w:rsidTr="00014A8C">
        <w:tc>
          <w:tcPr>
            <w:tcW w:w="893" w:type="dxa"/>
          </w:tcPr>
          <w:p w14:paraId="4DFDAC2C" w14:textId="77777777" w:rsidR="00014A8C" w:rsidRPr="00CD5505" w:rsidRDefault="00014A8C" w:rsidP="00C95A30">
            <w:pPr>
              <w:pStyle w:val="table-text"/>
              <w:numPr>
                <w:ilvl w:val="0"/>
                <w:numId w:val="12"/>
              </w:numPr>
            </w:pPr>
          </w:p>
        </w:tc>
        <w:tc>
          <w:tcPr>
            <w:tcW w:w="6667" w:type="dxa"/>
          </w:tcPr>
          <w:p w14:paraId="17C2F086" w14:textId="08FEDA78" w:rsidR="00014A8C" w:rsidRDefault="00014A8C" w:rsidP="00014A8C">
            <w:pPr>
              <w:pStyle w:val="table-text"/>
            </w:pPr>
            <w:r>
              <w:t xml:space="preserve">In the Define Database Server Configuration page, retain the values and click </w:t>
            </w:r>
            <w:r w:rsidRPr="00DF32A6">
              <w:rPr>
                <w:b/>
              </w:rPr>
              <w:t>Finish</w:t>
            </w:r>
            <w:r>
              <w:t>.</w:t>
            </w:r>
          </w:p>
          <w:p w14:paraId="340FF261" w14:textId="77777777" w:rsidR="00BD593A" w:rsidRDefault="00BD593A" w:rsidP="00014A8C">
            <w:pPr>
              <w:pStyle w:val="table-text"/>
            </w:pPr>
          </w:p>
          <w:p w14:paraId="2C9204AC" w14:textId="77777777" w:rsidR="00014A8C" w:rsidRDefault="00014A8C" w:rsidP="00014A8C">
            <w:pPr>
              <w:pStyle w:val="table-text"/>
              <w:jc w:val="center"/>
            </w:pPr>
            <w:r>
              <w:rPr>
                <w:noProof/>
              </w:rPr>
              <w:drawing>
                <wp:inline distT="0" distB="0" distL="0" distR="0" wp14:anchorId="022DF209" wp14:editId="16543C85">
                  <wp:extent cx="3278331" cy="2639170"/>
                  <wp:effectExtent l="19050" t="19050" r="17780"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rcRect/>
                          <a:stretch>
                            <a:fillRect/>
                          </a:stretch>
                        </pic:blipFill>
                        <pic:spPr>
                          <a:xfrm>
                            <a:off x="0" y="0"/>
                            <a:ext cx="3295739" cy="2653184"/>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r w:rsidR="00014A8C" w:rsidRPr="00CD5505" w14:paraId="60A49748" w14:textId="77777777" w:rsidTr="00014A8C">
        <w:tc>
          <w:tcPr>
            <w:tcW w:w="893" w:type="dxa"/>
          </w:tcPr>
          <w:p w14:paraId="766D0005" w14:textId="77777777" w:rsidR="00014A8C" w:rsidRPr="00CD5505" w:rsidRDefault="00014A8C" w:rsidP="00C95A30">
            <w:pPr>
              <w:pStyle w:val="table-text"/>
              <w:numPr>
                <w:ilvl w:val="0"/>
                <w:numId w:val="12"/>
              </w:numPr>
            </w:pPr>
          </w:p>
        </w:tc>
        <w:tc>
          <w:tcPr>
            <w:tcW w:w="6667" w:type="dxa"/>
          </w:tcPr>
          <w:p w14:paraId="4EA6A63E" w14:textId="12E605B5" w:rsidR="00014A8C" w:rsidRDefault="00014A8C" w:rsidP="00014A8C">
            <w:pPr>
              <w:pStyle w:val="table-text"/>
            </w:pPr>
            <w:r>
              <w:t xml:space="preserve">Back in the Database Connections window, click </w:t>
            </w:r>
            <w:r w:rsidRPr="00DF32A6">
              <w:rPr>
                <w:b/>
              </w:rPr>
              <w:t>OK</w:t>
            </w:r>
            <w:r>
              <w:t>.</w:t>
            </w:r>
          </w:p>
          <w:p w14:paraId="1D75A116" w14:textId="77777777" w:rsidR="00BD593A" w:rsidRDefault="00BD593A" w:rsidP="00014A8C">
            <w:pPr>
              <w:pStyle w:val="table-text"/>
            </w:pPr>
          </w:p>
          <w:p w14:paraId="6A447E0D" w14:textId="77777777" w:rsidR="00014A8C" w:rsidRDefault="00014A8C" w:rsidP="00014A8C">
            <w:pPr>
              <w:pStyle w:val="table-text"/>
              <w:jc w:val="center"/>
            </w:pPr>
            <w:r>
              <w:rPr>
                <w:noProof/>
              </w:rPr>
              <w:drawing>
                <wp:inline distT="0" distB="0" distL="0" distR="0" wp14:anchorId="36F0B63B" wp14:editId="4B8BCDD9">
                  <wp:extent cx="3657600" cy="2596515"/>
                  <wp:effectExtent l="19050" t="19050" r="19050"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rcRect/>
                          <a:stretch>
                            <a:fillRect/>
                          </a:stretch>
                        </pic:blipFill>
                        <pic:spPr>
                          <a:xfrm>
                            <a:off x="0" y="0"/>
                            <a:ext cx="3657600" cy="259651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r w:rsidR="00014A8C" w:rsidRPr="00CD5505" w14:paraId="793CE681" w14:textId="77777777" w:rsidTr="00014A8C">
        <w:tc>
          <w:tcPr>
            <w:tcW w:w="893" w:type="dxa"/>
          </w:tcPr>
          <w:p w14:paraId="254C87D7" w14:textId="77777777" w:rsidR="00014A8C" w:rsidRPr="00CD5505" w:rsidRDefault="00014A8C" w:rsidP="00C95A30">
            <w:pPr>
              <w:pStyle w:val="table-text"/>
              <w:numPr>
                <w:ilvl w:val="0"/>
                <w:numId w:val="12"/>
              </w:numPr>
            </w:pPr>
          </w:p>
        </w:tc>
        <w:tc>
          <w:tcPr>
            <w:tcW w:w="6667" w:type="dxa"/>
          </w:tcPr>
          <w:p w14:paraId="0403FF0D" w14:textId="77777777" w:rsidR="00014A8C" w:rsidRDefault="00014A8C" w:rsidP="00014A8C">
            <w:pPr>
              <w:pStyle w:val="table-text"/>
            </w:pPr>
            <w:r w:rsidRPr="002E29B2">
              <w:t xml:space="preserve">After the configuration is completed, the connection string </w:t>
            </w:r>
            <w:r>
              <w:t>is shown as:</w:t>
            </w:r>
          </w:p>
          <w:p w14:paraId="285C5530" w14:textId="77777777" w:rsidR="00014A8C" w:rsidRPr="00816101" w:rsidRDefault="00014A8C" w:rsidP="00014A8C">
            <w:pPr>
              <w:pStyle w:val="table-text"/>
              <w:rPr>
                <w:b/>
              </w:rPr>
            </w:pPr>
            <w:r w:rsidRPr="00816101">
              <w:rPr>
                <w:b/>
              </w:rPr>
              <w:t>-db c:/progress_education/openedge/introOOP/db/sports3000.db -H localhost -S 50400</w:t>
            </w:r>
          </w:p>
        </w:tc>
      </w:tr>
      <w:tr w:rsidR="00014A8C" w:rsidRPr="00CD5505" w14:paraId="62676824" w14:textId="77777777" w:rsidTr="00014A8C">
        <w:tc>
          <w:tcPr>
            <w:tcW w:w="893" w:type="dxa"/>
          </w:tcPr>
          <w:p w14:paraId="3063DB6D" w14:textId="77777777" w:rsidR="00014A8C" w:rsidRPr="00CD5505" w:rsidRDefault="00014A8C" w:rsidP="00C95A30">
            <w:pPr>
              <w:pStyle w:val="table-text"/>
              <w:numPr>
                <w:ilvl w:val="0"/>
                <w:numId w:val="12"/>
              </w:numPr>
            </w:pPr>
          </w:p>
        </w:tc>
        <w:tc>
          <w:tcPr>
            <w:tcW w:w="6667" w:type="dxa"/>
          </w:tcPr>
          <w:p w14:paraId="01E5A21E" w14:textId="20782D87" w:rsidR="00014A8C" w:rsidRDefault="00014A8C" w:rsidP="00014A8C">
            <w:pPr>
              <w:pStyle w:val="table-text"/>
              <w:tabs>
                <w:tab w:val="left" w:pos="2133"/>
              </w:tabs>
            </w:pPr>
            <w:r>
              <w:t>Back in the Properties for the Server project, Database Connections window, select the Sports3000DB connection that you just created.</w:t>
            </w:r>
          </w:p>
          <w:p w14:paraId="3D776677" w14:textId="77777777" w:rsidR="00BD593A" w:rsidRDefault="00BD593A" w:rsidP="00014A8C">
            <w:pPr>
              <w:pStyle w:val="table-text"/>
              <w:tabs>
                <w:tab w:val="left" w:pos="2133"/>
              </w:tabs>
            </w:pPr>
          </w:p>
          <w:p w14:paraId="6189113E" w14:textId="77777777" w:rsidR="00014A8C" w:rsidRDefault="00014A8C" w:rsidP="00014A8C">
            <w:pPr>
              <w:pStyle w:val="table-text"/>
              <w:tabs>
                <w:tab w:val="left" w:pos="2133"/>
              </w:tabs>
              <w:jc w:val="center"/>
            </w:pPr>
            <w:r>
              <w:rPr>
                <w:noProof/>
              </w:rPr>
              <w:drawing>
                <wp:inline distT="0" distB="0" distL="0" distR="0" wp14:anchorId="4D64E48F" wp14:editId="32A11CEA">
                  <wp:extent cx="3657600" cy="2636520"/>
                  <wp:effectExtent l="19050" t="19050" r="19050" b="1143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rcRect/>
                          <a:stretch>
                            <a:fillRect/>
                          </a:stretch>
                        </pic:blipFill>
                        <pic:spPr>
                          <a:xfrm>
                            <a:off x="0" y="0"/>
                            <a:ext cx="3657600" cy="263652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r w:rsidR="00014A8C" w:rsidRPr="00CD5505" w14:paraId="6E0E150C" w14:textId="77777777" w:rsidTr="00014A8C">
        <w:tc>
          <w:tcPr>
            <w:tcW w:w="893" w:type="dxa"/>
          </w:tcPr>
          <w:p w14:paraId="34131E25" w14:textId="77777777" w:rsidR="00014A8C" w:rsidRPr="00CD5505" w:rsidRDefault="00014A8C" w:rsidP="00C95A30">
            <w:pPr>
              <w:pStyle w:val="table-text"/>
              <w:numPr>
                <w:ilvl w:val="0"/>
                <w:numId w:val="12"/>
              </w:numPr>
            </w:pPr>
          </w:p>
        </w:tc>
        <w:tc>
          <w:tcPr>
            <w:tcW w:w="6667" w:type="dxa"/>
          </w:tcPr>
          <w:p w14:paraId="5C784EF3" w14:textId="77777777" w:rsidR="00014A8C" w:rsidRDefault="00014A8C" w:rsidP="00014A8C">
            <w:pPr>
              <w:pStyle w:val="table-text"/>
              <w:tabs>
                <w:tab w:val="left" w:pos="2133"/>
              </w:tabs>
            </w:pPr>
            <w:r>
              <w:t xml:space="preserve">Click </w:t>
            </w:r>
            <w:r w:rsidRPr="00DF32A6">
              <w:rPr>
                <w:b/>
              </w:rPr>
              <w:t>OK</w:t>
            </w:r>
            <w:r>
              <w:t>.</w:t>
            </w:r>
          </w:p>
          <w:p w14:paraId="0E79B47F" w14:textId="77777777" w:rsidR="00014A8C" w:rsidRDefault="00014A8C" w:rsidP="00014A8C">
            <w:pPr>
              <w:pStyle w:val="table-text"/>
              <w:tabs>
                <w:tab w:val="left" w:pos="2133"/>
              </w:tabs>
              <w:jc w:val="center"/>
            </w:pPr>
            <w:r>
              <w:rPr>
                <w:noProof/>
              </w:rPr>
              <w:lastRenderedPageBreak/>
              <w:drawing>
                <wp:inline distT="0" distB="0" distL="0" distR="0" wp14:anchorId="69DF041D" wp14:editId="2BADB4D6">
                  <wp:extent cx="3657600" cy="1942465"/>
                  <wp:effectExtent l="19050" t="1905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rcRect/>
                          <a:stretch>
                            <a:fillRect/>
                          </a:stretch>
                        </pic:blipFill>
                        <pic:spPr>
                          <a:xfrm>
                            <a:off x="0" y="0"/>
                            <a:ext cx="3657600" cy="194246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bl>
    <w:p w14:paraId="2D4A4DF2" w14:textId="77777777" w:rsidR="00014A8C" w:rsidRPr="00CD5505" w:rsidRDefault="00014A8C" w:rsidP="00014A8C">
      <w:pPr>
        <w:pStyle w:val="BlockLine"/>
      </w:pPr>
    </w:p>
    <w:p w14:paraId="169CF5A3" w14:textId="77777777" w:rsidR="00014A8C" w:rsidRDefault="00014A8C" w:rsidP="00014A8C">
      <w:pPr>
        <w:rPr>
          <w:rFonts w:ascii="Arial" w:hAnsi="Arial"/>
          <w:b/>
          <w:i/>
          <w:sz w:val="36"/>
          <w:szCs w:val="20"/>
        </w:rPr>
      </w:pPr>
      <w:r>
        <w:br w:type="page"/>
      </w:r>
    </w:p>
    <w:p w14:paraId="1E8834F3" w14:textId="77777777" w:rsidR="00014A8C" w:rsidRPr="00CD5505" w:rsidRDefault="00014A8C" w:rsidP="00014A8C">
      <w:pPr>
        <w:pStyle w:val="Heading3"/>
      </w:pPr>
      <w:r>
        <w:lastRenderedPageBreak/>
        <w:t>Guided Exercise 1.1</w:t>
      </w:r>
      <w:r w:rsidRPr="00CD5505">
        <w:t>: Set</w:t>
      </w:r>
      <w:r>
        <w:t>ting</w:t>
      </w:r>
      <w:r w:rsidRPr="00CD5505">
        <w:t xml:space="preserve"> up your application development environment, Wrap-up</w:t>
      </w:r>
      <w:bookmarkEnd w:id="29"/>
      <w:bookmarkEnd w:id="30"/>
      <w:bookmarkEnd w:id="31"/>
    </w:p>
    <w:p w14:paraId="6A6413BC" w14:textId="77777777" w:rsidR="00014A8C" w:rsidRPr="00CD5505" w:rsidRDefault="00014A8C" w:rsidP="00014A8C">
      <w:pPr>
        <w:pStyle w:val="TopLine"/>
      </w:pPr>
    </w:p>
    <w:p w14:paraId="1C55FBC0" w14:textId="77777777" w:rsidR="00014A8C" w:rsidRPr="00CD5505" w:rsidRDefault="00014A8C" w:rsidP="00014A8C">
      <w:pPr>
        <w:pStyle w:val="Heading5"/>
        <w:rPr>
          <w:vanish w:val="0"/>
        </w:rPr>
      </w:pPr>
      <w:r w:rsidRPr="00CD5505">
        <w:rPr>
          <w:vanish w:val="0"/>
        </w:rPr>
        <w:t>Exercise summary</w:t>
      </w:r>
    </w:p>
    <w:p w14:paraId="29A7B02B" w14:textId="77777777" w:rsidR="00014A8C" w:rsidRPr="00CD5505" w:rsidRDefault="00014A8C" w:rsidP="00014A8C">
      <w:pPr>
        <w:pStyle w:val="BlockText"/>
      </w:pPr>
      <w:r w:rsidRPr="00CD5505">
        <w:t xml:space="preserve">You have set up your Developer Studio </w:t>
      </w:r>
      <w:r>
        <w:t>environment. You will use this environment to develop, debug, and test ABL code in the hands-on exercises of this course.</w:t>
      </w:r>
      <w:r w:rsidRPr="00CD5505">
        <w:t xml:space="preserve"> </w:t>
      </w:r>
    </w:p>
    <w:p w14:paraId="211E3D09" w14:textId="77777777" w:rsidR="00014A8C" w:rsidRDefault="00014A8C" w:rsidP="00014A8C">
      <w:pPr>
        <w:pStyle w:val="BlockLine"/>
      </w:pPr>
    </w:p>
    <w:p w14:paraId="20184CD3" w14:textId="77777777" w:rsidR="00014A8C" w:rsidRPr="00195FF8" w:rsidRDefault="00014A8C" w:rsidP="00014A8C">
      <w:pPr>
        <w:pStyle w:val="BlockText"/>
      </w:pPr>
    </w:p>
    <w:p w14:paraId="5F480A39" w14:textId="77777777" w:rsidR="00014A8C" w:rsidRPr="004B0C6D" w:rsidRDefault="00014A8C" w:rsidP="00014A8C">
      <w:pPr>
        <w:pStyle w:val="Heading5"/>
      </w:pPr>
    </w:p>
    <w:p w14:paraId="27995CD2" w14:textId="3D56ED38" w:rsidR="00014A8C" w:rsidRPr="00BD593A" w:rsidRDefault="00014A8C" w:rsidP="00BD593A">
      <w:pPr>
        <w:jc w:val="center"/>
        <w:rPr>
          <w:rFonts w:ascii="Arial" w:hAnsi="Arial" w:cs="Arial"/>
          <w:b/>
          <w:i/>
        </w:rPr>
      </w:pPr>
      <w:r>
        <w:br w:type="page"/>
      </w:r>
      <w:r w:rsidR="00BD593A" w:rsidRPr="00BD593A">
        <w:rPr>
          <w:rFonts w:ascii="Arial" w:hAnsi="Arial" w:cs="Arial"/>
          <w:b/>
          <w:i/>
        </w:rPr>
        <w:lastRenderedPageBreak/>
        <w:t>Notes</w:t>
      </w:r>
    </w:p>
    <w:p w14:paraId="334A0D94" w14:textId="77777777" w:rsidR="00014A8C" w:rsidRDefault="00014A8C" w:rsidP="00014A8C">
      <w:pPr>
        <w:pStyle w:val="Heading2"/>
      </w:pPr>
      <w:r>
        <w:lastRenderedPageBreak/>
        <w:t>Try It 2.1: Defining classes</w:t>
      </w:r>
    </w:p>
    <w:p w14:paraId="3AF7B2AB" w14:textId="77777777" w:rsidR="00014A8C" w:rsidRDefault="00014A8C" w:rsidP="00014A8C">
      <w:pPr>
        <w:pStyle w:val="TopLine"/>
      </w:pPr>
    </w:p>
    <w:p w14:paraId="4B8E2409" w14:textId="77777777" w:rsidR="00014A8C" w:rsidRDefault="00014A8C" w:rsidP="00014A8C">
      <w:pPr>
        <w:pStyle w:val="Heading5"/>
      </w:pPr>
      <w:r>
        <w:t>Page name: l3t2p120</w:t>
      </w:r>
    </w:p>
    <w:p w14:paraId="270945E9" w14:textId="77777777" w:rsidR="00014A8C" w:rsidRDefault="00014A8C" w:rsidP="00014A8C">
      <w:pPr>
        <w:pStyle w:val="BlockText"/>
        <w:rPr>
          <w:vanish/>
        </w:rPr>
      </w:pPr>
      <w:r>
        <w:rPr>
          <w:vanish/>
        </w:rPr>
        <w:t>Next: l3t3p000</w:t>
      </w:r>
    </w:p>
    <w:p w14:paraId="29CBD0EA" w14:textId="77777777" w:rsidR="00014A8C" w:rsidRDefault="00014A8C" w:rsidP="00014A8C">
      <w:pPr>
        <w:pStyle w:val="Blocklinehidden"/>
      </w:pPr>
      <w:r>
        <w:t>Block line</w:t>
      </w:r>
    </w:p>
    <w:p w14:paraId="0B1A6F9C" w14:textId="77777777" w:rsidR="00014A8C" w:rsidRDefault="00014A8C" w:rsidP="00014A8C">
      <w:pPr>
        <w:pStyle w:val="Heading5"/>
      </w:pPr>
      <w:r>
        <w:t>Page type</w:t>
      </w:r>
    </w:p>
    <w:p w14:paraId="10387BE8" w14:textId="77777777" w:rsidR="00014A8C" w:rsidRDefault="00014A8C" w:rsidP="00014A8C">
      <w:pPr>
        <w:pStyle w:val="BlockText"/>
        <w:rPr>
          <w:vanish/>
        </w:rPr>
      </w:pPr>
      <w:r>
        <w:rPr>
          <w:vanish/>
        </w:rPr>
        <w:t>Try it structure</w:t>
      </w:r>
    </w:p>
    <w:p w14:paraId="61F62AA7" w14:textId="77777777" w:rsidR="00014A8C" w:rsidRDefault="00014A8C" w:rsidP="00014A8C">
      <w:pPr>
        <w:pStyle w:val="Blocklinehidden"/>
      </w:pPr>
      <w:r>
        <w:t>Block line</w:t>
      </w:r>
    </w:p>
    <w:p w14:paraId="3BCF2B6D" w14:textId="77777777" w:rsidR="00014A8C" w:rsidRDefault="00014A8C" w:rsidP="00014A8C">
      <w:pPr>
        <w:pStyle w:val="Heading5"/>
      </w:pPr>
      <w:r>
        <w:t>Graphics/Slide</w:t>
      </w:r>
    </w:p>
    <w:p w14:paraId="15C1B783" w14:textId="77777777" w:rsidR="00014A8C" w:rsidRDefault="00014A8C" w:rsidP="00014A8C">
      <w:pPr>
        <w:pStyle w:val="Blocklinehidden"/>
      </w:pPr>
      <w:r>
        <w:t>line</w:t>
      </w:r>
    </w:p>
    <w:p w14:paraId="43A9D7EF" w14:textId="77777777" w:rsidR="00014A8C" w:rsidRDefault="00014A8C" w:rsidP="00014A8C">
      <w:pPr>
        <w:pStyle w:val="Heading5"/>
        <w:rPr>
          <w:vanish w:val="0"/>
        </w:rPr>
      </w:pPr>
      <w:r>
        <w:rPr>
          <w:vanish w:val="0"/>
        </w:rPr>
        <w:t>Overview</w:t>
      </w:r>
    </w:p>
    <w:p w14:paraId="65CDC044" w14:textId="77777777" w:rsidR="00014A8C" w:rsidRDefault="00014A8C" w:rsidP="00014A8C">
      <w:pPr>
        <w:pStyle w:val="BlockText"/>
      </w:pPr>
      <w:r>
        <w:t xml:space="preserve">In this Try It, you will define data members, constructors, and methods for the </w:t>
      </w:r>
      <w:r w:rsidRPr="00C36A99">
        <w:rPr>
          <w:i/>
        </w:rPr>
        <w:t>Emp</w:t>
      </w:r>
      <w:r>
        <w:t xml:space="preserve"> and </w:t>
      </w:r>
      <w:r w:rsidRPr="00C36A99">
        <w:rPr>
          <w:i/>
        </w:rPr>
        <w:t>Dept</w:t>
      </w:r>
      <w:r>
        <w:t xml:space="preserve"> classes.</w:t>
      </w:r>
    </w:p>
    <w:p w14:paraId="2155E5BE" w14:textId="77777777" w:rsidR="00014A8C" w:rsidRDefault="00014A8C" w:rsidP="00014A8C">
      <w:pPr>
        <w:pStyle w:val="BlockText"/>
      </w:pPr>
    </w:p>
    <w:p w14:paraId="775B7938" w14:textId="77777777" w:rsidR="00014A8C" w:rsidRDefault="00014A8C" w:rsidP="00014A8C">
      <w:pPr>
        <w:spacing w:line="300" w:lineRule="atLeast"/>
        <w:ind w:left="1800"/>
      </w:pPr>
      <w:r>
        <w:t xml:space="preserve">This exercise has 7 parts. </w:t>
      </w:r>
      <w:r w:rsidRPr="00EF35E6">
        <w:t xml:space="preserve">The exercise steps take approximately </w:t>
      </w:r>
      <w:r>
        <w:t xml:space="preserve">75 minutes </w:t>
      </w:r>
      <w:r w:rsidRPr="00EF35E6">
        <w:t xml:space="preserve">to complete. You perform this exercise in your live version of </w:t>
      </w:r>
      <w:r>
        <w:t xml:space="preserve">Progress </w:t>
      </w:r>
      <w:r w:rsidRPr="00EF35E6">
        <w:t xml:space="preserve">OpenEdge. </w:t>
      </w:r>
    </w:p>
    <w:p w14:paraId="0B465953" w14:textId="77777777" w:rsidR="00014A8C" w:rsidRDefault="00014A8C" w:rsidP="00014A8C">
      <w:pPr>
        <w:pStyle w:val="BlockLine"/>
      </w:pPr>
    </w:p>
    <w:p w14:paraId="24DD81EC" w14:textId="77777777" w:rsidR="00014A8C" w:rsidRDefault="00014A8C" w:rsidP="00014A8C">
      <w:pPr>
        <w:pStyle w:val="Heading5"/>
        <w:rPr>
          <w:vanish w:val="0"/>
        </w:rPr>
      </w:pPr>
      <w:r>
        <w:rPr>
          <w:vanish w:val="0"/>
        </w:rPr>
        <w:t>Before you begin</w:t>
      </w:r>
    </w:p>
    <w:p w14:paraId="60CDFA1F" w14:textId="77777777" w:rsidR="00014A8C" w:rsidRDefault="00014A8C" w:rsidP="00014A8C">
      <w:pPr>
        <w:pStyle w:val="BlockText"/>
      </w:pPr>
      <w:r>
        <w:t>Before you begin, you must:</w:t>
      </w:r>
    </w:p>
    <w:p w14:paraId="59016ABA" w14:textId="77777777" w:rsidR="00014A8C" w:rsidRDefault="00014A8C" w:rsidP="00014A8C">
      <w:pPr>
        <w:pStyle w:val="BlockText"/>
      </w:pPr>
    </w:p>
    <w:tbl>
      <w:tblPr>
        <w:tblStyle w:val="TableGrid"/>
        <w:tblW w:w="7560" w:type="dxa"/>
        <w:tblInd w:w="1915" w:type="dxa"/>
        <w:tblLook w:val="05E0" w:firstRow="1" w:lastRow="1" w:firstColumn="1" w:lastColumn="1" w:noHBand="0" w:noVBand="1"/>
      </w:tblPr>
      <w:tblGrid>
        <w:gridCol w:w="1163"/>
        <w:gridCol w:w="6397"/>
      </w:tblGrid>
      <w:tr w:rsidR="00014A8C" w14:paraId="12F14675" w14:textId="77777777" w:rsidTr="00014A8C">
        <w:trPr>
          <w:cnfStyle w:val="100000000000" w:firstRow="1" w:lastRow="0" w:firstColumn="0" w:lastColumn="0" w:oddVBand="0" w:evenVBand="0" w:oddHBand="0" w:evenHBand="0" w:firstRowFirstColumn="0" w:firstRowLastColumn="0" w:lastRowFirstColumn="0" w:lastRowLastColumn="0"/>
        </w:trPr>
        <w:tc>
          <w:tcPr>
            <w:tcW w:w="1163" w:type="dxa"/>
          </w:tcPr>
          <w:p w14:paraId="266837E4" w14:textId="77777777" w:rsidR="00014A8C" w:rsidRDefault="00014A8C" w:rsidP="00014A8C">
            <w:pPr>
              <w:pStyle w:val="TableHeading"/>
            </w:pPr>
            <w:r>
              <w:t>Step</w:t>
            </w:r>
          </w:p>
        </w:tc>
        <w:tc>
          <w:tcPr>
            <w:tcW w:w="6397" w:type="dxa"/>
          </w:tcPr>
          <w:p w14:paraId="0734E2E6" w14:textId="77777777" w:rsidR="00014A8C" w:rsidRDefault="00014A8C" w:rsidP="00014A8C">
            <w:pPr>
              <w:pStyle w:val="TableHeading"/>
            </w:pPr>
            <w:r>
              <w:t>Description</w:t>
            </w:r>
          </w:p>
        </w:tc>
      </w:tr>
      <w:tr w:rsidR="00014A8C" w14:paraId="3713C89C" w14:textId="77777777" w:rsidTr="00014A8C">
        <w:tc>
          <w:tcPr>
            <w:tcW w:w="1163" w:type="dxa"/>
          </w:tcPr>
          <w:p w14:paraId="4D28B31F" w14:textId="77777777" w:rsidR="00014A8C" w:rsidRDefault="00014A8C" w:rsidP="00C95A30">
            <w:pPr>
              <w:pStyle w:val="table-text"/>
              <w:numPr>
                <w:ilvl w:val="0"/>
                <w:numId w:val="16"/>
              </w:numPr>
            </w:pPr>
          </w:p>
        </w:tc>
        <w:tc>
          <w:tcPr>
            <w:tcW w:w="6397" w:type="dxa"/>
          </w:tcPr>
          <w:p w14:paraId="2D6C8414" w14:textId="77777777" w:rsidR="00014A8C" w:rsidRDefault="00014A8C" w:rsidP="00014A8C">
            <w:pPr>
              <w:pStyle w:val="table-text"/>
            </w:pPr>
            <w:r>
              <w:t>Complete the Exercise Setup instructions, if you have not done so already.</w:t>
            </w:r>
          </w:p>
        </w:tc>
      </w:tr>
      <w:tr w:rsidR="00014A8C" w14:paraId="6D2B88F6" w14:textId="77777777" w:rsidTr="00014A8C">
        <w:tc>
          <w:tcPr>
            <w:tcW w:w="1163" w:type="dxa"/>
          </w:tcPr>
          <w:p w14:paraId="0D03DE3E" w14:textId="77777777" w:rsidR="00014A8C" w:rsidRDefault="00014A8C" w:rsidP="00C95A30">
            <w:pPr>
              <w:pStyle w:val="table-text"/>
              <w:numPr>
                <w:ilvl w:val="0"/>
                <w:numId w:val="16"/>
              </w:numPr>
            </w:pPr>
          </w:p>
        </w:tc>
        <w:tc>
          <w:tcPr>
            <w:tcW w:w="6397" w:type="dxa"/>
          </w:tcPr>
          <w:p w14:paraId="6871B4A2" w14:textId="77777777" w:rsidR="00014A8C" w:rsidRDefault="00014A8C" w:rsidP="00014A8C">
            <w:pPr>
              <w:pStyle w:val="table-text"/>
            </w:pPr>
            <w:r>
              <w:t>Complete the Guided Exercise 1.1.</w:t>
            </w:r>
          </w:p>
        </w:tc>
      </w:tr>
    </w:tbl>
    <w:p w14:paraId="3A32249A" w14:textId="77777777" w:rsidR="00014A8C" w:rsidRDefault="00014A8C" w:rsidP="00014A8C">
      <w:pPr>
        <w:pStyle w:val="BlockText"/>
      </w:pPr>
    </w:p>
    <w:p w14:paraId="30B2FCB1" w14:textId="77777777" w:rsidR="00014A8C" w:rsidRPr="00A25EE5" w:rsidRDefault="00014A8C" w:rsidP="00014A8C">
      <w:pPr>
        <w:pStyle w:val="BlockText"/>
      </w:pPr>
      <w:r w:rsidRPr="00A25EE5">
        <w:t>Location of files:</w:t>
      </w:r>
    </w:p>
    <w:p w14:paraId="5D94D67C" w14:textId="77777777" w:rsidR="00014A8C" w:rsidRDefault="00014A8C" w:rsidP="00014A8C">
      <w:pPr>
        <w:pStyle w:val="BlockText"/>
      </w:pPr>
      <w:r>
        <w:t xml:space="preserve">Exercise files: </w:t>
      </w:r>
      <w:r>
        <w:rPr>
          <w:b/>
        </w:rPr>
        <w:t>/progress_education/openedge/IntroOOP/Exercise/Lesson02</w:t>
      </w:r>
    </w:p>
    <w:p w14:paraId="31F53820" w14:textId="77777777" w:rsidR="00014A8C" w:rsidRDefault="00014A8C" w:rsidP="00014A8C">
      <w:pPr>
        <w:pStyle w:val="BlockText"/>
      </w:pPr>
      <w:r>
        <w:t xml:space="preserve">Solution files: </w:t>
      </w:r>
      <w:r>
        <w:rPr>
          <w:b/>
        </w:rPr>
        <w:t>/</w:t>
      </w:r>
      <w:r w:rsidRPr="006A23D4">
        <w:rPr>
          <w:b/>
        </w:rPr>
        <w:t>progress_education</w:t>
      </w:r>
      <w:r>
        <w:rPr>
          <w:b/>
        </w:rPr>
        <w:t>/</w:t>
      </w:r>
      <w:r w:rsidRPr="006A23D4">
        <w:rPr>
          <w:b/>
        </w:rPr>
        <w:t>openedge</w:t>
      </w:r>
      <w:r>
        <w:rPr>
          <w:b/>
        </w:rPr>
        <w:t>/IntroOOP/</w:t>
      </w:r>
      <w:r w:rsidRPr="006A23D4">
        <w:rPr>
          <w:b/>
        </w:rPr>
        <w:t>Solutions</w:t>
      </w:r>
      <w:r>
        <w:rPr>
          <w:b/>
        </w:rPr>
        <w:t>/</w:t>
      </w:r>
      <w:r w:rsidRPr="006A23D4">
        <w:rPr>
          <w:b/>
        </w:rPr>
        <w:t>Lesson0</w:t>
      </w:r>
      <w:r>
        <w:rPr>
          <w:b/>
        </w:rPr>
        <w:t>2</w:t>
      </w:r>
    </w:p>
    <w:p w14:paraId="2776FEBD" w14:textId="77777777" w:rsidR="00014A8C" w:rsidRDefault="00014A8C" w:rsidP="00014A8C">
      <w:pPr>
        <w:pStyle w:val="BlockText"/>
      </w:pPr>
    </w:p>
    <w:p w14:paraId="1B176DB5" w14:textId="77777777" w:rsidR="00014A8C" w:rsidRDefault="00014A8C" w:rsidP="00014A8C">
      <w:pPr>
        <w:pStyle w:val="BlockText"/>
      </w:pPr>
      <w:r>
        <w:t>If at any time during this course, you need to restore your projects to match where you should have been prior to beginning a Try It, you can do the following:</w:t>
      </w:r>
    </w:p>
    <w:p w14:paraId="6CD87272" w14:textId="77777777" w:rsidR="00014A8C" w:rsidRDefault="00014A8C" w:rsidP="00014A8C">
      <w:pPr>
        <w:pStyle w:val="BlockText"/>
      </w:pPr>
    </w:p>
    <w:p w14:paraId="46AB7A5F" w14:textId="77777777" w:rsidR="00014A8C" w:rsidRDefault="00014A8C" w:rsidP="00C95A30">
      <w:pPr>
        <w:pStyle w:val="NumberList"/>
        <w:numPr>
          <w:ilvl w:val="0"/>
          <w:numId w:val="13"/>
        </w:numPr>
      </w:pPr>
      <w:r>
        <w:t>Delete all projects in the workspace.</w:t>
      </w:r>
    </w:p>
    <w:p w14:paraId="3B826B33" w14:textId="77777777" w:rsidR="00014A8C" w:rsidRDefault="00014A8C" w:rsidP="00C95A30">
      <w:pPr>
        <w:pStyle w:val="NumberList"/>
        <w:numPr>
          <w:ilvl w:val="0"/>
          <w:numId w:val="13"/>
        </w:numPr>
      </w:pPr>
      <w:r>
        <w:t>Import all projects in the archive (</w:t>
      </w:r>
      <w:r w:rsidRPr="00AE0498">
        <w:rPr>
          <w:b/>
        </w:rPr>
        <w:t>.zip</w:t>
      </w:r>
      <w:r>
        <w:t>) file for the previous Try It.</w:t>
      </w:r>
    </w:p>
    <w:p w14:paraId="15575175" w14:textId="77777777" w:rsidR="00014A8C" w:rsidRDefault="00014A8C" w:rsidP="00C95A30">
      <w:pPr>
        <w:pStyle w:val="NumberList"/>
        <w:numPr>
          <w:ilvl w:val="0"/>
          <w:numId w:val="13"/>
        </w:numPr>
      </w:pPr>
      <w:r>
        <w:t>Ensure that Build Automatically is set for the workspace.</w:t>
      </w:r>
    </w:p>
    <w:p w14:paraId="18C17D11" w14:textId="77777777" w:rsidR="00014A8C" w:rsidRDefault="00014A8C" w:rsidP="00014A8C">
      <w:pPr>
        <w:pStyle w:val="BlockLine"/>
      </w:pPr>
    </w:p>
    <w:p w14:paraId="51E7AE32" w14:textId="77777777" w:rsidR="00014A8C" w:rsidRDefault="00014A8C" w:rsidP="00014A8C">
      <w:pPr>
        <w:pStyle w:val="Heading3"/>
      </w:pPr>
      <w:r>
        <w:lastRenderedPageBreak/>
        <w:t>Part 1—Creating the Emp class</w:t>
      </w:r>
    </w:p>
    <w:p w14:paraId="401296C5" w14:textId="77777777" w:rsidR="00014A8C" w:rsidRPr="00A25EE5" w:rsidRDefault="00014A8C" w:rsidP="00014A8C">
      <w:pPr>
        <w:pStyle w:val="TopLine"/>
      </w:pPr>
    </w:p>
    <w:p w14:paraId="242EDEE8" w14:textId="77777777" w:rsidR="00014A8C" w:rsidRDefault="00014A8C" w:rsidP="00014A8C">
      <w:pPr>
        <w:pStyle w:val="BlockText"/>
      </w:pPr>
      <w:r>
        <w:t xml:space="preserve">In this part of the Try It, you will create the </w:t>
      </w:r>
      <w:r w:rsidRPr="006A23D4">
        <w:rPr>
          <w:i/>
        </w:rPr>
        <w:t>Emp</w:t>
      </w:r>
      <w:r>
        <w:t xml:space="preserve"> class. This class will contain data and functionality for an employee.</w:t>
      </w:r>
    </w:p>
    <w:p w14:paraId="352A2DDE" w14:textId="77777777" w:rsidR="00014A8C" w:rsidRDefault="00014A8C" w:rsidP="00014A8C">
      <w:pPr>
        <w:pStyle w:val="BlockText"/>
      </w:pPr>
    </w:p>
    <w:p w14:paraId="2E2E7158" w14:textId="77777777" w:rsidR="00014A8C" w:rsidRDefault="00014A8C" w:rsidP="00014A8C">
      <w:pPr>
        <w:pStyle w:val="BlockText"/>
      </w:pPr>
      <w:r w:rsidRPr="008D6B5E">
        <w:t>If you need help, view the Solution</w:t>
      </w:r>
      <w:r>
        <w:t>.</w:t>
      </w:r>
    </w:p>
    <w:p w14:paraId="46BF12B0" w14:textId="77777777" w:rsidR="00014A8C" w:rsidRDefault="00014A8C" w:rsidP="00014A8C">
      <w:pPr>
        <w:pStyle w:val="BlockText"/>
      </w:pPr>
    </w:p>
    <w:tbl>
      <w:tblPr>
        <w:tblStyle w:val="TableGrid"/>
        <w:tblW w:w="7560" w:type="dxa"/>
        <w:tblInd w:w="1915" w:type="dxa"/>
        <w:tblLook w:val="05E0" w:firstRow="1" w:lastRow="1" w:firstColumn="1" w:lastColumn="1" w:noHBand="0" w:noVBand="1"/>
      </w:tblPr>
      <w:tblGrid>
        <w:gridCol w:w="983"/>
        <w:gridCol w:w="6577"/>
      </w:tblGrid>
      <w:tr w:rsidR="00014A8C" w14:paraId="4CF22A7E" w14:textId="77777777" w:rsidTr="00014A8C">
        <w:trPr>
          <w:cnfStyle w:val="100000000000" w:firstRow="1" w:lastRow="0" w:firstColumn="0" w:lastColumn="0" w:oddVBand="0" w:evenVBand="0" w:oddHBand="0" w:evenHBand="0" w:firstRowFirstColumn="0" w:firstRowLastColumn="0" w:lastRowFirstColumn="0" w:lastRowLastColumn="0"/>
        </w:trPr>
        <w:tc>
          <w:tcPr>
            <w:tcW w:w="983" w:type="dxa"/>
          </w:tcPr>
          <w:p w14:paraId="2B3CBBFC" w14:textId="77777777" w:rsidR="00014A8C" w:rsidRDefault="00014A8C" w:rsidP="00014A8C">
            <w:pPr>
              <w:pStyle w:val="TableHeading"/>
            </w:pPr>
            <w:r>
              <w:t>Step</w:t>
            </w:r>
          </w:p>
        </w:tc>
        <w:tc>
          <w:tcPr>
            <w:tcW w:w="6577" w:type="dxa"/>
          </w:tcPr>
          <w:p w14:paraId="5404886A" w14:textId="77777777" w:rsidR="00014A8C" w:rsidRDefault="00014A8C" w:rsidP="00014A8C">
            <w:pPr>
              <w:pStyle w:val="TableHeading"/>
            </w:pPr>
            <w:r>
              <w:t>Task</w:t>
            </w:r>
          </w:p>
        </w:tc>
      </w:tr>
      <w:tr w:rsidR="00014A8C" w14:paraId="331A29F8" w14:textId="77777777" w:rsidTr="00014A8C">
        <w:tc>
          <w:tcPr>
            <w:tcW w:w="983" w:type="dxa"/>
          </w:tcPr>
          <w:p w14:paraId="0154F167" w14:textId="77777777" w:rsidR="00014A8C" w:rsidRDefault="00014A8C" w:rsidP="00C95A30">
            <w:pPr>
              <w:pStyle w:val="table-text"/>
              <w:numPr>
                <w:ilvl w:val="0"/>
                <w:numId w:val="17"/>
              </w:numPr>
              <w:tabs>
                <w:tab w:val="clear" w:pos="810"/>
                <w:tab w:val="num" w:pos="720"/>
              </w:tabs>
              <w:ind w:left="720"/>
            </w:pPr>
          </w:p>
        </w:tc>
        <w:tc>
          <w:tcPr>
            <w:tcW w:w="6577" w:type="dxa"/>
          </w:tcPr>
          <w:p w14:paraId="32BDB6CA" w14:textId="77777777" w:rsidR="00014A8C" w:rsidRDefault="00014A8C" w:rsidP="00014A8C">
            <w:pPr>
              <w:pStyle w:val="table-text"/>
            </w:pPr>
            <w:r>
              <w:t xml:space="preserve">In Project Explorer, in the Server project, create a new folder named </w:t>
            </w:r>
            <w:r>
              <w:rPr>
                <w:b/>
              </w:rPr>
              <w:t>Enterprise</w:t>
            </w:r>
            <w:r>
              <w:t xml:space="preserve"> under the </w:t>
            </w:r>
            <w:r w:rsidRPr="008126F3">
              <w:rPr>
                <w:b/>
              </w:rPr>
              <w:t>src</w:t>
            </w:r>
            <w:r>
              <w:t xml:space="preserve"> folder.</w:t>
            </w:r>
          </w:p>
        </w:tc>
      </w:tr>
      <w:tr w:rsidR="00014A8C" w14:paraId="471BEFD2" w14:textId="77777777" w:rsidTr="00014A8C">
        <w:tc>
          <w:tcPr>
            <w:tcW w:w="983" w:type="dxa"/>
          </w:tcPr>
          <w:p w14:paraId="0DC8D21F" w14:textId="77777777" w:rsidR="00014A8C" w:rsidRDefault="00014A8C" w:rsidP="00C95A30">
            <w:pPr>
              <w:pStyle w:val="table-text"/>
              <w:numPr>
                <w:ilvl w:val="0"/>
                <w:numId w:val="17"/>
              </w:numPr>
              <w:tabs>
                <w:tab w:val="clear" w:pos="810"/>
                <w:tab w:val="num" w:pos="720"/>
              </w:tabs>
              <w:ind w:left="720"/>
            </w:pPr>
          </w:p>
        </w:tc>
        <w:tc>
          <w:tcPr>
            <w:tcW w:w="6577" w:type="dxa"/>
          </w:tcPr>
          <w:p w14:paraId="6C31A1E0" w14:textId="77777777" w:rsidR="00014A8C" w:rsidRDefault="00014A8C" w:rsidP="00014A8C">
            <w:pPr>
              <w:pStyle w:val="table-text"/>
            </w:pPr>
            <w:r>
              <w:t xml:space="preserve">Under the </w:t>
            </w:r>
            <w:r>
              <w:rPr>
                <w:b/>
              </w:rPr>
              <w:t>Enterprise</w:t>
            </w:r>
            <w:r>
              <w:t xml:space="preserve"> folder, create a new folder named </w:t>
            </w:r>
            <w:r>
              <w:rPr>
                <w:b/>
              </w:rPr>
              <w:t>HR</w:t>
            </w:r>
            <w:r>
              <w:t>.</w:t>
            </w:r>
          </w:p>
        </w:tc>
      </w:tr>
      <w:tr w:rsidR="00014A8C" w14:paraId="34A42818" w14:textId="77777777" w:rsidTr="00014A8C">
        <w:tc>
          <w:tcPr>
            <w:tcW w:w="983" w:type="dxa"/>
          </w:tcPr>
          <w:p w14:paraId="15CC1AA4" w14:textId="77777777" w:rsidR="00014A8C" w:rsidRDefault="00014A8C" w:rsidP="00C95A30">
            <w:pPr>
              <w:pStyle w:val="table-text"/>
              <w:numPr>
                <w:ilvl w:val="0"/>
                <w:numId w:val="17"/>
              </w:numPr>
              <w:tabs>
                <w:tab w:val="clear" w:pos="810"/>
                <w:tab w:val="num" w:pos="720"/>
              </w:tabs>
              <w:ind w:left="720"/>
            </w:pPr>
          </w:p>
        </w:tc>
        <w:tc>
          <w:tcPr>
            <w:tcW w:w="6577" w:type="dxa"/>
          </w:tcPr>
          <w:p w14:paraId="5226C6C4" w14:textId="77777777" w:rsidR="00014A8C" w:rsidRDefault="00014A8C" w:rsidP="00014A8C">
            <w:pPr>
              <w:pStyle w:val="table-text"/>
            </w:pPr>
            <w:r>
              <w:t xml:space="preserve">In Project Explorer, navigate to the </w:t>
            </w:r>
            <w:r>
              <w:rPr>
                <w:b/>
              </w:rPr>
              <w:t>Enterprise/HR</w:t>
            </w:r>
            <w:r>
              <w:t xml:space="preserve"> directory.</w:t>
            </w:r>
          </w:p>
        </w:tc>
      </w:tr>
      <w:tr w:rsidR="00014A8C" w14:paraId="71B962D7" w14:textId="77777777" w:rsidTr="00014A8C">
        <w:tc>
          <w:tcPr>
            <w:tcW w:w="983" w:type="dxa"/>
          </w:tcPr>
          <w:p w14:paraId="18A2E0DC" w14:textId="77777777" w:rsidR="00014A8C" w:rsidRDefault="00014A8C" w:rsidP="00C95A30">
            <w:pPr>
              <w:pStyle w:val="table-text"/>
              <w:numPr>
                <w:ilvl w:val="0"/>
                <w:numId w:val="17"/>
              </w:numPr>
              <w:tabs>
                <w:tab w:val="clear" w:pos="810"/>
                <w:tab w:val="num" w:pos="720"/>
              </w:tabs>
              <w:ind w:left="720"/>
            </w:pPr>
          </w:p>
        </w:tc>
        <w:tc>
          <w:tcPr>
            <w:tcW w:w="6577" w:type="dxa"/>
          </w:tcPr>
          <w:p w14:paraId="3B991DFB" w14:textId="77777777" w:rsidR="00014A8C" w:rsidRDefault="00014A8C" w:rsidP="00014A8C">
            <w:pPr>
              <w:pStyle w:val="table-text"/>
            </w:pPr>
            <w:r>
              <w:t xml:space="preserve">In this directory, create a class named </w:t>
            </w:r>
            <w:r w:rsidRPr="006A23D4">
              <w:rPr>
                <w:i/>
              </w:rPr>
              <w:t>Emp</w:t>
            </w:r>
            <w:r>
              <w:t>. This class will not have a destructor, but it will have a default constructor.</w:t>
            </w:r>
          </w:p>
          <w:p w14:paraId="7C1FF9A6" w14:textId="77777777" w:rsidR="00014A8C" w:rsidRDefault="00014A8C" w:rsidP="00014A8C">
            <w:pPr>
              <w:pStyle w:val="table-text"/>
            </w:pPr>
            <w:r w:rsidRPr="00003F46">
              <w:rPr>
                <w:b/>
              </w:rPr>
              <w:t>Hint</w:t>
            </w:r>
            <w:r>
              <w:t xml:space="preserve">: Use the </w:t>
            </w:r>
            <w:r w:rsidRPr="00307478">
              <w:rPr>
                <w:i/>
              </w:rPr>
              <w:t>New ABL class</w:t>
            </w:r>
            <w:r>
              <w:t xml:space="preserve"> wizard.</w:t>
            </w:r>
          </w:p>
        </w:tc>
      </w:tr>
    </w:tbl>
    <w:p w14:paraId="7011D6F3" w14:textId="77777777" w:rsidR="00014A8C" w:rsidRDefault="00014A8C" w:rsidP="00014A8C">
      <w:pPr>
        <w:pStyle w:val="BlockLine"/>
      </w:pPr>
    </w:p>
    <w:p w14:paraId="77702A6D" w14:textId="77777777" w:rsidR="00014A8C" w:rsidRDefault="00014A8C" w:rsidP="00014A8C">
      <w:pPr>
        <w:pStyle w:val="BlockText"/>
      </w:pPr>
    </w:p>
    <w:p w14:paraId="25188512" w14:textId="77777777" w:rsidR="00014A8C" w:rsidRDefault="00014A8C" w:rsidP="00014A8C">
      <w:pPr>
        <w:pStyle w:val="Heading3"/>
      </w:pPr>
      <w:r>
        <w:lastRenderedPageBreak/>
        <w:t>Part 2—Defining data members for the Emp class</w:t>
      </w:r>
    </w:p>
    <w:p w14:paraId="38B5C58D" w14:textId="77777777" w:rsidR="00014A8C" w:rsidRPr="00800F59" w:rsidRDefault="00014A8C" w:rsidP="00014A8C">
      <w:pPr>
        <w:pStyle w:val="TopLine"/>
      </w:pPr>
    </w:p>
    <w:p w14:paraId="30688D09" w14:textId="3513AC25" w:rsidR="00014A8C" w:rsidRDefault="00014A8C" w:rsidP="00014A8C">
      <w:pPr>
        <w:pStyle w:val="BlockText"/>
      </w:pPr>
      <w:r>
        <w:t xml:space="preserve">Next, you will define the data members for the </w:t>
      </w:r>
      <w:r w:rsidRPr="006A23D4">
        <w:rPr>
          <w:i/>
        </w:rPr>
        <w:t>Em</w:t>
      </w:r>
      <w:r>
        <w:rPr>
          <w:i/>
        </w:rPr>
        <w:t>p</w:t>
      </w:r>
      <w:r>
        <w:t xml:space="preserve"> class.</w:t>
      </w:r>
    </w:p>
    <w:p w14:paraId="6EE6584F" w14:textId="77777777" w:rsidR="00BD593A" w:rsidRDefault="00BD593A" w:rsidP="00014A8C">
      <w:pPr>
        <w:pStyle w:val="BlockText"/>
      </w:pPr>
    </w:p>
    <w:p w14:paraId="35F771CE" w14:textId="48794203" w:rsidR="00014A8C" w:rsidRDefault="00014A8C" w:rsidP="00014A8C">
      <w:pPr>
        <w:pStyle w:val="BlockText"/>
      </w:pPr>
      <w:r w:rsidRPr="008D6B5E">
        <w:t>If you need help, view the Solution</w:t>
      </w:r>
    </w:p>
    <w:p w14:paraId="70D5B603" w14:textId="77777777" w:rsidR="00014A8C" w:rsidRDefault="00014A8C" w:rsidP="00014A8C">
      <w:pPr>
        <w:pStyle w:val="BlockText"/>
      </w:pPr>
    </w:p>
    <w:tbl>
      <w:tblPr>
        <w:tblStyle w:val="TableGrid"/>
        <w:tblW w:w="7560" w:type="dxa"/>
        <w:tblInd w:w="1915" w:type="dxa"/>
        <w:tblLook w:val="05E0" w:firstRow="1" w:lastRow="1" w:firstColumn="1" w:lastColumn="1" w:noHBand="0" w:noVBand="1"/>
      </w:tblPr>
      <w:tblGrid>
        <w:gridCol w:w="1253"/>
        <w:gridCol w:w="6307"/>
      </w:tblGrid>
      <w:tr w:rsidR="00014A8C" w14:paraId="6515A578" w14:textId="77777777" w:rsidTr="00014A8C">
        <w:trPr>
          <w:cnfStyle w:val="100000000000" w:firstRow="1" w:lastRow="0" w:firstColumn="0" w:lastColumn="0" w:oddVBand="0" w:evenVBand="0" w:oddHBand="0" w:evenHBand="0" w:firstRowFirstColumn="0" w:firstRowLastColumn="0" w:lastRowFirstColumn="0" w:lastRowLastColumn="0"/>
        </w:trPr>
        <w:tc>
          <w:tcPr>
            <w:tcW w:w="1253" w:type="dxa"/>
          </w:tcPr>
          <w:p w14:paraId="51B48A8C" w14:textId="77777777" w:rsidR="00014A8C" w:rsidRDefault="00014A8C" w:rsidP="00014A8C">
            <w:pPr>
              <w:pStyle w:val="TableHeading"/>
            </w:pPr>
            <w:r>
              <w:t>Step</w:t>
            </w:r>
          </w:p>
        </w:tc>
        <w:tc>
          <w:tcPr>
            <w:tcW w:w="6307" w:type="dxa"/>
          </w:tcPr>
          <w:p w14:paraId="163407A3" w14:textId="77777777" w:rsidR="00014A8C" w:rsidRDefault="00014A8C" w:rsidP="00014A8C">
            <w:pPr>
              <w:pStyle w:val="TableHeading"/>
            </w:pPr>
            <w:r>
              <w:t>Task</w:t>
            </w:r>
          </w:p>
        </w:tc>
      </w:tr>
      <w:tr w:rsidR="00014A8C" w14:paraId="52806556" w14:textId="77777777" w:rsidTr="00014A8C">
        <w:tc>
          <w:tcPr>
            <w:tcW w:w="1253" w:type="dxa"/>
          </w:tcPr>
          <w:p w14:paraId="0A79E1B6" w14:textId="77777777" w:rsidR="00014A8C" w:rsidRDefault="00014A8C" w:rsidP="00C95A30">
            <w:pPr>
              <w:pStyle w:val="table-text"/>
              <w:numPr>
                <w:ilvl w:val="0"/>
                <w:numId w:val="18"/>
              </w:numPr>
            </w:pPr>
          </w:p>
        </w:tc>
        <w:tc>
          <w:tcPr>
            <w:tcW w:w="6307" w:type="dxa"/>
          </w:tcPr>
          <w:p w14:paraId="00D4B2ED" w14:textId="77777777" w:rsidR="00014A8C" w:rsidRDefault="00014A8C" w:rsidP="00014A8C">
            <w:pPr>
              <w:pStyle w:val="table-text"/>
            </w:pPr>
            <w:r>
              <w:t xml:space="preserve">Define these properties that will be </w:t>
            </w:r>
            <w:r w:rsidRPr="005344AB">
              <w:rPr>
                <w:i/>
              </w:rPr>
              <w:t>public</w:t>
            </w:r>
            <w:r>
              <w:t xml:space="preserve"> with </w:t>
            </w:r>
            <w:r w:rsidRPr="005344AB">
              <w:rPr>
                <w:i/>
              </w:rPr>
              <w:t>private</w:t>
            </w:r>
            <w:r>
              <w:t xml:space="preserve"> setters:</w:t>
            </w:r>
          </w:p>
          <w:p w14:paraId="7AE0DD39" w14:textId="77777777" w:rsidR="00014A8C" w:rsidRDefault="00014A8C" w:rsidP="00014A8C">
            <w:pPr>
              <w:pStyle w:val="TableBullet"/>
            </w:pPr>
            <w:r w:rsidRPr="006A23D4">
              <w:rPr>
                <w:i/>
              </w:rPr>
              <w:t>FirstName</w:t>
            </w:r>
            <w:r>
              <w:t xml:space="preserve"> as </w:t>
            </w:r>
            <w:r w:rsidRPr="006A23D4">
              <w:rPr>
                <w:i/>
              </w:rPr>
              <w:t>character</w:t>
            </w:r>
          </w:p>
          <w:p w14:paraId="1F93DD94" w14:textId="77777777" w:rsidR="00014A8C" w:rsidRDefault="00014A8C" w:rsidP="00014A8C">
            <w:pPr>
              <w:pStyle w:val="TableBullet"/>
            </w:pPr>
            <w:r w:rsidRPr="006A23D4">
              <w:rPr>
                <w:i/>
              </w:rPr>
              <w:t>LastName</w:t>
            </w:r>
            <w:r>
              <w:t xml:space="preserve"> as </w:t>
            </w:r>
            <w:r w:rsidRPr="006A23D4">
              <w:rPr>
                <w:i/>
              </w:rPr>
              <w:t>character</w:t>
            </w:r>
          </w:p>
          <w:p w14:paraId="06A83E2D" w14:textId="77777777" w:rsidR="00014A8C" w:rsidRDefault="00014A8C" w:rsidP="00014A8C">
            <w:pPr>
              <w:pStyle w:val="TableBullet"/>
            </w:pPr>
            <w:r w:rsidRPr="006A23D4">
              <w:rPr>
                <w:i/>
              </w:rPr>
              <w:t>JobTitle</w:t>
            </w:r>
            <w:r>
              <w:t xml:space="preserve"> as </w:t>
            </w:r>
            <w:r w:rsidRPr="006A23D4">
              <w:rPr>
                <w:i/>
              </w:rPr>
              <w:t>character</w:t>
            </w:r>
          </w:p>
          <w:p w14:paraId="7F65FBCB" w14:textId="77777777" w:rsidR="00014A8C" w:rsidRDefault="00014A8C" w:rsidP="00014A8C">
            <w:pPr>
              <w:pStyle w:val="TableBullet"/>
            </w:pPr>
            <w:r w:rsidRPr="006A23D4">
              <w:rPr>
                <w:i/>
              </w:rPr>
              <w:t>EmpNum</w:t>
            </w:r>
            <w:r>
              <w:t xml:space="preserve"> as </w:t>
            </w:r>
            <w:r w:rsidRPr="006A23D4">
              <w:rPr>
                <w:i/>
              </w:rPr>
              <w:t>integer</w:t>
            </w:r>
          </w:p>
          <w:p w14:paraId="06798479" w14:textId="77777777" w:rsidR="00014A8C" w:rsidRDefault="00014A8C" w:rsidP="00014A8C">
            <w:pPr>
              <w:pStyle w:val="TableBullet"/>
            </w:pPr>
            <w:r w:rsidRPr="006A23D4">
              <w:rPr>
                <w:i/>
              </w:rPr>
              <w:t>VacationHours</w:t>
            </w:r>
            <w:r>
              <w:t xml:space="preserve"> as </w:t>
            </w:r>
            <w:r w:rsidRPr="006A23D4">
              <w:rPr>
                <w:i/>
              </w:rPr>
              <w:t>integer</w:t>
            </w:r>
          </w:p>
          <w:p w14:paraId="7EDBD4D2" w14:textId="77777777" w:rsidR="00014A8C" w:rsidRDefault="00014A8C" w:rsidP="00014A8C">
            <w:pPr>
              <w:pStyle w:val="TableBullet"/>
              <w:numPr>
                <w:ilvl w:val="0"/>
                <w:numId w:val="0"/>
              </w:numPr>
            </w:pPr>
            <w:r w:rsidRPr="00003F46">
              <w:rPr>
                <w:b/>
              </w:rPr>
              <w:t>Hint</w:t>
            </w:r>
            <w:r>
              <w:t xml:space="preserve">: Use the </w:t>
            </w:r>
            <w:r w:rsidRPr="00307478">
              <w:rPr>
                <w:i/>
              </w:rPr>
              <w:t>Add Property</w:t>
            </w:r>
            <w:r>
              <w:t xml:space="preserve"> wizard.</w:t>
            </w:r>
          </w:p>
        </w:tc>
      </w:tr>
      <w:tr w:rsidR="00014A8C" w14:paraId="393C1F30" w14:textId="77777777" w:rsidTr="00014A8C">
        <w:tc>
          <w:tcPr>
            <w:tcW w:w="1253" w:type="dxa"/>
          </w:tcPr>
          <w:p w14:paraId="22BC878F" w14:textId="77777777" w:rsidR="00014A8C" w:rsidRDefault="00014A8C" w:rsidP="00C95A30">
            <w:pPr>
              <w:pStyle w:val="table-text"/>
              <w:numPr>
                <w:ilvl w:val="0"/>
                <w:numId w:val="18"/>
              </w:numPr>
            </w:pPr>
          </w:p>
        </w:tc>
        <w:tc>
          <w:tcPr>
            <w:tcW w:w="6307" w:type="dxa"/>
          </w:tcPr>
          <w:p w14:paraId="35A94155" w14:textId="77777777" w:rsidR="00014A8C" w:rsidRDefault="00014A8C" w:rsidP="00014A8C">
            <w:pPr>
              <w:pStyle w:val="table-text"/>
            </w:pPr>
            <w:r>
              <w:t xml:space="preserve">Define the </w:t>
            </w:r>
            <w:r w:rsidRPr="006A23D4">
              <w:rPr>
                <w:i/>
              </w:rPr>
              <w:t>Address</w:t>
            </w:r>
            <w:r>
              <w:t xml:space="preserve"> property as </w:t>
            </w:r>
            <w:r w:rsidRPr="006A23D4">
              <w:rPr>
                <w:i/>
              </w:rPr>
              <w:t>character</w:t>
            </w:r>
            <w:r>
              <w:t xml:space="preserve">. It will be </w:t>
            </w:r>
            <w:r w:rsidRPr="006A23D4">
              <w:rPr>
                <w:i/>
              </w:rPr>
              <w:t>public</w:t>
            </w:r>
            <w:r>
              <w:t>.</w:t>
            </w:r>
          </w:p>
        </w:tc>
      </w:tr>
      <w:tr w:rsidR="00014A8C" w14:paraId="35BC26A3" w14:textId="77777777" w:rsidTr="00014A8C">
        <w:tc>
          <w:tcPr>
            <w:tcW w:w="1253" w:type="dxa"/>
          </w:tcPr>
          <w:p w14:paraId="52854EF3" w14:textId="77777777" w:rsidR="00014A8C" w:rsidRDefault="00014A8C" w:rsidP="00C95A30">
            <w:pPr>
              <w:pStyle w:val="table-text"/>
              <w:numPr>
                <w:ilvl w:val="0"/>
                <w:numId w:val="18"/>
              </w:numPr>
            </w:pPr>
          </w:p>
        </w:tc>
        <w:tc>
          <w:tcPr>
            <w:tcW w:w="6307" w:type="dxa"/>
          </w:tcPr>
          <w:p w14:paraId="5F32AA4D" w14:textId="77777777" w:rsidR="00014A8C" w:rsidRDefault="00014A8C" w:rsidP="00014A8C">
            <w:pPr>
              <w:pStyle w:val="table-text"/>
            </w:pPr>
            <w:r>
              <w:t xml:space="preserve">Define the </w:t>
            </w:r>
            <w:r w:rsidRPr="006A23D4">
              <w:rPr>
                <w:i/>
              </w:rPr>
              <w:t>PostalCode</w:t>
            </w:r>
            <w:r>
              <w:t xml:space="preserve"> property as </w:t>
            </w:r>
            <w:r w:rsidRPr="006A23D4">
              <w:rPr>
                <w:i/>
              </w:rPr>
              <w:t>character</w:t>
            </w:r>
            <w:r>
              <w:t xml:space="preserve">. It will be </w:t>
            </w:r>
            <w:r w:rsidRPr="006A23D4">
              <w:rPr>
                <w:i/>
              </w:rPr>
              <w:t>public</w:t>
            </w:r>
            <w:r>
              <w:t xml:space="preserve"> and will have an implementation for its setter.</w:t>
            </w:r>
            <w:r>
              <w:rPr>
                <w:rStyle w:val="CommentReference"/>
              </w:rPr>
              <w:t xml:space="preserve"> </w:t>
            </w:r>
          </w:p>
        </w:tc>
      </w:tr>
      <w:tr w:rsidR="00014A8C" w14:paraId="6F1BEAE4" w14:textId="77777777" w:rsidTr="00014A8C">
        <w:tc>
          <w:tcPr>
            <w:tcW w:w="1253" w:type="dxa"/>
          </w:tcPr>
          <w:p w14:paraId="0E230CD1" w14:textId="77777777" w:rsidR="00014A8C" w:rsidRDefault="00014A8C" w:rsidP="00C95A30">
            <w:pPr>
              <w:pStyle w:val="table-text"/>
              <w:numPr>
                <w:ilvl w:val="0"/>
                <w:numId w:val="18"/>
              </w:numPr>
            </w:pPr>
          </w:p>
        </w:tc>
        <w:tc>
          <w:tcPr>
            <w:tcW w:w="6307" w:type="dxa"/>
          </w:tcPr>
          <w:p w14:paraId="71AF59FB" w14:textId="77777777" w:rsidR="00014A8C" w:rsidRDefault="00014A8C" w:rsidP="00014A8C">
            <w:pPr>
              <w:pStyle w:val="table-text"/>
            </w:pPr>
            <w:r>
              <w:t xml:space="preserve">Define the </w:t>
            </w:r>
            <w:r w:rsidRPr="006A23D4">
              <w:rPr>
                <w:i/>
              </w:rPr>
              <w:t>Phones</w:t>
            </w:r>
            <w:r>
              <w:t xml:space="preserve"> property as an array of size 3. It will be </w:t>
            </w:r>
            <w:r w:rsidRPr="006A23D4">
              <w:rPr>
                <w:i/>
              </w:rPr>
              <w:t>public</w:t>
            </w:r>
            <w:r>
              <w:t xml:space="preserve"> and will have implementations for both of its accessors.</w:t>
            </w:r>
          </w:p>
        </w:tc>
      </w:tr>
      <w:tr w:rsidR="00014A8C" w14:paraId="67294504" w14:textId="77777777" w:rsidTr="00014A8C">
        <w:tc>
          <w:tcPr>
            <w:tcW w:w="1253" w:type="dxa"/>
          </w:tcPr>
          <w:p w14:paraId="1D0F1EA6" w14:textId="77777777" w:rsidR="00014A8C" w:rsidRDefault="00014A8C" w:rsidP="00C95A30">
            <w:pPr>
              <w:pStyle w:val="table-text"/>
              <w:numPr>
                <w:ilvl w:val="0"/>
                <w:numId w:val="18"/>
              </w:numPr>
            </w:pPr>
          </w:p>
        </w:tc>
        <w:tc>
          <w:tcPr>
            <w:tcW w:w="6307" w:type="dxa"/>
          </w:tcPr>
          <w:p w14:paraId="6817767B" w14:textId="77777777" w:rsidR="00014A8C" w:rsidRDefault="00014A8C" w:rsidP="00014A8C">
            <w:pPr>
              <w:pStyle w:val="table-text"/>
            </w:pPr>
            <w:r>
              <w:t>Save your file. Ensure that it compiles without errors.</w:t>
            </w:r>
          </w:p>
        </w:tc>
      </w:tr>
    </w:tbl>
    <w:p w14:paraId="35499FB8" w14:textId="77777777" w:rsidR="00014A8C" w:rsidRPr="00F80D76" w:rsidRDefault="00014A8C" w:rsidP="00014A8C">
      <w:pPr>
        <w:pStyle w:val="BlockLine"/>
      </w:pPr>
    </w:p>
    <w:p w14:paraId="64811395" w14:textId="77777777" w:rsidR="00014A8C" w:rsidRPr="000C4D38" w:rsidRDefault="00014A8C" w:rsidP="00014A8C">
      <w:pPr>
        <w:pStyle w:val="BlockText"/>
      </w:pPr>
    </w:p>
    <w:p w14:paraId="46D92EBE" w14:textId="77777777" w:rsidR="00014A8C" w:rsidRDefault="00014A8C" w:rsidP="00014A8C">
      <w:pPr>
        <w:pStyle w:val="Heading3"/>
      </w:pPr>
      <w:r>
        <w:lastRenderedPageBreak/>
        <w:t>Part 3—Defining methods for the Emp class</w:t>
      </w:r>
    </w:p>
    <w:p w14:paraId="14E31348" w14:textId="77777777" w:rsidR="00014A8C" w:rsidRPr="00800F59" w:rsidRDefault="00014A8C" w:rsidP="00014A8C">
      <w:pPr>
        <w:pStyle w:val="TopLine"/>
      </w:pPr>
    </w:p>
    <w:p w14:paraId="666765FB" w14:textId="77777777" w:rsidR="00014A8C" w:rsidRDefault="00014A8C" w:rsidP="00014A8C">
      <w:pPr>
        <w:pStyle w:val="BlockText"/>
      </w:pPr>
      <w:r>
        <w:t xml:space="preserve">Next, you will define the methods for the </w:t>
      </w:r>
      <w:r w:rsidRPr="006A23D4">
        <w:rPr>
          <w:i/>
        </w:rPr>
        <w:t>Emp</w:t>
      </w:r>
      <w:r>
        <w:t xml:space="preserve"> class.</w:t>
      </w:r>
    </w:p>
    <w:p w14:paraId="411300F4" w14:textId="77777777" w:rsidR="00BD593A" w:rsidRDefault="00BD593A" w:rsidP="00014A8C">
      <w:pPr>
        <w:pStyle w:val="BlockText"/>
      </w:pPr>
    </w:p>
    <w:p w14:paraId="27C02A33" w14:textId="0D95A621" w:rsidR="00014A8C" w:rsidRDefault="00014A8C" w:rsidP="00014A8C">
      <w:pPr>
        <w:pStyle w:val="BlockText"/>
      </w:pPr>
      <w:r w:rsidRPr="008D6B5E">
        <w:t>If you need help, view the Solution</w:t>
      </w:r>
      <w:r>
        <w:t>.</w:t>
      </w:r>
    </w:p>
    <w:p w14:paraId="121F9C1B" w14:textId="77777777" w:rsidR="00014A8C" w:rsidRDefault="00014A8C" w:rsidP="00014A8C">
      <w:pPr>
        <w:pStyle w:val="BlockText"/>
      </w:pPr>
    </w:p>
    <w:tbl>
      <w:tblPr>
        <w:tblStyle w:val="TableGrid"/>
        <w:tblW w:w="7560" w:type="dxa"/>
        <w:tblInd w:w="1915" w:type="dxa"/>
        <w:tblLook w:val="05E0" w:firstRow="1" w:lastRow="1" w:firstColumn="1" w:lastColumn="1" w:noHBand="0" w:noVBand="1"/>
      </w:tblPr>
      <w:tblGrid>
        <w:gridCol w:w="1253"/>
        <w:gridCol w:w="6307"/>
      </w:tblGrid>
      <w:tr w:rsidR="00014A8C" w14:paraId="3847CB4C" w14:textId="77777777" w:rsidTr="00014A8C">
        <w:trPr>
          <w:cnfStyle w:val="100000000000" w:firstRow="1" w:lastRow="0" w:firstColumn="0" w:lastColumn="0" w:oddVBand="0" w:evenVBand="0" w:oddHBand="0" w:evenHBand="0" w:firstRowFirstColumn="0" w:firstRowLastColumn="0" w:lastRowFirstColumn="0" w:lastRowLastColumn="0"/>
        </w:trPr>
        <w:tc>
          <w:tcPr>
            <w:tcW w:w="1253" w:type="dxa"/>
          </w:tcPr>
          <w:p w14:paraId="61B4666A" w14:textId="77777777" w:rsidR="00014A8C" w:rsidRDefault="00014A8C" w:rsidP="00014A8C">
            <w:pPr>
              <w:pStyle w:val="TableHeading"/>
            </w:pPr>
            <w:r>
              <w:t>Step</w:t>
            </w:r>
          </w:p>
        </w:tc>
        <w:tc>
          <w:tcPr>
            <w:tcW w:w="6307" w:type="dxa"/>
          </w:tcPr>
          <w:p w14:paraId="60C9C999" w14:textId="77777777" w:rsidR="00014A8C" w:rsidRDefault="00014A8C" w:rsidP="00014A8C">
            <w:pPr>
              <w:pStyle w:val="TableHeading"/>
            </w:pPr>
            <w:r>
              <w:t>Task</w:t>
            </w:r>
          </w:p>
        </w:tc>
      </w:tr>
      <w:tr w:rsidR="00014A8C" w14:paraId="62D3E6AB" w14:textId="77777777" w:rsidTr="00014A8C">
        <w:tc>
          <w:tcPr>
            <w:tcW w:w="1253" w:type="dxa"/>
          </w:tcPr>
          <w:p w14:paraId="354EFED9" w14:textId="77777777" w:rsidR="00014A8C" w:rsidRDefault="00014A8C" w:rsidP="00C95A30">
            <w:pPr>
              <w:pStyle w:val="table-text"/>
              <w:numPr>
                <w:ilvl w:val="0"/>
                <w:numId w:val="21"/>
              </w:numPr>
            </w:pPr>
          </w:p>
        </w:tc>
        <w:tc>
          <w:tcPr>
            <w:tcW w:w="6307" w:type="dxa"/>
          </w:tcPr>
          <w:p w14:paraId="32939550" w14:textId="77777777" w:rsidR="00014A8C" w:rsidRDefault="00014A8C" w:rsidP="00014A8C">
            <w:pPr>
              <w:pStyle w:val="TableBullet"/>
              <w:numPr>
                <w:ilvl w:val="0"/>
                <w:numId w:val="0"/>
              </w:numPr>
            </w:pPr>
            <w:r>
              <w:t xml:space="preserve">Define the </w:t>
            </w:r>
            <w:r w:rsidRPr="006A23D4">
              <w:rPr>
                <w:i/>
              </w:rPr>
              <w:t>public</w:t>
            </w:r>
            <w:r>
              <w:t xml:space="preserve"> </w:t>
            </w:r>
            <w:proofErr w:type="gramStart"/>
            <w:r w:rsidRPr="006A23D4">
              <w:rPr>
                <w:i/>
              </w:rPr>
              <w:t>Initialize</w:t>
            </w:r>
            <w:r>
              <w:t>(</w:t>
            </w:r>
            <w:proofErr w:type="gramEnd"/>
            <w:r>
              <w:t xml:space="preserve">) method, which returns </w:t>
            </w:r>
            <w:r w:rsidRPr="006A23D4">
              <w:rPr>
                <w:i/>
              </w:rPr>
              <w:t>void</w:t>
            </w:r>
            <w:r>
              <w:t>. The input parameters for this method will be values for each of the data members of the class.</w:t>
            </w:r>
          </w:p>
        </w:tc>
      </w:tr>
      <w:tr w:rsidR="00014A8C" w14:paraId="0ED27C8E" w14:textId="77777777" w:rsidTr="00014A8C">
        <w:tc>
          <w:tcPr>
            <w:tcW w:w="1253" w:type="dxa"/>
          </w:tcPr>
          <w:p w14:paraId="76450855" w14:textId="77777777" w:rsidR="00014A8C" w:rsidRDefault="00014A8C" w:rsidP="00C95A30">
            <w:pPr>
              <w:pStyle w:val="table-text"/>
              <w:numPr>
                <w:ilvl w:val="0"/>
                <w:numId w:val="21"/>
              </w:numPr>
            </w:pPr>
          </w:p>
        </w:tc>
        <w:tc>
          <w:tcPr>
            <w:tcW w:w="6307" w:type="dxa"/>
          </w:tcPr>
          <w:p w14:paraId="515D9964" w14:textId="77777777" w:rsidR="00014A8C" w:rsidRPr="008126F3" w:rsidRDefault="00014A8C" w:rsidP="00014A8C">
            <w:pPr>
              <w:pStyle w:val="table-text"/>
            </w:pPr>
            <w:r>
              <w:t xml:space="preserve">Define the </w:t>
            </w:r>
            <w:r w:rsidRPr="006A23D4">
              <w:rPr>
                <w:i/>
              </w:rPr>
              <w:t>public</w:t>
            </w:r>
            <w:r>
              <w:t xml:space="preserve"> </w:t>
            </w:r>
            <w:proofErr w:type="gramStart"/>
            <w:r w:rsidRPr="006A23D4">
              <w:rPr>
                <w:i/>
              </w:rPr>
              <w:t>SetVacationHours</w:t>
            </w:r>
            <w:r>
              <w:t>(</w:t>
            </w:r>
            <w:proofErr w:type="gramEnd"/>
            <w:r>
              <w:t xml:space="preserve">) method, which returns </w:t>
            </w:r>
            <w:r w:rsidRPr="006A23D4">
              <w:rPr>
                <w:i/>
              </w:rPr>
              <w:t>void</w:t>
            </w:r>
            <w:r>
              <w:t xml:space="preserve">. It has a single </w:t>
            </w:r>
            <w:r w:rsidRPr="006A23D4">
              <w:rPr>
                <w:i/>
              </w:rPr>
              <w:t>input</w:t>
            </w:r>
            <w:r>
              <w:t xml:space="preserve"> parameter, </w:t>
            </w:r>
            <w:r w:rsidRPr="006A23D4">
              <w:rPr>
                <w:i/>
              </w:rPr>
              <w:t>pHours</w:t>
            </w:r>
            <w:r>
              <w:t xml:space="preserve"> of type </w:t>
            </w:r>
            <w:r w:rsidRPr="006A23D4">
              <w:rPr>
                <w:i/>
              </w:rPr>
              <w:t>integer</w:t>
            </w:r>
          </w:p>
        </w:tc>
      </w:tr>
      <w:tr w:rsidR="00014A8C" w14:paraId="599C9A7B" w14:textId="77777777" w:rsidTr="00014A8C">
        <w:tc>
          <w:tcPr>
            <w:tcW w:w="1253" w:type="dxa"/>
          </w:tcPr>
          <w:p w14:paraId="3C01044A" w14:textId="77777777" w:rsidR="00014A8C" w:rsidRDefault="00014A8C" w:rsidP="00C95A30">
            <w:pPr>
              <w:pStyle w:val="table-text"/>
              <w:numPr>
                <w:ilvl w:val="0"/>
                <w:numId w:val="21"/>
              </w:numPr>
            </w:pPr>
          </w:p>
        </w:tc>
        <w:tc>
          <w:tcPr>
            <w:tcW w:w="6307" w:type="dxa"/>
          </w:tcPr>
          <w:p w14:paraId="0E0E6746" w14:textId="77777777" w:rsidR="00014A8C" w:rsidRPr="008126F3" w:rsidRDefault="00014A8C" w:rsidP="00014A8C">
            <w:pPr>
              <w:pStyle w:val="table-text"/>
            </w:pPr>
            <w:r>
              <w:t xml:space="preserve">Define the </w:t>
            </w:r>
            <w:r w:rsidRPr="006A23D4">
              <w:rPr>
                <w:i/>
              </w:rPr>
              <w:t>public</w:t>
            </w:r>
            <w:r>
              <w:t xml:space="preserve"> </w:t>
            </w:r>
            <w:proofErr w:type="gramStart"/>
            <w:r w:rsidRPr="006A23D4">
              <w:rPr>
                <w:i/>
              </w:rPr>
              <w:t>SetJobTitle</w:t>
            </w:r>
            <w:r>
              <w:t>(</w:t>
            </w:r>
            <w:proofErr w:type="gramEnd"/>
            <w:r>
              <w:t xml:space="preserve">) method, which returns </w:t>
            </w:r>
            <w:r w:rsidRPr="006A23D4">
              <w:rPr>
                <w:i/>
              </w:rPr>
              <w:t>void</w:t>
            </w:r>
            <w:r>
              <w:t xml:space="preserve">. It has a single </w:t>
            </w:r>
            <w:r w:rsidRPr="006A23D4">
              <w:rPr>
                <w:i/>
              </w:rPr>
              <w:t>input</w:t>
            </w:r>
            <w:r>
              <w:t xml:space="preserve"> parameter, </w:t>
            </w:r>
            <w:r w:rsidRPr="006A23D4">
              <w:rPr>
                <w:i/>
              </w:rPr>
              <w:t>pJobTitle</w:t>
            </w:r>
            <w:r>
              <w:t xml:space="preserve"> of type </w:t>
            </w:r>
            <w:r w:rsidRPr="006A23D4">
              <w:rPr>
                <w:i/>
              </w:rPr>
              <w:t>character</w:t>
            </w:r>
            <w:r>
              <w:t>.</w:t>
            </w:r>
          </w:p>
        </w:tc>
      </w:tr>
      <w:tr w:rsidR="00014A8C" w14:paraId="11979348" w14:textId="77777777" w:rsidTr="00014A8C">
        <w:tc>
          <w:tcPr>
            <w:tcW w:w="1253" w:type="dxa"/>
          </w:tcPr>
          <w:p w14:paraId="67DF4768" w14:textId="77777777" w:rsidR="00014A8C" w:rsidRDefault="00014A8C" w:rsidP="00C95A30">
            <w:pPr>
              <w:pStyle w:val="table-text"/>
              <w:numPr>
                <w:ilvl w:val="0"/>
                <w:numId w:val="21"/>
              </w:numPr>
            </w:pPr>
          </w:p>
        </w:tc>
        <w:tc>
          <w:tcPr>
            <w:tcW w:w="6307" w:type="dxa"/>
          </w:tcPr>
          <w:p w14:paraId="7BC3621B" w14:textId="77777777" w:rsidR="00014A8C" w:rsidRDefault="00014A8C" w:rsidP="00014A8C">
            <w:pPr>
              <w:pStyle w:val="table-text"/>
            </w:pPr>
            <w:r>
              <w:t xml:space="preserve">Define the </w:t>
            </w:r>
            <w:r w:rsidRPr="006A23D4">
              <w:rPr>
                <w:i/>
              </w:rPr>
              <w:t>public</w:t>
            </w:r>
            <w:r>
              <w:t xml:space="preserve"> method </w:t>
            </w:r>
            <w:proofErr w:type="gramStart"/>
            <w:r w:rsidRPr="006A23D4">
              <w:rPr>
                <w:i/>
              </w:rPr>
              <w:t>GetInfo</w:t>
            </w:r>
            <w:r>
              <w:t>(</w:t>
            </w:r>
            <w:proofErr w:type="gramEnd"/>
            <w:r>
              <w:t xml:space="preserve">), which returns </w:t>
            </w:r>
            <w:r w:rsidRPr="006A23D4">
              <w:rPr>
                <w:i/>
              </w:rPr>
              <w:t>character</w:t>
            </w:r>
            <w:r>
              <w:t xml:space="preserve"> and takes no parameters.</w:t>
            </w:r>
          </w:p>
        </w:tc>
      </w:tr>
      <w:tr w:rsidR="00014A8C" w14:paraId="560EE8DB" w14:textId="77777777" w:rsidTr="00014A8C">
        <w:tc>
          <w:tcPr>
            <w:tcW w:w="1253" w:type="dxa"/>
          </w:tcPr>
          <w:p w14:paraId="7EF9F32A" w14:textId="77777777" w:rsidR="00014A8C" w:rsidRDefault="00014A8C" w:rsidP="00C95A30">
            <w:pPr>
              <w:pStyle w:val="table-text"/>
              <w:numPr>
                <w:ilvl w:val="0"/>
                <w:numId w:val="21"/>
              </w:numPr>
            </w:pPr>
          </w:p>
        </w:tc>
        <w:tc>
          <w:tcPr>
            <w:tcW w:w="6307" w:type="dxa"/>
          </w:tcPr>
          <w:p w14:paraId="55F2936F" w14:textId="77777777" w:rsidR="00014A8C" w:rsidRDefault="00014A8C" w:rsidP="00014A8C">
            <w:pPr>
              <w:pStyle w:val="table-text"/>
            </w:pPr>
            <w:r>
              <w:t xml:space="preserve">Define the </w:t>
            </w:r>
            <w:r w:rsidRPr="006A23D4">
              <w:rPr>
                <w:i/>
              </w:rPr>
              <w:t>private</w:t>
            </w:r>
            <w:r>
              <w:t xml:space="preserve"> method </w:t>
            </w:r>
            <w:proofErr w:type="gramStart"/>
            <w:r w:rsidRPr="006A23D4">
              <w:rPr>
                <w:i/>
              </w:rPr>
              <w:t>GetName</w:t>
            </w:r>
            <w:r>
              <w:t>(</w:t>
            </w:r>
            <w:proofErr w:type="gramEnd"/>
            <w:r>
              <w:t xml:space="preserve">), which returns </w:t>
            </w:r>
            <w:r w:rsidRPr="006A23D4">
              <w:rPr>
                <w:i/>
              </w:rPr>
              <w:t>character</w:t>
            </w:r>
            <w:r>
              <w:t xml:space="preserve"> and takes no parameters.</w:t>
            </w:r>
          </w:p>
        </w:tc>
      </w:tr>
      <w:tr w:rsidR="00014A8C" w14:paraId="54364AD4" w14:textId="77777777" w:rsidTr="00014A8C">
        <w:tc>
          <w:tcPr>
            <w:tcW w:w="1253" w:type="dxa"/>
          </w:tcPr>
          <w:p w14:paraId="15080A1B" w14:textId="77777777" w:rsidR="00014A8C" w:rsidRDefault="00014A8C" w:rsidP="00C95A30">
            <w:pPr>
              <w:pStyle w:val="table-text"/>
              <w:numPr>
                <w:ilvl w:val="0"/>
                <w:numId w:val="21"/>
              </w:numPr>
            </w:pPr>
          </w:p>
        </w:tc>
        <w:tc>
          <w:tcPr>
            <w:tcW w:w="6307" w:type="dxa"/>
          </w:tcPr>
          <w:p w14:paraId="70785A8A" w14:textId="77777777" w:rsidR="00014A8C" w:rsidRDefault="00014A8C" w:rsidP="00014A8C">
            <w:pPr>
              <w:pStyle w:val="table-text"/>
            </w:pPr>
            <w:r>
              <w:t>Save your file. Ensure that it compiles without errors.</w:t>
            </w:r>
          </w:p>
        </w:tc>
      </w:tr>
    </w:tbl>
    <w:p w14:paraId="41E19A08" w14:textId="77777777" w:rsidR="00014A8C" w:rsidRDefault="00014A8C" w:rsidP="00014A8C">
      <w:pPr>
        <w:pStyle w:val="BlockLine"/>
      </w:pPr>
    </w:p>
    <w:p w14:paraId="06DEF7C8" w14:textId="77777777" w:rsidR="00014A8C" w:rsidRDefault="00014A8C" w:rsidP="00014A8C">
      <w:pPr>
        <w:pStyle w:val="BlockText"/>
      </w:pPr>
    </w:p>
    <w:p w14:paraId="32D46316" w14:textId="77777777" w:rsidR="00014A8C" w:rsidRDefault="00014A8C" w:rsidP="00014A8C">
      <w:pPr>
        <w:pStyle w:val="Heading3"/>
      </w:pPr>
      <w:r>
        <w:lastRenderedPageBreak/>
        <w:t>Part 4—Adding the include file for the ttEmployee temp-table</w:t>
      </w:r>
    </w:p>
    <w:p w14:paraId="18EA1C02" w14:textId="77777777" w:rsidR="00014A8C" w:rsidRPr="00800F59" w:rsidRDefault="00014A8C" w:rsidP="00014A8C">
      <w:pPr>
        <w:pStyle w:val="TopLine"/>
      </w:pPr>
    </w:p>
    <w:p w14:paraId="68414A79" w14:textId="77777777" w:rsidR="00014A8C" w:rsidRDefault="00014A8C" w:rsidP="00014A8C">
      <w:pPr>
        <w:pStyle w:val="BlockText"/>
      </w:pPr>
      <w:r>
        <w:t xml:space="preserve">In this part of the Try It, you will create the </w:t>
      </w:r>
      <w:r w:rsidRPr="006A23D4">
        <w:rPr>
          <w:i/>
        </w:rPr>
        <w:t>Dept</w:t>
      </w:r>
      <w:r>
        <w:t xml:space="preserve"> class. This class will contain data and functionality for a department.</w:t>
      </w:r>
    </w:p>
    <w:p w14:paraId="3F69774C" w14:textId="77777777" w:rsidR="00BD593A" w:rsidRDefault="00BD593A" w:rsidP="00014A8C">
      <w:pPr>
        <w:pStyle w:val="BlockText"/>
      </w:pPr>
    </w:p>
    <w:p w14:paraId="2BD2E451" w14:textId="7DA85FA0" w:rsidR="00014A8C" w:rsidRDefault="00014A8C" w:rsidP="00014A8C">
      <w:pPr>
        <w:pStyle w:val="BlockText"/>
      </w:pPr>
      <w:r w:rsidRPr="008D6B5E">
        <w:t>If you need help, view the Solution</w:t>
      </w:r>
      <w:r>
        <w:t>.</w:t>
      </w:r>
    </w:p>
    <w:p w14:paraId="548DC187" w14:textId="77777777" w:rsidR="00014A8C" w:rsidRDefault="00014A8C" w:rsidP="00014A8C">
      <w:pPr>
        <w:pStyle w:val="BlockText"/>
      </w:pPr>
    </w:p>
    <w:tbl>
      <w:tblPr>
        <w:tblStyle w:val="TableGrid"/>
        <w:tblW w:w="7560" w:type="dxa"/>
        <w:tblInd w:w="1915" w:type="dxa"/>
        <w:tblLook w:val="05E0" w:firstRow="1" w:lastRow="1" w:firstColumn="1" w:lastColumn="1" w:noHBand="0" w:noVBand="1"/>
      </w:tblPr>
      <w:tblGrid>
        <w:gridCol w:w="983"/>
        <w:gridCol w:w="6577"/>
      </w:tblGrid>
      <w:tr w:rsidR="00014A8C" w14:paraId="3EE1A759" w14:textId="77777777" w:rsidTr="00014A8C">
        <w:trPr>
          <w:cnfStyle w:val="100000000000" w:firstRow="1" w:lastRow="0" w:firstColumn="0" w:lastColumn="0" w:oddVBand="0" w:evenVBand="0" w:oddHBand="0" w:evenHBand="0" w:firstRowFirstColumn="0" w:firstRowLastColumn="0" w:lastRowFirstColumn="0" w:lastRowLastColumn="0"/>
        </w:trPr>
        <w:tc>
          <w:tcPr>
            <w:tcW w:w="983" w:type="dxa"/>
          </w:tcPr>
          <w:p w14:paraId="5D464A88" w14:textId="77777777" w:rsidR="00014A8C" w:rsidRDefault="00014A8C" w:rsidP="00014A8C">
            <w:pPr>
              <w:pStyle w:val="TableHeading"/>
            </w:pPr>
            <w:r>
              <w:t>Step</w:t>
            </w:r>
          </w:p>
        </w:tc>
        <w:tc>
          <w:tcPr>
            <w:tcW w:w="6577" w:type="dxa"/>
          </w:tcPr>
          <w:p w14:paraId="6CA63239" w14:textId="77777777" w:rsidR="00014A8C" w:rsidRDefault="00014A8C" w:rsidP="00014A8C">
            <w:pPr>
              <w:pStyle w:val="TableHeading"/>
            </w:pPr>
            <w:r>
              <w:t>Task</w:t>
            </w:r>
          </w:p>
        </w:tc>
      </w:tr>
      <w:tr w:rsidR="00014A8C" w14:paraId="758EEB61" w14:textId="77777777" w:rsidTr="00014A8C">
        <w:tc>
          <w:tcPr>
            <w:tcW w:w="983" w:type="dxa"/>
          </w:tcPr>
          <w:p w14:paraId="71DDD7DF" w14:textId="77777777" w:rsidR="00014A8C" w:rsidRDefault="00014A8C" w:rsidP="00C95A30">
            <w:pPr>
              <w:pStyle w:val="table-text"/>
              <w:numPr>
                <w:ilvl w:val="0"/>
                <w:numId w:val="22"/>
              </w:numPr>
            </w:pPr>
          </w:p>
        </w:tc>
        <w:tc>
          <w:tcPr>
            <w:tcW w:w="6577" w:type="dxa"/>
          </w:tcPr>
          <w:p w14:paraId="66AF7E58" w14:textId="77777777" w:rsidR="00014A8C" w:rsidRDefault="00014A8C" w:rsidP="00014A8C">
            <w:pPr>
              <w:pStyle w:val="table-text"/>
            </w:pPr>
            <w:r>
              <w:t xml:space="preserve">In Project Explorer, in the Server project, create a new folder named </w:t>
            </w:r>
            <w:r>
              <w:rPr>
                <w:b/>
              </w:rPr>
              <w:t>Include</w:t>
            </w:r>
            <w:r>
              <w:t xml:space="preserve"> under the </w:t>
            </w:r>
            <w:r w:rsidRPr="008126F3">
              <w:rPr>
                <w:b/>
              </w:rPr>
              <w:t>src</w:t>
            </w:r>
            <w:r>
              <w:t xml:space="preserve"> folder.</w:t>
            </w:r>
          </w:p>
        </w:tc>
      </w:tr>
      <w:tr w:rsidR="00014A8C" w14:paraId="6DA70D00" w14:textId="77777777" w:rsidTr="00014A8C">
        <w:tc>
          <w:tcPr>
            <w:tcW w:w="983" w:type="dxa"/>
          </w:tcPr>
          <w:p w14:paraId="06E8DA48" w14:textId="77777777" w:rsidR="00014A8C" w:rsidRDefault="00014A8C" w:rsidP="00C95A30">
            <w:pPr>
              <w:pStyle w:val="table-text"/>
              <w:numPr>
                <w:ilvl w:val="0"/>
                <w:numId w:val="22"/>
              </w:numPr>
            </w:pPr>
          </w:p>
        </w:tc>
        <w:tc>
          <w:tcPr>
            <w:tcW w:w="6577" w:type="dxa"/>
          </w:tcPr>
          <w:p w14:paraId="2E0AC151" w14:textId="77777777" w:rsidR="00014A8C" w:rsidRDefault="00014A8C" w:rsidP="00014A8C">
            <w:pPr>
              <w:pStyle w:val="table-text"/>
            </w:pPr>
            <w:r>
              <w:t xml:space="preserve">In this Include folder, import the ttEmployee.i file. </w:t>
            </w:r>
          </w:p>
        </w:tc>
      </w:tr>
    </w:tbl>
    <w:p w14:paraId="3CAAAB44" w14:textId="77777777" w:rsidR="00014A8C" w:rsidRPr="00F80D76" w:rsidRDefault="00014A8C" w:rsidP="00014A8C">
      <w:pPr>
        <w:pStyle w:val="BlockLine"/>
      </w:pPr>
    </w:p>
    <w:p w14:paraId="7A7929B0" w14:textId="77777777" w:rsidR="00014A8C" w:rsidRPr="006F6720" w:rsidRDefault="00014A8C" w:rsidP="00014A8C">
      <w:pPr>
        <w:pStyle w:val="BlockText"/>
      </w:pPr>
    </w:p>
    <w:p w14:paraId="15414AEA" w14:textId="77777777" w:rsidR="00014A8C" w:rsidRDefault="00014A8C" w:rsidP="00014A8C">
      <w:pPr>
        <w:pStyle w:val="Heading3"/>
      </w:pPr>
      <w:r>
        <w:lastRenderedPageBreak/>
        <w:t>Part 5—Creating the Dept class</w:t>
      </w:r>
    </w:p>
    <w:p w14:paraId="04E39DCC" w14:textId="77777777" w:rsidR="00014A8C" w:rsidRPr="00800F59" w:rsidRDefault="00014A8C" w:rsidP="00014A8C">
      <w:pPr>
        <w:pStyle w:val="TopLine"/>
      </w:pPr>
    </w:p>
    <w:p w14:paraId="2B2943B9" w14:textId="77777777" w:rsidR="00014A8C" w:rsidRDefault="00014A8C" w:rsidP="00014A8C">
      <w:pPr>
        <w:pStyle w:val="BlockText"/>
      </w:pPr>
      <w:r>
        <w:t xml:space="preserve">In this part of the Try It, you will create the </w:t>
      </w:r>
      <w:r w:rsidRPr="006A23D4">
        <w:rPr>
          <w:i/>
        </w:rPr>
        <w:t>Dept</w:t>
      </w:r>
      <w:r>
        <w:t xml:space="preserve"> class. This class will contain data and functionality for a department.</w:t>
      </w:r>
    </w:p>
    <w:p w14:paraId="5DC122FF" w14:textId="77777777" w:rsidR="00BD593A" w:rsidRDefault="00BD593A" w:rsidP="00014A8C">
      <w:pPr>
        <w:pStyle w:val="BlockText"/>
      </w:pPr>
    </w:p>
    <w:p w14:paraId="6917D4EA" w14:textId="3AF4D5F6" w:rsidR="00014A8C" w:rsidRDefault="00014A8C" w:rsidP="00014A8C">
      <w:pPr>
        <w:pStyle w:val="BlockText"/>
      </w:pPr>
      <w:r w:rsidRPr="008D6B5E">
        <w:t>If you need help, view the Solution</w:t>
      </w:r>
      <w:r>
        <w:t>.</w:t>
      </w:r>
    </w:p>
    <w:p w14:paraId="52500480" w14:textId="77777777" w:rsidR="00014A8C" w:rsidRDefault="00014A8C" w:rsidP="00014A8C">
      <w:pPr>
        <w:pStyle w:val="BlockText"/>
      </w:pPr>
    </w:p>
    <w:tbl>
      <w:tblPr>
        <w:tblStyle w:val="TableGrid"/>
        <w:tblW w:w="7560" w:type="dxa"/>
        <w:tblInd w:w="1915" w:type="dxa"/>
        <w:tblLook w:val="05E0" w:firstRow="1" w:lastRow="1" w:firstColumn="1" w:lastColumn="1" w:noHBand="0" w:noVBand="1"/>
      </w:tblPr>
      <w:tblGrid>
        <w:gridCol w:w="983"/>
        <w:gridCol w:w="6577"/>
      </w:tblGrid>
      <w:tr w:rsidR="00014A8C" w14:paraId="2657F871" w14:textId="77777777" w:rsidTr="00014A8C">
        <w:trPr>
          <w:cnfStyle w:val="100000000000" w:firstRow="1" w:lastRow="0" w:firstColumn="0" w:lastColumn="0" w:oddVBand="0" w:evenVBand="0" w:oddHBand="0" w:evenHBand="0" w:firstRowFirstColumn="0" w:firstRowLastColumn="0" w:lastRowFirstColumn="0" w:lastRowLastColumn="0"/>
        </w:trPr>
        <w:tc>
          <w:tcPr>
            <w:tcW w:w="983" w:type="dxa"/>
          </w:tcPr>
          <w:p w14:paraId="62C98720" w14:textId="77777777" w:rsidR="00014A8C" w:rsidRDefault="00014A8C" w:rsidP="00014A8C">
            <w:pPr>
              <w:pStyle w:val="TableHeading"/>
            </w:pPr>
            <w:r>
              <w:t>Step</w:t>
            </w:r>
          </w:p>
        </w:tc>
        <w:tc>
          <w:tcPr>
            <w:tcW w:w="6577" w:type="dxa"/>
          </w:tcPr>
          <w:p w14:paraId="6851D4A7" w14:textId="77777777" w:rsidR="00014A8C" w:rsidRDefault="00014A8C" w:rsidP="00014A8C">
            <w:pPr>
              <w:pStyle w:val="TableHeading"/>
            </w:pPr>
            <w:r>
              <w:t>Task</w:t>
            </w:r>
          </w:p>
        </w:tc>
      </w:tr>
      <w:tr w:rsidR="00014A8C" w14:paraId="1CDB9814" w14:textId="77777777" w:rsidTr="00014A8C">
        <w:tc>
          <w:tcPr>
            <w:tcW w:w="983" w:type="dxa"/>
          </w:tcPr>
          <w:p w14:paraId="17E2BE80" w14:textId="77777777" w:rsidR="00014A8C" w:rsidRDefault="00014A8C" w:rsidP="00C95A30">
            <w:pPr>
              <w:pStyle w:val="table-text"/>
              <w:numPr>
                <w:ilvl w:val="0"/>
                <w:numId w:val="52"/>
              </w:numPr>
            </w:pPr>
          </w:p>
        </w:tc>
        <w:tc>
          <w:tcPr>
            <w:tcW w:w="6577" w:type="dxa"/>
          </w:tcPr>
          <w:p w14:paraId="70B2F7DC" w14:textId="77777777" w:rsidR="00014A8C" w:rsidRDefault="00014A8C" w:rsidP="00014A8C">
            <w:pPr>
              <w:pStyle w:val="table-text"/>
            </w:pPr>
            <w:r>
              <w:t xml:space="preserve">In Project Explorer, navigate to the </w:t>
            </w:r>
            <w:r>
              <w:rPr>
                <w:b/>
              </w:rPr>
              <w:t>Enterprise/HR</w:t>
            </w:r>
            <w:r>
              <w:t xml:space="preserve"> directory.</w:t>
            </w:r>
          </w:p>
        </w:tc>
      </w:tr>
      <w:tr w:rsidR="00014A8C" w14:paraId="368C5819" w14:textId="77777777" w:rsidTr="00014A8C">
        <w:tc>
          <w:tcPr>
            <w:tcW w:w="983" w:type="dxa"/>
          </w:tcPr>
          <w:p w14:paraId="2F65F322" w14:textId="77777777" w:rsidR="00014A8C" w:rsidRDefault="00014A8C" w:rsidP="00C95A30">
            <w:pPr>
              <w:pStyle w:val="table-text"/>
              <w:numPr>
                <w:ilvl w:val="0"/>
                <w:numId w:val="52"/>
              </w:numPr>
            </w:pPr>
          </w:p>
        </w:tc>
        <w:tc>
          <w:tcPr>
            <w:tcW w:w="6577" w:type="dxa"/>
          </w:tcPr>
          <w:p w14:paraId="752D3E35" w14:textId="77777777" w:rsidR="00014A8C" w:rsidRDefault="00014A8C" w:rsidP="00014A8C">
            <w:pPr>
              <w:pStyle w:val="table-text"/>
            </w:pPr>
            <w:r>
              <w:t xml:space="preserve">In this directory, create a class named </w:t>
            </w:r>
            <w:r w:rsidRPr="006A23D4">
              <w:rPr>
                <w:i/>
              </w:rPr>
              <w:t>Dept</w:t>
            </w:r>
            <w:r>
              <w:t>. This class will have a destructor. Also, specify the default constructor that you will later modify to take parameters.</w:t>
            </w:r>
          </w:p>
          <w:p w14:paraId="63B875CE" w14:textId="77777777" w:rsidR="00014A8C" w:rsidRDefault="00014A8C" w:rsidP="00014A8C">
            <w:pPr>
              <w:pStyle w:val="table-text"/>
            </w:pPr>
            <w:r w:rsidRPr="00003F46">
              <w:rPr>
                <w:b/>
              </w:rPr>
              <w:t>Hint</w:t>
            </w:r>
            <w:r>
              <w:t xml:space="preserve">: Use the </w:t>
            </w:r>
            <w:r w:rsidRPr="00CB2904">
              <w:rPr>
                <w:i/>
              </w:rPr>
              <w:t>New ABL Class</w:t>
            </w:r>
            <w:r>
              <w:t xml:space="preserve"> wizard.</w:t>
            </w:r>
          </w:p>
        </w:tc>
      </w:tr>
    </w:tbl>
    <w:p w14:paraId="634115CF" w14:textId="77777777" w:rsidR="00135F2A" w:rsidRPr="003D74F4" w:rsidRDefault="00135F2A" w:rsidP="003D74F4">
      <w:pPr>
        <w:pStyle w:val="BlockLine"/>
      </w:pPr>
    </w:p>
    <w:p w14:paraId="411C7F03" w14:textId="48F111B5" w:rsidR="00014A8C" w:rsidRDefault="00014A8C" w:rsidP="00014A8C">
      <w:pPr>
        <w:pStyle w:val="Heading3"/>
      </w:pPr>
      <w:r w:rsidRPr="00800F59">
        <w:lastRenderedPageBreak/>
        <w:t>Part 6—Defining data members for the Dept class</w:t>
      </w:r>
    </w:p>
    <w:p w14:paraId="7D417E50" w14:textId="77777777" w:rsidR="00014A8C" w:rsidRPr="00800F59" w:rsidRDefault="00014A8C" w:rsidP="00014A8C">
      <w:pPr>
        <w:pStyle w:val="TopLine"/>
      </w:pPr>
    </w:p>
    <w:p w14:paraId="5497B64D" w14:textId="77777777" w:rsidR="00014A8C" w:rsidRDefault="00014A8C" w:rsidP="00014A8C">
      <w:pPr>
        <w:pStyle w:val="BlockText"/>
      </w:pPr>
      <w:r>
        <w:t xml:space="preserve">Next, you will define the data members for the </w:t>
      </w:r>
      <w:r>
        <w:rPr>
          <w:i/>
        </w:rPr>
        <w:t>Dep</w:t>
      </w:r>
      <w:r w:rsidRPr="006A23D4">
        <w:rPr>
          <w:i/>
        </w:rPr>
        <w:t>t</w:t>
      </w:r>
      <w:r>
        <w:t xml:space="preserve"> class. The Dept class creates each of the Emp objects and populates the ttEmployee temp-table that represents the employees for the department. </w:t>
      </w:r>
    </w:p>
    <w:p w14:paraId="7B5493F2" w14:textId="77777777" w:rsidR="00BD593A" w:rsidRDefault="00BD593A" w:rsidP="00014A8C">
      <w:pPr>
        <w:pStyle w:val="BlockText"/>
      </w:pPr>
    </w:p>
    <w:p w14:paraId="5B398FE6" w14:textId="698A57BB" w:rsidR="00014A8C" w:rsidRDefault="00014A8C" w:rsidP="00014A8C">
      <w:pPr>
        <w:pStyle w:val="BlockText"/>
      </w:pPr>
      <w:r w:rsidRPr="008D6B5E">
        <w:t>If you need help, view the Solution</w:t>
      </w:r>
      <w:r>
        <w:t>.</w:t>
      </w:r>
    </w:p>
    <w:p w14:paraId="4A5241EC" w14:textId="77777777" w:rsidR="00014A8C" w:rsidRDefault="00014A8C" w:rsidP="00014A8C">
      <w:pPr>
        <w:pStyle w:val="BlockText"/>
      </w:pPr>
    </w:p>
    <w:tbl>
      <w:tblPr>
        <w:tblStyle w:val="TableGrid"/>
        <w:tblW w:w="7560" w:type="dxa"/>
        <w:tblInd w:w="1915" w:type="dxa"/>
        <w:tblLook w:val="05E0" w:firstRow="1" w:lastRow="1" w:firstColumn="1" w:lastColumn="1" w:noHBand="0" w:noVBand="1"/>
      </w:tblPr>
      <w:tblGrid>
        <w:gridCol w:w="1253"/>
        <w:gridCol w:w="6307"/>
      </w:tblGrid>
      <w:tr w:rsidR="00014A8C" w14:paraId="3DA022E2" w14:textId="77777777" w:rsidTr="00014A8C">
        <w:trPr>
          <w:cnfStyle w:val="100000000000" w:firstRow="1" w:lastRow="0" w:firstColumn="0" w:lastColumn="0" w:oddVBand="0" w:evenVBand="0" w:oddHBand="0" w:evenHBand="0" w:firstRowFirstColumn="0" w:firstRowLastColumn="0" w:lastRowFirstColumn="0" w:lastRowLastColumn="0"/>
        </w:trPr>
        <w:tc>
          <w:tcPr>
            <w:tcW w:w="1253" w:type="dxa"/>
          </w:tcPr>
          <w:p w14:paraId="50B7CCA1" w14:textId="77777777" w:rsidR="00014A8C" w:rsidRDefault="00014A8C" w:rsidP="00014A8C">
            <w:pPr>
              <w:pStyle w:val="TableHeading"/>
            </w:pPr>
            <w:r>
              <w:t>Step</w:t>
            </w:r>
          </w:p>
        </w:tc>
        <w:tc>
          <w:tcPr>
            <w:tcW w:w="6307" w:type="dxa"/>
          </w:tcPr>
          <w:p w14:paraId="36322AC9" w14:textId="77777777" w:rsidR="00014A8C" w:rsidRDefault="00014A8C" w:rsidP="00014A8C">
            <w:pPr>
              <w:pStyle w:val="TableHeading"/>
            </w:pPr>
            <w:r>
              <w:t>Task</w:t>
            </w:r>
          </w:p>
        </w:tc>
      </w:tr>
      <w:tr w:rsidR="00014A8C" w14:paraId="1EED281A" w14:textId="77777777" w:rsidTr="00014A8C">
        <w:tc>
          <w:tcPr>
            <w:tcW w:w="1253" w:type="dxa"/>
          </w:tcPr>
          <w:p w14:paraId="436704FA" w14:textId="77777777" w:rsidR="00014A8C" w:rsidRDefault="00014A8C" w:rsidP="00C95A30">
            <w:pPr>
              <w:pStyle w:val="table-text"/>
              <w:numPr>
                <w:ilvl w:val="0"/>
                <w:numId w:val="23"/>
              </w:numPr>
            </w:pPr>
          </w:p>
        </w:tc>
        <w:tc>
          <w:tcPr>
            <w:tcW w:w="6307" w:type="dxa"/>
          </w:tcPr>
          <w:p w14:paraId="6236D298" w14:textId="77777777" w:rsidR="00014A8C" w:rsidRDefault="00014A8C" w:rsidP="00014A8C">
            <w:pPr>
              <w:pStyle w:val="table-text"/>
            </w:pPr>
            <w:r>
              <w:t xml:space="preserve">Define these properties that will be </w:t>
            </w:r>
            <w:r w:rsidRPr="006A23D4">
              <w:rPr>
                <w:i/>
              </w:rPr>
              <w:t>public</w:t>
            </w:r>
            <w:r>
              <w:t xml:space="preserve"> with </w:t>
            </w:r>
            <w:r w:rsidRPr="006A23D4">
              <w:rPr>
                <w:i/>
              </w:rPr>
              <w:t>private</w:t>
            </w:r>
            <w:r>
              <w:t xml:space="preserve"> setters:</w:t>
            </w:r>
          </w:p>
          <w:p w14:paraId="6C3A0102" w14:textId="77777777" w:rsidR="00014A8C" w:rsidRPr="00F4790D" w:rsidRDefault="00014A8C" w:rsidP="00014A8C">
            <w:pPr>
              <w:pStyle w:val="TableBullet"/>
            </w:pPr>
            <w:r w:rsidRPr="006A23D4">
              <w:rPr>
                <w:i/>
              </w:rPr>
              <w:t>DeptName</w:t>
            </w:r>
            <w:r>
              <w:t xml:space="preserve"> as </w:t>
            </w:r>
            <w:r w:rsidRPr="006A23D4">
              <w:rPr>
                <w:i/>
              </w:rPr>
              <w:t>character</w:t>
            </w:r>
          </w:p>
          <w:p w14:paraId="0845AA3B" w14:textId="77777777" w:rsidR="00014A8C" w:rsidRDefault="00014A8C" w:rsidP="00014A8C">
            <w:pPr>
              <w:pStyle w:val="TableBullet"/>
            </w:pPr>
            <w:r>
              <w:rPr>
                <w:i/>
              </w:rPr>
              <w:t>DeptCode as character</w:t>
            </w:r>
          </w:p>
          <w:p w14:paraId="73A060B0" w14:textId="77777777" w:rsidR="00014A8C" w:rsidRPr="00ED5AAE" w:rsidRDefault="00014A8C" w:rsidP="00014A8C">
            <w:pPr>
              <w:pStyle w:val="TableBullet"/>
            </w:pPr>
            <w:r w:rsidRPr="006A23D4">
              <w:rPr>
                <w:i/>
              </w:rPr>
              <w:t>ExpenseCode</w:t>
            </w:r>
            <w:r>
              <w:t xml:space="preserve"> as </w:t>
            </w:r>
            <w:r w:rsidRPr="006A23D4">
              <w:rPr>
                <w:i/>
              </w:rPr>
              <w:t>character</w:t>
            </w:r>
          </w:p>
          <w:p w14:paraId="6AAA362C" w14:textId="77777777" w:rsidR="00014A8C" w:rsidRDefault="00014A8C" w:rsidP="00014A8C">
            <w:pPr>
              <w:pStyle w:val="TableBullet"/>
            </w:pPr>
            <w:r>
              <w:rPr>
                <w:i/>
              </w:rPr>
              <w:t>NumEmployees as integer</w:t>
            </w:r>
          </w:p>
        </w:tc>
      </w:tr>
      <w:tr w:rsidR="00014A8C" w14:paraId="0C493D09" w14:textId="77777777" w:rsidTr="00014A8C">
        <w:tc>
          <w:tcPr>
            <w:tcW w:w="1253" w:type="dxa"/>
          </w:tcPr>
          <w:p w14:paraId="0B28396D" w14:textId="77777777" w:rsidR="00014A8C" w:rsidRDefault="00014A8C" w:rsidP="00C95A30">
            <w:pPr>
              <w:pStyle w:val="table-text"/>
              <w:numPr>
                <w:ilvl w:val="0"/>
                <w:numId w:val="23"/>
              </w:numPr>
            </w:pPr>
          </w:p>
        </w:tc>
        <w:tc>
          <w:tcPr>
            <w:tcW w:w="6307" w:type="dxa"/>
          </w:tcPr>
          <w:p w14:paraId="212FC51E" w14:textId="77777777" w:rsidR="00014A8C" w:rsidRPr="00C25C8B" w:rsidRDefault="00014A8C" w:rsidP="00014A8C">
            <w:pPr>
              <w:pStyle w:val="table-text"/>
            </w:pPr>
            <w:r>
              <w:t xml:space="preserve">Define the </w:t>
            </w:r>
            <w:r w:rsidRPr="006A23D4">
              <w:rPr>
                <w:i/>
              </w:rPr>
              <w:t>private</w:t>
            </w:r>
            <w:r>
              <w:t xml:space="preserve"> </w:t>
            </w:r>
            <w:r w:rsidRPr="00C25C8B">
              <w:t>temp-table by including the ttEmployee temp-table definition.</w:t>
            </w:r>
          </w:p>
          <w:p w14:paraId="40A9E46B" w14:textId="16D0007F" w:rsidR="00014A8C" w:rsidRDefault="00014A8C" w:rsidP="00014A8C">
            <w:pPr>
              <w:pStyle w:val="table-text"/>
            </w:pPr>
            <w:r w:rsidRPr="00C25C8B">
              <w:rPr>
                <w:b/>
              </w:rPr>
              <w:t>Hint</w:t>
            </w:r>
            <w:r w:rsidRPr="00C25C8B">
              <w:t>: Add this statement in the definitions part of the class:</w:t>
            </w:r>
          </w:p>
          <w:p w14:paraId="44AFCF05" w14:textId="77777777" w:rsidR="00DD7801" w:rsidRPr="00C25C8B" w:rsidRDefault="00DD7801" w:rsidP="00014A8C">
            <w:pPr>
              <w:pStyle w:val="table-text"/>
            </w:pPr>
          </w:p>
          <w:p w14:paraId="50ACB283" w14:textId="77777777" w:rsidR="00014A8C" w:rsidRPr="00E9424A" w:rsidRDefault="00014A8C" w:rsidP="00DD7801">
            <w:pPr>
              <w:pStyle w:val="BlockCode"/>
              <w:ind w:left="0"/>
              <w:rPr>
                <w:rFonts w:ascii="Consolas" w:hAnsi="Consolas" w:cs="Consolas"/>
                <w:color w:val="FF0080"/>
              </w:rPr>
            </w:pPr>
            <w:r w:rsidRPr="00C25C8B">
              <w:rPr>
                <w:rFonts w:ascii="Consolas" w:hAnsi="Consolas" w:cs="Consolas"/>
                <w:color w:val="000000"/>
              </w:rPr>
              <w:t xml:space="preserve">  </w:t>
            </w:r>
            <w:r w:rsidRPr="00AE0498">
              <w:rPr>
                <w:rFonts w:ascii="Consolas" w:hAnsi="Consolas" w:cs="Consolas"/>
                <w:color w:val="FF0080"/>
              </w:rPr>
              <w:t>{include/ttEmployee.i &amp;ClassAccess = "private"}</w:t>
            </w:r>
          </w:p>
        </w:tc>
      </w:tr>
      <w:tr w:rsidR="00014A8C" w14:paraId="4969969F" w14:textId="77777777" w:rsidTr="00014A8C">
        <w:tc>
          <w:tcPr>
            <w:tcW w:w="1253" w:type="dxa"/>
          </w:tcPr>
          <w:p w14:paraId="70B735E4" w14:textId="77777777" w:rsidR="00014A8C" w:rsidRDefault="00014A8C" w:rsidP="00C95A30">
            <w:pPr>
              <w:pStyle w:val="table-text"/>
              <w:numPr>
                <w:ilvl w:val="0"/>
                <w:numId w:val="23"/>
              </w:numPr>
            </w:pPr>
          </w:p>
        </w:tc>
        <w:tc>
          <w:tcPr>
            <w:tcW w:w="6307" w:type="dxa"/>
          </w:tcPr>
          <w:p w14:paraId="3F9B71CD" w14:textId="77777777" w:rsidR="00014A8C" w:rsidRDefault="00014A8C" w:rsidP="00014A8C">
            <w:pPr>
              <w:pStyle w:val="table-text"/>
            </w:pPr>
            <w:r>
              <w:t>Save your file. Ensure that it compiles without errors.</w:t>
            </w:r>
          </w:p>
        </w:tc>
      </w:tr>
    </w:tbl>
    <w:p w14:paraId="72C420BC" w14:textId="77777777" w:rsidR="00014A8C" w:rsidRDefault="00014A8C" w:rsidP="00014A8C">
      <w:pPr>
        <w:pStyle w:val="BlockLine"/>
      </w:pPr>
    </w:p>
    <w:p w14:paraId="6928B75E" w14:textId="77777777" w:rsidR="00014A8C" w:rsidRDefault="00014A8C" w:rsidP="00014A8C">
      <w:pPr>
        <w:pStyle w:val="Heading3"/>
      </w:pPr>
      <w:r>
        <w:lastRenderedPageBreak/>
        <w:t>Part 7—Defining a constructor and methods for the Dept class</w:t>
      </w:r>
    </w:p>
    <w:p w14:paraId="5A0F80B7" w14:textId="77777777" w:rsidR="00014A8C" w:rsidRPr="00800F59" w:rsidRDefault="00014A8C" w:rsidP="00014A8C">
      <w:pPr>
        <w:pStyle w:val="TopLine"/>
      </w:pPr>
    </w:p>
    <w:p w14:paraId="1FC9D814" w14:textId="77777777" w:rsidR="00014A8C" w:rsidRDefault="00014A8C" w:rsidP="00014A8C">
      <w:pPr>
        <w:pStyle w:val="BlockText"/>
      </w:pPr>
      <w:r>
        <w:t xml:space="preserve">Next, you will modify the constructor and define the methods for the </w:t>
      </w:r>
      <w:r w:rsidRPr="006A23D4">
        <w:rPr>
          <w:i/>
        </w:rPr>
        <w:t>Dep</w:t>
      </w:r>
      <w:r>
        <w:rPr>
          <w:i/>
        </w:rPr>
        <w:t xml:space="preserve">t </w:t>
      </w:r>
      <w:r>
        <w:t>class.</w:t>
      </w:r>
    </w:p>
    <w:p w14:paraId="69DD1534" w14:textId="77777777" w:rsidR="00BD593A" w:rsidRDefault="00BD593A" w:rsidP="00014A8C">
      <w:pPr>
        <w:pStyle w:val="BlockText"/>
      </w:pPr>
    </w:p>
    <w:p w14:paraId="1D734AD0" w14:textId="03A19BA7" w:rsidR="00014A8C" w:rsidRDefault="00014A8C" w:rsidP="00014A8C">
      <w:pPr>
        <w:pStyle w:val="BlockText"/>
      </w:pPr>
      <w:r w:rsidRPr="008D6B5E">
        <w:t>If you need help, view the Solution</w:t>
      </w:r>
      <w:r>
        <w:t>.</w:t>
      </w:r>
    </w:p>
    <w:p w14:paraId="6B09D557" w14:textId="77777777" w:rsidR="00014A8C" w:rsidRDefault="00014A8C" w:rsidP="00014A8C">
      <w:pPr>
        <w:pStyle w:val="BlockText"/>
      </w:pPr>
    </w:p>
    <w:tbl>
      <w:tblPr>
        <w:tblStyle w:val="TableGrid"/>
        <w:tblW w:w="7560" w:type="dxa"/>
        <w:tblInd w:w="1915" w:type="dxa"/>
        <w:tblLook w:val="05E0" w:firstRow="1" w:lastRow="1" w:firstColumn="1" w:lastColumn="1" w:noHBand="0" w:noVBand="1"/>
      </w:tblPr>
      <w:tblGrid>
        <w:gridCol w:w="1253"/>
        <w:gridCol w:w="6307"/>
      </w:tblGrid>
      <w:tr w:rsidR="00014A8C" w14:paraId="1D3797B1" w14:textId="77777777" w:rsidTr="00014A8C">
        <w:trPr>
          <w:cnfStyle w:val="100000000000" w:firstRow="1" w:lastRow="0" w:firstColumn="0" w:lastColumn="0" w:oddVBand="0" w:evenVBand="0" w:oddHBand="0" w:evenHBand="0" w:firstRowFirstColumn="0" w:firstRowLastColumn="0" w:lastRowFirstColumn="0" w:lastRowLastColumn="0"/>
        </w:trPr>
        <w:tc>
          <w:tcPr>
            <w:tcW w:w="1253" w:type="dxa"/>
          </w:tcPr>
          <w:p w14:paraId="734A6B41" w14:textId="77777777" w:rsidR="00014A8C" w:rsidRDefault="00014A8C" w:rsidP="00014A8C">
            <w:pPr>
              <w:pStyle w:val="TableHeading"/>
            </w:pPr>
            <w:r>
              <w:t>Step</w:t>
            </w:r>
          </w:p>
        </w:tc>
        <w:tc>
          <w:tcPr>
            <w:tcW w:w="6307" w:type="dxa"/>
          </w:tcPr>
          <w:p w14:paraId="0901982C" w14:textId="77777777" w:rsidR="00014A8C" w:rsidRDefault="00014A8C" w:rsidP="00014A8C">
            <w:pPr>
              <w:pStyle w:val="TableHeading"/>
            </w:pPr>
            <w:r>
              <w:t>Task</w:t>
            </w:r>
          </w:p>
        </w:tc>
      </w:tr>
      <w:tr w:rsidR="00014A8C" w14:paraId="23B593BB" w14:textId="77777777" w:rsidTr="00014A8C">
        <w:tc>
          <w:tcPr>
            <w:tcW w:w="1253" w:type="dxa"/>
          </w:tcPr>
          <w:p w14:paraId="78C3349E" w14:textId="77777777" w:rsidR="00014A8C" w:rsidRDefault="00014A8C" w:rsidP="00C95A30">
            <w:pPr>
              <w:pStyle w:val="table-text"/>
              <w:numPr>
                <w:ilvl w:val="0"/>
                <w:numId w:val="24"/>
              </w:numPr>
            </w:pPr>
          </w:p>
        </w:tc>
        <w:tc>
          <w:tcPr>
            <w:tcW w:w="6307" w:type="dxa"/>
          </w:tcPr>
          <w:p w14:paraId="73C69100" w14:textId="77777777" w:rsidR="00014A8C" w:rsidRPr="008126F3" w:rsidRDefault="00014A8C" w:rsidP="00014A8C">
            <w:pPr>
              <w:pStyle w:val="TableBullet"/>
              <w:numPr>
                <w:ilvl w:val="0"/>
                <w:numId w:val="0"/>
              </w:numPr>
            </w:pPr>
            <w:r>
              <w:t xml:space="preserve">Modify the default constructor to take as </w:t>
            </w:r>
            <w:r w:rsidRPr="006A23D4">
              <w:rPr>
                <w:i/>
              </w:rPr>
              <w:t>input</w:t>
            </w:r>
            <w:r>
              <w:t xml:space="preserve"> parameters </w:t>
            </w:r>
            <w:r w:rsidRPr="006A23D4">
              <w:rPr>
                <w:i/>
              </w:rPr>
              <w:t>pDeptName</w:t>
            </w:r>
            <w:r>
              <w:t xml:space="preserve">, </w:t>
            </w:r>
            <w:r>
              <w:rPr>
                <w:i/>
              </w:rPr>
              <w:t>pDeptCode</w:t>
            </w:r>
            <w:r>
              <w:t xml:space="preserve">, and </w:t>
            </w:r>
            <w:r w:rsidRPr="006A23D4">
              <w:rPr>
                <w:i/>
              </w:rPr>
              <w:t>pExpenseCode</w:t>
            </w:r>
            <w:r>
              <w:t>.</w:t>
            </w:r>
          </w:p>
        </w:tc>
      </w:tr>
      <w:tr w:rsidR="00014A8C" w14:paraId="022640B8" w14:textId="77777777" w:rsidTr="00014A8C">
        <w:tc>
          <w:tcPr>
            <w:tcW w:w="1253" w:type="dxa"/>
          </w:tcPr>
          <w:p w14:paraId="07F1219D" w14:textId="77777777" w:rsidR="00014A8C" w:rsidRDefault="00014A8C" w:rsidP="00C95A30">
            <w:pPr>
              <w:pStyle w:val="table-text"/>
              <w:numPr>
                <w:ilvl w:val="0"/>
                <w:numId w:val="24"/>
              </w:numPr>
            </w:pPr>
          </w:p>
        </w:tc>
        <w:tc>
          <w:tcPr>
            <w:tcW w:w="6307" w:type="dxa"/>
          </w:tcPr>
          <w:p w14:paraId="48A32BBF" w14:textId="77777777" w:rsidR="00014A8C" w:rsidRDefault="00014A8C" w:rsidP="00014A8C">
            <w:pPr>
              <w:pStyle w:val="table-text"/>
            </w:pPr>
            <w:r>
              <w:t xml:space="preserve">Since the Dept class uses instances of the Emp class, you must add a using statement for the Emp class at the beginning of the Dept class definition. Add this using statement as </w:t>
            </w:r>
            <w:proofErr w:type="gramStart"/>
            <w:r>
              <w:t>follows after</w:t>
            </w:r>
            <w:proofErr w:type="gramEnd"/>
            <w:r>
              <w:t xml:space="preserve"> the using Progress.Lang.* statement:</w:t>
            </w:r>
          </w:p>
          <w:p w14:paraId="36D22291" w14:textId="77777777" w:rsidR="00014A8C" w:rsidRDefault="00014A8C" w:rsidP="00014A8C">
            <w:pPr>
              <w:pStyle w:val="BlockCode"/>
              <w:ind w:left="0" w:right="86"/>
              <w:rPr>
                <w:rFonts w:cs="Courier New"/>
                <w:color w:val="FF0000"/>
                <w:szCs w:val="20"/>
              </w:rPr>
            </w:pPr>
            <w:r>
              <w:rPr>
                <w:rFonts w:cs="Courier New"/>
                <w:color w:val="7F0055"/>
                <w:szCs w:val="20"/>
              </w:rPr>
              <w:t xml:space="preserve">using </w:t>
            </w:r>
            <w:r w:rsidRPr="00780D48">
              <w:rPr>
                <w:rFonts w:cs="Courier New"/>
                <w:szCs w:val="20"/>
              </w:rPr>
              <w:t>Enterprise.Hr.Emp</w:t>
            </w:r>
            <w:r w:rsidRPr="00E50387">
              <w:rPr>
                <w:rFonts w:cs="Courier New"/>
                <w:szCs w:val="20"/>
              </w:rPr>
              <w:t>.</w:t>
            </w:r>
          </w:p>
          <w:p w14:paraId="3684E8E5" w14:textId="77777777" w:rsidR="00014A8C" w:rsidRDefault="00014A8C" w:rsidP="00014A8C">
            <w:pPr>
              <w:pStyle w:val="table-text"/>
            </w:pPr>
            <w:r w:rsidRPr="009112DA">
              <w:rPr>
                <w:b/>
              </w:rPr>
              <w:t>Note</w:t>
            </w:r>
            <w:r>
              <w:t>: You will learn more about using statements later in this lesson.</w:t>
            </w:r>
          </w:p>
          <w:p w14:paraId="23E77954" w14:textId="77777777" w:rsidR="00014A8C" w:rsidRPr="008126F3" w:rsidRDefault="00014A8C" w:rsidP="00014A8C">
            <w:pPr>
              <w:pStyle w:val="table-text"/>
            </w:pPr>
            <w:r>
              <w:t xml:space="preserve">Now, you will define the </w:t>
            </w:r>
            <w:r w:rsidRPr="00646DF6">
              <w:rPr>
                <w:i/>
              </w:rPr>
              <w:t>public</w:t>
            </w:r>
            <w:r>
              <w:t xml:space="preserve"> </w:t>
            </w:r>
            <w:proofErr w:type="gramStart"/>
            <w:r w:rsidRPr="00646DF6">
              <w:rPr>
                <w:i/>
              </w:rPr>
              <w:t>AddEmployee</w:t>
            </w:r>
            <w:r>
              <w:t>(</w:t>
            </w:r>
            <w:proofErr w:type="gramEnd"/>
            <w:r>
              <w:t xml:space="preserve">) method that returns </w:t>
            </w:r>
            <w:r w:rsidRPr="00646DF6">
              <w:rPr>
                <w:i/>
              </w:rPr>
              <w:t>void</w:t>
            </w:r>
            <w:r>
              <w:t xml:space="preserve">. It takes a single </w:t>
            </w:r>
            <w:r w:rsidRPr="00646DF6">
              <w:rPr>
                <w:i/>
              </w:rPr>
              <w:t>input</w:t>
            </w:r>
            <w:r>
              <w:t xml:space="preserve"> parameter, </w:t>
            </w:r>
            <w:r w:rsidRPr="00646DF6">
              <w:rPr>
                <w:i/>
              </w:rPr>
              <w:t>pEmployee</w:t>
            </w:r>
            <w:r>
              <w:rPr>
                <w:i/>
              </w:rPr>
              <w:t>,</w:t>
            </w:r>
            <w:r>
              <w:t xml:space="preserve"> which is a reference to an </w:t>
            </w:r>
            <w:r w:rsidRPr="00646DF6">
              <w:rPr>
                <w:i/>
              </w:rPr>
              <w:t>Emp</w:t>
            </w:r>
            <w:r>
              <w:rPr>
                <w:i/>
              </w:rPr>
              <w:t xml:space="preserve"> </w:t>
            </w:r>
            <w:r>
              <w:t>instance.</w:t>
            </w:r>
          </w:p>
        </w:tc>
      </w:tr>
      <w:tr w:rsidR="00014A8C" w14:paraId="6158323A" w14:textId="77777777" w:rsidTr="00014A8C">
        <w:tc>
          <w:tcPr>
            <w:tcW w:w="1253" w:type="dxa"/>
          </w:tcPr>
          <w:p w14:paraId="108D84F9" w14:textId="77777777" w:rsidR="00014A8C" w:rsidRDefault="00014A8C" w:rsidP="00C95A30">
            <w:pPr>
              <w:pStyle w:val="table-text"/>
              <w:numPr>
                <w:ilvl w:val="0"/>
                <w:numId w:val="24"/>
              </w:numPr>
            </w:pPr>
          </w:p>
        </w:tc>
        <w:tc>
          <w:tcPr>
            <w:tcW w:w="6307" w:type="dxa"/>
          </w:tcPr>
          <w:p w14:paraId="20330BCB" w14:textId="77777777" w:rsidR="00014A8C" w:rsidRDefault="00014A8C" w:rsidP="00014A8C">
            <w:pPr>
              <w:pStyle w:val="table-text"/>
            </w:pPr>
            <w:r>
              <w:t xml:space="preserve">Define the </w:t>
            </w:r>
            <w:r w:rsidRPr="005344AB">
              <w:rPr>
                <w:i/>
              </w:rPr>
              <w:t>public</w:t>
            </w:r>
            <w:r>
              <w:t xml:space="preserve"> </w:t>
            </w:r>
            <w:proofErr w:type="gramStart"/>
            <w:r w:rsidRPr="005344AB">
              <w:rPr>
                <w:i/>
              </w:rPr>
              <w:t>AddEmployee</w:t>
            </w:r>
            <w:r>
              <w:t>(</w:t>
            </w:r>
            <w:proofErr w:type="gramEnd"/>
            <w:r>
              <w:t xml:space="preserve">) method that returns </w:t>
            </w:r>
            <w:r w:rsidRPr="005344AB">
              <w:rPr>
                <w:i/>
              </w:rPr>
              <w:t>void</w:t>
            </w:r>
            <w:r>
              <w:t xml:space="preserve">. It has the same parameters you defined for the </w:t>
            </w:r>
            <w:r>
              <w:rPr>
                <w:i/>
              </w:rPr>
              <w:t>Emp</w:t>
            </w:r>
            <w:r>
              <w:t xml:space="preserve"> </w:t>
            </w:r>
            <w:proofErr w:type="gramStart"/>
            <w:r w:rsidRPr="005344AB">
              <w:rPr>
                <w:i/>
              </w:rPr>
              <w:t>Initialize</w:t>
            </w:r>
            <w:r>
              <w:t>(</w:t>
            </w:r>
            <w:proofErr w:type="gramEnd"/>
            <w:r>
              <w:t xml:space="preserve">) method. You will not be able to create this method with the Add Method wizard since there is already a method with the same name. Copy and paste the existing </w:t>
            </w:r>
            <w:proofErr w:type="gramStart"/>
            <w:r>
              <w:rPr>
                <w:i/>
              </w:rPr>
              <w:t>Add</w:t>
            </w:r>
            <w:r w:rsidRPr="005344AB">
              <w:rPr>
                <w:i/>
              </w:rPr>
              <w:t>Employee</w:t>
            </w:r>
            <w:r>
              <w:t>(</w:t>
            </w:r>
            <w:proofErr w:type="gramEnd"/>
            <w:r>
              <w:t>) method and then modify the parameters.</w:t>
            </w:r>
          </w:p>
        </w:tc>
      </w:tr>
      <w:tr w:rsidR="00014A8C" w14:paraId="1A1500DB" w14:textId="77777777" w:rsidTr="00014A8C">
        <w:tc>
          <w:tcPr>
            <w:tcW w:w="1253" w:type="dxa"/>
          </w:tcPr>
          <w:p w14:paraId="0F8BBFDA" w14:textId="77777777" w:rsidR="00014A8C" w:rsidRDefault="00014A8C" w:rsidP="00C95A30">
            <w:pPr>
              <w:pStyle w:val="table-text"/>
              <w:numPr>
                <w:ilvl w:val="0"/>
                <w:numId w:val="24"/>
              </w:numPr>
            </w:pPr>
          </w:p>
        </w:tc>
        <w:tc>
          <w:tcPr>
            <w:tcW w:w="6307" w:type="dxa"/>
          </w:tcPr>
          <w:p w14:paraId="7F4BCD6E" w14:textId="77777777" w:rsidR="00014A8C" w:rsidRDefault="00014A8C" w:rsidP="00014A8C">
            <w:pPr>
              <w:pStyle w:val="table-text"/>
            </w:pPr>
            <w:r>
              <w:t xml:space="preserve">Define the </w:t>
            </w:r>
            <w:r w:rsidRPr="005344AB">
              <w:rPr>
                <w:i/>
              </w:rPr>
              <w:t>public</w:t>
            </w:r>
            <w:r>
              <w:t xml:space="preserve"> method </w:t>
            </w:r>
            <w:proofErr w:type="gramStart"/>
            <w:r w:rsidRPr="005344AB">
              <w:rPr>
                <w:i/>
              </w:rPr>
              <w:t>GetEmployee</w:t>
            </w:r>
            <w:r>
              <w:t>(</w:t>
            </w:r>
            <w:proofErr w:type="gramEnd"/>
            <w:r>
              <w:t xml:space="preserve">) that returns an </w:t>
            </w:r>
            <w:r>
              <w:rPr>
                <w:i/>
              </w:rPr>
              <w:t>instance of Emp</w:t>
            </w:r>
            <w:r>
              <w:t xml:space="preserve"> and takes the first and last name parameters.</w:t>
            </w:r>
          </w:p>
        </w:tc>
      </w:tr>
      <w:tr w:rsidR="00014A8C" w14:paraId="11A3E9C2" w14:textId="77777777" w:rsidTr="00014A8C">
        <w:tc>
          <w:tcPr>
            <w:tcW w:w="1253" w:type="dxa"/>
          </w:tcPr>
          <w:p w14:paraId="32CE89D5" w14:textId="77777777" w:rsidR="00014A8C" w:rsidRDefault="00014A8C" w:rsidP="00C95A30">
            <w:pPr>
              <w:pStyle w:val="table-text"/>
              <w:numPr>
                <w:ilvl w:val="0"/>
                <w:numId w:val="24"/>
              </w:numPr>
            </w:pPr>
          </w:p>
        </w:tc>
        <w:tc>
          <w:tcPr>
            <w:tcW w:w="6307" w:type="dxa"/>
          </w:tcPr>
          <w:p w14:paraId="388A73AA" w14:textId="77777777" w:rsidR="00014A8C" w:rsidRDefault="00014A8C" w:rsidP="00014A8C">
            <w:pPr>
              <w:pStyle w:val="table-text"/>
            </w:pPr>
            <w:r>
              <w:t xml:space="preserve">Define the </w:t>
            </w:r>
            <w:r w:rsidRPr="005344AB">
              <w:rPr>
                <w:i/>
              </w:rPr>
              <w:t>public</w:t>
            </w:r>
            <w:r>
              <w:t xml:space="preserve"> method </w:t>
            </w:r>
            <w:proofErr w:type="gramStart"/>
            <w:r w:rsidRPr="005344AB">
              <w:rPr>
                <w:i/>
              </w:rPr>
              <w:t>GetEmployee</w:t>
            </w:r>
            <w:r>
              <w:rPr>
                <w:i/>
              </w:rPr>
              <w:t>s</w:t>
            </w:r>
            <w:r>
              <w:t>(</w:t>
            </w:r>
            <w:proofErr w:type="gramEnd"/>
            <w:r>
              <w:t>) that returns void, but has a ttEmployee table as an output parameter.</w:t>
            </w:r>
          </w:p>
          <w:p w14:paraId="32841EF2" w14:textId="77777777" w:rsidR="00014A8C" w:rsidRPr="0082565D" w:rsidRDefault="00014A8C" w:rsidP="00014A8C">
            <w:pPr>
              <w:pStyle w:val="table-text"/>
            </w:pPr>
            <w:r w:rsidRPr="009112DA">
              <w:rPr>
                <w:b/>
              </w:rPr>
              <w:t>Hint</w:t>
            </w:r>
            <w:r>
              <w:t>: The output table ttEmployee will be the parameter for this method. Having this as an output parameter, the entire ttEmployee temp-table is returned to the caller of this method.</w:t>
            </w:r>
          </w:p>
        </w:tc>
      </w:tr>
      <w:tr w:rsidR="00014A8C" w14:paraId="7CF26002" w14:textId="77777777" w:rsidTr="00014A8C">
        <w:tc>
          <w:tcPr>
            <w:tcW w:w="1253" w:type="dxa"/>
          </w:tcPr>
          <w:p w14:paraId="584B61A9" w14:textId="77777777" w:rsidR="00014A8C" w:rsidRDefault="00014A8C" w:rsidP="00C95A30">
            <w:pPr>
              <w:pStyle w:val="table-text"/>
              <w:numPr>
                <w:ilvl w:val="0"/>
                <w:numId w:val="24"/>
              </w:numPr>
            </w:pPr>
          </w:p>
        </w:tc>
        <w:tc>
          <w:tcPr>
            <w:tcW w:w="6307" w:type="dxa"/>
          </w:tcPr>
          <w:p w14:paraId="5EEE7459" w14:textId="77777777" w:rsidR="00014A8C" w:rsidRDefault="00014A8C" w:rsidP="00014A8C">
            <w:pPr>
              <w:pStyle w:val="table-text"/>
            </w:pPr>
            <w:r>
              <w:t>Save your file. Ensure that it compiles without errors.</w:t>
            </w:r>
          </w:p>
        </w:tc>
      </w:tr>
    </w:tbl>
    <w:p w14:paraId="795A1938" w14:textId="77777777" w:rsidR="00014A8C" w:rsidRDefault="00014A8C" w:rsidP="00014A8C">
      <w:pPr>
        <w:pStyle w:val="BlockLine"/>
      </w:pPr>
    </w:p>
    <w:p w14:paraId="10867A26" w14:textId="77777777" w:rsidR="00014A8C" w:rsidRDefault="00014A8C" w:rsidP="00014A8C"/>
    <w:p w14:paraId="1208C093" w14:textId="77777777" w:rsidR="00014A8C" w:rsidRDefault="00014A8C" w:rsidP="00014A8C">
      <w:pPr>
        <w:rPr>
          <w:sz w:val="22"/>
        </w:rPr>
      </w:pPr>
      <w:r>
        <w:br w:type="page"/>
      </w:r>
    </w:p>
    <w:p w14:paraId="74D086CA" w14:textId="77777777" w:rsidR="00014A8C" w:rsidRDefault="00014A8C" w:rsidP="00014A8C">
      <w:pPr>
        <w:pStyle w:val="Heading3"/>
      </w:pPr>
      <w:r>
        <w:lastRenderedPageBreak/>
        <w:t>Solution, Part 1—Creating the Emp class</w:t>
      </w:r>
    </w:p>
    <w:p w14:paraId="7ECFE6D8" w14:textId="77777777" w:rsidR="00014A8C" w:rsidRDefault="00014A8C" w:rsidP="00014A8C">
      <w:pPr>
        <w:pStyle w:val="TopLine"/>
      </w:pPr>
    </w:p>
    <w:tbl>
      <w:tblPr>
        <w:tblStyle w:val="TableGrid"/>
        <w:tblW w:w="7471" w:type="dxa"/>
        <w:tblInd w:w="1915" w:type="dxa"/>
        <w:tblLook w:val="05E0" w:firstRow="1" w:lastRow="1" w:firstColumn="1" w:lastColumn="1" w:noHBand="0" w:noVBand="1"/>
      </w:tblPr>
      <w:tblGrid>
        <w:gridCol w:w="1240"/>
        <w:gridCol w:w="6231"/>
      </w:tblGrid>
      <w:tr w:rsidR="00014A8C" w14:paraId="50C834D2" w14:textId="77777777" w:rsidTr="00014A8C">
        <w:trPr>
          <w:cnfStyle w:val="100000000000" w:firstRow="1" w:lastRow="0" w:firstColumn="0" w:lastColumn="0" w:oddVBand="0" w:evenVBand="0" w:oddHBand="0" w:evenHBand="0" w:firstRowFirstColumn="0" w:firstRowLastColumn="0" w:lastRowFirstColumn="0" w:lastRowLastColumn="0"/>
          <w:trHeight w:val="468"/>
        </w:trPr>
        <w:tc>
          <w:tcPr>
            <w:tcW w:w="1240" w:type="dxa"/>
          </w:tcPr>
          <w:p w14:paraId="08D7E93A" w14:textId="77777777" w:rsidR="00014A8C" w:rsidRDefault="00014A8C" w:rsidP="00014A8C">
            <w:pPr>
              <w:pStyle w:val="TableHeading"/>
            </w:pPr>
            <w:r>
              <w:t>Step</w:t>
            </w:r>
          </w:p>
        </w:tc>
        <w:tc>
          <w:tcPr>
            <w:tcW w:w="6231" w:type="dxa"/>
          </w:tcPr>
          <w:p w14:paraId="5E1B1A2E" w14:textId="38465090" w:rsidR="00014A8C" w:rsidRDefault="00014A8C" w:rsidP="00014A8C">
            <w:pPr>
              <w:pStyle w:val="TableHeading"/>
            </w:pPr>
            <w:r>
              <w:t>Solution instruction</w:t>
            </w:r>
            <w:r w:rsidR="00BD593A">
              <w:t>s</w:t>
            </w:r>
          </w:p>
        </w:tc>
      </w:tr>
      <w:tr w:rsidR="00014A8C" w14:paraId="059C6F95" w14:textId="77777777" w:rsidTr="00014A8C">
        <w:trPr>
          <w:trHeight w:val="1510"/>
        </w:trPr>
        <w:tc>
          <w:tcPr>
            <w:tcW w:w="1240" w:type="dxa"/>
          </w:tcPr>
          <w:p w14:paraId="2B9F3B86" w14:textId="77777777" w:rsidR="00014A8C" w:rsidRDefault="00014A8C" w:rsidP="00C95A30">
            <w:pPr>
              <w:pStyle w:val="table-text"/>
              <w:numPr>
                <w:ilvl w:val="0"/>
                <w:numId w:val="19"/>
              </w:numPr>
            </w:pPr>
          </w:p>
        </w:tc>
        <w:tc>
          <w:tcPr>
            <w:tcW w:w="6231" w:type="dxa"/>
          </w:tcPr>
          <w:p w14:paraId="16BB585A" w14:textId="77777777" w:rsidR="00014A8C" w:rsidRDefault="00014A8C" w:rsidP="00014A8C">
            <w:pPr>
              <w:pStyle w:val="table-text"/>
            </w:pPr>
            <w:r>
              <w:t xml:space="preserve">In Project Explorer, in the </w:t>
            </w:r>
            <w:r w:rsidRPr="0082565D">
              <w:rPr>
                <w:b/>
              </w:rPr>
              <w:t>Server</w:t>
            </w:r>
            <w:r>
              <w:t xml:space="preserve"> project, create a new folder named </w:t>
            </w:r>
            <w:r>
              <w:rPr>
                <w:b/>
              </w:rPr>
              <w:t>Enterprise</w:t>
            </w:r>
            <w:r>
              <w:t xml:space="preserve"> under the </w:t>
            </w:r>
            <w:r w:rsidRPr="0082565D">
              <w:rPr>
                <w:b/>
              </w:rPr>
              <w:t>src</w:t>
            </w:r>
            <w:r>
              <w:t xml:space="preserve"> folder.</w:t>
            </w:r>
          </w:p>
          <w:p w14:paraId="2C3931EA" w14:textId="77777777" w:rsidR="00014A8C" w:rsidRPr="00E820E1" w:rsidRDefault="00014A8C" w:rsidP="00C95A30">
            <w:pPr>
              <w:pStyle w:val="Tablesub-step"/>
              <w:numPr>
                <w:ilvl w:val="0"/>
                <w:numId w:val="103"/>
              </w:numPr>
            </w:pPr>
            <w:r w:rsidRPr="00E820E1">
              <w:t xml:space="preserve">Right-click </w:t>
            </w:r>
            <w:r w:rsidRPr="00014A8C">
              <w:rPr>
                <w:b/>
              </w:rPr>
              <w:t>src</w:t>
            </w:r>
            <w:r w:rsidRPr="00E820E1">
              <w:t>.</w:t>
            </w:r>
          </w:p>
          <w:p w14:paraId="293CA0D8" w14:textId="77777777" w:rsidR="00014A8C" w:rsidRDefault="00014A8C" w:rsidP="00014A8C">
            <w:pPr>
              <w:pStyle w:val="Tablesub-step"/>
            </w:pPr>
            <w:r>
              <w:t xml:space="preserve">Select </w:t>
            </w:r>
            <w:r w:rsidRPr="00036EA5">
              <w:rPr>
                <w:b/>
              </w:rPr>
              <w:t>New</w:t>
            </w:r>
            <w:r>
              <w:t xml:space="preserve"> &gt; </w:t>
            </w:r>
            <w:r w:rsidRPr="00036EA5">
              <w:rPr>
                <w:b/>
              </w:rPr>
              <w:t>Folder</w:t>
            </w:r>
            <w:r>
              <w:t>.</w:t>
            </w:r>
          </w:p>
          <w:p w14:paraId="15F35936" w14:textId="158DD993" w:rsidR="00014A8C" w:rsidRDefault="00014A8C" w:rsidP="00014A8C">
            <w:pPr>
              <w:pStyle w:val="Tablesub-step"/>
            </w:pPr>
            <w:r>
              <w:t xml:space="preserve">Enter </w:t>
            </w:r>
            <w:r>
              <w:rPr>
                <w:b/>
              </w:rPr>
              <w:t>Enterprise</w:t>
            </w:r>
            <w:r>
              <w:t xml:space="preserve"> for the Folder name.</w:t>
            </w:r>
          </w:p>
          <w:p w14:paraId="7DE0AAA0" w14:textId="77777777" w:rsidR="00BD593A" w:rsidRDefault="00BD593A" w:rsidP="00BD593A">
            <w:pPr>
              <w:pStyle w:val="Tablesub-step"/>
              <w:numPr>
                <w:ilvl w:val="0"/>
                <w:numId w:val="0"/>
              </w:numPr>
              <w:ind w:left="360"/>
            </w:pPr>
          </w:p>
          <w:p w14:paraId="33B21ED2" w14:textId="3CAFC5DC" w:rsidR="00014A8C" w:rsidRDefault="00014A8C" w:rsidP="00014A8C">
            <w:r>
              <w:rPr>
                <w:noProof/>
              </w:rPr>
              <w:drawing>
                <wp:inline distT="0" distB="0" distL="0" distR="0" wp14:anchorId="10F0E8D2" wp14:editId="0520684E">
                  <wp:extent cx="3657600" cy="3129915"/>
                  <wp:effectExtent l="19050" t="19050" r="19050" b="133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rcRect/>
                          <a:stretch>
                            <a:fillRect/>
                          </a:stretch>
                        </pic:blipFill>
                        <pic:spPr>
                          <a:xfrm>
                            <a:off x="0" y="0"/>
                            <a:ext cx="3657600" cy="312991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3E4669CE" w14:textId="77777777" w:rsidR="00BD593A" w:rsidRDefault="00BD593A" w:rsidP="00014A8C"/>
          <w:p w14:paraId="53552C97" w14:textId="77777777" w:rsidR="00014A8C" w:rsidRDefault="00014A8C" w:rsidP="00014A8C">
            <w:pPr>
              <w:pStyle w:val="Tablesub-step"/>
            </w:pPr>
            <w:r>
              <w:t xml:space="preserve">Click </w:t>
            </w:r>
            <w:r w:rsidRPr="00036EA5">
              <w:rPr>
                <w:b/>
              </w:rPr>
              <w:t>Finish</w:t>
            </w:r>
            <w:r>
              <w:t>.</w:t>
            </w:r>
          </w:p>
        </w:tc>
      </w:tr>
      <w:tr w:rsidR="00014A8C" w14:paraId="41061351" w14:textId="77777777" w:rsidTr="00014A8C">
        <w:trPr>
          <w:trHeight w:val="1510"/>
        </w:trPr>
        <w:tc>
          <w:tcPr>
            <w:tcW w:w="1240" w:type="dxa"/>
          </w:tcPr>
          <w:p w14:paraId="5D71489F" w14:textId="77777777" w:rsidR="00014A8C" w:rsidRDefault="00014A8C" w:rsidP="00C95A30">
            <w:pPr>
              <w:pStyle w:val="table-text"/>
              <w:numPr>
                <w:ilvl w:val="0"/>
                <w:numId w:val="19"/>
              </w:numPr>
            </w:pPr>
          </w:p>
        </w:tc>
        <w:tc>
          <w:tcPr>
            <w:tcW w:w="6231" w:type="dxa"/>
          </w:tcPr>
          <w:p w14:paraId="5DFBDD04" w14:textId="77777777" w:rsidR="00014A8C" w:rsidRDefault="00014A8C" w:rsidP="00014A8C">
            <w:pPr>
              <w:pStyle w:val="table-text"/>
            </w:pPr>
            <w:r>
              <w:t xml:space="preserve">Under the </w:t>
            </w:r>
            <w:r>
              <w:rPr>
                <w:b/>
              </w:rPr>
              <w:t>Enterprise</w:t>
            </w:r>
            <w:r>
              <w:t xml:space="preserve"> folder, create a new folder named </w:t>
            </w:r>
            <w:r>
              <w:rPr>
                <w:b/>
              </w:rPr>
              <w:t>HR</w:t>
            </w:r>
            <w:r>
              <w:t>.</w:t>
            </w:r>
          </w:p>
          <w:p w14:paraId="225AD9D1" w14:textId="77777777" w:rsidR="00014A8C" w:rsidRPr="00E820E1" w:rsidRDefault="00014A8C" w:rsidP="00BD593A">
            <w:pPr>
              <w:pStyle w:val="Tablesub-step"/>
              <w:numPr>
                <w:ilvl w:val="0"/>
                <w:numId w:val="188"/>
              </w:numPr>
            </w:pPr>
            <w:r w:rsidRPr="00E820E1">
              <w:t xml:space="preserve">Right-click </w:t>
            </w:r>
            <w:r w:rsidRPr="00BD593A">
              <w:rPr>
                <w:b/>
              </w:rPr>
              <w:t>Enterprise</w:t>
            </w:r>
            <w:r w:rsidRPr="00E820E1">
              <w:t>.</w:t>
            </w:r>
          </w:p>
          <w:p w14:paraId="1262E7F7" w14:textId="77777777" w:rsidR="00014A8C" w:rsidRDefault="00014A8C" w:rsidP="00014A8C">
            <w:pPr>
              <w:pStyle w:val="Tablesub-step"/>
            </w:pPr>
            <w:r>
              <w:t xml:space="preserve">Select </w:t>
            </w:r>
            <w:r w:rsidRPr="00036EA5">
              <w:rPr>
                <w:b/>
              </w:rPr>
              <w:t>New</w:t>
            </w:r>
            <w:r>
              <w:t xml:space="preserve"> &gt; </w:t>
            </w:r>
            <w:r w:rsidRPr="00036EA5">
              <w:rPr>
                <w:b/>
              </w:rPr>
              <w:t>Folder</w:t>
            </w:r>
            <w:r>
              <w:t>.</w:t>
            </w:r>
          </w:p>
          <w:p w14:paraId="7769BBAE" w14:textId="77777777" w:rsidR="00014A8C" w:rsidRDefault="00014A8C" w:rsidP="00014A8C">
            <w:pPr>
              <w:pStyle w:val="Tablesub-step"/>
            </w:pPr>
            <w:r>
              <w:t xml:space="preserve">Enter </w:t>
            </w:r>
            <w:r>
              <w:rPr>
                <w:b/>
              </w:rPr>
              <w:t>HR</w:t>
            </w:r>
            <w:r>
              <w:t xml:space="preserve"> for the Folder name.</w:t>
            </w:r>
          </w:p>
          <w:p w14:paraId="2E51F0F5" w14:textId="77777777" w:rsidR="00014A8C" w:rsidRDefault="00014A8C" w:rsidP="00014A8C">
            <w:r>
              <w:rPr>
                <w:noProof/>
              </w:rPr>
              <w:lastRenderedPageBreak/>
              <w:drawing>
                <wp:inline distT="0" distB="0" distL="0" distR="0" wp14:anchorId="474E2BA9" wp14:editId="1CEDDC7F">
                  <wp:extent cx="3657600" cy="3129915"/>
                  <wp:effectExtent l="19050" t="19050" r="19050" b="133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rcRect/>
                          <a:stretch>
                            <a:fillRect/>
                          </a:stretch>
                        </pic:blipFill>
                        <pic:spPr>
                          <a:xfrm>
                            <a:off x="0" y="0"/>
                            <a:ext cx="3657600" cy="312991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1895AC77" w14:textId="77777777" w:rsidR="00014A8C" w:rsidRDefault="00014A8C" w:rsidP="00014A8C">
            <w:pPr>
              <w:pStyle w:val="Tablesub-step"/>
            </w:pPr>
            <w:r>
              <w:t xml:space="preserve">Click </w:t>
            </w:r>
            <w:r w:rsidRPr="00036EA5">
              <w:rPr>
                <w:b/>
              </w:rPr>
              <w:t>Finish</w:t>
            </w:r>
            <w:r>
              <w:t>.</w:t>
            </w:r>
          </w:p>
        </w:tc>
      </w:tr>
      <w:tr w:rsidR="00014A8C" w14:paraId="2F48D2AD" w14:textId="77777777" w:rsidTr="00014A8C">
        <w:trPr>
          <w:trHeight w:val="332"/>
        </w:trPr>
        <w:tc>
          <w:tcPr>
            <w:tcW w:w="1240" w:type="dxa"/>
          </w:tcPr>
          <w:p w14:paraId="211FEC36" w14:textId="77777777" w:rsidR="00014A8C" w:rsidRDefault="00014A8C" w:rsidP="00C95A30">
            <w:pPr>
              <w:pStyle w:val="table-text"/>
              <w:numPr>
                <w:ilvl w:val="0"/>
                <w:numId w:val="19"/>
              </w:numPr>
            </w:pPr>
          </w:p>
        </w:tc>
        <w:tc>
          <w:tcPr>
            <w:tcW w:w="6231" w:type="dxa"/>
          </w:tcPr>
          <w:p w14:paraId="60B588AA" w14:textId="77777777" w:rsidR="00014A8C" w:rsidRDefault="00014A8C" w:rsidP="00014A8C">
            <w:pPr>
              <w:pStyle w:val="table-text"/>
            </w:pPr>
            <w:r>
              <w:t xml:space="preserve">In Project Explorer, navigate to the </w:t>
            </w:r>
            <w:r>
              <w:rPr>
                <w:b/>
              </w:rPr>
              <w:t>Enterprise/HR</w:t>
            </w:r>
            <w:r>
              <w:t xml:space="preserve"> directory.</w:t>
            </w:r>
          </w:p>
        </w:tc>
      </w:tr>
      <w:tr w:rsidR="00014A8C" w14:paraId="3C011B73" w14:textId="77777777" w:rsidTr="00014A8C">
        <w:tc>
          <w:tcPr>
            <w:tcW w:w="1240" w:type="dxa"/>
          </w:tcPr>
          <w:p w14:paraId="17C7066D" w14:textId="77777777" w:rsidR="00014A8C" w:rsidRDefault="00014A8C" w:rsidP="00C95A30">
            <w:pPr>
              <w:pStyle w:val="table-text"/>
              <w:numPr>
                <w:ilvl w:val="0"/>
                <w:numId w:val="19"/>
              </w:numPr>
            </w:pPr>
          </w:p>
        </w:tc>
        <w:tc>
          <w:tcPr>
            <w:tcW w:w="6231" w:type="dxa"/>
          </w:tcPr>
          <w:p w14:paraId="494E3354" w14:textId="77777777" w:rsidR="00014A8C" w:rsidRDefault="00014A8C" w:rsidP="00014A8C">
            <w:pPr>
              <w:pStyle w:val="table-text"/>
            </w:pPr>
            <w:r>
              <w:t xml:space="preserve">In this directory, create a class named </w:t>
            </w:r>
            <w:r>
              <w:rPr>
                <w:i/>
              </w:rPr>
              <w:t>Emp</w:t>
            </w:r>
            <w:r>
              <w:t>. This class will not have a destructor, but it will have a default constructor.</w:t>
            </w:r>
          </w:p>
          <w:p w14:paraId="5813EC0A" w14:textId="77777777" w:rsidR="00014A8C" w:rsidRDefault="00014A8C" w:rsidP="00014A8C">
            <w:pPr>
              <w:pStyle w:val="table-text"/>
            </w:pPr>
            <w:r w:rsidRPr="00003F46">
              <w:rPr>
                <w:b/>
              </w:rPr>
              <w:t>Hint</w:t>
            </w:r>
            <w:r>
              <w:t xml:space="preserve">: Use the </w:t>
            </w:r>
            <w:r w:rsidRPr="00307478">
              <w:rPr>
                <w:i/>
              </w:rPr>
              <w:t>New ABL class</w:t>
            </w:r>
            <w:r>
              <w:t xml:space="preserve"> wizard.</w:t>
            </w:r>
          </w:p>
          <w:p w14:paraId="0F532343" w14:textId="77777777" w:rsidR="00014A8C" w:rsidRDefault="00014A8C" w:rsidP="00C95A30">
            <w:pPr>
              <w:pStyle w:val="Tablesub-step"/>
              <w:numPr>
                <w:ilvl w:val="0"/>
                <w:numId w:val="104"/>
              </w:numPr>
            </w:pPr>
            <w:r>
              <w:t xml:space="preserve">Right-click </w:t>
            </w:r>
            <w:r w:rsidRPr="00014A8C">
              <w:rPr>
                <w:b/>
              </w:rPr>
              <w:t>HR</w:t>
            </w:r>
            <w:r>
              <w:t>.</w:t>
            </w:r>
          </w:p>
          <w:p w14:paraId="037C7CD6" w14:textId="77777777" w:rsidR="00014A8C" w:rsidRDefault="00014A8C" w:rsidP="00C95A30">
            <w:pPr>
              <w:pStyle w:val="Tablesub-step"/>
              <w:numPr>
                <w:ilvl w:val="0"/>
                <w:numId w:val="15"/>
              </w:numPr>
            </w:pPr>
            <w:r>
              <w:t xml:space="preserve">Select </w:t>
            </w:r>
            <w:r w:rsidRPr="00BD0812">
              <w:rPr>
                <w:b/>
              </w:rPr>
              <w:t>New</w:t>
            </w:r>
            <w:r>
              <w:t xml:space="preserve"> &gt; </w:t>
            </w:r>
            <w:r w:rsidRPr="00BD0812">
              <w:rPr>
                <w:b/>
              </w:rPr>
              <w:t>ABL Class</w:t>
            </w:r>
            <w:r>
              <w:t>.</w:t>
            </w:r>
          </w:p>
          <w:p w14:paraId="59CDD9C2" w14:textId="77777777" w:rsidR="00014A8C" w:rsidRDefault="00014A8C" w:rsidP="00C95A30">
            <w:pPr>
              <w:pStyle w:val="Tablesub-step"/>
              <w:numPr>
                <w:ilvl w:val="0"/>
                <w:numId w:val="15"/>
              </w:numPr>
            </w:pPr>
            <w:r>
              <w:t xml:space="preserve">Enter </w:t>
            </w:r>
            <w:r w:rsidRPr="00BD0812">
              <w:rPr>
                <w:b/>
              </w:rPr>
              <w:t>Emp</w:t>
            </w:r>
            <w:r>
              <w:t xml:space="preserve"> for the Class name.</w:t>
            </w:r>
          </w:p>
          <w:p w14:paraId="4927D446" w14:textId="77777777" w:rsidR="00014A8C" w:rsidRDefault="00014A8C" w:rsidP="00C95A30">
            <w:pPr>
              <w:pStyle w:val="Tablesub-step"/>
              <w:numPr>
                <w:ilvl w:val="0"/>
                <w:numId w:val="15"/>
              </w:numPr>
            </w:pPr>
            <w:r>
              <w:t xml:space="preserve">Select </w:t>
            </w:r>
            <w:r w:rsidRPr="00BD0812">
              <w:rPr>
                <w:b/>
              </w:rPr>
              <w:t>Default constructor</w:t>
            </w:r>
            <w:r>
              <w:t>.</w:t>
            </w:r>
          </w:p>
          <w:p w14:paraId="4CD9200A" w14:textId="77777777" w:rsidR="005061F6" w:rsidRDefault="005061F6" w:rsidP="00014A8C">
            <w:pPr>
              <w:pStyle w:val="Tablesub-step"/>
              <w:numPr>
                <w:ilvl w:val="0"/>
                <w:numId w:val="0"/>
              </w:numPr>
            </w:pPr>
          </w:p>
          <w:p w14:paraId="18075162" w14:textId="4240D932" w:rsidR="00014A8C" w:rsidRDefault="00014A8C" w:rsidP="00014A8C">
            <w:pPr>
              <w:pStyle w:val="Tablesub-step"/>
              <w:numPr>
                <w:ilvl w:val="0"/>
                <w:numId w:val="0"/>
              </w:numPr>
            </w:pPr>
            <w:r>
              <w:t>You can optionally add information to the description.</w:t>
            </w:r>
          </w:p>
          <w:p w14:paraId="6BC9C8CF" w14:textId="77777777" w:rsidR="00014A8C" w:rsidRDefault="00014A8C" w:rsidP="00014A8C">
            <w:pPr>
              <w:pStyle w:val="Tablesub-step"/>
              <w:numPr>
                <w:ilvl w:val="0"/>
                <w:numId w:val="0"/>
              </w:numPr>
            </w:pPr>
            <w:r>
              <w:rPr>
                <w:noProof/>
              </w:rPr>
              <w:lastRenderedPageBreak/>
              <w:drawing>
                <wp:inline distT="0" distB="0" distL="0" distR="0" wp14:anchorId="6C30AF67" wp14:editId="22C5F642">
                  <wp:extent cx="3657600" cy="4460875"/>
                  <wp:effectExtent l="19050" t="19050" r="19050" b="158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rcRect/>
                          <a:stretch>
                            <a:fillRect/>
                          </a:stretch>
                        </pic:blipFill>
                        <pic:spPr>
                          <a:xfrm>
                            <a:off x="0" y="0"/>
                            <a:ext cx="3657600" cy="446087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74449065" w14:textId="77777777" w:rsidR="00BD593A" w:rsidRDefault="00BD593A" w:rsidP="00BD593A">
            <w:pPr>
              <w:pStyle w:val="Tablesub-step"/>
              <w:numPr>
                <w:ilvl w:val="0"/>
                <w:numId w:val="0"/>
              </w:numPr>
              <w:ind w:left="360"/>
            </w:pPr>
          </w:p>
          <w:p w14:paraId="37298D7C" w14:textId="299C4013" w:rsidR="00014A8C" w:rsidRDefault="00014A8C" w:rsidP="00C95A30">
            <w:pPr>
              <w:pStyle w:val="Tablesub-step"/>
              <w:numPr>
                <w:ilvl w:val="0"/>
                <w:numId w:val="15"/>
              </w:numPr>
            </w:pPr>
            <w:r>
              <w:t xml:space="preserve">Click </w:t>
            </w:r>
            <w:r w:rsidRPr="00F7010F">
              <w:rPr>
                <w:b/>
              </w:rPr>
              <w:t>Finish</w:t>
            </w:r>
            <w:r>
              <w:t xml:space="preserve">. The </w:t>
            </w:r>
            <w:r w:rsidRPr="00BD0812">
              <w:rPr>
                <w:b/>
              </w:rPr>
              <w:t>Emp.cls</w:t>
            </w:r>
            <w:r>
              <w:t xml:space="preserve"> file opens in the editor.</w:t>
            </w:r>
          </w:p>
          <w:p w14:paraId="6A52DF1C" w14:textId="77777777" w:rsidR="00BD593A" w:rsidRDefault="00BD593A" w:rsidP="00BD593A">
            <w:pPr>
              <w:pStyle w:val="Tablesub-step"/>
              <w:numPr>
                <w:ilvl w:val="0"/>
                <w:numId w:val="0"/>
              </w:numPr>
              <w:ind w:left="360"/>
            </w:pPr>
          </w:p>
          <w:p w14:paraId="50259142" w14:textId="336CBDC3" w:rsidR="00014A8C" w:rsidRDefault="00014A8C" w:rsidP="00014A8C">
            <w:pPr>
              <w:pStyle w:val="Tablesub-step"/>
              <w:numPr>
                <w:ilvl w:val="0"/>
                <w:numId w:val="0"/>
              </w:numPr>
            </w:pPr>
            <w:r>
              <w:t>The generated file (without comments) should appear as follows:</w:t>
            </w:r>
          </w:p>
          <w:p w14:paraId="6DB8A74C" w14:textId="77777777" w:rsidR="00BD593A" w:rsidRDefault="00BD593A" w:rsidP="00014A8C">
            <w:pPr>
              <w:pStyle w:val="Tablesub-step"/>
              <w:numPr>
                <w:ilvl w:val="0"/>
                <w:numId w:val="0"/>
              </w:numPr>
            </w:pPr>
          </w:p>
          <w:p w14:paraId="4C426831" w14:textId="77777777" w:rsidR="00014A8C" w:rsidRDefault="00014A8C" w:rsidP="00014A8C">
            <w:pPr>
              <w:pStyle w:val="BlockCode"/>
              <w:ind w:left="0" w:right="86"/>
            </w:pPr>
            <w:r>
              <w:rPr>
                <w:color w:val="7F0055"/>
              </w:rPr>
              <w:t>using</w:t>
            </w:r>
            <w:r>
              <w:rPr>
                <w:color w:val="000000"/>
              </w:rPr>
              <w:t xml:space="preserve"> Progress.Lang.*.</w:t>
            </w:r>
          </w:p>
          <w:p w14:paraId="2AA40A20" w14:textId="77777777" w:rsidR="00014A8C" w:rsidRDefault="00014A8C" w:rsidP="00014A8C">
            <w:pPr>
              <w:pStyle w:val="BlockCode"/>
              <w:ind w:left="0" w:right="86"/>
            </w:pPr>
            <w:r>
              <w:rPr>
                <w:color w:val="7F0055"/>
              </w:rPr>
              <w:t>block-level</w:t>
            </w:r>
            <w:r>
              <w:rPr>
                <w:color w:val="000000"/>
              </w:rPr>
              <w:t xml:space="preserve"> </w:t>
            </w:r>
            <w:r>
              <w:rPr>
                <w:color w:val="7F0055"/>
              </w:rPr>
              <w:t>on</w:t>
            </w:r>
            <w:r>
              <w:rPr>
                <w:color w:val="000000"/>
              </w:rPr>
              <w:t xml:space="preserve"> </w:t>
            </w:r>
            <w:r>
              <w:rPr>
                <w:color w:val="7F0055"/>
              </w:rPr>
              <w:t>error</w:t>
            </w:r>
            <w:r>
              <w:rPr>
                <w:color w:val="000000"/>
              </w:rPr>
              <w:t xml:space="preserve"> </w:t>
            </w:r>
            <w:r>
              <w:rPr>
                <w:color w:val="7F0055"/>
              </w:rPr>
              <w:t>undo</w:t>
            </w:r>
            <w:r>
              <w:rPr>
                <w:color w:val="000000"/>
              </w:rPr>
              <w:t xml:space="preserve">, </w:t>
            </w:r>
            <w:r>
              <w:rPr>
                <w:color w:val="7F0055"/>
              </w:rPr>
              <w:t>throw</w:t>
            </w:r>
            <w:r>
              <w:rPr>
                <w:color w:val="000000"/>
              </w:rPr>
              <w:t>.</w:t>
            </w:r>
          </w:p>
          <w:p w14:paraId="72253DCC" w14:textId="77777777" w:rsidR="00014A8C" w:rsidRDefault="00014A8C" w:rsidP="00014A8C">
            <w:pPr>
              <w:pStyle w:val="BlockCode"/>
              <w:ind w:left="0" w:right="86"/>
            </w:pPr>
            <w:r>
              <w:rPr>
                <w:color w:val="7F0055"/>
              </w:rPr>
              <w:t>class</w:t>
            </w:r>
            <w:r>
              <w:rPr>
                <w:color w:val="000000"/>
              </w:rPr>
              <w:t xml:space="preserve"> Enterprise.HR.Emp: </w:t>
            </w:r>
          </w:p>
          <w:p w14:paraId="19C0A297" w14:textId="77777777" w:rsidR="00014A8C" w:rsidRDefault="00014A8C" w:rsidP="00014A8C">
            <w:pPr>
              <w:pStyle w:val="BlockCode"/>
              <w:ind w:left="0" w:right="86"/>
            </w:pPr>
            <w:r>
              <w:rPr>
                <w:color w:val="7F0055"/>
              </w:rPr>
              <w:t xml:space="preserve">   constructor</w:t>
            </w:r>
            <w:r>
              <w:rPr>
                <w:color w:val="000000"/>
              </w:rPr>
              <w:t xml:space="preserve"> </w:t>
            </w:r>
            <w:r>
              <w:rPr>
                <w:color w:val="7F0055"/>
              </w:rPr>
              <w:t>public</w:t>
            </w:r>
            <w:r>
              <w:rPr>
                <w:color w:val="000000"/>
              </w:rPr>
              <w:t xml:space="preserve"> </w:t>
            </w:r>
            <w:r w:rsidRPr="00E24C6B">
              <w:t>Emp</w:t>
            </w:r>
            <w:r>
              <w:rPr>
                <w:color w:val="000000"/>
              </w:rPr>
              <w:t xml:space="preserve"> (  ):</w:t>
            </w:r>
          </w:p>
          <w:p w14:paraId="0E2A287D" w14:textId="77777777" w:rsidR="00014A8C" w:rsidRDefault="00014A8C" w:rsidP="00014A8C">
            <w:pPr>
              <w:pStyle w:val="BlockCode"/>
              <w:ind w:left="0" w:right="86"/>
              <w:rPr>
                <w:color w:val="000000"/>
              </w:rPr>
            </w:pPr>
            <w:r>
              <w:rPr>
                <w:color w:val="7F0055"/>
              </w:rPr>
              <w:t xml:space="preserve">      super</w:t>
            </w:r>
            <w:r>
              <w:rPr>
                <w:color w:val="000000"/>
              </w:rPr>
              <w:t xml:space="preserve"> ().</w:t>
            </w:r>
          </w:p>
          <w:p w14:paraId="02600EA4" w14:textId="77777777" w:rsidR="00014A8C" w:rsidRDefault="00014A8C" w:rsidP="00014A8C">
            <w:pPr>
              <w:pStyle w:val="BlockCode"/>
              <w:ind w:left="0" w:right="86"/>
            </w:pPr>
            <w:r>
              <w:rPr>
                <w:color w:val="7F0055"/>
              </w:rPr>
              <w:t xml:space="preserve">   end</w:t>
            </w:r>
            <w:r>
              <w:rPr>
                <w:color w:val="000000"/>
              </w:rPr>
              <w:t xml:space="preserve"> </w:t>
            </w:r>
            <w:r>
              <w:rPr>
                <w:color w:val="7F0055"/>
              </w:rPr>
              <w:t>constructor</w:t>
            </w:r>
            <w:r>
              <w:rPr>
                <w:color w:val="000000"/>
              </w:rPr>
              <w:t>.</w:t>
            </w:r>
          </w:p>
          <w:p w14:paraId="3A1E6B24" w14:textId="77777777" w:rsidR="00014A8C" w:rsidRDefault="00014A8C" w:rsidP="00014A8C">
            <w:pPr>
              <w:pStyle w:val="BlockCode"/>
              <w:ind w:left="0" w:right="86"/>
            </w:pPr>
            <w:r>
              <w:rPr>
                <w:color w:val="7F0055"/>
              </w:rPr>
              <w:t>end</w:t>
            </w:r>
            <w:r>
              <w:rPr>
                <w:color w:val="000000"/>
              </w:rPr>
              <w:t xml:space="preserve"> </w:t>
            </w:r>
            <w:r>
              <w:rPr>
                <w:color w:val="7F0055"/>
              </w:rPr>
              <w:t>class</w:t>
            </w:r>
            <w:r>
              <w:rPr>
                <w:color w:val="000000"/>
              </w:rPr>
              <w:t>.</w:t>
            </w:r>
          </w:p>
        </w:tc>
      </w:tr>
    </w:tbl>
    <w:p w14:paraId="1186CD51" w14:textId="77777777" w:rsidR="00014A8C" w:rsidRDefault="00014A8C" w:rsidP="00014A8C">
      <w:pPr>
        <w:pStyle w:val="BlockLine"/>
      </w:pPr>
    </w:p>
    <w:p w14:paraId="7B7F5B4A" w14:textId="77777777" w:rsidR="00014A8C" w:rsidRDefault="00014A8C" w:rsidP="00014A8C">
      <w:pPr>
        <w:pStyle w:val="Heading3"/>
      </w:pPr>
      <w:r>
        <w:lastRenderedPageBreak/>
        <w:t>Solution, Part 2—Defining data members for the Emp class</w:t>
      </w:r>
    </w:p>
    <w:p w14:paraId="5FDE0EEE" w14:textId="77777777" w:rsidR="00014A8C" w:rsidRPr="006C1E06" w:rsidRDefault="00014A8C" w:rsidP="00014A8C">
      <w:pPr>
        <w:pStyle w:val="TopLine"/>
      </w:pPr>
    </w:p>
    <w:tbl>
      <w:tblPr>
        <w:tblStyle w:val="TableGrid"/>
        <w:tblW w:w="7440" w:type="dxa"/>
        <w:tblInd w:w="1915" w:type="dxa"/>
        <w:tblLook w:val="05E0" w:firstRow="1" w:lastRow="1" w:firstColumn="1" w:lastColumn="1" w:noHBand="0" w:noVBand="1"/>
      </w:tblPr>
      <w:tblGrid>
        <w:gridCol w:w="946"/>
        <w:gridCol w:w="6494"/>
      </w:tblGrid>
      <w:tr w:rsidR="00014A8C" w14:paraId="10D72F29" w14:textId="77777777" w:rsidTr="00014A8C">
        <w:trPr>
          <w:cnfStyle w:val="100000000000" w:firstRow="1" w:lastRow="0" w:firstColumn="0" w:lastColumn="0" w:oddVBand="0" w:evenVBand="0" w:oddHBand="0" w:evenHBand="0" w:firstRowFirstColumn="0" w:firstRowLastColumn="0" w:lastRowFirstColumn="0" w:lastRowLastColumn="0"/>
        </w:trPr>
        <w:tc>
          <w:tcPr>
            <w:tcW w:w="946" w:type="dxa"/>
          </w:tcPr>
          <w:p w14:paraId="64EFB3C6" w14:textId="77777777" w:rsidR="00014A8C" w:rsidRDefault="00014A8C" w:rsidP="00014A8C">
            <w:pPr>
              <w:pStyle w:val="TableHeading"/>
            </w:pPr>
            <w:r>
              <w:t>Step</w:t>
            </w:r>
          </w:p>
        </w:tc>
        <w:tc>
          <w:tcPr>
            <w:tcW w:w="6494" w:type="dxa"/>
          </w:tcPr>
          <w:p w14:paraId="5AD0A1AC" w14:textId="557F38F2" w:rsidR="00014A8C" w:rsidRDefault="00014A8C" w:rsidP="00014A8C">
            <w:pPr>
              <w:pStyle w:val="TableHeading"/>
            </w:pPr>
            <w:r>
              <w:t>Solution instruction</w:t>
            </w:r>
            <w:r w:rsidR="00BD593A">
              <w:t>s</w:t>
            </w:r>
          </w:p>
        </w:tc>
      </w:tr>
      <w:tr w:rsidR="00014A8C" w14:paraId="375D17F7" w14:textId="77777777" w:rsidTr="00014A8C">
        <w:tc>
          <w:tcPr>
            <w:tcW w:w="946" w:type="dxa"/>
          </w:tcPr>
          <w:p w14:paraId="2A38EC0C" w14:textId="77777777" w:rsidR="00014A8C" w:rsidRDefault="00014A8C" w:rsidP="00C95A30">
            <w:pPr>
              <w:pStyle w:val="table-text"/>
              <w:numPr>
                <w:ilvl w:val="0"/>
                <w:numId w:val="20"/>
              </w:numPr>
            </w:pPr>
          </w:p>
        </w:tc>
        <w:tc>
          <w:tcPr>
            <w:tcW w:w="6494" w:type="dxa"/>
          </w:tcPr>
          <w:p w14:paraId="64C44C05" w14:textId="77777777" w:rsidR="00014A8C" w:rsidRDefault="00014A8C" w:rsidP="00014A8C">
            <w:pPr>
              <w:pStyle w:val="table-text"/>
            </w:pPr>
            <w:r>
              <w:t xml:space="preserve">Define these properties that will be </w:t>
            </w:r>
            <w:r w:rsidRPr="005344AB">
              <w:rPr>
                <w:i/>
              </w:rPr>
              <w:t>public</w:t>
            </w:r>
            <w:r>
              <w:t xml:space="preserve"> with </w:t>
            </w:r>
            <w:r w:rsidRPr="005344AB">
              <w:rPr>
                <w:i/>
              </w:rPr>
              <w:t>private</w:t>
            </w:r>
            <w:r>
              <w:t xml:space="preserve"> setters:</w:t>
            </w:r>
          </w:p>
          <w:p w14:paraId="59A5367A" w14:textId="77777777" w:rsidR="00014A8C" w:rsidRDefault="00014A8C" w:rsidP="00014A8C">
            <w:pPr>
              <w:pStyle w:val="TableBullet"/>
            </w:pPr>
            <w:r w:rsidRPr="005344AB">
              <w:rPr>
                <w:i/>
              </w:rPr>
              <w:t>FirstName</w:t>
            </w:r>
            <w:r>
              <w:t xml:space="preserve"> as </w:t>
            </w:r>
            <w:r w:rsidRPr="005344AB">
              <w:rPr>
                <w:i/>
              </w:rPr>
              <w:t>character</w:t>
            </w:r>
          </w:p>
          <w:p w14:paraId="3227DE48" w14:textId="77777777" w:rsidR="00014A8C" w:rsidRDefault="00014A8C" w:rsidP="00014A8C">
            <w:pPr>
              <w:pStyle w:val="TableBullet"/>
            </w:pPr>
            <w:r w:rsidRPr="005344AB">
              <w:rPr>
                <w:i/>
              </w:rPr>
              <w:t>LastName</w:t>
            </w:r>
            <w:r>
              <w:t xml:space="preserve"> as </w:t>
            </w:r>
            <w:r w:rsidRPr="005344AB">
              <w:rPr>
                <w:i/>
              </w:rPr>
              <w:t>character</w:t>
            </w:r>
          </w:p>
          <w:p w14:paraId="3E874294" w14:textId="77777777" w:rsidR="00014A8C" w:rsidRDefault="00014A8C" w:rsidP="00014A8C">
            <w:pPr>
              <w:pStyle w:val="TableBullet"/>
            </w:pPr>
            <w:r w:rsidRPr="005344AB">
              <w:rPr>
                <w:i/>
              </w:rPr>
              <w:t>JobTitle</w:t>
            </w:r>
            <w:r>
              <w:t xml:space="preserve"> as </w:t>
            </w:r>
            <w:r w:rsidRPr="005344AB">
              <w:rPr>
                <w:i/>
              </w:rPr>
              <w:t>character</w:t>
            </w:r>
          </w:p>
          <w:p w14:paraId="6611FA1C" w14:textId="77777777" w:rsidR="00014A8C" w:rsidRDefault="00014A8C" w:rsidP="00014A8C">
            <w:pPr>
              <w:pStyle w:val="TableBullet"/>
            </w:pPr>
            <w:r w:rsidRPr="005344AB">
              <w:rPr>
                <w:i/>
              </w:rPr>
              <w:t>EmpNum</w:t>
            </w:r>
            <w:r>
              <w:t xml:space="preserve"> as </w:t>
            </w:r>
            <w:r w:rsidRPr="005344AB">
              <w:rPr>
                <w:i/>
              </w:rPr>
              <w:t>integer</w:t>
            </w:r>
          </w:p>
          <w:p w14:paraId="5AB4F5E9" w14:textId="77777777" w:rsidR="00014A8C" w:rsidRDefault="00014A8C" w:rsidP="00014A8C">
            <w:pPr>
              <w:pStyle w:val="TableBullet"/>
            </w:pPr>
            <w:r w:rsidRPr="005344AB">
              <w:rPr>
                <w:i/>
              </w:rPr>
              <w:t>VacationHours</w:t>
            </w:r>
            <w:r>
              <w:t xml:space="preserve"> as </w:t>
            </w:r>
            <w:r w:rsidRPr="005344AB">
              <w:rPr>
                <w:i/>
              </w:rPr>
              <w:t>integer</w:t>
            </w:r>
          </w:p>
          <w:p w14:paraId="6B4AE181" w14:textId="77777777" w:rsidR="00014A8C" w:rsidRDefault="00014A8C" w:rsidP="00014A8C">
            <w:pPr>
              <w:pStyle w:val="TableBullet"/>
              <w:numPr>
                <w:ilvl w:val="0"/>
                <w:numId w:val="0"/>
              </w:numPr>
            </w:pPr>
            <w:r w:rsidRPr="00003F46">
              <w:rPr>
                <w:b/>
              </w:rPr>
              <w:t>Hint</w:t>
            </w:r>
            <w:r>
              <w:t xml:space="preserve">: Use the </w:t>
            </w:r>
            <w:r w:rsidRPr="00307478">
              <w:rPr>
                <w:i/>
              </w:rPr>
              <w:t>Add Property</w:t>
            </w:r>
            <w:r>
              <w:t xml:space="preserve"> wizard.</w:t>
            </w:r>
          </w:p>
          <w:p w14:paraId="32BA075A" w14:textId="77777777" w:rsidR="00014A8C" w:rsidRPr="00E820E1" w:rsidRDefault="00014A8C" w:rsidP="00C95A30">
            <w:pPr>
              <w:pStyle w:val="Tablesub-step"/>
              <w:numPr>
                <w:ilvl w:val="0"/>
                <w:numId w:val="105"/>
              </w:numPr>
            </w:pPr>
            <w:r w:rsidRPr="00E820E1">
              <w:t xml:space="preserve">In the editor, place the cursor </w:t>
            </w:r>
            <w:r>
              <w:t>anywhere in the source file</w:t>
            </w:r>
            <w:r w:rsidRPr="00E820E1">
              <w:t>.</w:t>
            </w:r>
          </w:p>
          <w:p w14:paraId="25B8DA58" w14:textId="77777777" w:rsidR="00014A8C" w:rsidRDefault="00014A8C" w:rsidP="00C95A30">
            <w:pPr>
              <w:pStyle w:val="Tablesub-step"/>
              <w:numPr>
                <w:ilvl w:val="0"/>
                <w:numId w:val="15"/>
              </w:numPr>
            </w:pPr>
            <w:r w:rsidRPr="005344AB">
              <w:rPr>
                <w:b/>
              </w:rPr>
              <w:t>Right-click</w:t>
            </w:r>
            <w:r>
              <w:t xml:space="preserve"> and then select </w:t>
            </w:r>
            <w:r w:rsidRPr="006A6586">
              <w:rPr>
                <w:b/>
              </w:rPr>
              <w:t>Source</w:t>
            </w:r>
            <w:r>
              <w:t xml:space="preserve"> &gt; </w:t>
            </w:r>
            <w:r w:rsidRPr="006A6586">
              <w:rPr>
                <w:b/>
              </w:rPr>
              <w:t>Add Property</w:t>
            </w:r>
            <w:r>
              <w:t>. The Add Property wizard opens.</w:t>
            </w:r>
          </w:p>
          <w:p w14:paraId="3F9D22DB" w14:textId="77777777" w:rsidR="00014A8C" w:rsidRDefault="00014A8C" w:rsidP="00C95A30">
            <w:pPr>
              <w:pStyle w:val="Tablesub-step"/>
              <w:numPr>
                <w:ilvl w:val="0"/>
                <w:numId w:val="15"/>
              </w:numPr>
            </w:pPr>
            <w:r>
              <w:t xml:space="preserve">Enter </w:t>
            </w:r>
            <w:r>
              <w:rPr>
                <w:b/>
              </w:rPr>
              <w:t>FirstName</w:t>
            </w:r>
            <w:r>
              <w:t xml:space="preserve"> for the Property name.</w:t>
            </w:r>
          </w:p>
          <w:p w14:paraId="0A4F10F1" w14:textId="77777777" w:rsidR="00014A8C" w:rsidRDefault="00014A8C" w:rsidP="00C95A30">
            <w:pPr>
              <w:pStyle w:val="Tablesub-step"/>
              <w:numPr>
                <w:ilvl w:val="0"/>
                <w:numId w:val="15"/>
              </w:numPr>
            </w:pPr>
            <w:r>
              <w:t xml:space="preserve">Select the </w:t>
            </w:r>
            <w:r w:rsidRPr="006A6586">
              <w:rPr>
                <w:b/>
              </w:rPr>
              <w:t>CHARACTER</w:t>
            </w:r>
            <w:r>
              <w:t xml:space="preserve"> data type for the property from the drop-down list.</w:t>
            </w:r>
          </w:p>
          <w:p w14:paraId="164997D0" w14:textId="77777777" w:rsidR="00014A8C" w:rsidRDefault="00014A8C" w:rsidP="00C95A30">
            <w:pPr>
              <w:pStyle w:val="Tablesub-step"/>
              <w:numPr>
                <w:ilvl w:val="0"/>
                <w:numId w:val="15"/>
              </w:numPr>
            </w:pPr>
            <w:r>
              <w:t xml:space="preserve">Select </w:t>
            </w:r>
            <w:r w:rsidRPr="00F7010F">
              <w:rPr>
                <w:b/>
              </w:rPr>
              <w:t>Private</w:t>
            </w:r>
            <w:r>
              <w:t xml:space="preserve"> for the Set accessor.</w:t>
            </w:r>
          </w:p>
          <w:p w14:paraId="2051CB20" w14:textId="636AA8AF" w:rsidR="00014A8C" w:rsidRDefault="00014A8C" w:rsidP="00C95A30">
            <w:pPr>
              <w:pStyle w:val="Tablesub-step"/>
              <w:numPr>
                <w:ilvl w:val="0"/>
                <w:numId w:val="15"/>
              </w:numPr>
            </w:pPr>
            <w:r>
              <w:t xml:space="preserve">Select </w:t>
            </w:r>
            <w:r>
              <w:rPr>
                <w:b/>
              </w:rPr>
              <w:t>Last property</w:t>
            </w:r>
            <w:r>
              <w:t xml:space="preserve"> for the insertion position.</w:t>
            </w:r>
          </w:p>
          <w:p w14:paraId="0DD63EC8" w14:textId="77777777" w:rsidR="00BD593A" w:rsidRDefault="00BD593A" w:rsidP="00BD593A">
            <w:pPr>
              <w:pStyle w:val="Tablesub-step"/>
              <w:numPr>
                <w:ilvl w:val="0"/>
                <w:numId w:val="0"/>
              </w:numPr>
              <w:ind w:left="360"/>
            </w:pPr>
          </w:p>
          <w:p w14:paraId="7CEA45D1" w14:textId="0D703F40" w:rsidR="00014A8C" w:rsidRDefault="00014A8C" w:rsidP="00014A8C">
            <w:r>
              <w:rPr>
                <w:noProof/>
              </w:rPr>
              <w:drawing>
                <wp:inline distT="0" distB="0" distL="0" distR="0" wp14:anchorId="1F8514ED" wp14:editId="6A6CF12F">
                  <wp:extent cx="3916407" cy="2080591"/>
                  <wp:effectExtent l="19050" t="19050" r="27305" b="152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rcRect/>
                          <a:stretch>
                            <a:fillRect/>
                          </a:stretch>
                        </pic:blipFill>
                        <pic:spPr>
                          <a:xfrm>
                            <a:off x="0" y="0"/>
                            <a:ext cx="3936691" cy="2091367"/>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2637288F" w14:textId="77777777" w:rsidR="005061F6" w:rsidRDefault="005061F6" w:rsidP="00014A8C"/>
          <w:p w14:paraId="42854FCC" w14:textId="77777777" w:rsidR="00014A8C" w:rsidRDefault="00014A8C" w:rsidP="00C95A30">
            <w:pPr>
              <w:pStyle w:val="Tablesub-step"/>
              <w:numPr>
                <w:ilvl w:val="0"/>
                <w:numId w:val="15"/>
              </w:numPr>
            </w:pPr>
            <w:r>
              <w:t xml:space="preserve">Click </w:t>
            </w:r>
            <w:r w:rsidRPr="006A6586">
              <w:rPr>
                <w:b/>
              </w:rPr>
              <w:t>Generate</w:t>
            </w:r>
            <w:r>
              <w:t>.</w:t>
            </w:r>
          </w:p>
          <w:p w14:paraId="0F531C1B" w14:textId="77777777" w:rsidR="00014A8C" w:rsidRDefault="00014A8C" w:rsidP="00014A8C">
            <w:pPr>
              <w:pStyle w:val="Tablesub-step"/>
              <w:numPr>
                <w:ilvl w:val="0"/>
                <w:numId w:val="0"/>
              </w:numPr>
              <w:ind w:left="360"/>
            </w:pPr>
            <w:r>
              <w:t>Repeat these steps for the definition of the remaining properties, making sure you select the correct type for each property.</w:t>
            </w:r>
          </w:p>
          <w:p w14:paraId="5E08C907" w14:textId="77777777" w:rsidR="005061F6" w:rsidRDefault="005061F6" w:rsidP="00014A8C">
            <w:pPr>
              <w:pStyle w:val="Tablesub-step"/>
              <w:numPr>
                <w:ilvl w:val="0"/>
                <w:numId w:val="0"/>
              </w:numPr>
            </w:pPr>
          </w:p>
          <w:p w14:paraId="0269E6DE" w14:textId="3F336FB3" w:rsidR="00014A8C" w:rsidRDefault="00014A8C" w:rsidP="00014A8C">
            <w:pPr>
              <w:pStyle w:val="Tablesub-step"/>
              <w:numPr>
                <w:ilvl w:val="0"/>
                <w:numId w:val="0"/>
              </w:numPr>
            </w:pPr>
            <w:r>
              <w:t>The generated code (without comments) should appear as follows:</w:t>
            </w:r>
          </w:p>
          <w:p w14:paraId="33510BB5" w14:textId="77777777" w:rsidR="005061F6" w:rsidRDefault="005061F6" w:rsidP="00014A8C">
            <w:pPr>
              <w:pStyle w:val="Tablesub-step"/>
              <w:numPr>
                <w:ilvl w:val="0"/>
                <w:numId w:val="0"/>
              </w:numPr>
            </w:pPr>
          </w:p>
          <w:p w14:paraId="33CA88D3" w14:textId="77777777" w:rsidR="00014A8C" w:rsidRPr="00321678" w:rsidRDefault="00014A8C" w:rsidP="00014A8C">
            <w:pPr>
              <w:pStyle w:val="BlockCode"/>
              <w:ind w:left="0" w:right="86"/>
              <w:rPr>
                <w:rFonts w:cs="Courier New"/>
                <w:szCs w:val="20"/>
              </w:rPr>
            </w:pPr>
            <w:r w:rsidRPr="00321678">
              <w:rPr>
                <w:rFonts w:cs="Courier New"/>
                <w:color w:val="7F0055"/>
                <w:szCs w:val="20"/>
              </w:rPr>
              <w:t>define</w:t>
            </w:r>
            <w:r w:rsidRPr="00321678">
              <w:rPr>
                <w:rFonts w:cs="Courier New"/>
                <w:color w:val="000000"/>
                <w:szCs w:val="20"/>
              </w:rPr>
              <w:t xml:space="preserve"> </w:t>
            </w:r>
            <w:r w:rsidRPr="00321678">
              <w:rPr>
                <w:rFonts w:cs="Courier New"/>
                <w:color w:val="7F0055"/>
                <w:szCs w:val="20"/>
              </w:rPr>
              <w:t>public</w:t>
            </w:r>
            <w:r w:rsidRPr="00321678">
              <w:rPr>
                <w:rFonts w:cs="Courier New"/>
                <w:color w:val="000000"/>
                <w:szCs w:val="20"/>
              </w:rPr>
              <w:t xml:space="preserve"> </w:t>
            </w:r>
            <w:r w:rsidRPr="00321678">
              <w:rPr>
                <w:rFonts w:cs="Courier New"/>
                <w:color w:val="7F0055"/>
                <w:szCs w:val="20"/>
              </w:rPr>
              <w:t>property</w:t>
            </w:r>
            <w:r w:rsidRPr="00321678">
              <w:rPr>
                <w:rFonts w:cs="Courier New"/>
                <w:color w:val="000000"/>
                <w:szCs w:val="20"/>
              </w:rPr>
              <w:t xml:space="preserve"> FirstName </w:t>
            </w:r>
            <w:r w:rsidRPr="00321678">
              <w:rPr>
                <w:rFonts w:cs="Courier New"/>
                <w:color w:val="7F0055"/>
                <w:szCs w:val="20"/>
              </w:rPr>
              <w:t>as</w:t>
            </w:r>
            <w:r w:rsidRPr="00321678">
              <w:rPr>
                <w:rFonts w:cs="Courier New"/>
                <w:color w:val="000000"/>
                <w:szCs w:val="20"/>
              </w:rPr>
              <w:t xml:space="preserve"> </w:t>
            </w:r>
            <w:r w:rsidRPr="00321678">
              <w:rPr>
                <w:rFonts w:cs="Courier New"/>
                <w:color w:val="FF0000"/>
                <w:szCs w:val="20"/>
              </w:rPr>
              <w:t>character</w:t>
            </w:r>
            <w:r w:rsidRPr="00321678">
              <w:rPr>
                <w:rFonts w:cs="Courier New"/>
                <w:color w:val="000000"/>
                <w:szCs w:val="20"/>
              </w:rPr>
              <w:t xml:space="preserve"> </w:t>
            </w:r>
            <w:r w:rsidRPr="00321678">
              <w:rPr>
                <w:rFonts w:cs="Courier New"/>
                <w:color w:val="7F0055"/>
                <w:szCs w:val="20"/>
              </w:rPr>
              <w:t>no-undo</w:t>
            </w:r>
            <w:r w:rsidRPr="00321678">
              <w:rPr>
                <w:rFonts w:cs="Courier New"/>
                <w:color w:val="000000"/>
                <w:szCs w:val="20"/>
              </w:rPr>
              <w:t xml:space="preserve"> </w:t>
            </w:r>
          </w:p>
          <w:p w14:paraId="7BEFC6A4" w14:textId="77777777" w:rsidR="00014A8C" w:rsidRPr="00321678" w:rsidRDefault="00014A8C" w:rsidP="00014A8C">
            <w:pPr>
              <w:pStyle w:val="BlockCode"/>
              <w:ind w:left="0" w:right="86"/>
              <w:rPr>
                <w:rFonts w:cs="Courier New"/>
                <w:szCs w:val="20"/>
              </w:rPr>
            </w:pPr>
            <w:r w:rsidRPr="00321678">
              <w:rPr>
                <w:rFonts w:cs="Courier New"/>
                <w:color w:val="000000"/>
                <w:szCs w:val="20"/>
              </w:rPr>
              <w:tab/>
            </w:r>
            <w:r w:rsidRPr="00321678">
              <w:rPr>
                <w:rFonts w:cs="Courier New"/>
                <w:color w:val="7F0055"/>
                <w:szCs w:val="20"/>
              </w:rPr>
              <w:t>get</w:t>
            </w:r>
            <w:r w:rsidRPr="00321678">
              <w:rPr>
                <w:rFonts w:cs="Courier New"/>
                <w:color w:val="000000"/>
                <w:szCs w:val="20"/>
              </w:rPr>
              <w:t>.</w:t>
            </w:r>
          </w:p>
          <w:p w14:paraId="38A47711" w14:textId="77777777" w:rsidR="00014A8C" w:rsidRPr="00321678" w:rsidRDefault="00014A8C" w:rsidP="00014A8C">
            <w:pPr>
              <w:pStyle w:val="BlockCode"/>
              <w:ind w:left="0" w:right="86"/>
              <w:rPr>
                <w:rFonts w:cs="Courier New"/>
                <w:szCs w:val="20"/>
              </w:rPr>
            </w:pPr>
            <w:r w:rsidRPr="00321678">
              <w:rPr>
                <w:rFonts w:cs="Courier New"/>
                <w:color w:val="000000"/>
                <w:szCs w:val="20"/>
              </w:rPr>
              <w:tab/>
            </w:r>
            <w:r w:rsidRPr="00321678">
              <w:rPr>
                <w:rFonts w:cs="Courier New"/>
                <w:color w:val="7F0055"/>
                <w:szCs w:val="20"/>
              </w:rPr>
              <w:t>private</w:t>
            </w:r>
            <w:r w:rsidRPr="00321678">
              <w:rPr>
                <w:rFonts w:cs="Courier New"/>
                <w:color w:val="000000"/>
                <w:szCs w:val="20"/>
              </w:rPr>
              <w:t xml:space="preserve"> </w:t>
            </w:r>
            <w:r w:rsidRPr="00321678">
              <w:rPr>
                <w:rFonts w:cs="Courier New"/>
                <w:color w:val="7F0055"/>
                <w:szCs w:val="20"/>
              </w:rPr>
              <w:t>set</w:t>
            </w:r>
            <w:r w:rsidRPr="00321678">
              <w:rPr>
                <w:rFonts w:cs="Courier New"/>
                <w:color w:val="000000"/>
                <w:szCs w:val="20"/>
              </w:rPr>
              <w:t xml:space="preserve">. </w:t>
            </w:r>
          </w:p>
          <w:p w14:paraId="187899D3" w14:textId="77777777" w:rsidR="00014A8C" w:rsidRPr="00321678" w:rsidRDefault="00014A8C" w:rsidP="00014A8C">
            <w:pPr>
              <w:pStyle w:val="BlockCode"/>
              <w:ind w:left="0" w:right="86"/>
              <w:rPr>
                <w:rFonts w:cs="Courier New"/>
                <w:szCs w:val="20"/>
              </w:rPr>
            </w:pPr>
            <w:r w:rsidRPr="00321678">
              <w:rPr>
                <w:rFonts w:cs="Courier New"/>
                <w:color w:val="7F0055"/>
                <w:szCs w:val="20"/>
              </w:rPr>
              <w:t>define</w:t>
            </w:r>
            <w:r w:rsidRPr="00321678">
              <w:rPr>
                <w:rFonts w:cs="Courier New"/>
                <w:color w:val="000000"/>
                <w:szCs w:val="20"/>
              </w:rPr>
              <w:t xml:space="preserve"> </w:t>
            </w:r>
            <w:r w:rsidRPr="00321678">
              <w:rPr>
                <w:rFonts w:cs="Courier New"/>
                <w:color w:val="7F0055"/>
                <w:szCs w:val="20"/>
              </w:rPr>
              <w:t>public</w:t>
            </w:r>
            <w:r w:rsidRPr="00321678">
              <w:rPr>
                <w:rFonts w:cs="Courier New"/>
                <w:color w:val="000000"/>
                <w:szCs w:val="20"/>
              </w:rPr>
              <w:t xml:space="preserve"> </w:t>
            </w:r>
            <w:r w:rsidRPr="00321678">
              <w:rPr>
                <w:rFonts w:cs="Courier New"/>
                <w:color w:val="7F0055"/>
                <w:szCs w:val="20"/>
              </w:rPr>
              <w:t>property</w:t>
            </w:r>
            <w:r w:rsidRPr="00321678">
              <w:rPr>
                <w:rFonts w:cs="Courier New"/>
                <w:color w:val="000000"/>
                <w:szCs w:val="20"/>
              </w:rPr>
              <w:t xml:space="preserve"> LastName </w:t>
            </w:r>
            <w:r w:rsidRPr="00321678">
              <w:rPr>
                <w:rFonts w:cs="Courier New"/>
                <w:color w:val="7F0055"/>
                <w:szCs w:val="20"/>
              </w:rPr>
              <w:t>as</w:t>
            </w:r>
            <w:r w:rsidRPr="00321678">
              <w:rPr>
                <w:rFonts w:cs="Courier New"/>
                <w:color w:val="000000"/>
                <w:szCs w:val="20"/>
              </w:rPr>
              <w:t xml:space="preserve"> </w:t>
            </w:r>
            <w:r w:rsidRPr="00321678">
              <w:rPr>
                <w:rFonts w:cs="Courier New"/>
                <w:color w:val="FF0000"/>
                <w:szCs w:val="20"/>
              </w:rPr>
              <w:t>character</w:t>
            </w:r>
            <w:r w:rsidRPr="00321678">
              <w:rPr>
                <w:rFonts w:cs="Courier New"/>
                <w:color w:val="000000"/>
                <w:szCs w:val="20"/>
              </w:rPr>
              <w:t xml:space="preserve"> </w:t>
            </w:r>
            <w:r w:rsidRPr="00321678">
              <w:rPr>
                <w:rFonts w:cs="Courier New"/>
                <w:color w:val="7F0055"/>
                <w:szCs w:val="20"/>
              </w:rPr>
              <w:t>no-undo</w:t>
            </w:r>
            <w:r w:rsidRPr="00321678">
              <w:rPr>
                <w:rFonts w:cs="Courier New"/>
                <w:color w:val="000000"/>
                <w:szCs w:val="20"/>
              </w:rPr>
              <w:t xml:space="preserve"> </w:t>
            </w:r>
          </w:p>
          <w:p w14:paraId="65B1F48A" w14:textId="77777777" w:rsidR="00014A8C" w:rsidRPr="00321678" w:rsidRDefault="00014A8C" w:rsidP="00014A8C">
            <w:pPr>
              <w:pStyle w:val="BlockCode"/>
              <w:ind w:left="0" w:right="86"/>
              <w:rPr>
                <w:rFonts w:cs="Courier New"/>
                <w:szCs w:val="20"/>
              </w:rPr>
            </w:pPr>
            <w:r w:rsidRPr="00321678">
              <w:rPr>
                <w:rFonts w:cs="Courier New"/>
                <w:color w:val="000000"/>
                <w:szCs w:val="20"/>
              </w:rPr>
              <w:t xml:space="preserve">    </w:t>
            </w:r>
            <w:r w:rsidRPr="00321678">
              <w:rPr>
                <w:rFonts w:cs="Courier New"/>
                <w:color w:val="7F0055"/>
                <w:szCs w:val="20"/>
              </w:rPr>
              <w:t>get</w:t>
            </w:r>
            <w:r w:rsidRPr="00321678">
              <w:rPr>
                <w:rFonts w:cs="Courier New"/>
                <w:color w:val="000000"/>
                <w:szCs w:val="20"/>
              </w:rPr>
              <w:t>.</w:t>
            </w:r>
          </w:p>
          <w:p w14:paraId="76FF3782" w14:textId="77777777" w:rsidR="00014A8C" w:rsidRPr="00321678" w:rsidRDefault="00014A8C" w:rsidP="00014A8C">
            <w:pPr>
              <w:pStyle w:val="BlockCode"/>
              <w:ind w:left="0" w:right="86"/>
              <w:rPr>
                <w:rFonts w:cs="Courier New"/>
                <w:szCs w:val="20"/>
              </w:rPr>
            </w:pPr>
            <w:r w:rsidRPr="00321678">
              <w:rPr>
                <w:rFonts w:cs="Courier New"/>
                <w:color w:val="000000"/>
                <w:szCs w:val="20"/>
              </w:rPr>
              <w:t xml:space="preserve">    </w:t>
            </w:r>
            <w:r w:rsidRPr="00321678">
              <w:rPr>
                <w:rFonts w:cs="Courier New"/>
                <w:color w:val="7F0055"/>
                <w:szCs w:val="20"/>
              </w:rPr>
              <w:t>private</w:t>
            </w:r>
            <w:r w:rsidRPr="00321678">
              <w:rPr>
                <w:rFonts w:cs="Courier New"/>
                <w:color w:val="000000"/>
                <w:szCs w:val="20"/>
              </w:rPr>
              <w:t xml:space="preserve"> </w:t>
            </w:r>
            <w:r w:rsidRPr="00321678">
              <w:rPr>
                <w:rFonts w:cs="Courier New"/>
                <w:color w:val="7F0055"/>
                <w:szCs w:val="20"/>
              </w:rPr>
              <w:t>set</w:t>
            </w:r>
            <w:r w:rsidRPr="00321678">
              <w:rPr>
                <w:rFonts w:cs="Courier New"/>
                <w:color w:val="000000"/>
                <w:szCs w:val="20"/>
              </w:rPr>
              <w:t>.</w:t>
            </w:r>
          </w:p>
          <w:p w14:paraId="38016D37" w14:textId="77777777" w:rsidR="00014A8C" w:rsidRPr="00321678" w:rsidRDefault="00014A8C" w:rsidP="00014A8C">
            <w:pPr>
              <w:pStyle w:val="BlockCode"/>
              <w:ind w:left="0" w:right="86"/>
              <w:rPr>
                <w:rFonts w:cs="Courier New"/>
                <w:szCs w:val="20"/>
              </w:rPr>
            </w:pPr>
            <w:r w:rsidRPr="00321678">
              <w:rPr>
                <w:rFonts w:cs="Courier New"/>
                <w:color w:val="000000"/>
                <w:szCs w:val="20"/>
              </w:rPr>
              <w:t xml:space="preserve">    </w:t>
            </w:r>
          </w:p>
          <w:p w14:paraId="29C79B8B" w14:textId="77777777" w:rsidR="00014A8C" w:rsidRPr="00321678" w:rsidRDefault="00014A8C" w:rsidP="00014A8C">
            <w:pPr>
              <w:pStyle w:val="BlockCode"/>
              <w:ind w:left="0" w:right="86"/>
              <w:rPr>
                <w:rFonts w:cs="Courier New"/>
                <w:szCs w:val="20"/>
              </w:rPr>
            </w:pPr>
            <w:r w:rsidRPr="00321678">
              <w:rPr>
                <w:rFonts w:cs="Courier New"/>
                <w:color w:val="7F0055"/>
                <w:szCs w:val="20"/>
              </w:rPr>
              <w:t>define</w:t>
            </w:r>
            <w:r w:rsidRPr="00321678">
              <w:rPr>
                <w:rFonts w:cs="Courier New"/>
                <w:color w:val="000000"/>
                <w:szCs w:val="20"/>
              </w:rPr>
              <w:t xml:space="preserve"> </w:t>
            </w:r>
            <w:r w:rsidRPr="00321678">
              <w:rPr>
                <w:rFonts w:cs="Courier New"/>
                <w:color w:val="7F0055"/>
                <w:szCs w:val="20"/>
              </w:rPr>
              <w:t>public</w:t>
            </w:r>
            <w:r w:rsidRPr="00321678">
              <w:rPr>
                <w:rFonts w:cs="Courier New"/>
                <w:color w:val="000000"/>
                <w:szCs w:val="20"/>
              </w:rPr>
              <w:t xml:space="preserve"> </w:t>
            </w:r>
            <w:r w:rsidRPr="00321678">
              <w:rPr>
                <w:rFonts w:cs="Courier New"/>
                <w:color w:val="7F0055"/>
                <w:szCs w:val="20"/>
              </w:rPr>
              <w:t>property</w:t>
            </w:r>
            <w:r w:rsidRPr="00321678">
              <w:rPr>
                <w:rFonts w:cs="Courier New"/>
                <w:color w:val="000000"/>
                <w:szCs w:val="20"/>
              </w:rPr>
              <w:t xml:space="preserve"> JobTitle </w:t>
            </w:r>
            <w:r w:rsidRPr="00321678">
              <w:rPr>
                <w:rFonts w:cs="Courier New"/>
                <w:color w:val="7F0055"/>
                <w:szCs w:val="20"/>
              </w:rPr>
              <w:t>as</w:t>
            </w:r>
            <w:r w:rsidRPr="00321678">
              <w:rPr>
                <w:rFonts w:cs="Courier New"/>
                <w:color w:val="000000"/>
                <w:szCs w:val="20"/>
              </w:rPr>
              <w:t xml:space="preserve"> </w:t>
            </w:r>
            <w:r w:rsidRPr="00321678">
              <w:rPr>
                <w:rFonts w:cs="Courier New"/>
                <w:color w:val="FF0000"/>
                <w:szCs w:val="20"/>
              </w:rPr>
              <w:t>character</w:t>
            </w:r>
            <w:r w:rsidRPr="00321678">
              <w:rPr>
                <w:rFonts w:cs="Courier New"/>
                <w:color w:val="000000"/>
                <w:szCs w:val="20"/>
              </w:rPr>
              <w:t xml:space="preserve"> </w:t>
            </w:r>
            <w:r w:rsidRPr="00321678">
              <w:rPr>
                <w:rFonts w:cs="Courier New"/>
                <w:color w:val="7F0055"/>
                <w:szCs w:val="20"/>
              </w:rPr>
              <w:t>no-undo</w:t>
            </w:r>
            <w:r w:rsidRPr="00321678">
              <w:rPr>
                <w:rFonts w:cs="Courier New"/>
                <w:color w:val="000000"/>
                <w:szCs w:val="20"/>
              </w:rPr>
              <w:t xml:space="preserve"> </w:t>
            </w:r>
          </w:p>
          <w:p w14:paraId="69A6DEB0" w14:textId="77777777" w:rsidR="00014A8C" w:rsidRPr="00321678" w:rsidRDefault="00014A8C" w:rsidP="00014A8C">
            <w:pPr>
              <w:pStyle w:val="BlockCode"/>
              <w:ind w:left="0" w:right="86"/>
              <w:rPr>
                <w:rFonts w:cs="Courier New"/>
                <w:szCs w:val="20"/>
              </w:rPr>
            </w:pPr>
            <w:r w:rsidRPr="00321678">
              <w:rPr>
                <w:rFonts w:cs="Courier New"/>
                <w:color w:val="000000"/>
                <w:szCs w:val="20"/>
              </w:rPr>
              <w:lastRenderedPageBreak/>
              <w:tab/>
            </w:r>
            <w:r w:rsidRPr="00321678">
              <w:rPr>
                <w:rFonts w:cs="Courier New"/>
                <w:color w:val="7F0055"/>
                <w:szCs w:val="20"/>
              </w:rPr>
              <w:t>get</w:t>
            </w:r>
            <w:r w:rsidRPr="00321678">
              <w:rPr>
                <w:rFonts w:cs="Courier New"/>
                <w:color w:val="000000"/>
                <w:szCs w:val="20"/>
              </w:rPr>
              <w:t>.</w:t>
            </w:r>
          </w:p>
          <w:p w14:paraId="41B9F2CF" w14:textId="77777777" w:rsidR="00014A8C" w:rsidRPr="00321678" w:rsidRDefault="00014A8C" w:rsidP="00014A8C">
            <w:pPr>
              <w:pStyle w:val="BlockCode"/>
              <w:ind w:left="0" w:right="86"/>
              <w:rPr>
                <w:rFonts w:cs="Courier New"/>
                <w:szCs w:val="20"/>
              </w:rPr>
            </w:pPr>
            <w:r w:rsidRPr="00321678">
              <w:rPr>
                <w:rFonts w:cs="Courier New"/>
                <w:color w:val="000000"/>
                <w:szCs w:val="20"/>
              </w:rPr>
              <w:tab/>
            </w:r>
            <w:r w:rsidRPr="00321678">
              <w:rPr>
                <w:rFonts w:cs="Courier New"/>
                <w:color w:val="7F0055"/>
                <w:szCs w:val="20"/>
              </w:rPr>
              <w:t>private</w:t>
            </w:r>
            <w:r w:rsidRPr="00321678">
              <w:rPr>
                <w:rFonts w:cs="Courier New"/>
                <w:color w:val="000000"/>
                <w:szCs w:val="20"/>
              </w:rPr>
              <w:t xml:space="preserve"> </w:t>
            </w:r>
            <w:r w:rsidRPr="00321678">
              <w:rPr>
                <w:rFonts w:cs="Courier New"/>
                <w:color w:val="7F0055"/>
                <w:szCs w:val="20"/>
              </w:rPr>
              <w:t>set</w:t>
            </w:r>
            <w:r w:rsidRPr="00321678">
              <w:rPr>
                <w:rFonts w:cs="Courier New"/>
                <w:color w:val="000000"/>
                <w:szCs w:val="20"/>
              </w:rPr>
              <w:t xml:space="preserve">.  </w:t>
            </w:r>
          </w:p>
          <w:p w14:paraId="15A4C61E" w14:textId="77777777" w:rsidR="00014A8C" w:rsidRPr="00321678" w:rsidRDefault="00014A8C" w:rsidP="00014A8C">
            <w:pPr>
              <w:pStyle w:val="BlockCode"/>
              <w:ind w:left="0" w:right="86"/>
              <w:rPr>
                <w:rFonts w:cs="Courier New"/>
                <w:szCs w:val="20"/>
              </w:rPr>
            </w:pPr>
            <w:r w:rsidRPr="00321678">
              <w:rPr>
                <w:rFonts w:cs="Courier New"/>
                <w:color w:val="7F0055"/>
                <w:szCs w:val="20"/>
              </w:rPr>
              <w:t>define</w:t>
            </w:r>
            <w:r w:rsidRPr="00321678">
              <w:rPr>
                <w:rFonts w:cs="Courier New"/>
                <w:color w:val="000000"/>
                <w:szCs w:val="20"/>
              </w:rPr>
              <w:t xml:space="preserve"> </w:t>
            </w:r>
            <w:r w:rsidRPr="00321678">
              <w:rPr>
                <w:rFonts w:cs="Courier New"/>
                <w:color w:val="7F0055"/>
                <w:szCs w:val="20"/>
              </w:rPr>
              <w:t>public</w:t>
            </w:r>
            <w:r w:rsidRPr="00321678">
              <w:rPr>
                <w:rFonts w:cs="Courier New"/>
                <w:color w:val="000000"/>
                <w:szCs w:val="20"/>
              </w:rPr>
              <w:t xml:space="preserve"> </w:t>
            </w:r>
            <w:r w:rsidRPr="00321678">
              <w:rPr>
                <w:rFonts w:cs="Courier New"/>
                <w:color w:val="7F0055"/>
                <w:szCs w:val="20"/>
              </w:rPr>
              <w:t>property</w:t>
            </w:r>
            <w:r w:rsidRPr="00321678">
              <w:rPr>
                <w:rFonts w:cs="Courier New"/>
                <w:color w:val="000000"/>
                <w:szCs w:val="20"/>
              </w:rPr>
              <w:t xml:space="preserve"> EmpNum </w:t>
            </w:r>
            <w:r w:rsidRPr="00321678">
              <w:rPr>
                <w:rFonts w:cs="Courier New"/>
                <w:color w:val="7F0055"/>
                <w:szCs w:val="20"/>
              </w:rPr>
              <w:t>as</w:t>
            </w:r>
            <w:r w:rsidRPr="00321678">
              <w:rPr>
                <w:rFonts w:cs="Courier New"/>
                <w:color w:val="000000"/>
                <w:szCs w:val="20"/>
              </w:rPr>
              <w:t xml:space="preserve"> </w:t>
            </w:r>
            <w:r w:rsidRPr="00321678">
              <w:rPr>
                <w:rFonts w:cs="Courier New"/>
                <w:color w:val="FF0000"/>
                <w:szCs w:val="20"/>
              </w:rPr>
              <w:t>integer</w:t>
            </w:r>
            <w:r w:rsidRPr="00321678">
              <w:rPr>
                <w:rFonts w:cs="Courier New"/>
                <w:color w:val="000000"/>
                <w:szCs w:val="20"/>
              </w:rPr>
              <w:t xml:space="preserve"> </w:t>
            </w:r>
            <w:r w:rsidRPr="00321678">
              <w:rPr>
                <w:rFonts w:cs="Courier New"/>
                <w:color w:val="7F0055"/>
                <w:szCs w:val="20"/>
              </w:rPr>
              <w:t>no-undo</w:t>
            </w:r>
            <w:r w:rsidRPr="00321678">
              <w:rPr>
                <w:rFonts w:cs="Courier New"/>
                <w:color w:val="000000"/>
                <w:szCs w:val="20"/>
              </w:rPr>
              <w:t xml:space="preserve"> </w:t>
            </w:r>
          </w:p>
          <w:p w14:paraId="6D513B59" w14:textId="77777777" w:rsidR="00014A8C" w:rsidRPr="00321678" w:rsidRDefault="00014A8C" w:rsidP="00014A8C">
            <w:pPr>
              <w:pStyle w:val="BlockCode"/>
              <w:ind w:left="0" w:right="86"/>
              <w:rPr>
                <w:rFonts w:cs="Courier New"/>
                <w:szCs w:val="20"/>
              </w:rPr>
            </w:pPr>
            <w:r w:rsidRPr="00321678">
              <w:rPr>
                <w:rFonts w:cs="Courier New"/>
                <w:color w:val="000000"/>
                <w:szCs w:val="20"/>
              </w:rPr>
              <w:t xml:space="preserve">    </w:t>
            </w:r>
            <w:r w:rsidRPr="00321678">
              <w:rPr>
                <w:rFonts w:cs="Courier New"/>
                <w:color w:val="7F0055"/>
                <w:szCs w:val="20"/>
              </w:rPr>
              <w:t>get</w:t>
            </w:r>
            <w:r w:rsidRPr="00321678">
              <w:rPr>
                <w:rFonts w:cs="Courier New"/>
                <w:color w:val="000000"/>
                <w:szCs w:val="20"/>
              </w:rPr>
              <w:t>.</w:t>
            </w:r>
          </w:p>
          <w:p w14:paraId="605EA5FD" w14:textId="77777777" w:rsidR="00014A8C" w:rsidRPr="00321678" w:rsidRDefault="00014A8C" w:rsidP="00014A8C">
            <w:pPr>
              <w:pStyle w:val="BlockCode"/>
              <w:ind w:left="0" w:right="86"/>
              <w:rPr>
                <w:rFonts w:cs="Courier New"/>
                <w:szCs w:val="20"/>
              </w:rPr>
            </w:pPr>
            <w:r w:rsidRPr="00321678">
              <w:rPr>
                <w:rFonts w:cs="Courier New"/>
                <w:color w:val="000000"/>
                <w:szCs w:val="20"/>
              </w:rPr>
              <w:t xml:space="preserve">   </w:t>
            </w:r>
            <w:r w:rsidRPr="00321678">
              <w:rPr>
                <w:rFonts w:cs="Courier New"/>
                <w:color w:val="7F0055"/>
                <w:szCs w:val="20"/>
              </w:rPr>
              <w:t>private</w:t>
            </w:r>
            <w:r w:rsidRPr="00321678">
              <w:rPr>
                <w:rFonts w:cs="Courier New"/>
                <w:color w:val="000000"/>
                <w:szCs w:val="20"/>
              </w:rPr>
              <w:t xml:space="preserve"> </w:t>
            </w:r>
            <w:r w:rsidRPr="00321678">
              <w:rPr>
                <w:rFonts w:cs="Courier New"/>
                <w:color w:val="7F0055"/>
                <w:szCs w:val="20"/>
              </w:rPr>
              <w:t>set</w:t>
            </w:r>
            <w:r w:rsidRPr="00321678">
              <w:rPr>
                <w:rFonts w:cs="Courier New"/>
                <w:color w:val="000000"/>
                <w:szCs w:val="20"/>
              </w:rPr>
              <w:t>.</w:t>
            </w:r>
          </w:p>
          <w:p w14:paraId="2A12C10A" w14:textId="77777777" w:rsidR="00014A8C" w:rsidRPr="00321678" w:rsidRDefault="00014A8C" w:rsidP="00014A8C">
            <w:pPr>
              <w:pStyle w:val="BlockCode"/>
              <w:ind w:left="0" w:right="86"/>
              <w:rPr>
                <w:rFonts w:cs="Courier New"/>
                <w:szCs w:val="20"/>
              </w:rPr>
            </w:pPr>
            <w:r w:rsidRPr="00321678">
              <w:rPr>
                <w:rFonts w:cs="Courier New"/>
                <w:color w:val="000000"/>
                <w:szCs w:val="20"/>
              </w:rPr>
              <w:t xml:space="preserve">    </w:t>
            </w:r>
          </w:p>
          <w:p w14:paraId="2C846637" w14:textId="77777777" w:rsidR="00014A8C" w:rsidRPr="00321678" w:rsidRDefault="00014A8C" w:rsidP="00014A8C">
            <w:pPr>
              <w:pStyle w:val="BlockCode"/>
              <w:ind w:left="0" w:right="86"/>
              <w:rPr>
                <w:rFonts w:cs="Courier New"/>
                <w:szCs w:val="20"/>
              </w:rPr>
            </w:pPr>
            <w:r w:rsidRPr="00321678">
              <w:rPr>
                <w:rFonts w:cs="Courier New"/>
                <w:color w:val="7F0055"/>
                <w:szCs w:val="20"/>
              </w:rPr>
              <w:t>define</w:t>
            </w:r>
            <w:r w:rsidRPr="00321678">
              <w:rPr>
                <w:rFonts w:cs="Courier New"/>
                <w:color w:val="000000"/>
                <w:szCs w:val="20"/>
              </w:rPr>
              <w:t xml:space="preserve"> </w:t>
            </w:r>
            <w:r w:rsidRPr="00321678">
              <w:rPr>
                <w:rFonts w:cs="Courier New"/>
                <w:color w:val="7F0055"/>
                <w:szCs w:val="20"/>
              </w:rPr>
              <w:t>public</w:t>
            </w:r>
            <w:r w:rsidRPr="00321678">
              <w:rPr>
                <w:rFonts w:cs="Courier New"/>
                <w:color w:val="000000"/>
                <w:szCs w:val="20"/>
              </w:rPr>
              <w:t xml:space="preserve"> </w:t>
            </w:r>
            <w:r w:rsidRPr="00321678">
              <w:rPr>
                <w:rFonts w:cs="Courier New"/>
                <w:color w:val="7F0055"/>
                <w:szCs w:val="20"/>
              </w:rPr>
              <w:t>property</w:t>
            </w:r>
            <w:r w:rsidRPr="00321678">
              <w:rPr>
                <w:rFonts w:cs="Courier New"/>
                <w:color w:val="000000"/>
                <w:szCs w:val="20"/>
              </w:rPr>
              <w:t xml:space="preserve"> VacationHours </w:t>
            </w:r>
            <w:r w:rsidRPr="00321678">
              <w:rPr>
                <w:rFonts w:cs="Courier New"/>
                <w:color w:val="7F0055"/>
                <w:szCs w:val="20"/>
              </w:rPr>
              <w:t>as</w:t>
            </w:r>
            <w:r w:rsidRPr="00321678">
              <w:rPr>
                <w:rFonts w:cs="Courier New"/>
                <w:color w:val="000000"/>
                <w:szCs w:val="20"/>
              </w:rPr>
              <w:t xml:space="preserve"> </w:t>
            </w:r>
            <w:r w:rsidRPr="00321678">
              <w:rPr>
                <w:rFonts w:cs="Courier New"/>
                <w:color w:val="FF0000"/>
                <w:szCs w:val="20"/>
              </w:rPr>
              <w:t>integer</w:t>
            </w:r>
            <w:r w:rsidRPr="00321678">
              <w:rPr>
                <w:rFonts w:cs="Courier New"/>
                <w:color w:val="000000"/>
                <w:szCs w:val="20"/>
              </w:rPr>
              <w:t xml:space="preserve"> </w:t>
            </w:r>
            <w:r w:rsidRPr="00321678">
              <w:rPr>
                <w:rFonts w:cs="Courier New"/>
                <w:color w:val="7F0055"/>
                <w:szCs w:val="20"/>
              </w:rPr>
              <w:t>no-undo</w:t>
            </w:r>
            <w:r w:rsidRPr="00321678">
              <w:rPr>
                <w:rFonts w:cs="Courier New"/>
                <w:color w:val="000000"/>
                <w:szCs w:val="20"/>
              </w:rPr>
              <w:t xml:space="preserve"> </w:t>
            </w:r>
          </w:p>
          <w:p w14:paraId="6E520DB1" w14:textId="77777777" w:rsidR="00014A8C" w:rsidRPr="00321678" w:rsidRDefault="00014A8C" w:rsidP="00014A8C">
            <w:pPr>
              <w:pStyle w:val="BlockCode"/>
              <w:ind w:left="0" w:right="86"/>
              <w:rPr>
                <w:rFonts w:cs="Courier New"/>
                <w:szCs w:val="20"/>
              </w:rPr>
            </w:pPr>
            <w:r w:rsidRPr="00321678">
              <w:rPr>
                <w:rFonts w:cs="Courier New"/>
                <w:color w:val="000000"/>
                <w:szCs w:val="20"/>
              </w:rPr>
              <w:t xml:space="preserve">    </w:t>
            </w:r>
            <w:r w:rsidRPr="00321678">
              <w:rPr>
                <w:rFonts w:cs="Courier New"/>
                <w:color w:val="7F0055"/>
                <w:szCs w:val="20"/>
              </w:rPr>
              <w:t>get</w:t>
            </w:r>
            <w:r w:rsidRPr="00321678">
              <w:rPr>
                <w:rFonts w:cs="Courier New"/>
                <w:color w:val="000000"/>
                <w:szCs w:val="20"/>
              </w:rPr>
              <w:t>.</w:t>
            </w:r>
          </w:p>
          <w:p w14:paraId="5CE4249A" w14:textId="77777777" w:rsidR="00014A8C" w:rsidRDefault="00014A8C" w:rsidP="00014A8C">
            <w:pPr>
              <w:pStyle w:val="BlockCode"/>
              <w:ind w:left="0" w:right="86"/>
            </w:pPr>
            <w:r w:rsidRPr="00321678">
              <w:rPr>
                <w:rFonts w:cs="Courier New"/>
                <w:color w:val="000000"/>
                <w:szCs w:val="20"/>
              </w:rPr>
              <w:t xml:space="preserve">    </w:t>
            </w:r>
            <w:r w:rsidRPr="00321678">
              <w:rPr>
                <w:rFonts w:cs="Courier New"/>
                <w:color w:val="7F0055"/>
                <w:szCs w:val="20"/>
              </w:rPr>
              <w:t>private</w:t>
            </w:r>
            <w:r w:rsidRPr="00321678">
              <w:rPr>
                <w:rFonts w:cs="Courier New"/>
                <w:color w:val="000000"/>
                <w:szCs w:val="20"/>
              </w:rPr>
              <w:t xml:space="preserve"> </w:t>
            </w:r>
            <w:r w:rsidRPr="00321678">
              <w:rPr>
                <w:rFonts w:cs="Courier New"/>
                <w:color w:val="7F0055"/>
                <w:szCs w:val="20"/>
              </w:rPr>
              <w:t>set</w:t>
            </w:r>
            <w:r w:rsidRPr="00321678">
              <w:rPr>
                <w:rFonts w:cs="Courier New"/>
                <w:color w:val="000000"/>
                <w:szCs w:val="20"/>
              </w:rPr>
              <w:t>.</w:t>
            </w:r>
          </w:p>
        </w:tc>
      </w:tr>
      <w:tr w:rsidR="00014A8C" w14:paraId="4C019716" w14:textId="77777777" w:rsidTr="00014A8C">
        <w:tc>
          <w:tcPr>
            <w:tcW w:w="946" w:type="dxa"/>
          </w:tcPr>
          <w:p w14:paraId="096D276A" w14:textId="77777777" w:rsidR="00014A8C" w:rsidRDefault="00014A8C" w:rsidP="00C95A30">
            <w:pPr>
              <w:pStyle w:val="table-text"/>
              <w:numPr>
                <w:ilvl w:val="0"/>
                <w:numId w:val="20"/>
              </w:numPr>
            </w:pPr>
          </w:p>
        </w:tc>
        <w:tc>
          <w:tcPr>
            <w:tcW w:w="6494" w:type="dxa"/>
          </w:tcPr>
          <w:p w14:paraId="3B8DC854" w14:textId="77777777" w:rsidR="00014A8C" w:rsidRDefault="00014A8C" w:rsidP="00014A8C">
            <w:pPr>
              <w:pStyle w:val="table-text"/>
            </w:pPr>
            <w:r>
              <w:t xml:space="preserve">Define the </w:t>
            </w:r>
            <w:r w:rsidRPr="005344AB">
              <w:rPr>
                <w:i/>
              </w:rPr>
              <w:t>Address</w:t>
            </w:r>
            <w:r>
              <w:t xml:space="preserve"> property as </w:t>
            </w:r>
            <w:r w:rsidRPr="005344AB">
              <w:rPr>
                <w:i/>
              </w:rPr>
              <w:t>character</w:t>
            </w:r>
            <w:r>
              <w:t xml:space="preserve">. It will be </w:t>
            </w:r>
            <w:r w:rsidRPr="005344AB">
              <w:rPr>
                <w:i/>
              </w:rPr>
              <w:t>public</w:t>
            </w:r>
            <w:r>
              <w:t>.</w:t>
            </w:r>
          </w:p>
          <w:p w14:paraId="494B088B" w14:textId="77777777" w:rsidR="00014A8C" w:rsidRPr="00E820E1" w:rsidRDefault="00014A8C" w:rsidP="00C95A30">
            <w:pPr>
              <w:pStyle w:val="Tablesub-step"/>
              <w:numPr>
                <w:ilvl w:val="0"/>
                <w:numId w:val="106"/>
              </w:numPr>
            </w:pPr>
            <w:r w:rsidRPr="00E820E1">
              <w:t xml:space="preserve">In the editor, place the cursor </w:t>
            </w:r>
            <w:r>
              <w:t>anywhere in the source file</w:t>
            </w:r>
            <w:r w:rsidRPr="00E820E1">
              <w:t>.</w:t>
            </w:r>
          </w:p>
          <w:p w14:paraId="5E93A804" w14:textId="77777777" w:rsidR="00014A8C" w:rsidRDefault="00014A8C" w:rsidP="00C95A30">
            <w:pPr>
              <w:pStyle w:val="Tablesub-step"/>
              <w:numPr>
                <w:ilvl w:val="0"/>
                <w:numId w:val="15"/>
              </w:numPr>
            </w:pPr>
            <w:r>
              <w:t xml:space="preserve">Right-click and then select </w:t>
            </w:r>
            <w:r w:rsidRPr="006A6586">
              <w:rPr>
                <w:b/>
              </w:rPr>
              <w:t>Source</w:t>
            </w:r>
            <w:r>
              <w:t xml:space="preserve"> &gt; </w:t>
            </w:r>
            <w:r w:rsidRPr="006A6586">
              <w:rPr>
                <w:b/>
              </w:rPr>
              <w:t>Add Property</w:t>
            </w:r>
            <w:r>
              <w:t>. The Add Property wizard opens.</w:t>
            </w:r>
          </w:p>
          <w:p w14:paraId="61A19464" w14:textId="77777777" w:rsidR="00014A8C" w:rsidRDefault="00014A8C" w:rsidP="00C95A30">
            <w:pPr>
              <w:pStyle w:val="Tablesub-step"/>
              <w:numPr>
                <w:ilvl w:val="0"/>
                <w:numId w:val="15"/>
              </w:numPr>
            </w:pPr>
            <w:r>
              <w:t xml:space="preserve">Enter </w:t>
            </w:r>
            <w:r>
              <w:rPr>
                <w:b/>
              </w:rPr>
              <w:t>Address</w:t>
            </w:r>
            <w:r>
              <w:t xml:space="preserve"> for the Property name.</w:t>
            </w:r>
          </w:p>
          <w:p w14:paraId="0EC6B299" w14:textId="77777777" w:rsidR="00014A8C" w:rsidRDefault="00014A8C" w:rsidP="00C95A30">
            <w:pPr>
              <w:pStyle w:val="Tablesub-step"/>
              <w:numPr>
                <w:ilvl w:val="0"/>
                <w:numId w:val="15"/>
              </w:numPr>
            </w:pPr>
            <w:r>
              <w:t xml:space="preserve">Select the </w:t>
            </w:r>
            <w:r w:rsidRPr="006A6586">
              <w:rPr>
                <w:b/>
              </w:rPr>
              <w:t>CHARACTER</w:t>
            </w:r>
            <w:r>
              <w:t xml:space="preserve"> data type for the property from the drop-down list.</w:t>
            </w:r>
          </w:p>
          <w:p w14:paraId="77BE4B21" w14:textId="66A5AB9E" w:rsidR="00014A8C" w:rsidRDefault="00014A8C" w:rsidP="00C95A30">
            <w:pPr>
              <w:pStyle w:val="Tablesub-step"/>
              <w:numPr>
                <w:ilvl w:val="0"/>
                <w:numId w:val="15"/>
              </w:numPr>
            </w:pPr>
            <w:r>
              <w:t xml:space="preserve">Select </w:t>
            </w:r>
            <w:r>
              <w:rPr>
                <w:b/>
              </w:rPr>
              <w:t>Last property</w:t>
            </w:r>
            <w:r>
              <w:t xml:space="preserve"> for the insertion position.</w:t>
            </w:r>
          </w:p>
          <w:p w14:paraId="7CB5B658" w14:textId="77777777" w:rsidR="005061F6" w:rsidRDefault="005061F6" w:rsidP="005061F6">
            <w:pPr>
              <w:pStyle w:val="Tablesub-step"/>
              <w:numPr>
                <w:ilvl w:val="0"/>
                <w:numId w:val="0"/>
              </w:numPr>
              <w:ind w:left="360"/>
            </w:pPr>
          </w:p>
          <w:p w14:paraId="5A552FFE" w14:textId="48AB87A0" w:rsidR="00014A8C" w:rsidRDefault="00014A8C" w:rsidP="00014A8C">
            <w:r>
              <w:rPr>
                <w:noProof/>
              </w:rPr>
              <w:drawing>
                <wp:inline distT="0" distB="0" distL="0" distR="0" wp14:anchorId="0F81A309" wp14:editId="2DBE06CD">
                  <wp:extent cx="3891462" cy="2067340"/>
                  <wp:effectExtent l="19050" t="19050" r="13970" b="285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rcRect/>
                          <a:stretch>
                            <a:fillRect/>
                          </a:stretch>
                        </pic:blipFill>
                        <pic:spPr>
                          <a:xfrm>
                            <a:off x="0" y="0"/>
                            <a:ext cx="3904573" cy="207430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777EDD2A" w14:textId="77777777" w:rsidR="005061F6" w:rsidRDefault="005061F6" w:rsidP="00014A8C"/>
          <w:p w14:paraId="111EF89F" w14:textId="77777777" w:rsidR="00014A8C" w:rsidRDefault="00014A8C" w:rsidP="00C95A30">
            <w:pPr>
              <w:pStyle w:val="Tablesub-step"/>
              <w:numPr>
                <w:ilvl w:val="0"/>
                <w:numId w:val="15"/>
              </w:numPr>
            </w:pPr>
            <w:r>
              <w:t xml:space="preserve">Click </w:t>
            </w:r>
            <w:r w:rsidRPr="006A6586">
              <w:rPr>
                <w:b/>
              </w:rPr>
              <w:t>Generate</w:t>
            </w:r>
            <w:r>
              <w:t>.</w:t>
            </w:r>
          </w:p>
          <w:p w14:paraId="6C349AF7" w14:textId="77777777" w:rsidR="00014A8C" w:rsidRDefault="00014A8C" w:rsidP="00014A8C">
            <w:pPr>
              <w:pStyle w:val="Tablesub-step"/>
              <w:numPr>
                <w:ilvl w:val="0"/>
                <w:numId w:val="0"/>
              </w:numPr>
            </w:pPr>
          </w:p>
          <w:p w14:paraId="3929E034" w14:textId="3DB03FD6" w:rsidR="00014A8C" w:rsidRDefault="00014A8C" w:rsidP="00014A8C">
            <w:pPr>
              <w:pStyle w:val="Tablesub-step"/>
              <w:numPr>
                <w:ilvl w:val="0"/>
                <w:numId w:val="0"/>
              </w:numPr>
            </w:pPr>
            <w:r>
              <w:t>The generated code should appear as follows:</w:t>
            </w:r>
          </w:p>
          <w:p w14:paraId="2D8DBE53" w14:textId="77777777" w:rsidR="005061F6" w:rsidRDefault="005061F6" w:rsidP="00014A8C">
            <w:pPr>
              <w:pStyle w:val="Tablesub-step"/>
              <w:numPr>
                <w:ilvl w:val="0"/>
                <w:numId w:val="0"/>
              </w:numPr>
            </w:pPr>
          </w:p>
          <w:p w14:paraId="168B0914" w14:textId="77777777" w:rsidR="00014A8C" w:rsidRPr="009A624F" w:rsidRDefault="00014A8C" w:rsidP="00014A8C">
            <w:pPr>
              <w:pStyle w:val="BlockCode"/>
              <w:ind w:left="0" w:right="86"/>
              <w:rPr>
                <w:rFonts w:cs="Courier New"/>
                <w:szCs w:val="20"/>
              </w:rPr>
            </w:pPr>
            <w:r w:rsidRPr="009A624F">
              <w:rPr>
                <w:rFonts w:cs="Courier New"/>
                <w:color w:val="7F0055"/>
                <w:szCs w:val="20"/>
              </w:rPr>
              <w:t>define</w:t>
            </w:r>
            <w:r w:rsidRPr="009A624F">
              <w:rPr>
                <w:rFonts w:cs="Courier New"/>
                <w:color w:val="000000"/>
                <w:szCs w:val="20"/>
              </w:rPr>
              <w:t xml:space="preserve"> </w:t>
            </w:r>
            <w:r w:rsidRPr="009A624F">
              <w:rPr>
                <w:rFonts w:cs="Courier New"/>
                <w:color w:val="7F0055"/>
                <w:szCs w:val="20"/>
              </w:rPr>
              <w:t>public</w:t>
            </w:r>
            <w:r w:rsidRPr="009A624F">
              <w:rPr>
                <w:rFonts w:cs="Courier New"/>
                <w:color w:val="000000"/>
                <w:szCs w:val="20"/>
              </w:rPr>
              <w:t xml:space="preserve"> </w:t>
            </w:r>
            <w:r w:rsidRPr="009A624F">
              <w:rPr>
                <w:rFonts w:cs="Courier New"/>
                <w:color w:val="7F0055"/>
                <w:szCs w:val="20"/>
              </w:rPr>
              <w:t>property</w:t>
            </w:r>
            <w:r w:rsidRPr="009A624F">
              <w:rPr>
                <w:rFonts w:cs="Courier New"/>
                <w:color w:val="000000"/>
                <w:szCs w:val="20"/>
              </w:rPr>
              <w:t xml:space="preserve"> Address </w:t>
            </w:r>
            <w:r w:rsidRPr="009A624F">
              <w:rPr>
                <w:rFonts w:cs="Courier New"/>
                <w:color w:val="7F0055"/>
                <w:szCs w:val="20"/>
              </w:rPr>
              <w:t>as</w:t>
            </w:r>
            <w:r w:rsidRPr="009A624F">
              <w:rPr>
                <w:rFonts w:cs="Courier New"/>
                <w:color w:val="000000"/>
                <w:szCs w:val="20"/>
              </w:rPr>
              <w:t xml:space="preserve"> </w:t>
            </w:r>
            <w:r w:rsidRPr="009A624F">
              <w:rPr>
                <w:rFonts w:cs="Courier New"/>
                <w:color w:val="FF0000"/>
                <w:szCs w:val="20"/>
              </w:rPr>
              <w:t>character</w:t>
            </w:r>
            <w:r w:rsidRPr="009A624F">
              <w:rPr>
                <w:rFonts w:cs="Courier New"/>
                <w:color w:val="000000"/>
                <w:szCs w:val="20"/>
              </w:rPr>
              <w:t xml:space="preserve"> </w:t>
            </w:r>
            <w:r w:rsidRPr="009A624F">
              <w:rPr>
                <w:rFonts w:cs="Courier New"/>
                <w:color w:val="7F0055"/>
                <w:szCs w:val="20"/>
              </w:rPr>
              <w:t>no-undo</w:t>
            </w:r>
            <w:r w:rsidRPr="009A624F">
              <w:rPr>
                <w:rFonts w:cs="Courier New"/>
                <w:color w:val="000000"/>
                <w:szCs w:val="20"/>
              </w:rPr>
              <w:t xml:space="preserve"> </w:t>
            </w:r>
          </w:p>
          <w:p w14:paraId="6EE8041A" w14:textId="77777777" w:rsidR="00014A8C" w:rsidRPr="009A624F" w:rsidRDefault="00014A8C" w:rsidP="00014A8C">
            <w:pPr>
              <w:pStyle w:val="BlockCode"/>
              <w:ind w:left="0" w:right="86"/>
              <w:rPr>
                <w:rFonts w:cs="Courier New"/>
                <w:szCs w:val="20"/>
              </w:rPr>
            </w:pPr>
            <w:r>
              <w:rPr>
                <w:rFonts w:cs="Courier New"/>
                <w:color w:val="7F0055"/>
                <w:szCs w:val="20"/>
              </w:rPr>
              <w:t xml:space="preserve">  </w:t>
            </w:r>
            <w:r w:rsidRPr="009A624F">
              <w:rPr>
                <w:rFonts w:cs="Courier New"/>
                <w:color w:val="7F0055"/>
                <w:szCs w:val="20"/>
              </w:rPr>
              <w:t>get</w:t>
            </w:r>
            <w:r w:rsidRPr="009A624F">
              <w:rPr>
                <w:rFonts w:cs="Courier New"/>
                <w:color w:val="000000"/>
                <w:szCs w:val="20"/>
              </w:rPr>
              <w:t>.</w:t>
            </w:r>
          </w:p>
          <w:p w14:paraId="55F2505B" w14:textId="77777777" w:rsidR="00014A8C" w:rsidRPr="00FF7166" w:rsidRDefault="00014A8C" w:rsidP="00014A8C">
            <w:pPr>
              <w:pStyle w:val="BlockCode"/>
              <w:ind w:left="0" w:right="86"/>
              <w:rPr>
                <w:color w:val="FF0000"/>
              </w:rPr>
            </w:pPr>
            <w:r>
              <w:rPr>
                <w:rFonts w:cs="Courier New"/>
                <w:color w:val="000000"/>
                <w:szCs w:val="20"/>
              </w:rPr>
              <w:t xml:space="preserve">  </w:t>
            </w:r>
            <w:r w:rsidRPr="009A624F">
              <w:rPr>
                <w:rFonts w:cs="Courier New"/>
                <w:color w:val="7F0055"/>
                <w:szCs w:val="20"/>
              </w:rPr>
              <w:t>set</w:t>
            </w:r>
            <w:r w:rsidRPr="009A624F">
              <w:rPr>
                <w:rFonts w:cs="Courier New"/>
                <w:color w:val="000000"/>
                <w:szCs w:val="20"/>
              </w:rPr>
              <w:t>.</w:t>
            </w:r>
          </w:p>
        </w:tc>
      </w:tr>
      <w:tr w:rsidR="00014A8C" w14:paraId="5A7B51BD" w14:textId="77777777" w:rsidTr="00014A8C">
        <w:tc>
          <w:tcPr>
            <w:tcW w:w="946" w:type="dxa"/>
          </w:tcPr>
          <w:p w14:paraId="740E13A3" w14:textId="77777777" w:rsidR="00014A8C" w:rsidRDefault="00014A8C" w:rsidP="00C95A30">
            <w:pPr>
              <w:pStyle w:val="table-text"/>
              <w:numPr>
                <w:ilvl w:val="0"/>
                <w:numId w:val="20"/>
              </w:numPr>
            </w:pPr>
          </w:p>
        </w:tc>
        <w:tc>
          <w:tcPr>
            <w:tcW w:w="6494" w:type="dxa"/>
          </w:tcPr>
          <w:p w14:paraId="5B143C97" w14:textId="77777777" w:rsidR="00014A8C" w:rsidRDefault="00014A8C" w:rsidP="00014A8C">
            <w:pPr>
              <w:pStyle w:val="table-text"/>
            </w:pPr>
            <w:r>
              <w:t xml:space="preserve">Define the </w:t>
            </w:r>
            <w:r w:rsidRPr="005344AB">
              <w:rPr>
                <w:i/>
              </w:rPr>
              <w:t>PostalCode</w:t>
            </w:r>
            <w:r>
              <w:t xml:space="preserve"> property as </w:t>
            </w:r>
            <w:r w:rsidRPr="005344AB">
              <w:rPr>
                <w:i/>
              </w:rPr>
              <w:t>character</w:t>
            </w:r>
            <w:r>
              <w:t xml:space="preserve">. It will be </w:t>
            </w:r>
            <w:r w:rsidRPr="005344AB">
              <w:rPr>
                <w:i/>
              </w:rPr>
              <w:t>public</w:t>
            </w:r>
            <w:r>
              <w:t xml:space="preserve"> and will have an implementation for its setter.</w:t>
            </w:r>
          </w:p>
          <w:p w14:paraId="326547BF" w14:textId="77777777" w:rsidR="00014A8C" w:rsidRPr="00E820E1" w:rsidRDefault="00014A8C" w:rsidP="00C95A30">
            <w:pPr>
              <w:pStyle w:val="Tablesub-step"/>
              <w:numPr>
                <w:ilvl w:val="0"/>
                <w:numId w:val="107"/>
              </w:numPr>
            </w:pPr>
            <w:r w:rsidRPr="00E820E1">
              <w:t xml:space="preserve">In the editor, place the cursor </w:t>
            </w:r>
            <w:r>
              <w:t>anywhere in the source file</w:t>
            </w:r>
            <w:r w:rsidRPr="00E820E1">
              <w:t>.</w:t>
            </w:r>
          </w:p>
          <w:p w14:paraId="727E2A86" w14:textId="77777777" w:rsidR="00014A8C" w:rsidRDefault="00014A8C" w:rsidP="00C95A30">
            <w:pPr>
              <w:pStyle w:val="Tablesub-step"/>
              <w:numPr>
                <w:ilvl w:val="0"/>
                <w:numId w:val="15"/>
              </w:numPr>
            </w:pPr>
            <w:r>
              <w:t xml:space="preserve">Right-click and then select </w:t>
            </w:r>
            <w:r w:rsidRPr="006A6586">
              <w:rPr>
                <w:b/>
              </w:rPr>
              <w:t>Source</w:t>
            </w:r>
            <w:r>
              <w:t xml:space="preserve"> &gt; </w:t>
            </w:r>
            <w:r w:rsidRPr="006A6586">
              <w:rPr>
                <w:b/>
              </w:rPr>
              <w:t>Add Property</w:t>
            </w:r>
            <w:r>
              <w:t>. The Add Property wizard opens.</w:t>
            </w:r>
          </w:p>
          <w:p w14:paraId="6D324319" w14:textId="77777777" w:rsidR="00014A8C" w:rsidRDefault="00014A8C" w:rsidP="00C95A30">
            <w:pPr>
              <w:pStyle w:val="Tablesub-step"/>
              <w:numPr>
                <w:ilvl w:val="0"/>
                <w:numId w:val="15"/>
              </w:numPr>
            </w:pPr>
            <w:r>
              <w:t xml:space="preserve">Enter </w:t>
            </w:r>
            <w:r>
              <w:rPr>
                <w:b/>
              </w:rPr>
              <w:t>PostalCode</w:t>
            </w:r>
            <w:r>
              <w:t xml:space="preserve"> for the Property name.</w:t>
            </w:r>
          </w:p>
          <w:p w14:paraId="3C450FFE" w14:textId="77777777" w:rsidR="00014A8C" w:rsidRDefault="00014A8C" w:rsidP="00C95A30">
            <w:pPr>
              <w:pStyle w:val="Tablesub-step"/>
              <w:numPr>
                <w:ilvl w:val="0"/>
                <w:numId w:val="15"/>
              </w:numPr>
            </w:pPr>
            <w:r>
              <w:t xml:space="preserve">Select the </w:t>
            </w:r>
            <w:r w:rsidRPr="006A6586">
              <w:rPr>
                <w:b/>
              </w:rPr>
              <w:t>CHARACTER</w:t>
            </w:r>
            <w:r>
              <w:t xml:space="preserve"> data type for the property from the drop-down list.</w:t>
            </w:r>
          </w:p>
          <w:p w14:paraId="40834B21" w14:textId="77777777" w:rsidR="00014A8C" w:rsidRDefault="00014A8C" w:rsidP="00C95A30">
            <w:pPr>
              <w:pStyle w:val="Tablesub-step"/>
              <w:numPr>
                <w:ilvl w:val="0"/>
                <w:numId w:val="15"/>
              </w:numPr>
            </w:pPr>
            <w:r>
              <w:t xml:space="preserve">Select </w:t>
            </w:r>
            <w:r>
              <w:rPr>
                <w:b/>
              </w:rPr>
              <w:t>Insert implementation</w:t>
            </w:r>
            <w:r>
              <w:t xml:space="preserve"> for the Set accessor.</w:t>
            </w:r>
          </w:p>
          <w:p w14:paraId="07E61240" w14:textId="77777777" w:rsidR="00014A8C" w:rsidRDefault="00014A8C" w:rsidP="00C95A30">
            <w:pPr>
              <w:pStyle w:val="Tablesub-step"/>
              <w:numPr>
                <w:ilvl w:val="0"/>
                <w:numId w:val="15"/>
              </w:numPr>
            </w:pPr>
            <w:r>
              <w:t xml:space="preserve">Select </w:t>
            </w:r>
            <w:r>
              <w:rPr>
                <w:b/>
              </w:rPr>
              <w:t>Last property</w:t>
            </w:r>
            <w:r>
              <w:t xml:space="preserve"> for the insertion position.</w:t>
            </w:r>
          </w:p>
          <w:p w14:paraId="2056CBE3" w14:textId="26F11509" w:rsidR="00014A8C" w:rsidRDefault="00014A8C" w:rsidP="00014A8C">
            <w:r>
              <w:rPr>
                <w:noProof/>
              </w:rPr>
              <w:lastRenderedPageBreak/>
              <w:drawing>
                <wp:inline distT="0" distB="0" distL="0" distR="0" wp14:anchorId="0303B562" wp14:editId="0B8AA2BC">
                  <wp:extent cx="3891460" cy="2067339"/>
                  <wp:effectExtent l="19050" t="19050" r="13970" b="285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rcRect/>
                          <a:stretch>
                            <a:fillRect/>
                          </a:stretch>
                        </pic:blipFill>
                        <pic:spPr>
                          <a:xfrm>
                            <a:off x="0" y="0"/>
                            <a:ext cx="3906411" cy="2075282"/>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09C0C9EC" w14:textId="77777777" w:rsidR="005061F6" w:rsidRDefault="005061F6" w:rsidP="00014A8C"/>
          <w:p w14:paraId="3CD88481" w14:textId="77777777" w:rsidR="00014A8C" w:rsidRDefault="00014A8C" w:rsidP="00C95A30">
            <w:pPr>
              <w:pStyle w:val="Tablesub-step"/>
              <w:numPr>
                <w:ilvl w:val="0"/>
                <w:numId w:val="15"/>
              </w:numPr>
            </w:pPr>
            <w:r>
              <w:t xml:space="preserve">Click </w:t>
            </w:r>
            <w:r w:rsidRPr="006A6586">
              <w:rPr>
                <w:b/>
              </w:rPr>
              <w:t>Generate</w:t>
            </w:r>
            <w:r>
              <w:t>.</w:t>
            </w:r>
          </w:p>
          <w:p w14:paraId="356DFF82" w14:textId="77777777" w:rsidR="005061F6" w:rsidRDefault="005061F6" w:rsidP="00014A8C">
            <w:pPr>
              <w:pStyle w:val="Tablesub-step"/>
              <w:numPr>
                <w:ilvl w:val="0"/>
                <w:numId w:val="0"/>
              </w:numPr>
            </w:pPr>
          </w:p>
          <w:p w14:paraId="596015D0" w14:textId="1A4ABF4C" w:rsidR="00014A8C" w:rsidRDefault="00014A8C" w:rsidP="00014A8C">
            <w:pPr>
              <w:pStyle w:val="Tablesub-step"/>
              <w:numPr>
                <w:ilvl w:val="0"/>
                <w:numId w:val="0"/>
              </w:numPr>
            </w:pPr>
            <w:r>
              <w:t>The generated code should be as follows:</w:t>
            </w:r>
          </w:p>
          <w:p w14:paraId="40998939" w14:textId="77777777" w:rsidR="005061F6" w:rsidRDefault="005061F6" w:rsidP="00014A8C">
            <w:pPr>
              <w:pStyle w:val="Tablesub-step"/>
              <w:numPr>
                <w:ilvl w:val="0"/>
                <w:numId w:val="0"/>
              </w:numPr>
            </w:pPr>
          </w:p>
          <w:p w14:paraId="5631BB4E" w14:textId="77777777" w:rsidR="00014A8C" w:rsidRPr="009A624F" w:rsidRDefault="00014A8C" w:rsidP="00014A8C">
            <w:pPr>
              <w:pStyle w:val="BlockCode"/>
              <w:ind w:left="0" w:right="86"/>
              <w:rPr>
                <w:rFonts w:cs="Courier New"/>
                <w:szCs w:val="20"/>
              </w:rPr>
            </w:pPr>
            <w:r w:rsidRPr="009A624F">
              <w:rPr>
                <w:rFonts w:cs="Courier New"/>
                <w:color w:val="7F0055"/>
                <w:szCs w:val="20"/>
              </w:rPr>
              <w:t>define</w:t>
            </w:r>
            <w:r w:rsidRPr="009A624F">
              <w:rPr>
                <w:rFonts w:cs="Courier New"/>
                <w:color w:val="000000"/>
                <w:szCs w:val="20"/>
              </w:rPr>
              <w:t xml:space="preserve"> </w:t>
            </w:r>
            <w:r w:rsidRPr="009A624F">
              <w:rPr>
                <w:rFonts w:cs="Courier New"/>
                <w:color w:val="7F0055"/>
                <w:szCs w:val="20"/>
              </w:rPr>
              <w:t>public</w:t>
            </w:r>
            <w:r w:rsidRPr="009A624F">
              <w:rPr>
                <w:rFonts w:cs="Courier New"/>
                <w:color w:val="000000"/>
                <w:szCs w:val="20"/>
              </w:rPr>
              <w:t xml:space="preserve"> </w:t>
            </w:r>
            <w:r w:rsidRPr="009A624F">
              <w:rPr>
                <w:rFonts w:cs="Courier New"/>
                <w:color w:val="7F0055"/>
                <w:szCs w:val="20"/>
              </w:rPr>
              <w:t>property</w:t>
            </w:r>
            <w:r w:rsidRPr="009A624F">
              <w:rPr>
                <w:rFonts w:cs="Courier New"/>
                <w:color w:val="000000"/>
                <w:szCs w:val="20"/>
              </w:rPr>
              <w:t xml:space="preserve"> PostalCode </w:t>
            </w:r>
            <w:r w:rsidRPr="009A624F">
              <w:rPr>
                <w:rFonts w:cs="Courier New"/>
                <w:color w:val="7F0055"/>
                <w:szCs w:val="20"/>
              </w:rPr>
              <w:t>as</w:t>
            </w:r>
            <w:r w:rsidRPr="009A624F">
              <w:rPr>
                <w:rFonts w:cs="Courier New"/>
                <w:color w:val="000000"/>
                <w:szCs w:val="20"/>
              </w:rPr>
              <w:t xml:space="preserve"> </w:t>
            </w:r>
            <w:r w:rsidRPr="009A624F">
              <w:rPr>
                <w:rFonts w:cs="Courier New"/>
                <w:color w:val="FF0000"/>
                <w:szCs w:val="20"/>
              </w:rPr>
              <w:t>character</w:t>
            </w:r>
            <w:r w:rsidRPr="009A624F">
              <w:rPr>
                <w:rFonts w:cs="Courier New"/>
                <w:color w:val="000000"/>
                <w:szCs w:val="20"/>
              </w:rPr>
              <w:t xml:space="preserve"> </w:t>
            </w:r>
            <w:r w:rsidRPr="009A624F">
              <w:rPr>
                <w:rFonts w:cs="Courier New"/>
                <w:color w:val="7F0055"/>
                <w:szCs w:val="20"/>
              </w:rPr>
              <w:t>no-undo</w:t>
            </w:r>
            <w:r w:rsidRPr="009A624F">
              <w:rPr>
                <w:rFonts w:cs="Courier New"/>
                <w:color w:val="000000"/>
                <w:szCs w:val="20"/>
              </w:rPr>
              <w:t xml:space="preserve"> </w:t>
            </w:r>
          </w:p>
          <w:p w14:paraId="4CEB8B02" w14:textId="77777777" w:rsidR="00014A8C" w:rsidRPr="009A624F" w:rsidRDefault="00014A8C" w:rsidP="00014A8C">
            <w:pPr>
              <w:pStyle w:val="BlockCode"/>
              <w:ind w:left="0" w:right="86"/>
              <w:rPr>
                <w:rFonts w:cs="Courier New"/>
                <w:szCs w:val="20"/>
              </w:rPr>
            </w:pPr>
            <w:r>
              <w:rPr>
                <w:rFonts w:cs="Courier New"/>
                <w:color w:val="7F0055"/>
                <w:szCs w:val="20"/>
              </w:rPr>
              <w:t xml:space="preserve">  </w:t>
            </w:r>
            <w:r w:rsidRPr="009A624F">
              <w:rPr>
                <w:rFonts w:cs="Courier New"/>
                <w:color w:val="7F0055"/>
                <w:szCs w:val="20"/>
              </w:rPr>
              <w:t>get</w:t>
            </w:r>
            <w:r w:rsidRPr="009A624F">
              <w:rPr>
                <w:rFonts w:cs="Courier New"/>
                <w:color w:val="000000"/>
                <w:szCs w:val="20"/>
              </w:rPr>
              <w:t>.</w:t>
            </w:r>
          </w:p>
          <w:p w14:paraId="0340A63E" w14:textId="77777777" w:rsidR="00014A8C" w:rsidRPr="009A624F" w:rsidRDefault="00014A8C" w:rsidP="00014A8C">
            <w:pPr>
              <w:pStyle w:val="BlockCode"/>
              <w:ind w:left="0" w:right="86"/>
              <w:rPr>
                <w:rFonts w:cs="Courier New"/>
                <w:szCs w:val="20"/>
              </w:rPr>
            </w:pPr>
            <w:r>
              <w:rPr>
                <w:rFonts w:cs="Courier New"/>
                <w:color w:val="7F0055"/>
                <w:szCs w:val="20"/>
              </w:rPr>
              <w:t xml:space="preserve">  </w:t>
            </w:r>
            <w:r w:rsidRPr="009A624F">
              <w:rPr>
                <w:rFonts w:cs="Courier New"/>
                <w:color w:val="7F0055"/>
                <w:szCs w:val="20"/>
              </w:rPr>
              <w:t>set</w:t>
            </w:r>
            <w:r w:rsidRPr="009A624F">
              <w:rPr>
                <w:rFonts w:cs="Courier New"/>
                <w:color w:val="000000"/>
                <w:szCs w:val="20"/>
              </w:rPr>
              <w:t>(</w:t>
            </w:r>
            <w:r w:rsidRPr="009A624F">
              <w:rPr>
                <w:rFonts w:cs="Courier New"/>
                <w:color w:val="7F0055"/>
                <w:szCs w:val="20"/>
              </w:rPr>
              <w:t>input</w:t>
            </w:r>
            <w:r w:rsidRPr="009A624F">
              <w:rPr>
                <w:rFonts w:cs="Courier New"/>
                <w:color w:val="000000"/>
                <w:szCs w:val="20"/>
              </w:rPr>
              <w:t xml:space="preserve"> arg </w:t>
            </w:r>
            <w:r w:rsidRPr="009A624F">
              <w:rPr>
                <w:rFonts w:cs="Courier New"/>
                <w:color w:val="7F0055"/>
                <w:szCs w:val="20"/>
              </w:rPr>
              <w:t>as</w:t>
            </w:r>
            <w:r w:rsidRPr="009A624F">
              <w:rPr>
                <w:rFonts w:cs="Courier New"/>
                <w:color w:val="000000"/>
                <w:szCs w:val="20"/>
              </w:rPr>
              <w:t xml:space="preserve"> </w:t>
            </w:r>
            <w:r w:rsidRPr="009A624F">
              <w:rPr>
                <w:rFonts w:cs="Courier New"/>
                <w:color w:val="FF0000"/>
                <w:szCs w:val="20"/>
              </w:rPr>
              <w:t>character</w:t>
            </w:r>
            <w:r w:rsidRPr="009A624F">
              <w:rPr>
                <w:rFonts w:cs="Courier New"/>
                <w:color w:val="000000"/>
                <w:szCs w:val="20"/>
              </w:rPr>
              <w:t>):</w:t>
            </w:r>
          </w:p>
          <w:p w14:paraId="62365C2F" w14:textId="77777777" w:rsidR="00014A8C" w:rsidRPr="009A624F" w:rsidRDefault="00014A8C" w:rsidP="00014A8C">
            <w:pPr>
              <w:pStyle w:val="BlockCode"/>
              <w:ind w:left="0" w:right="86"/>
              <w:rPr>
                <w:rFonts w:ascii="Consolas" w:hAnsi="Consolas" w:cs="Consolas"/>
                <w:sz w:val="20"/>
                <w:szCs w:val="20"/>
              </w:rPr>
            </w:pPr>
            <w:r w:rsidRPr="009A624F">
              <w:rPr>
                <w:rFonts w:cs="Courier New"/>
                <w:color w:val="7F0055"/>
                <w:szCs w:val="20"/>
              </w:rPr>
              <w:t>end</w:t>
            </w:r>
            <w:r w:rsidRPr="009A624F">
              <w:rPr>
                <w:rFonts w:cs="Courier New"/>
                <w:color w:val="000000"/>
                <w:szCs w:val="20"/>
              </w:rPr>
              <w:t xml:space="preserve"> </w:t>
            </w:r>
            <w:r w:rsidRPr="009A624F">
              <w:rPr>
                <w:rFonts w:cs="Courier New"/>
                <w:color w:val="7F0055"/>
                <w:szCs w:val="20"/>
              </w:rPr>
              <w:t>set</w:t>
            </w:r>
            <w:r w:rsidRPr="009A624F">
              <w:rPr>
                <w:rFonts w:cs="Courier New"/>
                <w:color w:val="000000"/>
                <w:szCs w:val="20"/>
              </w:rPr>
              <w:t>.</w:t>
            </w:r>
          </w:p>
        </w:tc>
      </w:tr>
      <w:tr w:rsidR="00014A8C" w14:paraId="03744213" w14:textId="77777777" w:rsidTr="00014A8C">
        <w:tc>
          <w:tcPr>
            <w:tcW w:w="946" w:type="dxa"/>
          </w:tcPr>
          <w:p w14:paraId="47FBA843" w14:textId="77777777" w:rsidR="00014A8C" w:rsidRDefault="00014A8C" w:rsidP="00C95A30">
            <w:pPr>
              <w:pStyle w:val="table-text"/>
              <w:numPr>
                <w:ilvl w:val="0"/>
                <w:numId w:val="20"/>
              </w:numPr>
            </w:pPr>
          </w:p>
        </w:tc>
        <w:tc>
          <w:tcPr>
            <w:tcW w:w="6494" w:type="dxa"/>
          </w:tcPr>
          <w:p w14:paraId="1C72DBB2" w14:textId="77777777" w:rsidR="00014A8C" w:rsidRDefault="00014A8C" w:rsidP="00014A8C">
            <w:pPr>
              <w:pStyle w:val="table-text"/>
            </w:pPr>
            <w:r>
              <w:t xml:space="preserve">Define the </w:t>
            </w:r>
            <w:r w:rsidRPr="005344AB">
              <w:rPr>
                <w:i/>
              </w:rPr>
              <w:t>Phones</w:t>
            </w:r>
            <w:r>
              <w:t xml:space="preserve"> property as an array of size 3. It will be </w:t>
            </w:r>
            <w:r w:rsidRPr="005344AB">
              <w:rPr>
                <w:i/>
              </w:rPr>
              <w:t>public</w:t>
            </w:r>
            <w:r>
              <w:t xml:space="preserve"> and have implementations for both of its accessors.</w:t>
            </w:r>
          </w:p>
          <w:p w14:paraId="7D630ED5" w14:textId="77777777" w:rsidR="00014A8C" w:rsidRPr="00E820E1" w:rsidRDefault="00014A8C" w:rsidP="00C95A30">
            <w:pPr>
              <w:pStyle w:val="Tablesub-step"/>
              <w:numPr>
                <w:ilvl w:val="0"/>
                <w:numId w:val="108"/>
              </w:numPr>
            </w:pPr>
            <w:r w:rsidRPr="00E820E1">
              <w:t xml:space="preserve">In the editor, place the cursor </w:t>
            </w:r>
            <w:r>
              <w:t>anywhere in the source code</w:t>
            </w:r>
            <w:r w:rsidRPr="00E820E1">
              <w:t>.</w:t>
            </w:r>
          </w:p>
          <w:p w14:paraId="5C3CF30B" w14:textId="77777777" w:rsidR="00014A8C" w:rsidRDefault="00014A8C" w:rsidP="00C95A30">
            <w:pPr>
              <w:pStyle w:val="Tablesub-step"/>
              <w:numPr>
                <w:ilvl w:val="0"/>
                <w:numId w:val="15"/>
              </w:numPr>
            </w:pPr>
            <w:r>
              <w:t xml:space="preserve">Right-click and then select </w:t>
            </w:r>
            <w:r w:rsidRPr="006A6586">
              <w:rPr>
                <w:b/>
              </w:rPr>
              <w:t>Source</w:t>
            </w:r>
            <w:r>
              <w:t xml:space="preserve"> &gt; </w:t>
            </w:r>
            <w:r w:rsidRPr="006A6586">
              <w:rPr>
                <w:b/>
              </w:rPr>
              <w:t>Add Property</w:t>
            </w:r>
            <w:r>
              <w:t>. The Add Property wizard opens.</w:t>
            </w:r>
          </w:p>
          <w:p w14:paraId="2944DBF7" w14:textId="77777777" w:rsidR="00014A8C" w:rsidRDefault="00014A8C" w:rsidP="00C95A30">
            <w:pPr>
              <w:pStyle w:val="Tablesub-step"/>
              <w:numPr>
                <w:ilvl w:val="0"/>
                <w:numId w:val="15"/>
              </w:numPr>
            </w:pPr>
            <w:r>
              <w:t xml:space="preserve">Enter </w:t>
            </w:r>
            <w:r>
              <w:rPr>
                <w:b/>
              </w:rPr>
              <w:t>Phones</w:t>
            </w:r>
            <w:r>
              <w:t xml:space="preserve"> for the Property name.</w:t>
            </w:r>
          </w:p>
          <w:p w14:paraId="51B76CF2" w14:textId="77777777" w:rsidR="00014A8C" w:rsidRDefault="00014A8C" w:rsidP="00C95A30">
            <w:pPr>
              <w:pStyle w:val="Tablesub-step"/>
              <w:numPr>
                <w:ilvl w:val="0"/>
                <w:numId w:val="15"/>
              </w:numPr>
            </w:pPr>
            <w:r>
              <w:t xml:space="preserve">Select the </w:t>
            </w:r>
            <w:r w:rsidRPr="006A6586">
              <w:rPr>
                <w:b/>
              </w:rPr>
              <w:t>CHARACTER</w:t>
            </w:r>
            <w:r>
              <w:t xml:space="preserve"> data type for the property from the drop-down list.</w:t>
            </w:r>
          </w:p>
          <w:p w14:paraId="04DB4E11" w14:textId="77777777" w:rsidR="00014A8C" w:rsidRDefault="00014A8C" w:rsidP="00C95A30">
            <w:pPr>
              <w:pStyle w:val="Tablesub-step"/>
              <w:numPr>
                <w:ilvl w:val="0"/>
                <w:numId w:val="15"/>
              </w:numPr>
            </w:pPr>
            <w:r>
              <w:t xml:space="preserve">Select </w:t>
            </w:r>
            <w:r w:rsidRPr="007B78A9">
              <w:rPr>
                <w:b/>
              </w:rPr>
              <w:t>Extent</w:t>
            </w:r>
            <w:r>
              <w:t xml:space="preserve"> and then enter </w:t>
            </w:r>
            <w:r w:rsidRPr="007B78A9">
              <w:rPr>
                <w:b/>
              </w:rPr>
              <w:t>3 i</w:t>
            </w:r>
            <w:r>
              <w:t>n the box for the size.</w:t>
            </w:r>
          </w:p>
          <w:p w14:paraId="6C4EA6F5" w14:textId="77777777" w:rsidR="00014A8C" w:rsidRDefault="00014A8C" w:rsidP="00C95A30">
            <w:pPr>
              <w:pStyle w:val="Tablesub-step"/>
              <w:numPr>
                <w:ilvl w:val="0"/>
                <w:numId w:val="15"/>
              </w:numPr>
            </w:pPr>
            <w:r>
              <w:t xml:space="preserve">Select </w:t>
            </w:r>
            <w:r>
              <w:rPr>
                <w:b/>
              </w:rPr>
              <w:t>Insert implementation</w:t>
            </w:r>
            <w:r>
              <w:t xml:space="preserve"> for the Get accessor.</w:t>
            </w:r>
          </w:p>
          <w:p w14:paraId="2067FB78" w14:textId="77777777" w:rsidR="00014A8C" w:rsidRDefault="00014A8C" w:rsidP="00C95A30">
            <w:pPr>
              <w:pStyle w:val="Tablesub-step"/>
              <w:numPr>
                <w:ilvl w:val="0"/>
                <w:numId w:val="15"/>
              </w:numPr>
            </w:pPr>
            <w:r>
              <w:t xml:space="preserve">Select </w:t>
            </w:r>
            <w:r>
              <w:rPr>
                <w:b/>
              </w:rPr>
              <w:t>Insert implementation</w:t>
            </w:r>
            <w:r>
              <w:t xml:space="preserve"> for the Set accessor.</w:t>
            </w:r>
          </w:p>
          <w:p w14:paraId="5026E4D0" w14:textId="0A9C9896" w:rsidR="00014A8C" w:rsidRDefault="00014A8C" w:rsidP="00C95A30">
            <w:pPr>
              <w:pStyle w:val="Tablesub-step"/>
              <w:numPr>
                <w:ilvl w:val="0"/>
                <w:numId w:val="15"/>
              </w:numPr>
            </w:pPr>
            <w:r>
              <w:t xml:space="preserve">Select </w:t>
            </w:r>
            <w:r>
              <w:rPr>
                <w:b/>
              </w:rPr>
              <w:t>Last property</w:t>
            </w:r>
            <w:r>
              <w:t xml:space="preserve"> for the insertion position.</w:t>
            </w:r>
          </w:p>
          <w:p w14:paraId="34966944" w14:textId="77777777" w:rsidR="005061F6" w:rsidRDefault="005061F6" w:rsidP="005061F6">
            <w:pPr>
              <w:pStyle w:val="Tablesub-step"/>
              <w:numPr>
                <w:ilvl w:val="0"/>
                <w:numId w:val="0"/>
              </w:numPr>
              <w:ind w:left="360"/>
            </w:pPr>
          </w:p>
          <w:p w14:paraId="7F24DE91" w14:textId="7EC5AB57" w:rsidR="00014A8C" w:rsidRDefault="00014A8C" w:rsidP="00014A8C">
            <w:r>
              <w:rPr>
                <w:noProof/>
              </w:rPr>
              <w:drawing>
                <wp:inline distT="0" distB="0" distL="0" distR="0" wp14:anchorId="2A8F6152" wp14:editId="1CB443BB">
                  <wp:extent cx="3313043" cy="1760054"/>
                  <wp:effectExtent l="19050" t="19050" r="20955" b="1206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rcRect/>
                          <a:stretch>
                            <a:fillRect/>
                          </a:stretch>
                        </pic:blipFill>
                        <pic:spPr>
                          <a:xfrm>
                            <a:off x="0" y="0"/>
                            <a:ext cx="3320520" cy="1764026"/>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004B2B96" w14:textId="77777777" w:rsidR="005061F6" w:rsidRDefault="005061F6" w:rsidP="00014A8C"/>
          <w:p w14:paraId="447B6D2B" w14:textId="77777777" w:rsidR="00014A8C" w:rsidRDefault="00014A8C" w:rsidP="00C95A30">
            <w:pPr>
              <w:pStyle w:val="Tablesub-step"/>
              <w:numPr>
                <w:ilvl w:val="0"/>
                <w:numId w:val="15"/>
              </w:numPr>
            </w:pPr>
            <w:r>
              <w:t xml:space="preserve">Click </w:t>
            </w:r>
            <w:r w:rsidRPr="007B78A9">
              <w:rPr>
                <w:b/>
              </w:rPr>
              <w:t>Generate</w:t>
            </w:r>
            <w:r>
              <w:t>.</w:t>
            </w:r>
          </w:p>
          <w:p w14:paraId="4E17D446" w14:textId="77777777" w:rsidR="00014A8C" w:rsidRDefault="00014A8C" w:rsidP="00014A8C">
            <w:pPr>
              <w:pStyle w:val="Tablesub-step"/>
              <w:numPr>
                <w:ilvl w:val="0"/>
                <w:numId w:val="0"/>
              </w:numPr>
            </w:pPr>
          </w:p>
          <w:p w14:paraId="0337707A" w14:textId="69BCC2A8" w:rsidR="00014A8C" w:rsidRDefault="00014A8C" w:rsidP="00014A8C">
            <w:pPr>
              <w:pStyle w:val="Tablesub-step"/>
              <w:numPr>
                <w:ilvl w:val="0"/>
                <w:numId w:val="0"/>
              </w:numPr>
            </w:pPr>
            <w:r>
              <w:t>The generated code should be as follows:</w:t>
            </w:r>
          </w:p>
          <w:p w14:paraId="0984A55D" w14:textId="77777777" w:rsidR="005061F6" w:rsidRDefault="005061F6" w:rsidP="00014A8C">
            <w:pPr>
              <w:pStyle w:val="Tablesub-step"/>
              <w:numPr>
                <w:ilvl w:val="0"/>
                <w:numId w:val="0"/>
              </w:numPr>
            </w:pPr>
          </w:p>
          <w:p w14:paraId="00E2B325" w14:textId="77777777" w:rsidR="00014A8C" w:rsidRPr="009A624F" w:rsidRDefault="00014A8C" w:rsidP="00014A8C">
            <w:pPr>
              <w:pStyle w:val="BlockCode"/>
              <w:ind w:left="0" w:right="86"/>
              <w:rPr>
                <w:rFonts w:cs="Courier New"/>
                <w:szCs w:val="20"/>
              </w:rPr>
            </w:pPr>
            <w:r w:rsidRPr="009A624F">
              <w:rPr>
                <w:rFonts w:cs="Courier New"/>
                <w:color w:val="7F0055"/>
                <w:szCs w:val="20"/>
              </w:rPr>
              <w:lastRenderedPageBreak/>
              <w:t>define</w:t>
            </w:r>
            <w:r w:rsidRPr="009A624F">
              <w:rPr>
                <w:rFonts w:cs="Courier New"/>
                <w:color w:val="000000"/>
                <w:szCs w:val="20"/>
              </w:rPr>
              <w:t xml:space="preserve"> </w:t>
            </w:r>
            <w:r w:rsidRPr="009A624F">
              <w:rPr>
                <w:rFonts w:cs="Courier New"/>
                <w:color w:val="7F0055"/>
                <w:szCs w:val="20"/>
              </w:rPr>
              <w:t>public</w:t>
            </w:r>
            <w:r w:rsidRPr="009A624F">
              <w:rPr>
                <w:rFonts w:cs="Courier New"/>
                <w:color w:val="000000"/>
                <w:szCs w:val="20"/>
              </w:rPr>
              <w:t xml:space="preserve"> </w:t>
            </w:r>
            <w:r w:rsidRPr="009A624F">
              <w:rPr>
                <w:rFonts w:cs="Courier New"/>
                <w:color w:val="7F0055"/>
                <w:szCs w:val="20"/>
              </w:rPr>
              <w:t>property</w:t>
            </w:r>
            <w:r w:rsidRPr="009A624F">
              <w:rPr>
                <w:rFonts w:cs="Courier New"/>
                <w:color w:val="000000"/>
                <w:szCs w:val="20"/>
              </w:rPr>
              <w:t xml:space="preserve"> Phones </w:t>
            </w:r>
            <w:r w:rsidRPr="009A624F">
              <w:rPr>
                <w:rFonts w:cs="Courier New"/>
                <w:color w:val="7F0055"/>
                <w:szCs w:val="20"/>
              </w:rPr>
              <w:t>as</w:t>
            </w:r>
            <w:r w:rsidRPr="009A624F">
              <w:rPr>
                <w:rFonts w:cs="Courier New"/>
                <w:color w:val="000000"/>
                <w:szCs w:val="20"/>
              </w:rPr>
              <w:t xml:space="preserve"> </w:t>
            </w:r>
            <w:r w:rsidRPr="009A624F">
              <w:rPr>
                <w:rFonts w:cs="Courier New"/>
                <w:color w:val="FF0000"/>
                <w:szCs w:val="20"/>
              </w:rPr>
              <w:t>character</w:t>
            </w:r>
            <w:r w:rsidRPr="009A624F">
              <w:rPr>
                <w:rFonts w:cs="Courier New"/>
                <w:color w:val="000000"/>
                <w:szCs w:val="20"/>
              </w:rPr>
              <w:t xml:space="preserve"> </w:t>
            </w:r>
            <w:r w:rsidRPr="009A624F">
              <w:rPr>
                <w:rFonts w:cs="Courier New"/>
                <w:color w:val="7F0055"/>
                <w:szCs w:val="20"/>
              </w:rPr>
              <w:t>extent</w:t>
            </w:r>
            <w:r w:rsidRPr="009A624F">
              <w:rPr>
                <w:rFonts w:cs="Courier New"/>
                <w:color w:val="000000"/>
                <w:szCs w:val="20"/>
              </w:rPr>
              <w:t xml:space="preserve"> </w:t>
            </w:r>
            <w:r w:rsidRPr="009A624F">
              <w:rPr>
                <w:rFonts w:cs="Courier New"/>
                <w:color w:val="2A00FF"/>
                <w:szCs w:val="20"/>
              </w:rPr>
              <w:t>3</w:t>
            </w:r>
            <w:r w:rsidRPr="009A624F">
              <w:rPr>
                <w:rFonts w:cs="Courier New"/>
                <w:color w:val="000000"/>
                <w:szCs w:val="20"/>
              </w:rPr>
              <w:t xml:space="preserve"> </w:t>
            </w:r>
            <w:r w:rsidRPr="009A624F">
              <w:rPr>
                <w:rFonts w:cs="Courier New"/>
                <w:color w:val="7F0055"/>
                <w:szCs w:val="20"/>
              </w:rPr>
              <w:t>no-undo</w:t>
            </w:r>
            <w:r w:rsidRPr="009A624F">
              <w:rPr>
                <w:rFonts w:cs="Courier New"/>
                <w:color w:val="000000"/>
                <w:szCs w:val="20"/>
              </w:rPr>
              <w:t xml:space="preserve"> </w:t>
            </w:r>
          </w:p>
          <w:p w14:paraId="13FF361D" w14:textId="77777777" w:rsidR="00014A8C" w:rsidRPr="009A624F" w:rsidRDefault="00014A8C" w:rsidP="00014A8C">
            <w:pPr>
              <w:pStyle w:val="BlockCode"/>
              <w:ind w:left="0" w:right="86"/>
              <w:rPr>
                <w:rFonts w:cs="Courier New"/>
                <w:szCs w:val="20"/>
              </w:rPr>
            </w:pPr>
            <w:r w:rsidRPr="009A624F">
              <w:rPr>
                <w:rFonts w:cs="Courier New"/>
                <w:color w:val="7F0055"/>
                <w:szCs w:val="20"/>
              </w:rPr>
              <w:t>get</w:t>
            </w:r>
            <w:r w:rsidRPr="009A624F">
              <w:rPr>
                <w:rFonts w:cs="Courier New"/>
                <w:color w:val="000000"/>
                <w:szCs w:val="20"/>
              </w:rPr>
              <w:t>(</w:t>
            </w:r>
            <w:r w:rsidRPr="009A624F">
              <w:rPr>
                <w:rFonts w:cs="Courier New"/>
                <w:color w:val="7F0055"/>
                <w:szCs w:val="20"/>
              </w:rPr>
              <w:t>input</w:t>
            </w:r>
            <w:r w:rsidRPr="009A624F">
              <w:rPr>
                <w:rFonts w:cs="Courier New"/>
                <w:color w:val="000000"/>
                <w:szCs w:val="20"/>
              </w:rPr>
              <w:t xml:space="preserve"> idx </w:t>
            </w:r>
            <w:r w:rsidRPr="009A624F">
              <w:rPr>
                <w:rFonts w:cs="Courier New"/>
                <w:color w:val="7F0055"/>
                <w:szCs w:val="20"/>
              </w:rPr>
              <w:t>as</w:t>
            </w:r>
            <w:r w:rsidRPr="009A624F">
              <w:rPr>
                <w:rFonts w:cs="Courier New"/>
                <w:color w:val="000000"/>
                <w:szCs w:val="20"/>
              </w:rPr>
              <w:t xml:space="preserve"> </w:t>
            </w:r>
            <w:r w:rsidRPr="009A624F">
              <w:rPr>
                <w:rFonts w:cs="Courier New"/>
                <w:color w:val="FF0000"/>
                <w:szCs w:val="20"/>
              </w:rPr>
              <w:t>integer</w:t>
            </w:r>
            <w:r w:rsidRPr="009A624F">
              <w:rPr>
                <w:rFonts w:cs="Courier New"/>
                <w:color w:val="000000"/>
                <w:szCs w:val="20"/>
              </w:rPr>
              <w:t>):</w:t>
            </w:r>
          </w:p>
          <w:p w14:paraId="40CBAC54" w14:textId="77777777" w:rsidR="00014A8C" w:rsidRPr="009A624F" w:rsidRDefault="00014A8C" w:rsidP="00014A8C">
            <w:pPr>
              <w:pStyle w:val="BlockCode"/>
              <w:ind w:left="0" w:right="86"/>
              <w:rPr>
                <w:rFonts w:cs="Courier New"/>
                <w:szCs w:val="20"/>
              </w:rPr>
            </w:pPr>
            <w:r w:rsidRPr="009A624F">
              <w:rPr>
                <w:rFonts w:cs="Courier New"/>
                <w:color w:val="000000"/>
                <w:szCs w:val="20"/>
              </w:rPr>
              <w:t xml:space="preserve"> </w:t>
            </w:r>
            <w:r>
              <w:rPr>
                <w:rFonts w:cs="Courier New"/>
                <w:color w:val="000000"/>
                <w:szCs w:val="20"/>
              </w:rPr>
              <w:t xml:space="preserve">  </w:t>
            </w:r>
            <w:r w:rsidRPr="009A624F">
              <w:rPr>
                <w:rFonts w:cs="Courier New"/>
                <w:color w:val="7F0055"/>
                <w:szCs w:val="20"/>
              </w:rPr>
              <w:t>return</w:t>
            </w:r>
            <w:r w:rsidRPr="009A624F">
              <w:rPr>
                <w:rFonts w:cs="Courier New"/>
                <w:color w:val="000000"/>
                <w:szCs w:val="20"/>
              </w:rPr>
              <w:t xml:space="preserve"> Phones[idx].</w:t>
            </w:r>
          </w:p>
          <w:p w14:paraId="609EE943" w14:textId="77777777" w:rsidR="00014A8C" w:rsidRPr="009A624F" w:rsidRDefault="00014A8C" w:rsidP="00014A8C">
            <w:pPr>
              <w:pStyle w:val="BlockCode"/>
              <w:ind w:left="0" w:right="86"/>
              <w:rPr>
                <w:rFonts w:cs="Courier New"/>
                <w:szCs w:val="20"/>
              </w:rPr>
            </w:pPr>
            <w:r w:rsidRPr="009A624F">
              <w:rPr>
                <w:rFonts w:cs="Courier New"/>
                <w:color w:val="7F0055"/>
                <w:szCs w:val="20"/>
              </w:rPr>
              <w:t>end</w:t>
            </w:r>
            <w:r w:rsidRPr="009A624F">
              <w:rPr>
                <w:rFonts w:cs="Courier New"/>
                <w:color w:val="000000"/>
                <w:szCs w:val="20"/>
              </w:rPr>
              <w:t xml:space="preserve"> </w:t>
            </w:r>
            <w:r w:rsidRPr="009A624F">
              <w:rPr>
                <w:rFonts w:cs="Courier New"/>
                <w:color w:val="7F0055"/>
                <w:szCs w:val="20"/>
              </w:rPr>
              <w:t>get</w:t>
            </w:r>
            <w:r w:rsidRPr="009A624F">
              <w:rPr>
                <w:rFonts w:cs="Courier New"/>
                <w:color w:val="000000"/>
                <w:szCs w:val="20"/>
              </w:rPr>
              <w:t>.</w:t>
            </w:r>
          </w:p>
          <w:p w14:paraId="4B679E15" w14:textId="77777777" w:rsidR="00014A8C" w:rsidRPr="009A624F" w:rsidRDefault="00014A8C" w:rsidP="00014A8C">
            <w:pPr>
              <w:pStyle w:val="BlockCode"/>
              <w:ind w:left="0" w:right="86"/>
              <w:rPr>
                <w:rFonts w:cs="Courier New"/>
                <w:szCs w:val="20"/>
              </w:rPr>
            </w:pPr>
            <w:r w:rsidRPr="009A624F">
              <w:rPr>
                <w:rFonts w:cs="Courier New"/>
                <w:color w:val="7F0055"/>
                <w:szCs w:val="20"/>
              </w:rPr>
              <w:t>private</w:t>
            </w:r>
            <w:r w:rsidRPr="009A624F">
              <w:rPr>
                <w:rFonts w:cs="Courier New"/>
                <w:color w:val="000000"/>
                <w:szCs w:val="20"/>
              </w:rPr>
              <w:t xml:space="preserve"> </w:t>
            </w:r>
            <w:r w:rsidRPr="009A624F">
              <w:rPr>
                <w:rFonts w:cs="Courier New"/>
                <w:color w:val="7F0055"/>
                <w:szCs w:val="20"/>
              </w:rPr>
              <w:t>set</w:t>
            </w:r>
            <w:r w:rsidRPr="009A624F">
              <w:rPr>
                <w:rFonts w:cs="Courier New"/>
                <w:color w:val="000000"/>
                <w:szCs w:val="20"/>
              </w:rPr>
              <w:t>(</w:t>
            </w:r>
            <w:r w:rsidRPr="009A624F">
              <w:rPr>
                <w:rFonts w:cs="Courier New"/>
                <w:color w:val="7F0055"/>
                <w:szCs w:val="20"/>
              </w:rPr>
              <w:t>input</w:t>
            </w:r>
            <w:r w:rsidRPr="009A624F">
              <w:rPr>
                <w:rFonts w:cs="Courier New"/>
                <w:color w:val="000000"/>
                <w:szCs w:val="20"/>
              </w:rPr>
              <w:t xml:space="preserve"> arg </w:t>
            </w:r>
            <w:r w:rsidRPr="009A624F">
              <w:rPr>
                <w:rFonts w:cs="Courier New"/>
                <w:color w:val="7F0055"/>
                <w:szCs w:val="20"/>
              </w:rPr>
              <w:t>as</w:t>
            </w:r>
            <w:r w:rsidRPr="009A624F">
              <w:rPr>
                <w:rFonts w:cs="Courier New"/>
                <w:color w:val="000000"/>
                <w:szCs w:val="20"/>
              </w:rPr>
              <w:t xml:space="preserve"> </w:t>
            </w:r>
            <w:r w:rsidRPr="009A624F">
              <w:rPr>
                <w:rFonts w:cs="Courier New"/>
                <w:color w:val="FF0000"/>
                <w:szCs w:val="20"/>
              </w:rPr>
              <w:t>character</w:t>
            </w:r>
            <w:r w:rsidRPr="009A624F">
              <w:rPr>
                <w:rFonts w:cs="Courier New"/>
                <w:color w:val="000000"/>
                <w:szCs w:val="20"/>
              </w:rPr>
              <w:t xml:space="preserve">, </w:t>
            </w:r>
            <w:r w:rsidRPr="009A624F">
              <w:rPr>
                <w:rFonts w:cs="Courier New"/>
                <w:color w:val="7F0055"/>
                <w:szCs w:val="20"/>
              </w:rPr>
              <w:t>input</w:t>
            </w:r>
            <w:r w:rsidRPr="009A624F">
              <w:rPr>
                <w:rFonts w:cs="Courier New"/>
                <w:color w:val="000000"/>
                <w:szCs w:val="20"/>
              </w:rPr>
              <w:t xml:space="preserve"> idx </w:t>
            </w:r>
            <w:r w:rsidRPr="009A624F">
              <w:rPr>
                <w:rFonts w:cs="Courier New"/>
                <w:color w:val="7F0055"/>
                <w:szCs w:val="20"/>
              </w:rPr>
              <w:t>as</w:t>
            </w:r>
            <w:r w:rsidRPr="009A624F">
              <w:rPr>
                <w:rFonts w:cs="Courier New"/>
                <w:color w:val="000000"/>
                <w:szCs w:val="20"/>
              </w:rPr>
              <w:t xml:space="preserve"> </w:t>
            </w:r>
            <w:r w:rsidRPr="009A624F">
              <w:rPr>
                <w:rFonts w:cs="Courier New"/>
                <w:color w:val="FF0000"/>
                <w:szCs w:val="20"/>
              </w:rPr>
              <w:t>integer</w:t>
            </w:r>
            <w:r w:rsidRPr="009A624F">
              <w:rPr>
                <w:rFonts w:cs="Courier New"/>
                <w:color w:val="000000"/>
                <w:szCs w:val="20"/>
              </w:rPr>
              <w:t>):</w:t>
            </w:r>
          </w:p>
          <w:p w14:paraId="6128774D" w14:textId="77777777" w:rsidR="00014A8C" w:rsidRPr="009A624F" w:rsidRDefault="00014A8C" w:rsidP="00014A8C">
            <w:pPr>
              <w:pStyle w:val="BlockCode"/>
              <w:ind w:left="0" w:right="86"/>
              <w:rPr>
                <w:rFonts w:cs="Courier New"/>
                <w:szCs w:val="20"/>
              </w:rPr>
            </w:pPr>
            <w:r>
              <w:rPr>
                <w:rFonts w:cs="Courier New"/>
                <w:color w:val="000000"/>
                <w:szCs w:val="20"/>
              </w:rPr>
              <w:t xml:space="preserve">   </w:t>
            </w:r>
            <w:r w:rsidRPr="009A624F">
              <w:rPr>
                <w:rFonts w:cs="Courier New"/>
                <w:color w:val="000000"/>
                <w:szCs w:val="20"/>
              </w:rPr>
              <w:t>Phones[idx] = arg.</w:t>
            </w:r>
            <w:r w:rsidRPr="009A624F">
              <w:rPr>
                <w:rFonts w:cs="Courier New"/>
                <w:color w:val="000000"/>
                <w:szCs w:val="20"/>
              </w:rPr>
              <w:tab/>
            </w:r>
            <w:r w:rsidRPr="009A624F">
              <w:rPr>
                <w:rFonts w:cs="Courier New"/>
                <w:color w:val="000000"/>
                <w:szCs w:val="20"/>
              </w:rPr>
              <w:tab/>
            </w:r>
          </w:p>
          <w:p w14:paraId="68759F7C" w14:textId="77777777" w:rsidR="00014A8C" w:rsidRPr="00FF7166" w:rsidRDefault="00014A8C" w:rsidP="00014A8C">
            <w:pPr>
              <w:pStyle w:val="BlockCode"/>
              <w:ind w:left="0" w:right="86"/>
              <w:rPr>
                <w:color w:val="FF0000"/>
              </w:rPr>
            </w:pPr>
            <w:r w:rsidRPr="009A624F">
              <w:rPr>
                <w:rFonts w:cs="Courier New"/>
                <w:color w:val="7F0055"/>
                <w:szCs w:val="20"/>
              </w:rPr>
              <w:t>end</w:t>
            </w:r>
            <w:r w:rsidRPr="009A624F">
              <w:rPr>
                <w:rFonts w:cs="Courier New"/>
                <w:color w:val="000000"/>
                <w:szCs w:val="20"/>
              </w:rPr>
              <w:t xml:space="preserve"> </w:t>
            </w:r>
            <w:r w:rsidRPr="009A624F">
              <w:rPr>
                <w:rFonts w:cs="Courier New"/>
                <w:color w:val="7F0055"/>
                <w:szCs w:val="20"/>
              </w:rPr>
              <w:t>set</w:t>
            </w:r>
            <w:r w:rsidRPr="009A624F">
              <w:rPr>
                <w:rFonts w:cs="Courier New"/>
                <w:color w:val="000000"/>
                <w:szCs w:val="20"/>
              </w:rPr>
              <w:t>.</w:t>
            </w:r>
          </w:p>
        </w:tc>
      </w:tr>
      <w:tr w:rsidR="00014A8C" w14:paraId="38E838D5" w14:textId="77777777" w:rsidTr="00014A8C">
        <w:tc>
          <w:tcPr>
            <w:tcW w:w="946" w:type="dxa"/>
          </w:tcPr>
          <w:p w14:paraId="1E178734" w14:textId="77777777" w:rsidR="00014A8C" w:rsidRDefault="00014A8C" w:rsidP="00C95A30">
            <w:pPr>
              <w:pStyle w:val="table-text"/>
              <w:numPr>
                <w:ilvl w:val="0"/>
                <w:numId w:val="20"/>
              </w:numPr>
            </w:pPr>
          </w:p>
        </w:tc>
        <w:tc>
          <w:tcPr>
            <w:tcW w:w="6494" w:type="dxa"/>
          </w:tcPr>
          <w:p w14:paraId="07AAA77E" w14:textId="77777777" w:rsidR="00014A8C" w:rsidRDefault="00014A8C" w:rsidP="00014A8C">
            <w:pPr>
              <w:pStyle w:val="table-text"/>
            </w:pPr>
            <w:r>
              <w:t>Save your file. Ensure that it compiles without errors.</w:t>
            </w:r>
          </w:p>
        </w:tc>
      </w:tr>
    </w:tbl>
    <w:p w14:paraId="3FD915BA" w14:textId="77777777" w:rsidR="00014A8C" w:rsidRDefault="00014A8C" w:rsidP="00014A8C">
      <w:pPr>
        <w:pStyle w:val="BlockLine"/>
      </w:pPr>
    </w:p>
    <w:p w14:paraId="06234BF4" w14:textId="0F02E679" w:rsidR="00014A8C" w:rsidRDefault="00014A8C" w:rsidP="00014A8C">
      <w:pPr>
        <w:pStyle w:val="Heading3"/>
      </w:pPr>
      <w:r>
        <w:lastRenderedPageBreak/>
        <w:t>Solution, Part 3—Defining methods for the Emp class</w:t>
      </w:r>
    </w:p>
    <w:p w14:paraId="7D506B99" w14:textId="77777777" w:rsidR="00014A8C" w:rsidRPr="00014A8C" w:rsidRDefault="00014A8C" w:rsidP="00014A8C">
      <w:pPr>
        <w:pStyle w:val="TopLine"/>
      </w:pPr>
    </w:p>
    <w:tbl>
      <w:tblPr>
        <w:tblStyle w:val="TableGrid"/>
        <w:tblW w:w="7440" w:type="dxa"/>
        <w:tblInd w:w="1915" w:type="dxa"/>
        <w:tblLook w:val="05E0" w:firstRow="1" w:lastRow="1" w:firstColumn="1" w:lastColumn="1" w:noHBand="0" w:noVBand="1"/>
      </w:tblPr>
      <w:tblGrid>
        <w:gridCol w:w="946"/>
        <w:gridCol w:w="6494"/>
      </w:tblGrid>
      <w:tr w:rsidR="00014A8C" w14:paraId="58A44EB0" w14:textId="77777777" w:rsidTr="00014A8C">
        <w:trPr>
          <w:cnfStyle w:val="100000000000" w:firstRow="1" w:lastRow="0" w:firstColumn="0" w:lastColumn="0" w:oddVBand="0" w:evenVBand="0" w:oddHBand="0" w:evenHBand="0" w:firstRowFirstColumn="0" w:firstRowLastColumn="0" w:lastRowFirstColumn="0" w:lastRowLastColumn="0"/>
        </w:trPr>
        <w:tc>
          <w:tcPr>
            <w:tcW w:w="946" w:type="dxa"/>
          </w:tcPr>
          <w:p w14:paraId="36EEFF35" w14:textId="77777777" w:rsidR="00014A8C" w:rsidRDefault="00014A8C" w:rsidP="00014A8C">
            <w:pPr>
              <w:pStyle w:val="TableHeading"/>
            </w:pPr>
            <w:r>
              <w:t>Step</w:t>
            </w:r>
          </w:p>
        </w:tc>
        <w:tc>
          <w:tcPr>
            <w:tcW w:w="6494" w:type="dxa"/>
          </w:tcPr>
          <w:p w14:paraId="09C15346" w14:textId="0CC6FE60" w:rsidR="00014A8C" w:rsidRDefault="00014A8C" w:rsidP="00014A8C">
            <w:pPr>
              <w:pStyle w:val="TableHeading"/>
            </w:pPr>
            <w:r>
              <w:t>Solution instruction</w:t>
            </w:r>
            <w:r w:rsidR="005061F6">
              <w:t>s</w:t>
            </w:r>
          </w:p>
        </w:tc>
      </w:tr>
      <w:tr w:rsidR="00014A8C" w14:paraId="39439F4B" w14:textId="77777777" w:rsidTr="00014A8C">
        <w:tc>
          <w:tcPr>
            <w:tcW w:w="946" w:type="dxa"/>
          </w:tcPr>
          <w:p w14:paraId="326BA0DC" w14:textId="77777777" w:rsidR="00014A8C" w:rsidRDefault="00014A8C" w:rsidP="00C95A30">
            <w:pPr>
              <w:pStyle w:val="table-text"/>
              <w:numPr>
                <w:ilvl w:val="0"/>
                <w:numId w:val="26"/>
              </w:numPr>
            </w:pPr>
          </w:p>
        </w:tc>
        <w:tc>
          <w:tcPr>
            <w:tcW w:w="6494" w:type="dxa"/>
          </w:tcPr>
          <w:p w14:paraId="6606F97A" w14:textId="77777777" w:rsidR="00014A8C" w:rsidRDefault="00014A8C" w:rsidP="00014A8C">
            <w:pPr>
              <w:pStyle w:val="TableBullet"/>
              <w:numPr>
                <w:ilvl w:val="0"/>
                <w:numId w:val="0"/>
              </w:numPr>
            </w:pPr>
            <w:r>
              <w:t xml:space="preserve">Define the public </w:t>
            </w:r>
            <w:proofErr w:type="gramStart"/>
            <w:r w:rsidRPr="005344AB">
              <w:rPr>
                <w:i/>
              </w:rPr>
              <w:t>Initialize</w:t>
            </w:r>
            <w:r>
              <w:t>(</w:t>
            </w:r>
            <w:proofErr w:type="gramEnd"/>
            <w:r>
              <w:t xml:space="preserve">) method, which returns </w:t>
            </w:r>
            <w:r w:rsidRPr="005344AB">
              <w:rPr>
                <w:i/>
              </w:rPr>
              <w:t>void</w:t>
            </w:r>
            <w:r>
              <w:t xml:space="preserve">. The </w:t>
            </w:r>
            <w:r w:rsidRPr="005344AB">
              <w:rPr>
                <w:i/>
              </w:rPr>
              <w:t>input</w:t>
            </w:r>
            <w:r>
              <w:t xml:space="preserve"> parameters for this method will be values for each of the data members of the class.</w:t>
            </w:r>
          </w:p>
          <w:p w14:paraId="349DAA31" w14:textId="77777777" w:rsidR="00014A8C" w:rsidRPr="00E820E1" w:rsidRDefault="00014A8C" w:rsidP="00C95A30">
            <w:pPr>
              <w:pStyle w:val="Tablesub-step"/>
              <w:numPr>
                <w:ilvl w:val="0"/>
                <w:numId w:val="109"/>
              </w:numPr>
            </w:pPr>
            <w:r w:rsidRPr="00E820E1">
              <w:t xml:space="preserve">Place the cursor </w:t>
            </w:r>
            <w:r>
              <w:t>anywhere in the source file</w:t>
            </w:r>
            <w:r w:rsidRPr="00E820E1">
              <w:t>.</w:t>
            </w:r>
          </w:p>
          <w:p w14:paraId="1F96F0B8" w14:textId="77777777" w:rsidR="00014A8C" w:rsidRDefault="00014A8C" w:rsidP="00C95A30">
            <w:pPr>
              <w:pStyle w:val="Tablesub-step"/>
              <w:numPr>
                <w:ilvl w:val="0"/>
                <w:numId w:val="15"/>
              </w:numPr>
            </w:pPr>
            <w:r>
              <w:t xml:space="preserve">Right-click and then select </w:t>
            </w:r>
            <w:r w:rsidRPr="007B78A9">
              <w:rPr>
                <w:b/>
              </w:rPr>
              <w:t>Source</w:t>
            </w:r>
            <w:r>
              <w:t xml:space="preserve"> &gt; </w:t>
            </w:r>
            <w:r w:rsidRPr="007B78A9">
              <w:rPr>
                <w:b/>
              </w:rPr>
              <w:t>Add Method</w:t>
            </w:r>
            <w:r>
              <w:t>.</w:t>
            </w:r>
          </w:p>
          <w:p w14:paraId="7C9D914A" w14:textId="77777777" w:rsidR="00014A8C" w:rsidRDefault="00014A8C" w:rsidP="00C95A30">
            <w:pPr>
              <w:pStyle w:val="Tablesub-step"/>
              <w:numPr>
                <w:ilvl w:val="0"/>
                <w:numId w:val="15"/>
              </w:numPr>
            </w:pPr>
            <w:r>
              <w:t xml:space="preserve">Enter </w:t>
            </w:r>
            <w:r w:rsidRPr="007B78A9">
              <w:rPr>
                <w:b/>
              </w:rPr>
              <w:t>Initialize</w:t>
            </w:r>
            <w:r>
              <w:t xml:space="preserve"> for the method name.</w:t>
            </w:r>
          </w:p>
          <w:p w14:paraId="43DBCAE7" w14:textId="2984A160" w:rsidR="00014A8C" w:rsidRDefault="00014A8C" w:rsidP="00C95A30">
            <w:pPr>
              <w:pStyle w:val="Tablesub-step"/>
              <w:numPr>
                <w:ilvl w:val="0"/>
                <w:numId w:val="15"/>
              </w:numPr>
            </w:pPr>
            <w:r>
              <w:t xml:space="preserve">Select </w:t>
            </w:r>
            <w:r>
              <w:rPr>
                <w:b/>
              </w:rPr>
              <w:t>Last method</w:t>
            </w:r>
            <w:r>
              <w:t xml:space="preserve"> for the insertion position.</w:t>
            </w:r>
          </w:p>
          <w:p w14:paraId="602FB584" w14:textId="77777777" w:rsidR="005061F6" w:rsidRDefault="005061F6" w:rsidP="005061F6">
            <w:pPr>
              <w:pStyle w:val="Tablesub-step"/>
              <w:numPr>
                <w:ilvl w:val="0"/>
                <w:numId w:val="0"/>
              </w:numPr>
              <w:ind w:left="360"/>
            </w:pPr>
          </w:p>
          <w:p w14:paraId="6203E60B" w14:textId="11D59381" w:rsidR="00014A8C" w:rsidRDefault="00014A8C" w:rsidP="00014A8C">
            <w:r>
              <w:rPr>
                <w:noProof/>
              </w:rPr>
              <w:drawing>
                <wp:inline distT="0" distB="0" distL="0" distR="0" wp14:anchorId="503ECDF7" wp14:editId="147059CB">
                  <wp:extent cx="3657600" cy="3439160"/>
                  <wp:effectExtent l="19050" t="19050" r="19050" b="279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rcRect/>
                          <a:stretch>
                            <a:fillRect/>
                          </a:stretch>
                        </pic:blipFill>
                        <pic:spPr>
                          <a:xfrm>
                            <a:off x="0" y="0"/>
                            <a:ext cx="3657600" cy="343916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498878C8" w14:textId="77777777" w:rsidR="005061F6" w:rsidRDefault="005061F6" w:rsidP="00014A8C"/>
          <w:p w14:paraId="4A9D23F0" w14:textId="77777777" w:rsidR="00014A8C" w:rsidRDefault="00014A8C" w:rsidP="00C95A30">
            <w:pPr>
              <w:pStyle w:val="Tablesub-step"/>
              <w:numPr>
                <w:ilvl w:val="0"/>
                <w:numId w:val="15"/>
              </w:numPr>
            </w:pPr>
            <w:r>
              <w:t xml:space="preserve">Click </w:t>
            </w:r>
            <w:r w:rsidRPr="00BD0812">
              <w:rPr>
                <w:b/>
              </w:rPr>
              <w:t>Generate</w:t>
            </w:r>
            <w:r>
              <w:t>.</w:t>
            </w:r>
          </w:p>
          <w:p w14:paraId="09789644" w14:textId="77777777" w:rsidR="00014A8C" w:rsidRDefault="00014A8C" w:rsidP="005061F6">
            <w:pPr>
              <w:pStyle w:val="Tablesub-step"/>
              <w:numPr>
                <w:ilvl w:val="0"/>
                <w:numId w:val="0"/>
              </w:numPr>
              <w:ind w:left="360"/>
            </w:pPr>
            <w:r>
              <w:t>You can enter information in the comment that precedes the method, or you can delete it.</w:t>
            </w:r>
          </w:p>
          <w:p w14:paraId="72296DA4" w14:textId="77777777" w:rsidR="00014A8C" w:rsidRDefault="00014A8C" w:rsidP="00C95A30">
            <w:pPr>
              <w:pStyle w:val="Tablesub-step"/>
              <w:numPr>
                <w:ilvl w:val="0"/>
                <w:numId w:val="15"/>
              </w:numPr>
            </w:pPr>
            <w:r>
              <w:t xml:space="preserve">Modify the code in OpenEdge Editor to include the parameters for this method that correspond to the properties of this class. </w:t>
            </w:r>
          </w:p>
          <w:p w14:paraId="68872487" w14:textId="77777777" w:rsidR="005061F6" w:rsidRDefault="005061F6" w:rsidP="00014A8C">
            <w:pPr>
              <w:pStyle w:val="Tablesub-step"/>
              <w:numPr>
                <w:ilvl w:val="0"/>
                <w:numId w:val="0"/>
              </w:numPr>
            </w:pPr>
          </w:p>
          <w:p w14:paraId="3A601C99" w14:textId="1799E1AB" w:rsidR="00014A8C" w:rsidRDefault="00014A8C" w:rsidP="00014A8C">
            <w:pPr>
              <w:pStyle w:val="Tablesub-step"/>
              <w:numPr>
                <w:ilvl w:val="0"/>
                <w:numId w:val="0"/>
              </w:numPr>
            </w:pPr>
            <w:r>
              <w:t>The definition of this method should be as follows:</w:t>
            </w:r>
          </w:p>
          <w:p w14:paraId="05731CF7" w14:textId="77777777" w:rsidR="005061F6" w:rsidRDefault="005061F6" w:rsidP="00014A8C">
            <w:pPr>
              <w:pStyle w:val="Tablesub-step"/>
              <w:numPr>
                <w:ilvl w:val="0"/>
                <w:numId w:val="0"/>
              </w:numPr>
            </w:pPr>
          </w:p>
          <w:p w14:paraId="1435E257" w14:textId="77777777" w:rsidR="00014A8C" w:rsidRPr="00654E0A" w:rsidRDefault="00014A8C" w:rsidP="00014A8C">
            <w:pPr>
              <w:pStyle w:val="BlockCode"/>
              <w:ind w:left="0" w:right="86"/>
              <w:rPr>
                <w:rFonts w:cs="Courier New"/>
                <w:szCs w:val="18"/>
              </w:rPr>
            </w:pPr>
            <w:r w:rsidRPr="00654E0A">
              <w:rPr>
                <w:rFonts w:cs="Courier New"/>
                <w:color w:val="7F0055"/>
                <w:szCs w:val="18"/>
              </w:rPr>
              <w:t>method</w:t>
            </w:r>
            <w:r w:rsidRPr="00654E0A">
              <w:rPr>
                <w:rFonts w:cs="Courier New"/>
                <w:color w:val="000000"/>
                <w:szCs w:val="18"/>
              </w:rPr>
              <w:t xml:space="preserve"> </w:t>
            </w:r>
            <w:r w:rsidRPr="00654E0A">
              <w:rPr>
                <w:rFonts w:cs="Courier New"/>
                <w:color w:val="7F0055"/>
                <w:szCs w:val="18"/>
              </w:rPr>
              <w:t>public</w:t>
            </w:r>
            <w:r w:rsidRPr="00654E0A">
              <w:rPr>
                <w:rFonts w:cs="Courier New"/>
                <w:color w:val="000000"/>
                <w:szCs w:val="18"/>
              </w:rPr>
              <w:t xml:space="preserve"> </w:t>
            </w:r>
            <w:r w:rsidRPr="00C3287D">
              <w:rPr>
                <w:rFonts w:cs="Courier New"/>
                <w:color w:val="FF0000"/>
                <w:szCs w:val="20"/>
              </w:rPr>
              <w:t>void</w:t>
            </w:r>
            <w:r w:rsidRPr="00654E0A">
              <w:rPr>
                <w:rFonts w:cs="Courier New"/>
                <w:color w:val="000000"/>
                <w:szCs w:val="18"/>
              </w:rPr>
              <w:t xml:space="preserve"> </w:t>
            </w:r>
            <w:r w:rsidRPr="00EC4BA9">
              <w:rPr>
                <w:rFonts w:cs="Courier New"/>
                <w:szCs w:val="18"/>
              </w:rPr>
              <w:t>Initialize</w:t>
            </w:r>
            <w:r w:rsidRPr="00654E0A">
              <w:rPr>
                <w:rFonts w:cs="Courier New"/>
                <w:color w:val="000000"/>
                <w:szCs w:val="18"/>
              </w:rPr>
              <w:t>(</w:t>
            </w:r>
            <w:r w:rsidRPr="00654E0A">
              <w:rPr>
                <w:rFonts w:cs="Courier New"/>
                <w:color w:val="7F0055"/>
                <w:szCs w:val="18"/>
              </w:rPr>
              <w:t>input</w:t>
            </w:r>
            <w:r w:rsidRPr="00654E0A">
              <w:rPr>
                <w:rFonts w:cs="Courier New"/>
                <w:color w:val="000000"/>
                <w:szCs w:val="18"/>
              </w:rPr>
              <w:t xml:space="preserve"> pEmpNum </w:t>
            </w:r>
            <w:r w:rsidRPr="00654E0A">
              <w:rPr>
                <w:rFonts w:cs="Courier New"/>
                <w:color w:val="7F0055"/>
                <w:szCs w:val="18"/>
              </w:rPr>
              <w:t>as</w:t>
            </w:r>
            <w:r w:rsidRPr="00654E0A">
              <w:rPr>
                <w:rFonts w:cs="Courier New"/>
                <w:color w:val="000000"/>
                <w:szCs w:val="18"/>
              </w:rPr>
              <w:t xml:space="preserve"> </w:t>
            </w:r>
            <w:r w:rsidRPr="005344AB">
              <w:rPr>
                <w:rFonts w:cs="Courier New"/>
                <w:color w:val="FF0000"/>
                <w:szCs w:val="18"/>
              </w:rPr>
              <w:t>integer</w:t>
            </w:r>
            <w:r w:rsidRPr="00654E0A">
              <w:rPr>
                <w:rFonts w:cs="Courier New"/>
                <w:color w:val="000000"/>
                <w:szCs w:val="18"/>
              </w:rPr>
              <w:t>,</w:t>
            </w:r>
          </w:p>
          <w:p w14:paraId="7238E564" w14:textId="77777777" w:rsidR="00014A8C" w:rsidRPr="00654E0A" w:rsidRDefault="00014A8C" w:rsidP="00014A8C">
            <w:pPr>
              <w:pStyle w:val="BlockCode"/>
              <w:ind w:left="0" w:right="86"/>
              <w:rPr>
                <w:rFonts w:cs="Courier New"/>
                <w:szCs w:val="18"/>
              </w:rPr>
            </w:pPr>
            <w:r w:rsidRPr="00654E0A">
              <w:rPr>
                <w:rFonts w:cs="Courier New"/>
                <w:color w:val="000000"/>
                <w:szCs w:val="18"/>
              </w:rPr>
              <w:t xml:space="preserve">                  </w:t>
            </w:r>
            <w:r w:rsidRPr="00654E0A">
              <w:rPr>
                <w:rFonts w:cs="Courier New"/>
                <w:color w:val="7F0055"/>
                <w:szCs w:val="18"/>
              </w:rPr>
              <w:t>input</w:t>
            </w:r>
            <w:r w:rsidRPr="00654E0A">
              <w:rPr>
                <w:rFonts w:cs="Courier New"/>
                <w:color w:val="000000"/>
                <w:szCs w:val="18"/>
              </w:rPr>
              <w:t xml:space="preserve"> pFirstName </w:t>
            </w:r>
            <w:r w:rsidRPr="00654E0A">
              <w:rPr>
                <w:rFonts w:cs="Courier New"/>
                <w:color w:val="7F0055"/>
                <w:szCs w:val="18"/>
              </w:rPr>
              <w:t>as</w:t>
            </w:r>
            <w:r w:rsidRPr="00654E0A">
              <w:rPr>
                <w:rFonts w:cs="Courier New"/>
                <w:color w:val="000000"/>
                <w:szCs w:val="18"/>
              </w:rPr>
              <w:t xml:space="preserve"> </w:t>
            </w:r>
            <w:r w:rsidRPr="005344AB">
              <w:rPr>
                <w:rFonts w:cs="Courier New"/>
                <w:color w:val="FF0000"/>
                <w:szCs w:val="18"/>
              </w:rPr>
              <w:t>character</w:t>
            </w:r>
            <w:r w:rsidRPr="00654E0A">
              <w:rPr>
                <w:rFonts w:cs="Courier New"/>
                <w:color w:val="000000"/>
                <w:szCs w:val="18"/>
              </w:rPr>
              <w:t>,</w:t>
            </w:r>
          </w:p>
          <w:p w14:paraId="0BC5199A" w14:textId="77777777" w:rsidR="00014A8C" w:rsidRPr="00654E0A" w:rsidRDefault="00014A8C" w:rsidP="00014A8C">
            <w:pPr>
              <w:pStyle w:val="BlockCode"/>
              <w:ind w:left="0" w:right="86"/>
              <w:rPr>
                <w:rFonts w:cs="Courier New"/>
                <w:szCs w:val="18"/>
              </w:rPr>
            </w:pPr>
            <w:r>
              <w:rPr>
                <w:rFonts w:cs="Courier New"/>
                <w:color w:val="000000"/>
                <w:szCs w:val="18"/>
              </w:rPr>
              <w:t xml:space="preserve">                 </w:t>
            </w:r>
            <w:r w:rsidRPr="00654E0A">
              <w:rPr>
                <w:rFonts w:cs="Courier New"/>
                <w:color w:val="000000"/>
                <w:szCs w:val="18"/>
              </w:rPr>
              <w:t xml:space="preserve"> </w:t>
            </w:r>
            <w:r w:rsidRPr="00654E0A">
              <w:rPr>
                <w:rFonts w:cs="Courier New"/>
                <w:color w:val="7F0055"/>
                <w:szCs w:val="18"/>
              </w:rPr>
              <w:t>input</w:t>
            </w:r>
            <w:r w:rsidRPr="00654E0A">
              <w:rPr>
                <w:rFonts w:cs="Courier New"/>
                <w:color w:val="000000"/>
                <w:szCs w:val="18"/>
              </w:rPr>
              <w:t xml:space="preserve"> pLastName </w:t>
            </w:r>
            <w:r w:rsidRPr="00654E0A">
              <w:rPr>
                <w:rFonts w:cs="Courier New"/>
                <w:color w:val="7F0055"/>
                <w:szCs w:val="18"/>
              </w:rPr>
              <w:t>as</w:t>
            </w:r>
            <w:r w:rsidRPr="00654E0A">
              <w:rPr>
                <w:rFonts w:cs="Courier New"/>
                <w:color w:val="000000"/>
                <w:szCs w:val="18"/>
              </w:rPr>
              <w:t xml:space="preserve"> </w:t>
            </w:r>
            <w:r w:rsidRPr="005344AB">
              <w:rPr>
                <w:rFonts w:cs="Courier New"/>
                <w:color w:val="FF0000"/>
                <w:szCs w:val="18"/>
              </w:rPr>
              <w:t>character</w:t>
            </w:r>
            <w:r w:rsidRPr="00654E0A">
              <w:rPr>
                <w:rFonts w:cs="Courier New"/>
                <w:color w:val="000000"/>
                <w:szCs w:val="18"/>
              </w:rPr>
              <w:t>,</w:t>
            </w:r>
          </w:p>
          <w:p w14:paraId="2373EE8E" w14:textId="77777777" w:rsidR="00014A8C" w:rsidRPr="00654E0A" w:rsidRDefault="00014A8C" w:rsidP="00014A8C">
            <w:pPr>
              <w:pStyle w:val="BlockCode"/>
              <w:ind w:left="0" w:right="86"/>
              <w:rPr>
                <w:rFonts w:cs="Courier New"/>
                <w:szCs w:val="18"/>
              </w:rPr>
            </w:pPr>
            <w:r>
              <w:rPr>
                <w:rFonts w:cs="Courier New"/>
                <w:color w:val="000000"/>
                <w:szCs w:val="18"/>
              </w:rPr>
              <w:t xml:space="preserve">                 </w:t>
            </w:r>
            <w:r w:rsidRPr="00654E0A">
              <w:rPr>
                <w:rFonts w:cs="Courier New"/>
                <w:color w:val="000000"/>
                <w:szCs w:val="18"/>
              </w:rPr>
              <w:t xml:space="preserve"> </w:t>
            </w:r>
            <w:r w:rsidRPr="00654E0A">
              <w:rPr>
                <w:rFonts w:cs="Courier New"/>
                <w:color w:val="7F0055"/>
                <w:szCs w:val="18"/>
              </w:rPr>
              <w:t>input</w:t>
            </w:r>
            <w:r w:rsidRPr="00654E0A">
              <w:rPr>
                <w:rFonts w:cs="Courier New"/>
                <w:color w:val="000000"/>
                <w:szCs w:val="18"/>
              </w:rPr>
              <w:t xml:space="preserve"> pAddress </w:t>
            </w:r>
            <w:r w:rsidRPr="00654E0A">
              <w:rPr>
                <w:rFonts w:cs="Courier New"/>
                <w:color w:val="7F0055"/>
                <w:szCs w:val="18"/>
              </w:rPr>
              <w:t>as</w:t>
            </w:r>
            <w:r w:rsidRPr="00654E0A">
              <w:rPr>
                <w:rFonts w:cs="Courier New"/>
                <w:color w:val="000000"/>
                <w:szCs w:val="18"/>
              </w:rPr>
              <w:t xml:space="preserve"> </w:t>
            </w:r>
            <w:r w:rsidRPr="005344AB">
              <w:rPr>
                <w:rFonts w:cs="Courier New"/>
                <w:color w:val="FF0000"/>
                <w:szCs w:val="18"/>
              </w:rPr>
              <w:t>character</w:t>
            </w:r>
            <w:r w:rsidRPr="00654E0A">
              <w:rPr>
                <w:rFonts w:cs="Courier New"/>
                <w:color w:val="000000"/>
                <w:szCs w:val="18"/>
              </w:rPr>
              <w:t>,</w:t>
            </w:r>
          </w:p>
          <w:p w14:paraId="31938D9C" w14:textId="77777777" w:rsidR="00014A8C" w:rsidRPr="00654E0A" w:rsidRDefault="00014A8C" w:rsidP="00014A8C">
            <w:pPr>
              <w:pStyle w:val="BlockCode"/>
              <w:ind w:left="0" w:right="86"/>
              <w:rPr>
                <w:rFonts w:cs="Courier New"/>
                <w:szCs w:val="18"/>
              </w:rPr>
            </w:pPr>
            <w:r w:rsidRPr="00654E0A">
              <w:rPr>
                <w:rFonts w:cs="Courier New"/>
                <w:color w:val="000000"/>
                <w:szCs w:val="18"/>
              </w:rPr>
              <w:t xml:space="preserve">        </w:t>
            </w:r>
            <w:r>
              <w:rPr>
                <w:rFonts w:cs="Courier New"/>
                <w:color w:val="000000"/>
                <w:szCs w:val="18"/>
              </w:rPr>
              <w:t xml:space="preserve">         </w:t>
            </w:r>
            <w:r w:rsidRPr="00654E0A">
              <w:rPr>
                <w:rFonts w:cs="Courier New"/>
                <w:color w:val="000000"/>
                <w:szCs w:val="18"/>
              </w:rPr>
              <w:t xml:space="preserve"> </w:t>
            </w:r>
            <w:r w:rsidRPr="00654E0A">
              <w:rPr>
                <w:rFonts w:cs="Courier New"/>
                <w:color w:val="7F0055"/>
                <w:szCs w:val="18"/>
              </w:rPr>
              <w:t>input</w:t>
            </w:r>
            <w:r w:rsidRPr="00654E0A">
              <w:rPr>
                <w:rFonts w:cs="Courier New"/>
                <w:color w:val="000000"/>
                <w:szCs w:val="18"/>
              </w:rPr>
              <w:t xml:space="preserve"> pPostalCode </w:t>
            </w:r>
            <w:r w:rsidRPr="00654E0A">
              <w:rPr>
                <w:rFonts w:cs="Courier New"/>
                <w:color w:val="7F0055"/>
                <w:szCs w:val="18"/>
              </w:rPr>
              <w:t>as</w:t>
            </w:r>
            <w:r w:rsidRPr="00654E0A">
              <w:rPr>
                <w:rFonts w:cs="Courier New"/>
                <w:color w:val="000000"/>
                <w:szCs w:val="18"/>
              </w:rPr>
              <w:t xml:space="preserve"> </w:t>
            </w:r>
            <w:r w:rsidRPr="005344AB">
              <w:rPr>
                <w:rFonts w:cs="Courier New"/>
                <w:color w:val="FF0000"/>
                <w:szCs w:val="18"/>
              </w:rPr>
              <w:t>character</w:t>
            </w:r>
            <w:r w:rsidRPr="00654E0A">
              <w:rPr>
                <w:rFonts w:cs="Courier New"/>
                <w:color w:val="000000"/>
                <w:szCs w:val="18"/>
              </w:rPr>
              <w:t>,</w:t>
            </w:r>
          </w:p>
          <w:p w14:paraId="04AC7337" w14:textId="77777777" w:rsidR="00014A8C" w:rsidRPr="00654E0A" w:rsidRDefault="00014A8C" w:rsidP="00014A8C">
            <w:pPr>
              <w:pStyle w:val="BlockCode"/>
              <w:ind w:left="0" w:right="86"/>
              <w:rPr>
                <w:rFonts w:cs="Courier New"/>
                <w:szCs w:val="18"/>
              </w:rPr>
            </w:pPr>
            <w:r>
              <w:rPr>
                <w:rFonts w:cs="Courier New"/>
                <w:color w:val="000000"/>
                <w:szCs w:val="18"/>
              </w:rPr>
              <w:t xml:space="preserve">                 </w:t>
            </w:r>
            <w:r w:rsidRPr="00654E0A">
              <w:rPr>
                <w:rFonts w:cs="Courier New"/>
                <w:color w:val="000000"/>
                <w:szCs w:val="18"/>
              </w:rPr>
              <w:t xml:space="preserve"> </w:t>
            </w:r>
            <w:r w:rsidRPr="00654E0A">
              <w:rPr>
                <w:rFonts w:cs="Courier New"/>
                <w:color w:val="7F0055"/>
                <w:szCs w:val="18"/>
              </w:rPr>
              <w:t>input</w:t>
            </w:r>
            <w:r w:rsidRPr="00654E0A">
              <w:rPr>
                <w:rFonts w:cs="Courier New"/>
                <w:color w:val="000000"/>
                <w:szCs w:val="18"/>
              </w:rPr>
              <w:t xml:space="preserve"> pPhones </w:t>
            </w:r>
            <w:r w:rsidRPr="00654E0A">
              <w:rPr>
                <w:rFonts w:cs="Courier New"/>
                <w:color w:val="7F0055"/>
                <w:szCs w:val="18"/>
              </w:rPr>
              <w:t>as</w:t>
            </w:r>
            <w:r w:rsidRPr="00654E0A">
              <w:rPr>
                <w:rFonts w:cs="Courier New"/>
                <w:color w:val="000000"/>
                <w:szCs w:val="18"/>
              </w:rPr>
              <w:t xml:space="preserve"> </w:t>
            </w:r>
            <w:r w:rsidRPr="005344AB">
              <w:rPr>
                <w:rFonts w:cs="Courier New"/>
                <w:color w:val="FF0000"/>
                <w:szCs w:val="18"/>
              </w:rPr>
              <w:t>character</w:t>
            </w:r>
            <w:r w:rsidRPr="00654E0A">
              <w:rPr>
                <w:rFonts w:cs="Courier New"/>
                <w:color w:val="000000"/>
                <w:szCs w:val="18"/>
              </w:rPr>
              <w:t xml:space="preserve"> </w:t>
            </w:r>
            <w:r w:rsidRPr="00654E0A">
              <w:rPr>
                <w:rFonts w:cs="Courier New"/>
                <w:color w:val="7F0055"/>
                <w:szCs w:val="18"/>
              </w:rPr>
              <w:t>extent</w:t>
            </w:r>
            <w:r w:rsidRPr="00654E0A">
              <w:rPr>
                <w:rFonts w:cs="Courier New"/>
                <w:color w:val="000000"/>
                <w:szCs w:val="18"/>
              </w:rPr>
              <w:t xml:space="preserve"> </w:t>
            </w:r>
            <w:r w:rsidRPr="00654E0A">
              <w:rPr>
                <w:rFonts w:cs="Courier New"/>
                <w:color w:val="2A00FF"/>
                <w:szCs w:val="18"/>
              </w:rPr>
              <w:t>3</w:t>
            </w:r>
            <w:r w:rsidRPr="00654E0A">
              <w:rPr>
                <w:rFonts w:cs="Courier New"/>
                <w:color w:val="000000"/>
                <w:szCs w:val="18"/>
              </w:rPr>
              <w:t>,</w:t>
            </w:r>
          </w:p>
          <w:p w14:paraId="66CCBAC7" w14:textId="77777777" w:rsidR="00014A8C" w:rsidRPr="00654E0A" w:rsidRDefault="00014A8C" w:rsidP="00014A8C">
            <w:pPr>
              <w:pStyle w:val="BlockCode"/>
              <w:ind w:left="0" w:right="86"/>
              <w:rPr>
                <w:rFonts w:cs="Courier New"/>
                <w:szCs w:val="18"/>
              </w:rPr>
            </w:pPr>
            <w:r>
              <w:rPr>
                <w:rFonts w:cs="Courier New"/>
                <w:color w:val="000000"/>
                <w:szCs w:val="18"/>
              </w:rPr>
              <w:t xml:space="preserve">                 </w:t>
            </w:r>
            <w:r w:rsidRPr="00654E0A">
              <w:rPr>
                <w:rFonts w:cs="Courier New"/>
                <w:color w:val="000000"/>
                <w:szCs w:val="18"/>
              </w:rPr>
              <w:t xml:space="preserve"> </w:t>
            </w:r>
            <w:r w:rsidRPr="00654E0A">
              <w:rPr>
                <w:rFonts w:cs="Courier New"/>
                <w:color w:val="7F0055"/>
                <w:szCs w:val="18"/>
              </w:rPr>
              <w:t>input</w:t>
            </w:r>
            <w:r w:rsidRPr="00654E0A">
              <w:rPr>
                <w:rFonts w:cs="Courier New"/>
                <w:color w:val="000000"/>
                <w:szCs w:val="18"/>
              </w:rPr>
              <w:t xml:space="preserve"> pVacationHours </w:t>
            </w:r>
            <w:r w:rsidRPr="00654E0A">
              <w:rPr>
                <w:rFonts w:cs="Courier New"/>
                <w:color w:val="7F0055"/>
                <w:szCs w:val="18"/>
              </w:rPr>
              <w:t>as</w:t>
            </w:r>
            <w:r w:rsidRPr="00654E0A">
              <w:rPr>
                <w:rFonts w:cs="Courier New"/>
                <w:color w:val="000000"/>
                <w:szCs w:val="18"/>
              </w:rPr>
              <w:t xml:space="preserve"> </w:t>
            </w:r>
            <w:r w:rsidRPr="005344AB">
              <w:rPr>
                <w:rFonts w:cs="Courier New"/>
                <w:color w:val="FF0000"/>
                <w:szCs w:val="18"/>
              </w:rPr>
              <w:t>integer</w:t>
            </w:r>
            <w:r w:rsidRPr="00654E0A">
              <w:rPr>
                <w:rFonts w:cs="Courier New"/>
                <w:color w:val="000000"/>
                <w:szCs w:val="18"/>
              </w:rPr>
              <w:t>,</w:t>
            </w:r>
          </w:p>
          <w:p w14:paraId="57264E2A" w14:textId="77777777" w:rsidR="00014A8C" w:rsidRPr="00654E0A" w:rsidRDefault="00014A8C" w:rsidP="00014A8C">
            <w:pPr>
              <w:pStyle w:val="BlockCode"/>
              <w:ind w:left="0" w:right="86"/>
              <w:rPr>
                <w:rFonts w:cs="Courier New"/>
                <w:szCs w:val="18"/>
              </w:rPr>
            </w:pPr>
            <w:r>
              <w:rPr>
                <w:rFonts w:cs="Courier New"/>
                <w:color w:val="000000"/>
                <w:szCs w:val="18"/>
              </w:rPr>
              <w:t xml:space="preserve">                 </w:t>
            </w:r>
            <w:r w:rsidRPr="00654E0A">
              <w:rPr>
                <w:rFonts w:cs="Courier New"/>
                <w:color w:val="000000"/>
                <w:szCs w:val="18"/>
              </w:rPr>
              <w:t xml:space="preserve"> </w:t>
            </w:r>
            <w:r w:rsidRPr="00654E0A">
              <w:rPr>
                <w:rFonts w:cs="Courier New"/>
                <w:color w:val="7F0055"/>
                <w:szCs w:val="18"/>
              </w:rPr>
              <w:t>input</w:t>
            </w:r>
            <w:r w:rsidRPr="00654E0A">
              <w:rPr>
                <w:rFonts w:cs="Courier New"/>
                <w:color w:val="000000"/>
                <w:szCs w:val="18"/>
              </w:rPr>
              <w:t xml:space="preserve"> pJobTitle </w:t>
            </w:r>
            <w:r w:rsidRPr="00654E0A">
              <w:rPr>
                <w:rFonts w:cs="Courier New"/>
                <w:color w:val="7F0055"/>
                <w:szCs w:val="18"/>
              </w:rPr>
              <w:t>as</w:t>
            </w:r>
            <w:r w:rsidRPr="00654E0A">
              <w:rPr>
                <w:rFonts w:cs="Courier New"/>
                <w:color w:val="000000"/>
                <w:szCs w:val="18"/>
              </w:rPr>
              <w:t xml:space="preserve"> </w:t>
            </w:r>
            <w:r w:rsidRPr="005344AB">
              <w:rPr>
                <w:rFonts w:cs="Courier New"/>
                <w:color w:val="FF0000"/>
                <w:szCs w:val="18"/>
              </w:rPr>
              <w:t>character</w:t>
            </w:r>
            <w:r w:rsidRPr="00654E0A">
              <w:rPr>
                <w:rFonts w:cs="Courier New"/>
                <w:color w:val="000000"/>
                <w:szCs w:val="18"/>
              </w:rPr>
              <w:t xml:space="preserve">  ):</w:t>
            </w:r>
          </w:p>
          <w:p w14:paraId="73919458" w14:textId="77777777" w:rsidR="00014A8C" w:rsidRPr="00654E0A" w:rsidRDefault="00014A8C" w:rsidP="00014A8C">
            <w:pPr>
              <w:pStyle w:val="BlockCode"/>
              <w:ind w:left="0" w:right="86"/>
              <w:rPr>
                <w:rFonts w:cs="Courier New"/>
                <w:szCs w:val="18"/>
              </w:rPr>
            </w:pPr>
            <w:r w:rsidRPr="00654E0A">
              <w:rPr>
                <w:rFonts w:cs="Courier New"/>
                <w:color w:val="000000"/>
                <w:szCs w:val="18"/>
              </w:rPr>
              <w:lastRenderedPageBreak/>
              <w:tab/>
            </w:r>
            <w:r w:rsidRPr="00654E0A">
              <w:rPr>
                <w:rFonts w:cs="Courier New"/>
                <w:color w:val="000000"/>
                <w:szCs w:val="18"/>
              </w:rPr>
              <w:tab/>
            </w:r>
          </w:p>
          <w:p w14:paraId="32F4F42C" w14:textId="77777777" w:rsidR="00014A8C" w:rsidRPr="00654E0A" w:rsidRDefault="00014A8C" w:rsidP="00014A8C">
            <w:pPr>
              <w:pStyle w:val="BlockCode"/>
              <w:ind w:left="0" w:right="86"/>
              <w:rPr>
                <w:rFonts w:cs="Courier New"/>
                <w:szCs w:val="18"/>
              </w:rPr>
            </w:pPr>
            <w:r w:rsidRPr="00654E0A">
              <w:rPr>
                <w:rFonts w:cs="Courier New"/>
                <w:color w:val="000000"/>
                <w:szCs w:val="18"/>
              </w:rPr>
              <w:t xml:space="preserve">   </w:t>
            </w:r>
            <w:r w:rsidRPr="00654E0A">
              <w:rPr>
                <w:rFonts w:cs="Courier New"/>
                <w:color w:val="7F0055"/>
                <w:szCs w:val="18"/>
              </w:rPr>
              <w:t>return</w:t>
            </w:r>
            <w:r w:rsidRPr="00654E0A">
              <w:rPr>
                <w:rFonts w:cs="Courier New"/>
                <w:color w:val="000000"/>
                <w:szCs w:val="18"/>
              </w:rPr>
              <w:t>.</w:t>
            </w:r>
          </w:p>
          <w:p w14:paraId="7A480DBA" w14:textId="77777777" w:rsidR="00014A8C" w:rsidRDefault="00014A8C" w:rsidP="00014A8C">
            <w:pPr>
              <w:pStyle w:val="BlockCode"/>
              <w:ind w:left="0" w:right="86"/>
            </w:pPr>
            <w:r w:rsidRPr="00654E0A">
              <w:rPr>
                <w:rFonts w:cs="Courier New"/>
                <w:color w:val="7F0055"/>
                <w:szCs w:val="18"/>
              </w:rPr>
              <w:t>end</w:t>
            </w:r>
            <w:r w:rsidRPr="00654E0A">
              <w:rPr>
                <w:rFonts w:cs="Courier New"/>
                <w:color w:val="000000"/>
                <w:szCs w:val="18"/>
              </w:rPr>
              <w:t xml:space="preserve"> </w:t>
            </w:r>
            <w:r w:rsidRPr="00654E0A">
              <w:rPr>
                <w:rFonts w:cs="Courier New"/>
                <w:color w:val="7F0055"/>
                <w:szCs w:val="18"/>
              </w:rPr>
              <w:t>method</w:t>
            </w:r>
            <w:r w:rsidRPr="00654E0A">
              <w:rPr>
                <w:rFonts w:cs="Courier New"/>
                <w:color w:val="000000"/>
                <w:szCs w:val="18"/>
              </w:rPr>
              <w:t>.</w:t>
            </w:r>
          </w:p>
        </w:tc>
      </w:tr>
      <w:tr w:rsidR="00014A8C" w14:paraId="56A43982" w14:textId="77777777" w:rsidTr="00014A8C">
        <w:tc>
          <w:tcPr>
            <w:tcW w:w="946" w:type="dxa"/>
          </w:tcPr>
          <w:p w14:paraId="7242CA7F" w14:textId="77777777" w:rsidR="00014A8C" w:rsidRDefault="00014A8C" w:rsidP="00C95A30">
            <w:pPr>
              <w:pStyle w:val="table-text"/>
              <w:numPr>
                <w:ilvl w:val="0"/>
                <w:numId w:val="26"/>
              </w:numPr>
            </w:pPr>
          </w:p>
        </w:tc>
        <w:tc>
          <w:tcPr>
            <w:tcW w:w="6494" w:type="dxa"/>
          </w:tcPr>
          <w:p w14:paraId="075F6A91" w14:textId="77777777" w:rsidR="00014A8C" w:rsidRDefault="00014A8C" w:rsidP="00014A8C">
            <w:pPr>
              <w:pStyle w:val="table-text"/>
            </w:pPr>
            <w:r>
              <w:t xml:space="preserve">Define the </w:t>
            </w:r>
            <w:r w:rsidRPr="00FF7166">
              <w:rPr>
                <w:i/>
              </w:rPr>
              <w:t>public</w:t>
            </w:r>
            <w:r>
              <w:t xml:space="preserve"> </w:t>
            </w:r>
            <w:proofErr w:type="gramStart"/>
            <w:r w:rsidRPr="00FF7166">
              <w:rPr>
                <w:i/>
              </w:rPr>
              <w:t>SetVacationHours</w:t>
            </w:r>
            <w:r>
              <w:t>(</w:t>
            </w:r>
            <w:proofErr w:type="gramEnd"/>
            <w:r>
              <w:t xml:space="preserve">) method, which returns </w:t>
            </w:r>
            <w:r w:rsidRPr="00FF7166">
              <w:rPr>
                <w:i/>
              </w:rPr>
              <w:t>void</w:t>
            </w:r>
            <w:r>
              <w:t xml:space="preserve">. It has a single </w:t>
            </w:r>
            <w:r w:rsidRPr="00FF7166">
              <w:rPr>
                <w:i/>
              </w:rPr>
              <w:t>input</w:t>
            </w:r>
            <w:r>
              <w:t xml:space="preserve"> parameter, </w:t>
            </w:r>
            <w:r w:rsidRPr="00FF7166">
              <w:rPr>
                <w:i/>
              </w:rPr>
              <w:t>pHours</w:t>
            </w:r>
            <w:r>
              <w:t xml:space="preserve"> of type </w:t>
            </w:r>
            <w:r w:rsidRPr="00FF7166">
              <w:rPr>
                <w:i/>
              </w:rPr>
              <w:t>integer</w:t>
            </w:r>
            <w:r>
              <w:t>.</w:t>
            </w:r>
          </w:p>
          <w:p w14:paraId="7287FD09" w14:textId="77777777" w:rsidR="00014A8C" w:rsidRPr="00C05A87" w:rsidRDefault="00014A8C" w:rsidP="00C95A30">
            <w:pPr>
              <w:pStyle w:val="Tablesub-step"/>
              <w:numPr>
                <w:ilvl w:val="0"/>
                <w:numId w:val="110"/>
              </w:numPr>
            </w:pPr>
            <w:r w:rsidRPr="00C05A87">
              <w:t xml:space="preserve">Place the cursor </w:t>
            </w:r>
            <w:r>
              <w:t>anywhere in the source file</w:t>
            </w:r>
            <w:r w:rsidRPr="00C05A87">
              <w:t>.</w:t>
            </w:r>
          </w:p>
          <w:p w14:paraId="66034398" w14:textId="77777777" w:rsidR="00014A8C" w:rsidRDefault="00014A8C" w:rsidP="00C95A30">
            <w:pPr>
              <w:pStyle w:val="Tablesub-step"/>
              <w:numPr>
                <w:ilvl w:val="0"/>
                <w:numId w:val="15"/>
              </w:numPr>
            </w:pPr>
            <w:r>
              <w:t xml:space="preserve">Right-click and then select </w:t>
            </w:r>
            <w:r w:rsidRPr="007B78A9">
              <w:rPr>
                <w:b/>
              </w:rPr>
              <w:t>Source</w:t>
            </w:r>
            <w:r>
              <w:t xml:space="preserve"> &gt; </w:t>
            </w:r>
            <w:r w:rsidRPr="007B78A9">
              <w:rPr>
                <w:b/>
              </w:rPr>
              <w:t>Add Method</w:t>
            </w:r>
            <w:r>
              <w:t>.</w:t>
            </w:r>
          </w:p>
          <w:p w14:paraId="26450BD7" w14:textId="77777777" w:rsidR="00014A8C" w:rsidRDefault="00014A8C" w:rsidP="00C95A30">
            <w:pPr>
              <w:pStyle w:val="Tablesub-step"/>
              <w:numPr>
                <w:ilvl w:val="0"/>
                <w:numId w:val="15"/>
              </w:numPr>
            </w:pPr>
            <w:r>
              <w:t xml:space="preserve">Enter </w:t>
            </w:r>
            <w:r>
              <w:rPr>
                <w:b/>
              </w:rPr>
              <w:t>SetVacationHours</w:t>
            </w:r>
            <w:r>
              <w:t xml:space="preserve"> for the method name.</w:t>
            </w:r>
          </w:p>
          <w:p w14:paraId="41E406FB" w14:textId="2E51D224" w:rsidR="00014A8C" w:rsidRDefault="00014A8C" w:rsidP="00C95A30">
            <w:pPr>
              <w:pStyle w:val="Tablesub-step"/>
              <w:numPr>
                <w:ilvl w:val="0"/>
                <w:numId w:val="15"/>
              </w:numPr>
            </w:pPr>
            <w:r>
              <w:t xml:space="preserve">Select </w:t>
            </w:r>
            <w:r>
              <w:rPr>
                <w:b/>
              </w:rPr>
              <w:t>Last method</w:t>
            </w:r>
            <w:r>
              <w:t xml:space="preserve"> for the insertion position.</w:t>
            </w:r>
          </w:p>
          <w:p w14:paraId="13F76DF2" w14:textId="77777777" w:rsidR="005061F6" w:rsidRDefault="005061F6" w:rsidP="005061F6">
            <w:pPr>
              <w:pStyle w:val="Tablesub-step"/>
              <w:numPr>
                <w:ilvl w:val="0"/>
                <w:numId w:val="0"/>
              </w:numPr>
              <w:ind w:left="360"/>
            </w:pPr>
          </w:p>
          <w:p w14:paraId="63EC96C9" w14:textId="7D4B871D" w:rsidR="00014A8C" w:rsidRDefault="00014A8C" w:rsidP="00014A8C">
            <w:pPr>
              <w:jc w:val="center"/>
            </w:pPr>
            <w:r>
              <w:rPr>
                <w:noProof/>
              </w:rPr>
              <w:drawing>
                <wp:inline distT="0" distB="0" distL="0" distR="0" wp14:anchorId="35318B27" wp14:editId="48B418CE">
                  <wp:extent cx="3657600" cy="3383280"/>
                  <wp:effectExtent l="19050" t="19050" r="19050"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rcRect/>
                          <a:stretch>
                            <a:fillRect/>
                          </a:stretch>
                        </pic:blipFill>
                        <pic:spPr>
                          <a:xfrm>
                            <a:off x="0" y="0"/>
                            <a:ext cx="3657600" cy="338328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558B7173" w14:textId="77777777" w:rsidR="005061F6" w:rsidRDefault="005061F6" w:rsidP="00014A8C">
            <w:pPr>
              <w:jc w:val="center"/>
            </w:pPr>
          </w:p>
          <w:p w14:paraId="0661816D" w14:textId="77777777" w:rsidR="00014A8C" w:rsidRDefault="00014A8C" w:rsidP="00C95A30">
            <w:pPr>
              <w:pStyle w:val="Tablesub-step"/>
              <w:numPr>
                <w:ilvl w:val="0"/>
                <w:numId w:val="15"/>
              </w:numPr>
            </w:pPr>
            <w:r>
              <w:t xml:space="preserve">Click </w:t>
            </w:r>
            <w:r w:rsidRPr="00BD0812">
              <w:rPr>
                <w:b/>
              </w:rPr>
              <w:t>Generate</w:t>
            </w:r>
            <w:r>
              <w:t>.</w:t>
            </w:r>
          </w:p>
          <w:p w14:paraId="65AEF55B" w14:textId="77777777" w:rsidR="00014A8C" w:rsidRDefault="00014A8C" w:rsidP="005061F6">
            <w:pPr>
              <w:pStyle w:val="Tablesub-step"/>
              <w:numPr>
                <w:ilvl w:val="0"/>
                <w:numId w:val="0"/>
              </w:numPr>
              <w:ind w:left="360"/>
            </w:pPr>
            <w:r>
              <w:t>You can enter information in the comment that precedes the method, or you can delete it.</w:t>
            </w:r>
          </w:p>
          <w:p w14:paraId="04079E32" w14:textId="4EDF2345" w:rsidR="00014A8C" w:rsidRDefault="00014A8C" w:rsidP="00C95A30">
            <w:pPr>
              <w:pStyle w:val="Tablesub-step"/>
              <w:numPr>
                <w:ilvl w:val="0"/>
                <w:numId w:val="15"/>
              </w:numPr>
            </w:pPr>
            <w:r>
              <w:t>Enter the parameter as:</w:t>
            </w:r>
          </w:p>
          <w:p w14:paraId="6158EFC5" w14:textId="77777777" w:rsidR="005061F6" w:rsidRDefault="005061F6" w:rsidP="005061F6">
            <w:pPr>
              <w:pStyle w:val="Tablesub-step"/>
              <w:numPr>
                <w:ilvl w:val="0"/>
                <w:numId w:val="0"/>
              </w:numPr>
              <w:ind w:left="360"/>
            </w:pPr>
          </w:p>
          <w:p w14:paraId="334C9A7D" w14:textId="77777777" w:rsidR="00014A8C" w:rsidRPr="00EC4BA9" w:rsidRDefault="00014A8C" w:rsidP="00014A8C">
            <w:pPr>
              <w:pStyle w:val="BlockCode"/>
              <w:ind w:left="0" w:right="86"/>
              <w:rPr>
                <w:rFonts w:cs="Courier New"/>
                <w:szCs w:val="20"/>
              </w:rPr>
            </w:pPr>
            <w:r>
              <w:rPr>
                <w:rFonts w:cs="Courier New"/>
                <w:color w:val="7F0055"/>
                <w:szCs w:val="20"/>
              </w:rPr>
              <w:t xml:space="preserve">method public </w:t>
            </w:r>
            <w:r w:rsidRPr="00C3287D">
              <w:rPr>
                <w:rFonts w:cs="Courier New"/>
                <w:color w:val="FF0000"/>
                <w:szCs w:val="20"/>
              </w:rPr>
              <w:t>void</w:t>
            </w:r>
            <w:r>
              <w:rPr>
                <w:rFonts w:cs="Courier New"/>
                <w:color w:val="7F0055"/>
                <w:szCs w:val="20"/>
              </w:rPr>
              <w:t xml:space="preserve"> </w:t>
            </w:r>
            <w:r>
              <w:rPr>
                <w:rFonts w:cs="Courier New"/>
                <w:szCs w:val="20"/>
              </w:rPr>
              <w:t>SetVacationHours</w:t>
            </w:r>
            <w:r>
              <w:rPr>
                <w:rFonts w:cs="Courier New"/>
                <w:color w:val="7F0055"/>
                <w:szCs w:val="20"/>
              </w:rPr>
              <w:t>(</w:t>
            </w:r>
            <w:r w:rsidRPr="00654E0A">
              <w:rPr>
                <w:rFonts w:cs="Courier New"/>
                <w:color w:val="7F0055"/>
                <w:szCs w:val="20"/>
              </w:rPr>
              <w:t>input</w:t>
            </w:r>
            <w:r w:rsidRPr="00654E0A">
              <w:rPr>
                <w:rFonts w:cs="Courier New"/>
                <w:color w:val="000000"/>
                <w:szCs w:val="20"/>
              </w:rPr>
              <w:t xml:space="preserve"> p</w:t>
            </w:r>
            <w:r>
              <w:rPr>
                <w:rFonts w:cs="Courier New"/>
                <w:color w:val="000000"/>
                <w:szCs w:val="20"/>
              </w:rPr>
              <w:t>Hours</w:t>
            </w:r>
            <w:r w:rsidRPr="00654E0A">
              <w:rPr>
                <w:rFonts w:cs="Courier New"/>
                <w:color w:val="000000"/>
                <w:szCs w:val="20"/>
              </w:rPr>
              <w:t xml:space="preserve"> </w:t>
            </w:r>
            <w:r w:rsidRPr="00654E0A">
              <w:rPr>
                <w:rFonts w:cs="Courier New"/>
                <w:color w:val="7F0055"/>
                <w:szCs w:val="20"/>
              </w:rPr>
              <w:t>as</w:t>
            </w:r>
            <w:r w:rsidRPr="00654E0A">
              <w:rPr>
                <w:rFonts w:cs="Courier New"/>
                <w:color w:val="000000"/>
                <w:szCs w:val="20"/>
              </w:rPr>
              <w:t xml:space="preserve"> </w:t>
            </w:r>
            <w:r w:rsidRPr="004A7764">
              <w:rPr>
                <w:rFonts w:cs="Courier New"/>
                <w:color w:val="FF0000"/>
                <w:szCs w:val="20"/>
              </w:rPr>
              <w:t>integer</w:t>
            </w:r>
            <w:r w:rsidRPr="00EC4BA9">
              <w:rPr>
                <w:rFonts w:cs="Courier New"/>
                <w:szCs w:val="20"/>
              </w:rPr>
              <w:t>):</w:t>
            </w:r>
          </w:p>
          <w:p w14:paraId="1CCF7B57" w14:textId="77777777" w:rsidR="00014A8C" w:rsidRPr="00EC0A58" w:rsidRDefault="00014A8C" w:rsidP="00014A8C">
            <w:pPr>
              <w:pStyle w:val="BlockCode"/>
              <w:ind w:left="0" w:right="86"/>
              <w:rPr>
                <w:rFonts w:cs="Courier New"/>
                <w:color w:val="7F0055"/>
                <w:szCs w:val="20"/>
              </w:rPr>
            </w:pPr>
            <w:r w:rsidRPr="00EC0A58">
              <w:rPr>
                <w:rFonts w:cs="Courier New"/>
                <w:color w:val="7F0055"/>
                <w:szCs w:val="20"/>
              </w:rPr>
              <w:t>return</w:t>
            </w:r>
            <w:r w:rsidRPr="00EC4BA9">
              <w:rPr>
                <w:rFonts w:cs="Courier New"/>
                <w:szCs w:val="20"/>
              </w:rPr>
              <w:t>.</w:t>
            </w:r>
          </w:p>
          <w:p w14:paraId="5EBB687C" w14:textId="77777777" w:rsidR="00014A8C" w:rsidRPr="00654E0A" w:rsidRDefault="00014A8C" w:rsidP="00014A8C">
            <w:pPr>
              <w:pStyle w:val="BlockCode"/>
              <w:ind w:left="0" w:right="86"/>
              <w:rPr>
                <w:rFonts w:cs="Courier New"/>
              </w:rPr>
            </w:pPr>
            <w:r>
              <w:rPr>
                <w:rFonts w:cs="Courier New"/>
                <w:color w:val="7F0055"/>
                <w:szCs w:val="20"/>
              </w:rPr>
              <w:t>e</w:t>
            </w:r>
            <w:r w:rsidRPr="00EC0A58">
              <w:rPr>
                <w:rFonts w:cs="Courier New"/>
                <w:color w:val="7F0055"/>
                <w:szCs w:val="20"/>
              </w:rPr>
              <w:t>nd method</w:t>
            </w:r>
            <w:r w:rsidRPr="00EC4BA9">
              <w:rPr>
                <w:rFonts w:cs="Courier New"/>
                <w:szCs w:val="20"/>
              </w:rPr>
              <w:t>.</w:t>
            </w:r>
          </w:p>
        </w:tc>
      </w:tr>
      <w:tr w:rsidR="00014A8C" w14:paraId="33F3A712" w14:textId="77777777" w:rsidTr="00014A8C">
        <w:tc>
          <w:tcPr>
            <w:tcW w:w="946" w:type="dxa"/>
          </w:tcPr>
          <w:p w14:paraId="753F0F9B" w14:textId="77777777" w:rsidR="00014A8C" w:rsidRDefault="00014A8C" w:rsidP="00C95A30">
            <w:pPr>
              <w:pStyle w:val="table-text"/>
              <w:numPr>
                <w:ilvl w:val="0"/>
                <w:numId w:val="26"/>
              </w:numPr>
            </w:pPr>
          </w:p>
        </w:tc>
        <w:tc>
          <w:tcPr>
            <w:tcW w:w="6494" w:type="dxa"/>
          </w:tcPr>
          <w:p w14:paraId="0F46B648" w14:textId="77777777" w:rsidR="00014A8C" w:rsidRDefault="00014A8C" w:rsidP="00014A8C">
            <w:pPr>
              <w:pStyle w:val="table-text"/>
            </w:pPr>
            <w:r>
              <w:t xml:space="preserve">Define the </w:t>
            </w:r>
            <w:r w:rsidRPr="00FF7166">
              <w:rPr>
                <w:i/>
              </w:rPr>
              <w:t>public</w:t>
            </w:r>
            <w:r>
              <w:t xml:space="preserve"> </w:t>
            </w:r>
            <w:proofErr w:type="gramStart"/>
            <w:r w:rsidRPr="00FF7166">
              <w:rPr>
                <w:i/>
              </w:rPr>
              <w:t>SetJobTitle</w:t>
            </w:r>
            <w:r>
              <w:t>(</w:t>
            </w:r>
            <w:proofErr w:type="gramEnd"/>
            <w:r>
              <w:t xml:space="preserve">) method, which returns </w:t>
            </w:r>
            <w:r w:rsidRPr="00FF7166">
              <w:rPr>
                <w:i/>
              </w:rPr>
              <w:t>void</w:t>
            </w:r>
            <w:r>
              <w:t xml:space="preserve">. It has a single </w:t>
            </w:r>
            <w:r w:rsidRPr="00FF7166">
              <w:rPr>
                <w:i/>
              </w:rPr>
              <w:t>input</w:t>
            </w:r>
            <w:r>
              <w:t xml:space="preserve"> parameter, </w:t>
            </w:r>
            <w:r w:rsidRPr="00FF7166">
              <w:rPr>
                <w:i/>
              </w:rPr>
              <w:t>pJobTitle</w:t>
            </w:r>
            <w:r>
              <w:rPr>
                <w:i/>
              </w:rPr>
              <w:t>,</w:t>
            </w:r>
            <w:r>
              <w:t xml:space="preserve"> of type </w:t>
            </w:r>
            <w:r w:rsidRPr="00FF7166">
              <w:rPr>
                <w:i/>
              </w:rPr>
              <w:t>character</w:t>
            </w:r>
            <w:r>
              <w:t>.</w:t>
            </w:r>
          </w:p>
          <w:p w14:paraId="26CB9D22" w14:textId="77777777" w:rsidR="00014A8C" w:rsidRPr="00E820E1" w:rsidRDefault="00014A8C" w:rsidP="00C95A30">
            <w:pPr>
              <w:pStyle w:val="Tablesub-step"/>
              <w:numPr>
                <w:ilvl w:val="0"/>
                <w:numId w:val="111"/>
              </w:numPr>
            </w:pPr>
            <w:r w:rsidRPr="00E820E1">
              <w:t xml:space="preserve">Place the cursor cursor </w:t>
            </w:r>
            <w:r>
              <w:t>anywhere in the source file</w:t>
            </w:r>
            <w:r w:rsidRPr="00E820E1">
              <w:t>.</w:t>
            </w:r>
          </w:p>
          <w:p w14:paraId="6C57E4EF" w14:textId="77777777" w:rsidR="00014A8C" w:rsidRDefault="00014A8C" w:rsidP="00C95A30">
            <w:pPr>
              <w:pStyle w:val="Tablesub-step"/>
              <w:numPr>
                <w:ilvl w:val="0"/>
                <w:numId w:val="15"/>
              </w:numPr>
            </w:pPr>
            <w:r>
              <w:t xml:space="preserve">Right-click and then select </w:t>
            </w:r>
            <w:r w:rsidRPr="007B78A9">
              <w:rPr>
                <w:b/>
              </w:rPr>
              <w:t>Source</w:t>
            </w:r>
            <w:r>
              <w:t xml:space="preserve"> &gt; </w:t>
            </w:r>
            <w:r w:rsidRPr="007B78A9">
              <w:rPr>
                <w:b/>
              </w:rPr>
              <w:t>Add Method</w:t>
            </w:r>
            <w:r>
              <w:t>.</w:t>
            </w:r>
          </w:p>
          <w:p w14:paraId="02F69EE3" w14:textId="77777777" w:rsidR="00014A8C" w:rsidRDefault="00014A8C" w:rsidP="00C95A30">
            <w:pPr>
              <w:pStyle w:val="Tablesub-step"/>
              <w:numPr>
                <w:ilvl w:val="0"/>
                <w:numId w:val="15"/>
              </w:numPr>
            </w:pPr>
            <w:r>
              <w:t xml:space="preserve">Enter </w:t>
            </w:r>
            <w:r>
              <w:rPr>
                <w:b/>
              </w:rPr>
              <w:t>SetJobTitle</w:t>
            </w:r>
            <w:r>
              <w:t xml:space="preserve"> for the method name.</w:t>
            </w:r>
          </w:p>
          <w:p w14:paraId="4A3A19E5" w14:textId="77777777" w:rsidR="00014A8C" w:rsidRDefault="00014A8C" w:rsidP="00C95A30">
            <w:pPr>
              <w:pStyle w:val="Tablesub-step"/>
              <w:numPr>
                <w:ilvl w:val="0"/>
                <w:numId w:val="15"/>
              </w:numPr>
            </w:pPr>
            <w:r>
              <w:t xml:space="preserve">Select </w:t>
            </w:r>
            <w:r>
              <w:rPr>
                <w:b/>
              </w:rPr>
              <w:t>Last method</w:t>
            </w:r>
            <w:r>
              <w:t xml:space="preserve"> for the insertion position.</w:t>
            </w:r>
          </w:p>
          <w:p w14:paraId="32003F36" w14:textId="77777777" w:rsidR="00014A8C" w:rsidRDefault="00014A8C" w:rsidP="00014A8C">
            <w:pPr>
              <w:pStyle w:val="Tablesub-step"/>
              <w:numPr>
                <w:ilvl w:val="0"/>
                <w:numId w:val="0"/>
              </w:numPr>
              <w:jc w:val="center"/>
            </w:pPr>
            <w:r>
              <w:rPr>
                <w:noProof/>
              </w:rPr>
              <w:lastRenderedPageBreak/>
              <w:drawing>
                <wp:inline distT="0" distB="0" distL="0" distR="0" wp14:anchorId="4028752C" wp14:editId="6B23E6C2">
                  <wp:extent cx="3657600" cy="3383280"/>
                  <wp:effectExtent l="19050" t="19050" r="1905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rcRect/>
                          <a:stretch>
                            <a:fillRect/>
                          </a:stretch>
                        </pic:blipFill>
                        <pic:spPr>
                          <a:xfrm>
                            <a:off x="0" y="0"/>
                            <a:ext cx="3657600" cy="338328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4E85BD01" w14:textId="77777777" w:rsidR="00014A8C" w:rsidRDefault="00014A8C" w:rsidP="00C95A30">
            <w:pPr>
              <w:pStyle w:val="Tablesub-step"/>
              <w:numPr>
                <w:ilvl w:val="0"/>
                <w:numId w:val="15"/>
              </w:numPr>
            </w:pPr>
            <w:r>
              <w:t xml:space="preserve">Click </w:t>
            </w:r>
            <w:r w:rsidRPr="00BD0812">
              <w:rPr>
                <w:b/>
              </w:rPr>
              <w:t>Generate</w:t>
            </w:r>
            <w:r>
              <w:t>.</w:t>
            </w:r>
          </w:p>
          <w:p w14:paraId="7BB0A6A7" w14:textId="77777777" w:rsidR="00014A8C" w:rsidRDefault="00014A8C" w:rsidP="005061F6">
            <w:pPr>
              <w:pStyle w:val="Tablesub-step"/>
              <w:numPr>
                <w:ilvl w:val="0"/>
                <w:numId w:val="0"/>
              </w:numPr>
              <w:ind w:left="360"/>
            </w:pPr>
            <w:r>
              <w:t>You can enter information in the comment that precedes the method, or you can delete it.</w:t>
            </w:r>
          </w:p>
          <w:p w14:paraId="42F645F6" w14:textId="1D49AD82" w:rsidR="00014A8C" w:rsidRDefault="00014A8C" w:rsidP="00C95A30">
            <w:pPr>
              <w:pStyle w:val="Tablesub-step"/>
              <w:numPr>
                <w:ilvl w:val="0"/>
                <w:numId w:val="15"/>
              </w:numPr>
            </w:pPr>
            <w:r>
              <w:t>Enter the parameter as:</w:t>
            </w:r>
          </w:p>
          <w:p w14:paraId="2E921A23" w14:textId="77777777" w:rsidR="005061F6" w:rsidRDefault="005061F6" w:rsidP="005061F6">
            <w:pPr>
              <w:pStyle w:val="Tablesub-step"/>
              <w:numPr>
                <w:ilvl w:val="0"/>
                <w:numId w:val="0"/>
              </w:numPr>
              <w:ind w:left="360"/>
            </w:pPr>
          </w:p>
          <w:p w14:paraId="7CE6BA6A" w14:textId="77777777" w:rsidR="00014A8C" w:rsidRDefault="00014A8C" w:rsidP="00014A8C">
            <w:pPr>
              <w:pStyle w:val="BlockCode"/>
              <w:ind w:left="0" w:right="86"/>
              <w:rPr>
                <w:rFonts w:cs="Courier New"/>
                <w:color w:val="FF0000"/>
                <w:szCs w:val="20"/>
              </w:rPr>
            </w:pPr>
            <w:r>
              <w:rPr>
                <w:rFonts w:cs="Courier New"/>
                <w:color w:val="7F0055"/>
                <w:szCs w:val="20"/>
              </w:rPr>
              <w:t xml:space="preserve">method public </w:t>
            </w:r>
            <w:r w:rsidRPr="00C3287D">
              <w:rPr>
                <w:rFonts w:cs="Courier New"/>
                <w:color w:val="FF0000"/>
                <w:szCs w:val="20"/>
              </w:rPr>
              <w:t>void</w:t>
            </w:r>
            <w:r>
              <w:rPr>
                <w:rFonts w:cs="Courier New"/>
                <w:color w:val="7F0055"/>
                <w:szCs w:val="20"/>
              </w:rPr>
              <w:t xml:space="preserve"> </w:t>
            </w:r>
            <w:r>
              <w:rPr>
                <w:rFonts w:cs="Courier New"/>
                <w:szCs w:val="20"/>
              </w:rPr>
              <w:t>JobTitle</w:t>
            </w:r>
            <w:r>
              <w:rPr>
                <w:rFonts w:cs="Courier New"/>
                <w:color w:val="7F0055"/>
                <w:szCs w:val="20"/>
              </w:rPr>
              <w:t>(</w:t>
            </w:r>
            <w:r w:rsidRPr="00654E0A">
              <w:rPr>
                <w:rFonts w:cs="Courier New"/>
                <w:color w:val="7F0055"/>
                <w:szCs w:val="20"/>
              </w:rPr>
              <w:t>input</w:t>
            </w:r>
            <w:r w:rsidRPr="00654E0A">
              <w:rPr>
                <w:rFonts w:cs="Courier New"/>
                <w:color w:val="000000"/>
                <w:szCs w:val="20"/>
              </w:rPr>
              <w:t xml:space="preserve"> p</w:t>
            </w:r>
            <w:r>
              <w:rPr>
                <w:rFonts w:cs="Courier New"/>
                <w:color w:val="000000"/>
                <w:szCs w:val="20"/>
              </w:rPr>
              <w:t>JobTitle</w:t>
            </w:r>
            <w:r w:rsidRPr="00654E0A">
              <w:rPr>
                <w:rFonts w:cs="Courier New"/>
                <w:color w:val="000000"/>
                <w:szCs w:val="20"/>
              </w:rPr>
              <w:t xml:space="preserve"> </w:t>
            </w:r>
            <w:r w:rsidRPr="00654E0A">
              <w:rPr>
                <w:rFonts w:cs="Courier New"/>
                <w:color w:val="7F0055"/>
                <w:szCs w:val="20"/>
              </w:rPr>
              <w:t>as</w:t>
            </w:r>
            <w:r w:rsidRPr="00654E0A">
              <w:rPr>
                <w:rFonts w:cs="Courier New"/>
                <w:color w:val="000000"/>
                <w:szCs w:val="20"/>
              </w:rPr>
              <w:t xml:space="preserve"> </w:t>
            </w:r>
            <w:r>
              <w:rPr>
                <w:rFonts w:cs="Courier New"/>
                <w:color w:val="FF0000"/>
                <w:szCs w:val="20"/>
              </w:rPr>
              <w:t>character):</w:t>
            </w:r>
          </w:p>
          <w:p w14:paraId="3A8A82B9" w14:textId="77777777" w:rsidR="00014A8C" w:rsidRPr="00EC0A58" w:rsidRDefault="00014A8C" w:rsidP="00014A8C">
            <w:pPr>
              <w:pStyle w:val="BlockCode"/>
              <w:ind w:left="0" w:right="86"/>
              <w:rPr>
                <w:rFonts w:cs="Courier New"/>
                <w:color w:val="7F0055"/>
                <w:szCs w:val="20"/>
              </w:rPr>
            </w:pPr>
            <w:r w:rsidRPr="00EC0A58">
              <w:rPr>
                <w:rFonts w:cs="Courier New"/>
                <w:color w:val="7F0055"/>
                <w:szCs w:val="20"/>
              </w:rPr>
              <w:t>return.</w:t>
            </w:r>
          </w:p>
          <w:p w14:paraId="6EC5C3C1" w14:textId="77777777" w:rsidR="00014A8C" w:rsidRPr="00654E0A" w:rsidRDefault="00014A8C" w:rsidP="00014A8C">
            <w:pPr>
              <w:pStyle w:val="BlockCode"/>
              <w:ind w:left="0" w:right="86"/>
              <w:rPr>
                <w:rFonts w:cs="Courier New"/>
              </w:rPr>
            </w:pPr>
            <w:r>
              <w:rPr>
                <w:rFonts w:cs="Courier New"/>
                <w:color w:val="7F0055"/>
                <w:szCs w:val="20"/>
              </w:rPr>
              <w:t>e</w:t>
            </w:r>
            <w:r w:rsidRPr="00EC0A58">
              <w:rPr>
                <w:rFonts w:cs="Courier New"/>
                <w:color w:val="7F0055"/>
                <w:szCs w:val="20"/>
              </w:rPr>
              <w:t>nd method.</w:t>
            </w:r>
          </w:p>
        </w:tc>
      </w:tr>
      <w:tr w:rsidR="00014A8C" w14:paraId="3F5E8185" w14:textId="77777777" w:rsidTr="00014A8C">
        <w:tc>
          <w:tcPr>
            <w:tcW w:w="946" w:type="dxa"/>
          </w:tcPr>
          <w:p w14:paraId="255D1D01" w14:textId="77777777" w:rsidR="00014A8C" w:rsidRDefault="00014A8C" w:rsidP="00C95A30">
            <w:pPr>
              <w:pStyle w:val="table-text"/>
              <w:numPr>
                <w:ilvl w:val="0"/>
                <w:numId w:val="26"/>
              </w:numPr>
            </w:pPr>
          </w:p>
        </w:tc>
        <w:tc>
          <w:tcPr>
            <w:tcW w:w="6494" w:type="dxa"/>
          </w:tcPr>
          <w:p w14:paraId="002E8370" w14:textId="77777777" w:rsidR="00014A8C" w:rsidRDefault="00014A8C" w:rsidP="00014A8C">
            <w:pPr>
              <w:pStyle w:val="table-text"/>
            </w:pPr>
            <w:r>
              <w:t xml:space="preserve">Define the </w:t>
            </w:r>
            <w:r w:rsidRPr="00646DF6">
              <w:rPr>
                <w:i/>
              </w:rPr>
              <w:t>public</w:t>
            </w:r>
            <w:r>
              <w:t xml:space="preserve"> method </w:t>
            </w:r>
            <w:proofErr w:type="gramStart"/>
            <w:r w:rsidRPr="00646DF6">
              <w:rPr>
                <w:i/>
              </w:rPr>
              <w:t>GetInfo</w:t>
            </w:r>
            <w:r>
              <w:t>(</w:t>
            </w:r>
            <w:proofErr w:type="gramEnd"/>
            <w:r>
              <w:t xml:space="preserve">), which returns </w:t>
            </w:r>
            <w:r w:rsidRPr="00646DF6">
              <w:rPr>
                <w:i/>
              </w:rPr>
              <w:t>character</w:t>
            </w:r>
            <w:r>
              <w:t xml:space="preserve"> and takes no parameters.</w:t>
            </w:r>
          </w:p>
          <w:p w14:paraId="13750B86" w14:textId="77777777" w:rsidR="00014A8C" w:rsidRPr="00E820E1" w:rsidRDefault="00014A8C" w:rsidP="00C95A30">
            <w:pPr>
              <w:pStyle w:val="Tablesub-step"/>
              <w:numPr>
                <w:ilvl w:val="0"/>
                <w:numId w:val="112"/>
              </w:numPr>
            </w:pPr>
            <w:r w:rsidRPr="00E820E1">
              <w:t xml:space="preserve">Place the cursor </w:t>
            </w:r>
            <w:r>
              <w:t>anywhere in the source file</w:t>
            </w:r>
            <w:r w:rsidRPr="00E820E1">
              <w:t>.</w:t>
            </w:r>
          </w:p>
          <w:p w14:paraId="0C47D120" w14:textId="77777777" w:rsidR="00014A8C" w:rsidRDefault="00014A8C" w:rsidP="00C95A30">
            <w:pPr>
              <w:pStyle w:val="Tablesub-step"/>
              <w:numPr>
                <w:ilvl w:val="0"/>
                <w:numId w:val="15"/>
              </w:numPr>
            </w:pPr>
            <w:r>
              <w:t xml:space="preserve">Right-click and then select </w:t>
            </w:r>
            <w:r w:rsidRPr="007B78A9">
              <w:rPr>
                <w:b/>
              </w:rPr>
              <w:t>Source</w:t>
            </w:r>
            <w:r>
              <w:t xml:space="preserve"> &gt; </w:t>
            </w:r>
            <w:r w:rsidRPr="007B78A9">
              <w:rPr>
                <w:b/>
              </w:rPr>
              <w:t>Add Method</w:t>
            </w:r>
            <w:r>
              <w:t>.</w:t>
            </w:r>
          </w:p>
          <w:p w14:paraId="3A2E785F" w14:textId="77777777" w:rsidR="00014A8C" w:rsidRDefault="00014A8C" w:rsidP="00C95A30">
            <w:pPr>
              <w:pStyle w:val="Tablesub-step"/>
              <w:numPr>
                <w:ilvl w:val="0"/>
                <w:numId w:val="15"/>
              </w:numPr>
            </w:pPr>
            <w:r>
              <w:t xml:space="preserve">Enter </w:t>
            </w:r>
            <w:r>
              <w:rPr>
                <w:b/>
              </w:rPr>
              <w:t>GetInfo</w:t>
            </w:r>
            <w:r>
              <w:t xml:space="preserve"> for the method name.</w:t>
            </w:r>
          </w:p>
          <w:p w14:paraId="23CCA5F1" w14:textId="77777777" w:rsidR="00014A8C" w:rsidRDefault="00014A8C" w:rsidP="00C95A30">
            <w:pPr>
              <w:pStyle w:val="Tablesub-step"/>
              <w:numPr>
                <w:ilvl w:val="0"/>
                <w:numId w:val="15"/>
              </w:numPr>
            </w:pPr>
            <w:r>
              <w:t xml:space="preserve">Select the return type of </w:t>
            </w:r>
            <w:r w:rsidRPr="00654E0A">
              <w:rPr>
                <w:b/>
              </w:rPr>
              <w:t>character</w:t>
            </w:r>
            <w:r>
              <w:t>.</w:t>
            </w:r>
          </w:p>
          <w:p w14:paraId="7D06DAE6" w14:textId="77777777" w:rsidR="00014A8C" w:rsidRDefault="00014A8C" w:rsidP="00C95A30">
            <w:pPr>
              <w:pStyle w:val="Tablesub-step"/>
              <w:numPr>
                <w:ilvl w:val="0"/>
                <w:numId w:val="15"/>
              </w:numPr>
            </w:pPr>
            <w:r>
              <w:t xml:space="preserve">Select </w:t>
            </w:r>
            <w:r>
              <w:rPr>
                <w:b/>
              </w:rPr>
              <w:t>Last method</w:t>
            </w:r>
            <w:r>
              <w:t xml:space="preserve"> for the insertion position.</w:t>
            </w:r>
          </w:p>
          <w:p w14:paraId="0B08AD48" w14:textId="77777777" w:rsidR="00014A8C" w:rsidRDefault="00014A8C" w:rsidP="00014A8C">
            <w:pPr>
              <w:pStyle w:val="Tablesub-step"/>
              <w:numPr>
                <w:ilvl w:val="0"/>
                <w:numId w:val="0"/>
              </w:numPr>
              <w:jc w:val="center"/>
            </w:pPr>
            <w:r>
              <w:rPr>
                <w:noProof/>
              </w:rPr>
              <w:lastRenderedPageBreak/>
              <w:drawing>
                <wp:inline distT="0" distB="0" distL="0" distR="0" wp14:anchorId="5B588F25" wp14:editId="6F786338">
                  <wp:extent cx="3657600" cy="3383280"/>
                  <wp:effectExtent l="19050" t="19050" r="19050" b="266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rcRect/>
                          <a:stretch>
                            <a:fillRect/>
                          </a:stretch>
                        </pic:blipFill>
                        <pic:spPr>
                          <a:xfrm>
                            <a:off x="0" y="0"/>
                            <a:ext cx="3657600" cy="338328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66EC6338" w14:textId="77777777" w:rsidR="00014A8C" w:rsidRDefault="00014A8C" w:rsidP="00C95A30">
            <w:pPr>
              <w:pStyle w:val="Tablesub-step"/>
              <w:numPr>
                <w:ilvl w:val="0"/>
                <w:numId w:val="15"/>
              </w:numPr>
            </w:pPr>
            <w:r>
              <w:t xml:space="preserve">Click </w:t>
            </w:r>
            <w:r w:rsidRPr="00BD0812">
              <w:rPr>
                <w:b/>
              </w:rPr>
              <w:t>Generate</w:t>
            </w:r>
            <w:r>
              <w:t>.</w:t>
            </w:r>
          </w:p>
          <w:p w14:paraId="15A740CD" w14:textId="1F1D246E" w:rsidR="00014A8C" w:rsidRDefault="00014A8C" w:rsidP="005061F6">
            <w:pPr>
              <w:pStyle w:val="Tablesub-step"/>
              <w:numPr>
                <w:ilvl w:val="0"/>
                <w:numId w:val="0"/>
              </w:numPr>
              <w:ind w:left="360"/>
            </w:pPr>
            <w:r>
              <w:t>You can enter information in the comment that precedes the method, or you can delete it.</w:t>
            </w:r>
          </w:p>
          <w:p w14:paraId="3C0B46A9" w14:textId="77777777" w:rsidR="005061F6" w:rsidRDefault="005061F6" w:rsidP="005061F6">
            <w:pPr>
              <w:pStyle w:val="Tablesub-step"/>
              <w:numPr>
                <w:ilvl w:val="0"/>
                <w:numId w:val="0"/>
              </w:numPr>
              <w:ind w:left="360" w:hanging="360"/>
            </w:pPr>
          </w:p>
          <w:p w14:paraId="4C6DA9B3" w14:textId="02196493" w:rsidR="00014A8C" w:rsidRDefault="00014A8C" w:rsidP="00014A8C">
            <w:pPr>
              <w:pStyle w:val="Tablesub-step"/>
              <w:numPr>
                <w:ilvl w:val="0"/>
                <w:numId w:val="0"/>
              </w:numPr>
            </w:pPr>
            <w:r>
              <w:t>The code should appear as follows:</w:t>
            </w:r>
          </w:p>
          <w:p w14:paraId="23340D9B" w14:textId="77777777" w:rsidR="005061F6" w:rsidRDefault="005061F6" w:rsidP="00014A8C">
            <w:pPr>
              <w:pStyle w:val="Tablesub-step"/>
              <w:numPr>
                <w:ilvl w:val="0"/>
                <w:numId w:val="0"/>
              </w:numPr>
            </w:pPr>
          </w:p>
          <w:p w14:paraId="26141ED5" w14:textId="77777777" w:rsidR="00014A8C" w:rsidRPr="009A624F" w:rsidRDefault="00014A8C" w:rsidP="00014A8C">
            <w:pPr>
              <w:pStyle w:val="BlockCode"/>
              <w:ind w:left="0" w:right="86"/>
              <w:rPr>
                <w:rFonts w:cs="Courier New"/>
                <w:szCs w:val="20"/>
              </w:rPr>
            </w:pPr>
            <w:r w:rsidRPr="009A624F">
              <w:rPr>
                <w:rFonts w:cs="Courier New"/>
                <w:color w:val="7F0055"/>
                <w:szCs w:val="20"/>
              </w:rPr>
              <w:t>method</w:t>
            </w:r>
            <w:r w:rsidRPr="009A624F">
              <w:rPr>
                <w:rFonts w:cs="Courier New"/>
                <w:color w:val="000000"/>
                <w:szCs w:val="20"/>
              </w:rPr>
              <w:t xml:space="preserve"> </w:t>
            </w:r>
            <w:r w:rsidRPr="009A624F">
              <w:rPr>
                <w:rFonts w:cs="Courier New"/>
                <w:color w:val="7F0055"/>
                <w:szCs w:val="20"/>
              </w:rPr>
              <w:t>public</w:t>
            </w:r>
            <w:r w:rsidRPr="009A624F">
              <w:rPr>
                <w:rFonts w:cs="Courier New"/>
                <w:color w:val="000000"/>
                <w:szCs w:val="20"/>
              </w:rPr>
              <w:t xml:space="preserve"> </w:t>
            </w:r>
            <w:r w:rsidRPr="009A624F">
              <w:rPr>
                <w:rFonts w:cs="Courier New"/>
                <w:color w:val="FF0000"/>
                <w:szCs w:val="20"/>
              </w:rPr>
              <w:t>character</w:t>
            </w:r>
            <w:r w:rsidRPr="009A624F">
              <w:rPr>
                <w:rFonts w:cs="Courier New"/>
                <w:color w:val="000000"/>
                <w:szCs w:val="20"/>
              </w:rPr>
              <w:t xml:space="preserve"> GetInfo():</w:t>
            </w:r>
          </w:p>
          <w:p w14:paraId="6CEF8CF2" w14:textId="77777777" w:rsidR="00014A8C" w:rsidRPr="009A624F" w:rsidRDefault="00014A8C" w:rsidP="00014A8C">
            <w:pPr>
              <w:pStyle w:val="BlockCode"/>
              <w:ind w:left="0" w:right="86"/>
              <w:rPr>
                <w:rFonts w:cs="Courier New"/>
                <w:szCs w:val="20"/>
              </w:rPr>
            </w:pPr>
            <w:r w:rsidRPr="009A624F">
              <w:rPr>
                <w:rFonts w:cs="Courier New"/>
                <w:color w:val="000000"/>
                <w:szCs w:val="20"/>
              </w:rPr>
              <w:t xml:space="preserve">   </w:t>
            </w:r>
            <w:r w:rsidRPr="009A624F">
              <w:rPr>
                <w:rFonts w:cs="Courier New"/>
                <w:color w:val="7F0055"/>
                <w:szCs w:val="20"/>
              </w:rPr>
              <w:t>define variable</w:t>
            </w:r>
            <w:r>
              <w:rPr>
                <w:rFonts w:cs="Courier New"/>
                <w:color w:val="000000"/>
                <w:szCs w:val="20"/>
              </w:rPr>
              <w:t xml:space="preserve"> result </w:t>
            </w:r>
            <w:r w:rsidRPr="009A624F">
              <w:rPr>
                <w:rFonts w:cs="Courier New"/>
                <w:color w:val="7F0055"/>
                <w:szCs w:val="20"/>
              </w:rPr>
              <w:t>as</w:t>
            </w:r>
            <w:r>
              <w:rPr>
                <w:rFonts w:cs="Courier New"/>
                <w:color w:val="000000"/>
                <w:szCs w:val="20"/>
              </w:rPr>
              <w:t xml:space="preserve"> </w:t>
            </w:r>
            <w:r w:rsidRPr="009A624F">
              <w:rPr>
                <w:rFonts w:cs="Courier New"/>
                <w:color w:val="FF0000"/>
                <w:szCs w:val="20"/>
              </w:rPr>
              <w:t>character</w:t>
            </w:r>
            <w:r>
              <w:rPr>
                <w:rFonts w:cs="Courier New"/>
                <w:color w:val="000000"/>
                <w:szCs w:val="20"/>
              </w:rPr>
              <w:t xml:space="preserve"> </w:t>
            </w:r>
            <w:r w:rsidRPr="009A624F">
              <w:rPr>
                <w:rFonts w:cs="Courier New"/>
                <w:color w:val="7F0055"/>
                <w:szCs w:val="20"/>
              </w:rPr>
              <w:t>no-undo</w:t>
            </w:r>
            <w:r>
              <w:rPr>
                <w:rFonts w:cs="Courier New"/>
                <w:color w:val="000000"/>
                <w:szCs w:val="20"/>
              </w:rPr>
              <w:t>.</w:t>
            </w:r>
          </w:p>
          <w:p w14:paraId="3CFF0944" w14:textId="77777777" w:rsidR="00014A8C" w:rsidRPr="009A624F" w:rsidRDefault="00014A8C" w:rsidP="00014A8C">
            <w:pPr>
              <w:pStyle w:val="BlockCode"/>
              <w:ind w:left="0" w:right="86"/>
              <w:rPr>
                <w:rFonts w:cs="Courier New"/>
                <w:szCs w:val="20"/>
              </w:rPr>
            </w:pPr>
            <w:r w:rsidRPr="009A624F">
              <w:rPr>
                <w:rFonts w:cs="Courier New"/>
                <w:color w:val="000000"/>
                <w:szCs w:val="20"/>
              </w:rPr>
              <w:t xml:space="preserve">   </w:t>
            </w:r>
            <w:r w:rsidRPr="009A624F">
              <w:rPr>
                <w:rFonts w:cs="Courier New"/>
                <w:color w:val="7F0055"/>
                <w:szCs w:val="20"/>
              </w:rPr>
              <w:t>return</w:t>
            </w:r>
            <w:r w:rsidRPr="009A624F">
              <w:rPr>
                <w:rFonts w:cs="Courier New"/>
                <w:color w:val="000000"/>
                <w:szCs w:val="20"/>
              </w:rPr>
              <w:t xml:space="preserve"> </w:t>
            </w:r>
            <w:r>
              <w:rPr>
                <w:rFonts w:cs="Courier New"/>
                <w:color w:val="000000"/>
                <w:szCs w:val="20"/>
              </w:rPr>
              <w:t>result</w:t>
            </w:r>
            <w:r w:rsidRPr="009A624F">
              <w:rPr>
                <w:rFonts w:cs="Courier New"/>
                <w:color w:val="000000"/>
                <w:szCs w:val="20"/>
              </w:rPr>
              <w:t>.</w:t>
            </w:r>
          </w:p>
          <w:p w14:paraId="1F13382B" w14:textId="77777777" w:rsidR="00014A8C" w:rsidRPr="00646DF6" w:rsidRDefault="00014A8C" w:rsidP="00014A8C">
            <w:pPr>
              <w:pStyle w:val="BlockCode"/>
              <w:ind w:left="0" w:right="86"/>
              <w:rPr>
                <w:color w:val="FF0000"/>
              </w:rPr>
            </w:pPr>
            <w:r w:rsidRPr="009A624F">
              <w:rPr>
                <w:rFonts w:cs="Courier New"/>
                <w:color w:val="7F0055"/>
                <w:szCs w:val="20"/>
              </w:rPr>
              <w:t>end</w:t>
            </w:r>
            <w:r w:rsidRPr="009A624F">
              <w:rPr>
                <w:rFonts w:cs="Courier New"/>
                <w:color w:val="000000"/>
                <w:szCs w:val="20"/>
              </w:rPr>
              <w:t xml:space="preserve"> </w:t>
            </w:r>
            <w:r w:rsidRPr="009A624F">
              <w:rPr>
                <w:rFonts w:cs="Courier New"/>
                <w:color w:val="7F0055"/>
                <w:szCs w:val="20"/>
              </w:rPr>
              <w:t>method</w:t>
            </w:r>
            <w:r w:rsidRPr="009A624F">
              <w:rPr>
                <w:rFonts w:cs="Courier New"/>
                <w:color w:val="000000"/>
                <w:szCs w:val="20"/>
              </w:rPr>
              <w:t>.</w:t>
            </w:r>
          </w:p>
        </w:tc>
      </w:tr>
      <w:tr w:rsidR="00014A8C" w14:paraId="6A99C072" w14:textId="77777777" w:rsidTr="00014A8C">
        <w:tc>
          <w:tcPr>
            <w:tcW w:w="946" w:type="dxa"/>
          </w:tcPr>
          <w:p w14:paraId="279B9220" w14:textId="77777777" w:rsidR="00014A8C" w:rsidRDefault="00014A8C" w:rsidP="00C95A30">
            <w:pPr>
              <w:pStyle w:val="table-text"/>
              <w:numPr>
                <w:ilvl w:val="0"/>
                <w:numId w:val="26"/>
              </w:numPr>
            </w:pPr>
          </w:p>
        </w:tc>
        <w:tc>
          <w:tcPr>
            <w:tcW w:w="6494" w:type="dxa"/>
          </w:tcPr>
          <w:p w14:paraId="1641A20E" w14:textId="77777777" w:rsidR="00014A8C" w:rsidRDefault="00014A8C" w:rsidP="00014A8C">
            <w:pPr>
              <w:pStyle w:val="table-text"/>
            </w:pPr>
            <w:r>
              <w:t xml:space="preserve">Define the </w:t>
            </w:r>
            <w:r w:rsidRPr="00646DF6">
              <w:rPr>
                <w:i/>
              </w:rPr>
              <w:t>private</w:t>
            </w:r>
            <w:r>
              <w:t xml:space="preserve"> method </w:t>
            </w:r>
            <w:proofErr w:type="gramStart"/>
            <w:r w:rsidRPr="00646DF6">
              <w:rPr>
                <w:i/>
              </w:rPr>
              <w:t>GetName</w:t>
            </w:r>
            <w:r>
              <w:t>(</w:t>
            </w:r>
            <w:proofErr w:type="gramEnd"/>
            <w:r>
              <w:t xml:space="preserve">), which returns </w:t>
            </w:r>
            <w:r w:rsidRPr="00646DF6">
              <w:rPr>
                <w:i/>
              </w:rPr>
              <w:t>character</w:t>
            </w:r>
            <w:r>
              <w:t xml:space="preserve"> and takes no parameters.</w:t>
            </w:r>
          </w:p>
          <w:p w14:paraId="6EF2B10D" w14:textId="77777777" w:rsidR="00014A8C" w:rsidRPr="00E820E1" w:rsidRDefault="00014A8C" w:rsidP="00C95A30">
            <w:pPr>
              <w:pStyle w:val="Tablesub-step"/>
              <w:numPr>
                <w:ilvl w:val="0"/>
                <w:numId w:val="113"/>
              </w:numPr>
            </w:pPr>
            <w:r w:rsidRPr="00E820E1">
              <w:t xml:space="preserve">Place the cursor </w:t>
            </w:r>
            <w:r>
              <w:t>anywhere in the source file</w:t>
            </w:r>
            <w:r w:rsidRPr="00E820E1">
              <w:t>.</w:t>
            </w:r>
          </w:p>
          <w:p w14:paraId="6F7F21E0" w14:textId="77777777" w:rsidR="00014A8C" w:rsidRDefault="00014A8C" w:rsidP="00C95A30">
            <w:pPr>
              <w:pStyle w:val="Tablesub-step"/>
              <w:numPr>
                <w:ilvl w:val="0"/>
                <w:numId w:val="15"/>
              </w:numPr>
            </w:pPr>
            <w:r>
              <w:t xml:space="preserve">Right-click and then select </w:t>
            </w:r>
            <w:r w:rsidRPr="007B78A9">
              <w:rPr>
                <w:b/>
              </w:rPr>
              <w:t>Source</w:t>
            </w:r>
            <w:r>
              <w:t xml:space="preserve"> &gt; </w:t>
            </w:r>
            <w:r w:rsidRPr="007B78A9">
              <w:rPr>
                <w:b/>
              </w:rPr>
              <w:t>Add Method</w:t>
            </w:r>
            <w:r>
              <w:t>.</w:t>
            </w:r>
          </w:p>
          <w:p w14:paraId="7B438CC7" w14:textId="77777777" w:rsidR="00014A8C" w:rsidRDefault="00014A8C" w:rsidP="00C95A30">
            <w:pPr>
              <w:pStyle w:val="Tablesub-step"/>
              <w:numPr>
                <w:ilvl w:val="0"/>
                <w:numId w:val="15"/>
              </w:numPr>
            </w:pPr>
            <w:r w:rsidRPr="00A065A2">
              <w:t xml:space="preserve">Enter </w:t>
            </w:r>
            <w:r w:rsidRPr="00A065A2">
              <w:rPr>
                <w:b/>
              </w:rPr>
              <w:t>GetName</w:t>
            </w:r>
            <w:r w:rsidRPr="00A065A2">
              <w:t xml:space="preserve"> for</w:t>
            </w:r>
            <w:r>
              <w:t xml:space="preserve"> the method name.</w:t>
            </w:r>
          </w:p>
          <w:p w14:paraId="697C989D" w14:textId="77777777" w:rsidR="00014A8C" w:rsidRDefault="00014A8C" w:rsidP="00C95A30">
            <w:pPr>
              <w:pStyle w:val="Tablesub-step"/>
              <w:numPr>
                <w:ilvl w:val="0"/>
                <w:numId w:val="15"/>
              </w:numPr>
            </w:pPr>
            <w:r>
              <w:t xml:space="preserve">Select </w:t>
            </w:r>
            <w:r w:rsidRPr="00BD0812">
              <w:rPr>
                <w:b/>
              </w:rPr>
              <w:t>Private</w:t>
            </w:r>
            <w:r>
              <w:t xml:space="preserve"> for the modifier.</w:t>
            </w:r>
          </w:p>
          <w:p w14:paraId="6BF7B5A5" w14:textId="77777777" w:rsidR="00014A8C" w:rsidRDefault="00014A8C" w:rsidP="00C95A30">
            <w:pPr>
              <w:pStyle w:val="Tablesub-step"/>
              <w:numPr>
                <w:ilvl w:val="0"/>
                <w:numId w:val="15"/>
              </w:numPr>
            </w:pPr>
            <w:r>
              <w:t xml:space="preserve">Select the return type as </w:t>
            </w:r>
            <w:r w:rsidRPr="00654E0A">
              <w:rPr>
                <w:b/>
              </w:rPr>
              <w:t>character</w:t>
            </w:r>
            <w:r>
              <w:t>.</w:t>
            </w:r>
          </w:p>
          <w:p w14:paraId="19006963" w14:textId="77777777" w:rsidR="00014A8C" w:rsidRDefault="00014A8C" w:rsidP="00C95A30">
            <w:pPr>
              <w:pStyle w:val="Tablesub-step"/>
              <w:numPr>
                <w:ilvl w:val="0"/>
                <w:numId w:val="15"/>
              </w:numPr>
            </w:pPr>
            <w:r>
              <w:t xml:space="preserve">Select </w:t>
            </w:r>
            <w:r>
              <w:rPr>
                <w:b/>
              </w:rPr>
              <w:t>Last method</w:t>
            </w:r>
            <w:r>
              <w:t xml:space="preserve"> for the insertion position.</w:t>
            </w:r>
          </w:p>
          <w:p w14:paraId="3FD7CAEA" w14:textId="77777777" w:rsidR="00014A8C" w:rsidRDefault="00014A8C" w:rsidP="00014A8C">
            <w:pPr>
              <w:pStyle w:val="Tablesub-step"/>
              <w:numPr>
                <w:ilvl w:val="0"/>
                <w:numId w:val="0"/>
              </w:numPr>
              <w:jc w:val="center"/>
            </w:pPr>
            <w:r>
              <w:rPr>
                <w:noProof/>
              </w:rPr>
              <w:lastRenderedPageBreak/>
              <w:drawing>
                <wp:inline distT="0" distB="0" distL="0" distR="0" wp14:anchorId="788340F2" wp14:editId="5E5F6971">
                  <wp:extent cx="3657600" cy="3383280"/>
                  <wp:effectExtent l="19050" t="19050" r="19050" b="266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rcRect/>
                          <a:stretch>
                            <a:fillRect/>
                          </a:stretch>
                        </pic:blipFill>
                        <pic:spPr>
                          <a:xfrm>
                            <a:off x="0" y="0"/>
                            <a:ext cx="3657600" cy="338328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224CCCD3" w14:textId="77777777" w:rsidR="005061F6" w:rsidRDefault="005061F6" w:rsidP="005061F6">
            <w:pPr>
              <w:pStyle w:val="Tablesub-step"/>
              <w:numPr>
                <w:ilvl w:val="0"/>
                <w:numId w:val="0"/>
              </w:numPr>
              <w:ind w:left="360"/>
            </w:pPr>
          </w:p>
          <w:p w14:paraId="54904594" w14:textId="04ED651D" w:rsidR="00014A8C" w:rsidRDefault="00014A8C" w:rsidP="00C95A30">
            <w:pPr>
              <w:pStyle w:val="Tablesub-step"/>
              <w:numPr>
                <w:ilvl w:val="0"/>
                <w:numId w:val="15"/>
              </w:numPr>
            </w:pPr>
            <w:r>
              <w:t xml:space="preserve">Click </w:t>
            </w:r>
            <w:r w:rsidRPr="00BD0812">
              <w:rPr>
                <w:b/>
              </w:rPr>
              <w:t>Generate</w:t>
            </w:r>
            <w:r>
              <w:t>.</w:t>
            </w:r>
          </w:p>
          <w:p w14:paraId="3DCA1F0D" w14:textId="77777777" w:rsidR="00014A8C" w:rsidRDefault="00014A8C" w:rsidP="005061F6">
            <w:pPr>
              <w:pStyle w:val="table-text"/>
              <w:ind w:left="360"/>
            </w:pPr>
            <w:r>
              <w:t>You can enter information in the comment that precedes the method, or you can delete it.</w:t>
            </w:r>
          </w:p>
          <w:p w14:paraId="0AC0A762" w14:textId="77777777" w:rsidR="005061F6" w:rsidRDefault="005061F6" w:rsidP="00014A8C">
            <w:pPr>
              <w:pStyle w:val="table-text"/>
            </w:pPr>
          </w:p>
          <w:p w14:paraId="0E15F8DD" w14:textId="0E8EFB4B" w:rsidR="00014A8C" w:rsidRDefault="00014A8C" w:rsidP="00014A8C">
            <w:pPr>
              <w:pStyle w:val="table-text"/>
            </w:pPr>
            <w:r>
              <w:t>The code should appear as follows:</w:t>
            </w:r>
          </w:p>
          <w:p w14:paraId="1E4B305C" w14:textId="77777777" w:rsidR="005061F6" w:rsidRDefault="005061F6" w:rsidP="00014A8C">
            <w:pPr>
              <w:pStyle w:val="table-text"/>
            </w:pPr>
          </w:p>
          <w:p w14:paraId="7BF8E02B" w14:textId="77777777" w:rsidR="00014A8C" w:rsidRPr="009A624F" w:rsidRDefault="00014A8C" w:rsidP="00014A8C">
            <w:pPr>
              <w:pStyle w:val="BlockCode"/>
              <w:ind w:left="0" w:right="86"/>
              <w:rPr>
                <w:rFonts w:cs="Courier New"/>
                <w:szCs w:val="20"/>
              </w:rPr>
            </w:pPr>
            <w:r w:rsidRPr="009A624F">
              <w:rPr>
                <w:rFonts w:cs="Courier New"/>
                <w:color w:val="7F0055"/>
                <w:szCs w:val="20"/>
              </w:rPr>
              <w:t>method</w:t>
            </w:r>
            <w:r w:rsidRPr="009A624F">
              <w:rPr>
                <w:rFonts w:cs="Courier New"/>
                <w:color w:val="000000"/>
                <w:szCs w:val="20"/>
              </w:rPr>
              <w:t xml:space="preserve"> </w:t>
            </w:r>
            <w:r>
              <w:rPr>
                <w:rFonts w:cs="Courier New"/>
                <w:color w:val="7F0055"/>
                <w:szCs w:val="20"/>
              </w:rPr>
              <w:t>private</w:t>
            </w:r>
            <w:r w:rsidRPr="009A624F">
              <w:rPr>
                <w:rFonts w:cs="Courier New"/>
                <w:color w:val="000000"/>
                <w:szCs w:val="20"/>
              </w:rPr>
              <w:t xml:space="preserve"> </w:t>
            </w:r>
            <w:r w:rsidRPr="009A624F">
              <w:rPr>
                <w:rFonts w:cs="Courier New"/>
                <w:color w:val="FF0000"/>
                <w:szCs w:val="20"/>
              </w:rPr>
              <w:t>character</w:t>
            </w:r>
            <w:r w:rsidRPr="009A624F">
              <w:rPr>
                <w:rFonts w:cs="Courier New"/>
                <w:color w:val="000000"/>
                <w:szCs w:val="20"/>
              </w:rPr>
              <w:t xml:space="preserve"> </w:t>
            </w:r>
            <w:r>
              <w:rPr>
                <w:rFonts w:cs="Courier New"/>
                <w:color w:val="000000"/>
                <w:szCs w:val="20"/>
              </w:rPr>
              <w:t>GetName</w:t>
            </w:r>
            <w:r w:rsidRPr="009A624F">
              <w:rPr>
                <w:rFonts w:cs="Courier New"/>
                <w:color w:val="000000"/>
                <w:szCs w:val="20"/>
              </w:rPr>
              <w:t>():</w:t>
            </w:r>
          </w:p>
          <w:p w14:paraId="15BCC011" w14:textId="77777777" w:rsidR="00014A8C" w:rsidRPr="009A624F" w:rsidRDefault="00014A8C" w:rsidP="00014A8C">
            <w:pPr>
              <w:pStyle w:val="BlockCode"/>
              <w:ind w:left="0" w:right="86"/>
              <w:rPr>
                <w:rFonts w:cs="Courier New"/>
                <w:szCs w:val="20"/>
              </w:rPr>
            </w:pPr>
            <w:r w:rsidRPr="009A624F">
              <w:rPr>
                <w:rFonts w:cs="Courier New"/>
                <w:color w:val="000000"/>
                <w:szCs w:val="20"/>
              </w:rPr>
              <w:t xml:space="preserve">   </w:t>
            </w:r>
            <w:r w:rsidRPr="009A624F">
              <w:rPr>
                <w:rFonts w:cs="Courier New"/>
                <w:color w:val="7F0055"/>
                <w:szCs w:val="20"/>
              </w:rPr>
              <w:t>define variable</w:t>
            </w:r>
            <w:r>
              <w:rPr>
                <w:rFonts w:cs="Courier New"/>
                <w:color w:val="000000"/>
                <w:szCs w:val="20"/>
              </w:rPr>
              <w:t xml:space="preserve"> result </w:t>
            </w:r>
            <w:r w:rsidRPr="009A624F">
              <w:rPr>
                <w:rFonts w:cs="Courier New"/>
                <w:color w:val="7F0055"/>
                <w:szCs w:val="20"/>
              </w:rPr>
              <w:t>as</w:t>
            </w:r>
            <w:r>
              <w:rPr>
                <w:rFonts w:cs="Courier New"/>
                <w:color w:val="000000"/>
                <w:szCs w:val="20"/>
              </w:rPr>
              <w:t xml:space="preserve"> </w:t>
            </w:r>
            <w:r w:rsidRPr="009A624F">
              <w:rPr>
                <w:rFonts w:cs="Courier New"/>
                <w:color w:val="FF0000"/>
                <w:szCs w:val="20"/>
              </w:rPr>
              <w:t>character</w:t>
            </w:r>
            <w:r>
              <w:rPr>
                <w:rFonts w:cs="Courier New"/>
                <w:color w:val="000000"/>
                <w:szCs w:val="20"/>
              </w:rPr>
              <w:t xml:space="preserve"> </w:t>
            </w:r>
            <w:r w:rsidRPr="009A624F">
              <w:rPr>
                <w:rFonts w:cs="Courier New"/>
                <w:color w:val="7F0055"/>
                <w:szCs w:val="20"/>
              </w:rPr>
              <w:t>no-undo</w:t>
            </w:r>
            <w:r>
              <w:rPr>
                <w:rFonts w:cs="Courier New"/>
                <w:color w:val="000000"/>
                <w:szCs w:val="20"/>
              </w:rPr>
              <w:t>.</w:t>
            </w:r>
          </w:p>
          <w:p w14:paraId="05211C21" w14:textId="77777777" w:rsidR="00014A8C" w:rsidRPr="009A624F" w:rsidRDefault="00014A8C" w:rsidP="00014A8C">
            <w:pPr>
              <w:pStyle w:val="BlockCode"/>
              <w:ind w:left="0" w:right="86"/>
              <w:rPr>
                <w:rFonts w:cs="Courier New"/>
                <w:szCs w:val="20"/>
              </w:rPr>
            </w:pPr>
            <w:r w:rsidRPr="009A624F">
              <w:rPr>
                <w:rFonts w:cs="Courier New"/>
                <w:color w:val="000000"/>
                <w:szCs w:val="20"/>
              </w:rPr>
              <w:t xml:space="preserve">   </w:t>
            </w:r>
            <w:r w:rsidRPr="009A624F">
              <w:rPr>
                <w:rFonts w:cs="Courier New"/>
                <w:color w:val="7F0055"/>
                <w:szCs w:val="20"/>
              </w:rPr>
              <w:t>return</w:t>
            </w:r>
            <w:r w:rsidRPr="009A624F">
              <w:rPr>
                <w:rFonts w:cs="Courier New"/>
                <w:color w:val="000000"/>
                <w:szCs w:val="20"/>
              </w:rPr>
              <w:t xml:space="preserve"> </w:t>
            </w:r>
            <w:r>
              <w:rPr>
                <w:rFonts w:cs="Courier New"/>
                <w:color w:val="000000"/>
                <w:szCs w:val="20"/>
              </w:rPr>
              <w:t>result</w:t>
            </w:r>
            <w:r w:rsidRPr="009A624F">
              <w:rPr>
                <w:rFonts w:cs="Courier New"/>
                <w:color w:val="000000"/>
                <w:szCs w:val="20"/>
              </w:rPr>
              <w:t>.</w:t>
            </w:r>
          </w:p>
          <w:p w14:paraId="6240CA32" w14:textId="77777777" w:rsidR="00014A8C" w:rsidRPr="00646DF6" w:rsidRDefault="00014A8C" w:rsidP="00014A8C">
            <w:pPr>
              <w:pStyle w:val="BlockCode"/>
              <w:ind w:left="0" w:right="86"/>
              <w:rPr>
                <w:color w:val="FF0000"/>
              </w:rPr>
            </w:pPr>
            <w:r w:rsidRPr="009A624F">
              <w:rPr>
                <w:rFonts w:cs="Courier New"/>
                <w:color w:val="7F0055"/>
                <w:szCs w:val="20"/>
              </w:rPr>
              <w:t>end</w:t>
            </w:r>
            <w:r w:rsidRPr="009A624F">
              <w:rPr>
                <w:rFonts w:cs="Courier New"/>
                <w:color w:val="000000"/>
                <w:szCs w:val="20"/>
              </w:rPr>
              <w:t xml:space="preserve"> </w:t>
            </w:r>
            <w:r w:rsidRPr="009A624F">
              <w:rPr>
                <w:rFonts w:cs="Courier New"/>
                <w:color w:val="7F0055"/>
                <w:szCs w:val="20"/>
              </w:rPr>
              <w:t>method</w:t>
            </w:r>
            <w:r w:rsidRPr="009A624F">
              <w:rPr>
                <w:rFonts w:cs="Courier New"/>
                <w:color w:val="000000"/>
                <w:szCs w:val="20"/>
              </w:rPr>
              <w:t>.</w:t>
            </w:r>
          </w:p>
        </w:tc>
      </w:tr>
      <w:tr w:rsidR="00014A8C" w14:paraId="7AF4970E" w14:textId="77777777" w:rsidTr="00014A8C">
        <w:tc>
          <w:tcPr>
            <w:tcW w:w="946" w:type="dxa"/>
          </w:tcPr>
          <w:p w14:paraId="2778BEEA" w14:textId="77777777" w:rsidR="00014A8C" w:rsidRDefault="00014A8C" w:rsidP="00C95A30">
            <w:pPr>
              <w:pStyle w:val="table-text"/>
              <w:numPr>
                <w:ilvl w:val="0"/>
                <w:numId w:val="26"/>
              </w:numPr>
            </w:pPr>
          </w:p>
        </w:tc>
        <w:tc>
          <w:tcPr>
            <w:tcW w:w="6494" w:type="dxa"/>
          </w:tcPr>
          <w:p w14:paraId="5E40E741" w14:textId="77777777" w:rsidR="00014A8C" w:rsidRDefault="00014A8C" w:rsidP="00014A8C">
            <w:pPr>
              <w:pStyle w:val="table-text"/>
            </w:pPr>
            <w:r>
              <w:t>Save your file. Ensure that it compiles without errors.</w:t>
            </w:r>
          </w:p>
        </w:tc>
      </w:tr>
    </w:tbl>
    <w:p w14:paraId="653EACEC" w14:textId="77777777" w:rsidR="005061F6" w:rsidRPr="005061F6" w:rsidRDefault="005061F6" w:rsidP="005061F6">
      <w:pPr>
        <w:pStyle w:val="BlockLine"/>
      </w:pPr>
    </w:p>
    <w:p w14:paraId="1453EA40" w14:textId="5D3F6CD2" w:rsidR="00014A8C" w:rsidRDefault="00014A8C" w:rsidP="00014A8C">
      <w:pPr>
        <w:pStyle w:val="Heading3"/>
      </w:pPr>
      <w:r>
        <w:lastRenderedPageBreak/>
        <w:t>Solution, Part 4—Adding the include file for the ttEmployee temp-table</w:t>
      </w:r>
    </w:p>
    <w:p w14:paraId="724E5DF5" w14:textId="77777777" w:rsidR="00014A8C" w:rsidRPr="005D6EAC" w:rsidRDefault="00014A8C" w:rsidP="00014A8C">
      <w:pPr>
        <w:pStyle w:val="TopLine"/>
      </w:pPr>
    </w:p>
    <w:tbl>
      <w:tblPr>
        <w:tblStyle w:val="TableGrid"/>
        <w:tblW w:w="7440" w:type="dxa"/>
        <w:tblInd w:w="1915" w:type="dxa"/>
        <w:tblLook w:val="05E0" w:firstRow="1" w:lastRow="1" w:firstColumn="1" w:lastColumn="1" w:noHBand="0" w:noVBand="1"/>
      </w:tblPr>
      <w:tblGrid>
        <w:gridCol w:w="693"/>
        <w:gridCol w:w="6747"/>
      </w:tblGrid>
      <w:tr w:rsidR="00014A8C" w14:paraId="4BE1476B" w14:textId="77777777" w:rsidTr="00014A8C">
        <w:trPr>
          <w:cnfStyle w:val="100000000000" w:firstRow="1" w:lastRow="0" w:firstColumn="0" w:lastColumn="0" w:oddVBand="0" w:evenVBand="0" w:oddHBand="0" w:evenHBand="0" w:firstRowFirstColumn="0" w:firstRowLastColumn="0" w:lastRowFirstColumn="0" w:lastRowLastColumn="0"/>
        </w:trPr>
        <w:tc>
          <w:tcPr>
            <w:tcW w:w="693" w:type="dxa"/>
          </w:tcPr>
          <w:p w14:paraId="57FD3FC4" w14:textId="77777777" w:rsidR="00014A8C" w:rsidRDefault="00014A8C" w:rsidP="00014A8C">
            <w:pPr>
              <w:pStyle w:val="TableHeading"/>
            </w:pPr>
            <w:r>
              <w:t>Step</w:t>
            </w:r>
          </w:p>
        </w:tc>
        <w:tc>
          <w:tcPr>
            <w:tcW w:w="6747" w:type="dxa"/>
          </w:tcPr>
          <w:p w14:paraId="298419DF" w14:textId="5011C45A" w:rsidR="00014A8C" w:rsidRDefault="00014A8C" w:rsidP="00014A8C">
            <w:pPr>
              <w:pStyle w:val="TableHeading"/>
            </w:pPr>
            <w:r>
              <w:t>Solution instruction</w:t>
            </w:r>
            <w:r w:rsidR="005061F6">
              <w:t>s</w:t>
            </w:r>
          </w:p>
        </w:tc>
      </w:tr>
      <w:tr w:rsidR="00014A8C" w14:paraId="75AEFE39" w14:textId="77777777" w:rsidTr="00014A8C">
        <w:tc>
          <w:tcPr>
            <w:tcW w:w="693" w:type="dxa"/>
          </w:tcPr>
          <w:p w14:paraId="1C7DB1AF" w14:textId="77777777" w:rsidR="00014A8C" w:rsidRDefault="00014A8C" w:rsidP="00C95A30">
            <w:pPr>
              <w:pStyle w:val="table-text"/>
              <w:numPr>
                <w:ilvl w:val="0"/>
                <w:numId w:val="38"/>
              </w:numPr>
            </w:pPr>
          </w:p>
        </w:tc>
        <w:tc>
          <w:tcPr>
            <w:tcW w:w="6747" w:type="dxa"/>
          </w:tcPr>
          <w:p w14:paraId="1D1649F0" w14:textId="77777777" w:rsidR="00014A8C" w:rsidRDefault="00014A8C" w:rsidP="00014A8C">
            <w:pPr>
              <w:pStyle w:val="table-text"/>
            </w:pPr>
            <w:r>
              <w:t xml:space="preserve">In Project Explorer, in the </w:t>
            </w:r>
            <w:r w:rsidRPr="0082565D">
              <w:rPr>
                <w:b/>
              </w:rPr>
              <w:t>Server</w:t>
            </w:r>
            <w:r>
              <w:t xml:space="preserve"> project, create a new folder named </w:t>
            </w:r>
            <w:r>
              <w:rPr>
                <w:b/>
              </w:rPr>
              <w:t>Include</w:t>
            </w:r>
            <w:r>
              <w:t xml:space="preserve"> under the </w:t>
            </w:r>
            <w:r w:rsidRPr="0082565D">
              <w:rPr>
                <w:b/>
              </w:rPr>
              <w:t>src</w:t>
            </w:r>
            <w:r>
              <w:t xml:space="preserve"> folder.</w:t>
            </w:r>
          </w:p>
          <w:p w14:paraId="7B1F3AF9" w14:textId="77777777" w:rsidR="00014A8C" w:rsidRPr="00E820E1" w:rsidRDefault="00014A8C" w:rsidP="00C95A30">
            <w:pPr>
              <w:pStyle w:val="Tablesub-step"/>
              <w:numPr>
                <w:ilvl w:val="0"/>
                <w:numId w:val="114"/>
              </w:numPr>
            </w:pPr>
            <w:r w:rsidRPr="00E820E1">
              <w:t xml:space="preserve">Right-click </w:t>
            </w:r>
            <w:r w:rsidRPr="00E70E3D">
              <w:rPr>
                <w:b/>
              </w:rPr>
              <w:t>src</w:t>
            </w:r>
            <w:r w:rsidRPr="00E820E1">
              <w:t>.</w:t>
            </w:r>
          </w:p>
          <w:p w14:paraId="78266AE6" w14:textId="77777777" w:rsidR="00014A8C" w:rsidRDefault="00014A8C" w:rsidP="00014A8C">
            <w:pPr>
              <w:pStyle w:val="Tablesub-step"/>
            </w:pPr>
            <w:r>
              <w:t xml:space="preserve">Select </w:t>
            </w:r>
            <w:r w:rsidRPr="00036EA5">
              <w:rPr>
                <w:b/>
              </w:rPr>
              <w:t>New</w:t>
            </w:r>
            <w:r>
              <w:t xml:space="preserve"> &gt; </w:t>
            </w:r>
            <w:r w:rsidRPr="00036EA5">
              <w:rPr>
                <w:b/>
              </w:rPr>
              <w:t>Folder</w:t>
            </w:r>
            <w:r>
              <w:t>.</w:t>
            </w:r>
          </w:p>
          <w:p w14:paraId="74DFF0EA" w14:textId="71E8D755" w:rsidR="00014A8C" w:rsidRDefault="00014A8C" w:rsidP="00014A8C">
            <w:pPr>
              <w:pStyle w:val="Tablesub-step"/>
            </w:pPr>
            <w:r>
              <w:t xml:space="preserve">Enter </w:t>
            </w:r>
            <w:r>
              <w:rPr>
                <w:b/>
              </w:rPr>
              <w:t>Include</w:t>
            </w:r>
            <w:r>
              <w:t xml:space="preserve"> for the Folder name.</w:t>
            </w:r>
          </w:p>
          <w:p w14:paraId="0C99CBF2" w14:textId="77777777" w:rsidR="00D51F6D" w:rsidRDefault="00D51F6D" w:rsidP="00D51F6D">
            <w:pPr>
              <w:pStyle w:val="Tablesub-step"/>
              <w:numPr>
                <w:ilvl w:val="0"/>
                <w:numId w:val="0"/>
              </w:numPr>
              <w:ind w:left="360"/>
            </w:pPr>
          </w:p>
          <w:p w14:paraId="4E2A287C" w14:textId="545E992B" w:rsidR="00014A8C" w:rsidRDefault="00014A8C" w:rsidP="00014A8C">
            <w:pPr>
              <w:pStyle w:val="Tablesub-step"/>
              <w:numPr>
                <w:ilvl w:val="0"/>
                <w:numId w:val="0"/>
              </w:numPr>
            </w:pPr>
            <w:r>
              <w:rPr>
                <w:noProof/>
              </w:rPr>
              <w:drawing>
                <wp:inline distT="0" distB="0" distL="0" distR="0" wp14:anchorId="0D5CF2B0" wp14:editId="41D70D39">
                  <wp:extent cx="3657600" cy="3126740"/>
                  <wp:effectExtent l="19050" t="19050" r="1905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rcRect/>
                          <a:stretch>
                            <a:fillRect/>
                          </a:stretch>
                        </pic:blipFill>
                        <pic:spPr>
                          <a:xfrm>
                            <a:off x="0" y="0"/>
                            <a:ext cx="3657600" cy="312674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4C26F8BD" w14:textId="77777777" w:rsidR="00784C2B" w:rsidRDefault="00784C2B" w:rsidP="00014A8C">
            <w:pPr>
              <w:pStyle w:val="Tablesub-step"/>
              <w:numPr>
                <w:ilvl w:val="0"/>
                <w:numId w:val="0"/>
              </w:numPr>
            </w:pPr>
          </w:p>
          <w:p w14:paraId="425FF10B" w14:textId="77777777" w:rsidR="00014A8C" w:rsidRDefault="00014A8C" w:rsidP="00014A8C">
            <w:pPr>
              <w:pStyle w:val="Tablesub-step"/>
            </w:pPr>
            <w:r>
              <w:t xml:space="preserve">Click </w:t>
            </w:r>
            <w:r w:rsidRPr="00EB427D">
              <w:rPr>
                <w:b/>
              </w:rPr>
              <w:t>Finish</w:t>
            </w:r>
            <w:r>
              <w:t>.</w:t>
            </w:r>
          </w:p>
        </w:tc>
      </w:tr>
      <w:tr w:rsidR="00014A8C" w14:paraId="692C6CC1" w14:textId="77777777" w:rsidTr="00014A8C">
        <w:tc>
          <w:tcPr>
            <w:tcW w:w="693" w:type="dxa"/>
          </w:tcPr>
          <w:p w14:paraId="555BB8A2" w14:textId="77777777" w:rsidR="00014A8C" w:rsidRDefault="00014A8C" w:rsidP="00C95A30">
            <w:pPr>
              <w:pStyle w:val="table-text"/>
              <w:numPr>
                <w:ilvl w:val="0"/>
                <w:numId w:val="38"/>
              </w:numPr>
            </w:pPr>
          </w:p>
        </w:tc>
        <w:tc>
          <w:tcPr>
            <w:tcW w:w="6747" w:type="dxa"/>
          </w:tcPr>
          <w:p w14:paraId="3AC6F64B" w14:textId="77777777" w:rsidR="00014A8C" w:rsidRDefault="00014A8C" w:rsidP="00014A8C">
            <w:pPr>
              <w:pStyle w:val="table-text"/>
            </w:pPr>
            <w:r>
              <w:t xml:space="preserve">In this </w:t>
            </w:r>
            <w:r w:rsidRPr="005B48D9">
              <w:rPr>
                <w:b/>
              </w:rPr>
              <w:t>Include</w:t>
            </w:r>
            <w:r>
              <w:t xml:space="preserve"> folder, import the </w:t>
            </w:r>
            <w:r w:rsidRPr="005B48D9">
              <w:rPr>
                <w:b/>
              </w:rPr>
              <w:t>ttEmployee.i</w:t>
            </w:r>
            <w:r>
              <w:t xml:space="preserve"> file. </w:t>
            </w:r>
          </w:p>
          <w:p w14:paraId="7DE3741C" w14:textId="77777777" w:rsidR="00014A8C" w:rsidRPr="001115A1" w:rsidRDefault="00014A8C" w:rsidP="00C95A30">
            <w:pPr>
              <w:pStyle w:val="Tablesub-step"/>
              <w:numPr>
                <w:ilvl w:val="0"/>
                <w:numId w:val="115"/>
              </w:numPr>
            </w:pPr>
            <w:r>
              <w:t xml:space="preserve">In Windows Explorer, navigate to the </w:t>
            </w:r>
            <w:r w:rsidRPr="00E70E3D">
              <w:rPr>
                <w:b/>
              </w:rPr>
              <w:t>C:/progress_education/OpenEdge/introOOP</w:t>
            </w:r>
          </w:p>
          <w:p w14:paraId="19EA4059" w14:textId="77777777" w:rsidR="00014A8C" w:rsidRDefault="00014A8C" w:rsidP="00014A8C">
            <w:pPr>
              <w:pStyle w:val="Tablesub-step"/>
              <w:numPr>
                <w:ilvl w:val="0"/>
                <w:numId w:val="0"/>
              </w:numPr>
              <w:ind w:left="360"/>
            </w:pPr>
            <w:r>
              <w:rPr>
                <w:b/>
              </w:rPr>
              <w:t xml:space="preserve">/Exercise/Lesson02 </w:t>
            </w:r>
            <w:r w:rsidRPr="00C03005">
              <w:t>directory</w:t>
            </w:r>
            <w:r>
              <w:t xml:space="preserve"> and select the </w:t>
            </w:r>
            <w:r w:rsidRPr="0010119C">
              <w:rPr>
                <w:b/>
              </w:rPr>
              <w:t>ttEmployee.i</w:t>
            </w:r>
            <w:r>
              <w:t xml:space="preserve"> file.</w:t>
            </w:r>
          </w:p>
          <w:p w14:paraId="4AB358A5" w14:textId="77777777" w:rsidR="00014A8C" w:rsidRDefault="00014A8C" w:rsidP="00014A8C">
            <w:pPr>
              <w:pStyle w:val="Tablesub-step"/>
              <w:numPr>
                <w:ilvl w:val="0"/>
                <w:numId w:val="8"/>
              </w:numPr>
            </w:pPr>
            <w:r>
              <w:t xml:space="preserve">Drag and drop the </w:t>
            </w:r>
            <w:r w:rsidRPr="0010119C">
              <w:rPr>
                <w:b/>
              </w:rPr>
              <w:t>ttEmployee.i</w:t>
            </w:r>
            <w:r>
              <w:t xml:space="preserve"> file into the </w:t>
            </w:r>
            <w:r w:rsidRPr="00C03005">
              <w:rPr>
                <w:b/>
              </w:rPr>
              <w:t>Include</w:t>
            </w:r>
            <w:r>
              <w:t xml:space="preserve"> folder.</w:t>
            </w:r>
          </w:p>
          <w:p w14:paraId="5D5C8243" w14:textId="77777777" w:rsidR="00014A8C" w:rsidRDefault="00014A8C" w:rsidP="00014A8C">
            <w:pPr>
              <w:pStyle w:val="Tablesub-step"/>
              <w:numPr>
                <w:ilvl w:val="0"/>
                <w:numId w:val="8"/>
              </w:numPr>
            </w:pPr>
            <w:r>
              <w:t xml:space="preserve">Ensure that </w:t>
            </w:r>
            <w:r w:rsidRPr="005B48D9">
              <w:rPr>
                <w:b/>
              </w:rPr>
              <w:t>Copy files</w:t>
            </w:r>
            <w:r>
              <w:t xml:space="preserve"> is selected.</w:t>
            </w:r>
          </w:p>
          <w:p w14:paraId="40FE39C1" w14:textId="7CDB5CBC" w:rsidR="00014A8C" w:rsidRDefault="00014A8C" w:rsidP="00014A8C">
            <w:pPr>
              <w:pStyle w:val="Tablesub-step"/>
              <w:numPr>
                <w:ilvl w:val="0"/>
                <w:numId w:val="0"/>
              </w:numPr>
            </w:pPr>
            <w:r>
              <w:rPr>
                <w:noProof/>
              </w:rPr>
              <w:lastRenderedPageBreak/>
              <w:drawing>
                <wp:inline distT="0" distB="0" distL="0" distR="0" wp14:anchorId="722321E4" wp14:editId="48D80E08">
                  <wp:extent cx="3657600" cy="2047240"/>
                  <wp:effectExtent l="19050" t="19050" r="19050"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rcRect/>
                          <a:stretch>
                            <a:fillRect/>
                          </a:stretch>
                        </pic:blipFill>
                        <pic:spPr>
                          <a:xfrm>
                            <a:off x="0" y="0"/>
                            <a:ext cx="3657600" cy="204724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06818E03" w14:textId="77777777" w:rsidR="00784C2B" w:rsidRDefault="00784C2B" w:rsidP="00014A8C">
            <w:pPr>
              <w:pStyle w:val="Tablesub-step"/>
              <w:numPr>
                <w:ilvl w:val="0"/>
                <w:numId w:val="0"/>
              </w:numPr>
            </w:pPr>
          </w:p>
          <w:p w14:paraId="73FA6CCA" w14:textId="77777777" w:rsidR="00014A8C" w:rsidRDefault="00014A8C" w:rsidP="00014A8C">
            <w:pPr>
              <w:pStyle w:val="Tablesub-step"/>
              <w:numPr>
                <w:ilvl w:val="0"/>
                <w:numId w:val="8"/>
              </w:numPr>
            </w:pPr>
            <w:r>
              <w:t xml:space="preserve">Click </w:t>
            </w:r>
            <w:r w:rsidRPr="005B48D9">
              <w:rPr>
                <w:b/>
              </w:rPr>
              <w:t>OK</w:t>
            </w:r>
            <w:r>
              <w:t>.</w:t>
            </w:r>
          </w:p>
        </w:tc>
      </w:tr>
    </w:tbl>
    <w:p w14:paraId="68550D30" w14:textId="77777777" w:rsidR="00014A8C" w:rsidRPr="00F80D76" w:rsidRDefault="00014A8C" w:rsidP="00014A8C">
      <w:pPr>
        <w:pStyle w:val="BlockLine"/>
      </w:pPr>
    </w:p>
    <w:p w14:paraId="21E7EBEA" w14:textId="77777777" w:rsidR="00014A8C" w:rsidRPr="00D5706D" w:rsidRDefault="00014A8C" w:rsidP="00014A8C">
      <w:pPr>
        <w:pStyle w:val="BlockText"/>
      </w:pPr>
    </w:p>
    <w:p w14:paraId="5952450D" w14:textId="77777777" w:rsidR="00014A8C" w:rsidRDefault="00014A8C" w:rsidP="00014A8C">
      <w:pPr>
        <w:pStyle w:val="Heading3"/>
      </w:pPr>
      <w:r>
        <w:lastRenderedPageBreak/>
        <w:t>Solution, Part 5—Creating the Dept class</w:t>
      </w:r>
    </w:p>
    <w:p w14:paraId="442FE3C8" w14:textId="77777777" w:rsidR="00014A8C" w:rsidRPr="00145229" w:rsidRDefault="00014A8C" w:rsidP="00014A8C">
      <w:pPr>
        <w:pStyle w:val="TopLine"/>
      </w:pPr>
    </w:p>
    <w:tbl>
      <w:tblPr>
        <w:tblStyle w:val="TableGrid"/>
        <w:tblW w:w="7440" w:type="dxa"/>
        <w:tblInd w:w="1915" w:type="dxa"/>
        <w:tblLook w:val="05E0" w:firstRow="1" w:lastRow="1" w:firstColumn="1" w:lastColumn="1" w:noHBand="0" w:noVBand="1"/>
      </w:tblPr>
      <w:tblGrid>
        <w:gridCol w:w="902"/>
        <w:gridCol w:w="6538"/>
      </w:tblGrid>
      <w:tr w:rsidR="00014A8C" w14:paraId="7FA3103D" w14:textId="77777777" w:rsidTr="00014A8C">
        <w:trPr>
          <w:cnfStyle w:val="100000000000" w:firstRow="1" w:lastRow="0" w:firstColumn="0" w:lastColumn="0" w:oddVBand="0" w:evenVBand="0" w:oddHBand="0" w:evenHBand="0" w:firstRowFirstColumn="0" w:firstRowLastColumn="0" w:lastRowFirstColumn="0" w:lastRowLastColumn="0"/>
        </w:trPr>
        <w:tc>
          <w:tcPr>
            <w:tcW w:w="902" w:type="dxa"/>
          </w:tcPr>
          <w:p w14:paraId="7C42443F" w14:textId="77777777" w:rsidR="00014A8C" w:rsidRDefault="00014A8C" w:rsidP="00014A8C">
            <w:pPr>
              <w:pStyle w:val="TableHeading"/>
            </w:pPr>
            <w:r>
              <w:t>Step</w:t>
            </w:r>
          </w:p>
        </w:tc>
        <w:tc>
          <w:tcPr>
            <w:tcW w:w="6538" w:type="dxa"/>
          </w:tcPr>
          <w:p w14:paraId="154127DD" w14:textId="77777777" w:rsidR="00014A8C" w:rsidRDefault="00014A8C" w:rsidP="00014A8C">
            <w:pPr>
              <w:pStyle w:val="TableHeading"/>
            </w:pPr>
            <w:r>
              <w:t>Solution instruction</w:t>
            </w:r>
          </w:p>
        </w:tc>
      </w:tr>
      <w:tr w:rsidR="00014A8C" w14:paraId="7C14B7DE" w14:textId="77777777" w:rsidTr="00014A8C">
        <w:tc>
          <w:tcPr>
            <w:tcW w:w="902" w:type="dxa"/>
          </w:tcPr>
          <w:p w14:paraId="2DB2F4E3" w14:textId="77777777" w:rsidR="00014A8C" w:rsidRDefault="00014A8C" w:rsidP="00C95A30">
            <w:pPr>
              <w:pStyle w:val="table-text"/>
              <w:numPr>
                <w:ilvl w:val="0"/>
                <w:numId w:val="25"/>
              </w:numPr>
            </w:pPr>
          </w:p>
        </w:tc>
        <w:tc>
          <w:tcPr>
            <w:tcW w:w="6538" w:type="dxa"/>
          </w:tcPr>
          <w:p w14:paraId="456984B4" w14:textId="77777777" w:rsidR="00014A8C" w:rsidRDefault="00014A8C" w:rsidP="00014A8C">
            <w:pPr>
              <w:pStyle w:val="table-text"/>
            </w:pPr>
            <w:r>
              <w:t xml:space="preserve">In Project Explorer, navigate to the </w:t>
            </w:r>
            <w:r>
              <w:rPr>
                <w:b/>
              </w:rPr>
              <w:t>Enterprise/HR</w:t>
            </w:r>
            <w:r>
              <w:t xml:space="preserve"> directory.</w:t>
            </w:r>
          </w:p>
        </w:tc>
      </w:tr>
      <w:tr w:rsidR="00014A8C" w14:paraId="1E23AF83" w14:textId="77777777" w:rsidTr="00014A8C">
        <w:tc>
          <w:tcPr>
            <w:tcW w:w="902" w:type="dxa"/>
          </w:tcPr>
          <w:p w14:paraId="41DEAE9E" w14:textId="77777777" w:rsidR="00014A8C" w:rsidRDefault="00014A8C" w:rsidP="00C95A30">
            <w:pPr>
              <w:pStyle w:val="table-text"/>
              <w:numPr>
                <w:ilvl w:val="0"/>
                <w:numId w:val="25"/>
              </w:numPr>
            </w:pPr>
          </w:p>
        </w:tc>
        <w:tc>
          <w:tcPr>
            <w:tcW w:w="6538" w:type="dxa"/>
          </w:tcPr>
          <w:p w14:paraId="16DDBDB1" w14:textId="77777777" w:rsidR="00014A8C" w:rsidRDefault="00014A8C" w:rsidP="00014A8C">
            <w:pPr>
              <w:pStyle w:val="table-text"/>
            </w:pPr>
            <w:r>
              <w:t xml:space="preserve">In this directory, create a class named </w:t>
            </w:r>
            <w:r w:rsidRPr="00646DF6">
              <w:rPr>
                <w:i/>
              </w:rPr>
              <w:t>Dept</w:t>
            </w:r>
            <w:r>
              <w:t>. This class will have a destructor. Also, specify the default constructor that you will later modify to take parameters.</w:t>
            </w:r>
          </w:p>
          <w:p w14:paraId="53C2DE0E" w14:textId="77777777" w:rsidR="00014A8C" w:rsidRDefault="00014A8C" w:rsidP="00014A8C">
            <w:pPr>
              <w:pStyle w:val="table-text"/>
            </w:pPr>
            <w:r w:rsidRPr="00003F46">
              <w:rPr>
                <w:b/>
              </w:rPr>
              <w:t>Hint</w:t>
            </w:r>
            <w:r>
              <w:t xml:space="preserve">: Use the </w:t>
            </w:r>
            <w:r w:rsidRPr="00A065A2">
              <w:rPr>
                <w:i/>
              </w:rPr>
              <w:t>New ABL Class</w:t>
            </w:r>
            <w:r>
              <w:t xml:space="preserve"> wizard.</w:t>
            </w:r>
          </w:p>
          <w:p w14:paraId="75CDA61C" w14:textId="77777777" w:rsidR="00014A8C" w:rsidRPr="00E820E1" w:rsidRDefault="00014A8C" w:rsidP="00C95A30">
            <w:pPr>
              <w:pStyle w:val="Tablesub-step"/>
              <w:numPr>
                <w:ilvl w:val="0"/>
                <w:numId w:val="116"/>
              </w:numPr>
            </w:pPr>
            <w:r w:rsidRPr="00E820E1">
              <w:t xml:space="preserve">Select </w:t>
            </w:r>
            <w:r w:rsidRPr="00E70E3D">
              <w:rPr>
                <w:b/>
              </w:rPr>
              <w:t>Enterprise/HR</w:t>
            </w:r>
            <w:r w:rsidRPr="00E820E1">
              <w:t>.</w:t>
            </w:r>
          </w:p>
          <w:p w14:paraId="6D6A7701" w14:textId="77777777" w:rsidR="00014A8C" w:rsidRDefault="00014A8C" w:rsidP="00C95A30">
            <w:pPr>
              <w:pStyle w:val="Tablesub-step"/>
              <w:numPr>
                <w:ilvl w:val="0"/>
                <w:numId w:val="15"/>
              </w:numPr>
            </w:pPr>
            <w:r>
              <w:t xml:space="preserve">Right-click </w:t>
            </w:r>
            <w:r>
              <w:rPr>
                <w:b/>
              </w:rPr>
              <w:t>HR</w:t>
            </w:r>
            <w:r>
              <w:t>.</w:t>
            </w:r>
          </w:p>
          <w:p w14:paraId="286464DD" w14:textId="77777777" w:rsidR="00014A8C" w:rsidRDefault="00014A8C" w:rsidP="00C95A30">
            <w:pPr>
              <w:pStyle w:val="Tablesub-step"/>
              <w:numPr>
                <w:ilvl w:val="0"/>
                <w:numId w:val="15"/>
              </w:numPr>
            </w:pPr>
            <w:r>
              <w:t xml:space="preserve">Select </w:t>
            </w:r>
            <w:r w:rsidRPr="00BD0812">
              <w:rPr>
                <w:b/>
              </w:rPr>
              <w:t>New</w:t>
            </w:r>
            <w:r>
              <w:t xml:space="preserve"> &gt; </w:t>
            </w:r>
            <w:r w:rsidRPr="00BD0812">
              <w:rPr>
                <w:b/>
              </w:rPr>
              <w:t>ABL Class</w:t>
            </w:r>
            <w:r>
              <w:t>.</w:t>
            </w:r>
          </w:p>
          <w:p w14:paraId="2E7E43BC" w14:textId="77777777" w:rsidR="00014A8C" w:rsidRDefault="00014A8C" w:rsidP="00C95A30">
            <w:pPr>
              <w:pStyle w:val="Tablesub-step"/>
              <w:numPr>
                <w:ilvl w:val="0"/>
                <w:numId w:val="15"/>
              </w:numPr>
            </w:pPr>
            <w:r>
              <w:t xml:space="preserve">Enter </w:t>
            </w:r>
            <w:r>
              <w:rPr>
                <w:b/>
              </w:rPr>
              <w:t>Dept</w:t>
            </w:r>
            <w:r>
              <w:t xml:space="preserve"> for the Class name.</w:t>
            </w:r>
          </w:p>
          <w:p w14:paraId="3CF947C8" w14:textId="77777777" w:rsidR="00014A8C" w:rsidRDefault="00014A8C" w:rsidP="00C95A30">
            <w:pPr>
              <w:pStyle w:val="Tablesub-step"/>
              <w:numPr>
                <w:ilvl w:val="0"/>
                <w:numId w:val="15"/>
              </w:numPr>
            </w:pPr>
            <w:r>
              <w:t xml:space="preserve">Select </w:t>
            </w:r>
            <w:r w:rsidRPr="00BD0812">
              <w:rPr>
                <w:b/>
              </w:rPr>
              <w:t>Default constructor</w:t>
            </w:r>
            <w:r>
              <w:t>.</w:t>
            </w:r>
          </w:p>
          <w:p w14:paraId="42439E3F" w14:textId="0F93DFDA" w:rsidR="00014A8C" w:rsidRDefault="00014A8C" w:rsidP="00C95A30">
            <w:pPr>
              <w:pStyle w:val="Tablesub-step"/>
              <w:numPr>
                <w:ilvl w:val="0"/>
                <w:numId w:val="15"/>
              </w:numPr>
            </w:pPr>
            <w:r>
              <w:t xml:space="preserve">Select </w:t>
            </w:r>
            <w:r w:rsidRPr="00BD0812">
              <w:rPr>
                <w:b/>
              </w:rPr>
              <w:t>Destructor</w:t>
            </w:r>
            <w:r>
              <w:t>.</w:t>
            </w:r>
          </w:p>
          <w:p w14:paraId="36FF71EE" w14:textId="77777777" w:rsidR="00784C2B" w:rsidRDefault="00784C2B" w:rsidP="00784C2B">
            <w:pPr>
              <w:pStyle w:val="Tablesub-step"/>
              <w:numPr>
                <w:ilvl w:val="0"/>
                <w:numId w:val="0"/>
              </w:numPr>
              <w:ind w:left="360"/>
            </w:pPr>
          </w:p>
          <w:p w14:paraId="371AA184" w14:textId="77777777" w:rsidR="00014A8C" w:rsidRDefault="00014A8C" w:rsidP="00014A8C">
            <w:pPr>
              <w:pStyle w:val="Tablesub-step"/>
              <w:numPr>
                <w:ilvl w:val="0"/>
                <w:numId w:val="0"/>
              </w:numPr>
            </w:pPr>
            <w:r>
              <w:rPr>
                <w:noProof/>
              </w:rPr>
              <w:drawing>
                <wp:inline distT="0" distB="0" distL="0" distR="0" wp14:anchorId="239F1975" wp14:editId="29A05B19">
                  <wp:extent cx="3657600" cy="4320540"/>
                  <wp:effectExtent l="19050" t="19050" r="19050" b="228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rcRect/>
                          <a:stretch>
                            <a:fillRect/>
                          </a:stretch>
                        </pic:blipFill>
                        <pic:spPr>
                          <a:xfrm>
                            <a:off x="0" y="0"/>
                            <a:ext cx="3657600" cy="432054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10567518" w14:textId="77777777" w:rsidR="00784C2B" w:rsidRDefault="00784C2B" w:rsidP="00784C2B">
            <w:pPr>
              <w:pStyle w:val="Tablesub-step"/>
              <w:numPr>
                <w:ilvl w:val="0"/>
                <w:numId w:val="0"/>
              </w:numPr>
              <w:ind w:left="360"/>
            </w:pPr>
          </w:p>
          <w:p w14:paraId="13B31B80" w14:textId="3F6E94FD" w:rsidR="00014A8C" w:rsidRDefault="00014A8C" w:rsidP="00784C2B">
            <w:pPr>
              <w:pStyle w:val="Tablesub-step"/>
              <w:numPr>
                <w:ilvl w:val="0"/>
                <w:numId w:val="0"/>
              </w:numPr>
              <w:ind w:left="360"/>
            </w:pPr>
            <w:r>
              <w:t>You can optionally add information to the description.</w:t>
            </w:r>
          </w:p>
          <w:p w14:paraId="5932A91B" w14:textId="20B05474" w:rsidR="00014A8C" w:rsidRDefault="00014A8C" w:rsidP="00C95A30">
            <w:pPr>
              <w:pStyle w:val="Tablesub-step"/>
              <w:numPr>
                <w:ilvl w:val="0"/>
                <w:numId w:val="15"/>
              </w:numPr>
            </w:pPr>
            <w:r>
              <w:t xml:space="preserve">Click </w:t>
            </w:r>
            <w:r w:rsidRPr="00BD0812">
              <w:rPr>
                <w:b/>
              </w:rPr>
              <w:t>Finish</w:t>
            </w:r>
            <w:r>
              <w:t xml:space="preserve">. The </w:t>
            </w:r>
            <w:r w:rsidRPr="00BD0812">
              <w:rPr>
                <w:b/>
              </w:rPr>
              <w:t>Dept.cls</w:t>
            </w:r>
            <w:r>
              <w:t xml:space="preserve"> file opens in the editor.</w:t>
            </w:r>
          </w:p>
          <w:p w14:paraId="27A4B2B8" w14:textId="77777777" w:rsidR="00784C2B" w:rsidRDefault="00784C2B" w:rsidP="00784C2B">
            <w:pPr>
              <w:pStyle w:val="Tablesub-step"/>
              <w:numPr>
                <w:ilvl w:val="0"/>
                <w:numId w:val="0"/>
              </w:numPr>
              <w:ind w:left="360"/>
            </w:pPr>
          </w:p>
          <w:p w14:paraId="078E6613" w14:textId="76131F04" w:rsidR="00014A8C" w:rsidRDefault="00014A8C" w:rsidP="00014A8C">
            <w:pPr>
              <w:pStyle w:val="Tablesub-step"/>
              <w:numPr>
                <w:ilvl w:val="0"/>
                <w:numId w:val="0"/>
              </w:numPr>
            </w:pPr>
            <w:r>
              <w:t>The generated code should be as follows:</w:t>
            </w:r>
          </w:p>
          <w:p w14:paraId="5699E2E0" w14:textId="77777777" w:rsidR="00784C2B" w:rsidRDefault="00784C2B" w:rsidP="00014A8C">
            <w:pPr>
              <w:pStyle w:val="Tablesub-step"/>
              <w:numPr>
                <w:ilvl w:val="0"/>
                <w:numId w:val="0"/>
              </w:numPr>
            </w:pPr>
          </w:p>
          <w:p w14:paraId="7CEEA4A4" w14:textId="77777777" w:rsidR="00014A8C" w:rsidRPr="009A624F" w:rsidRDefault="00014A8C" w:rsidP="00014A8C">
            <w:pPr>
              <w:pStyle w:val="BlockCode"/>
              <w:ind w:left="0" w:right="86"/>
              <w:rPr>
                <w:rFonts w:cs="Courier New"/>
                <w:szCs w:val="18"/>
              </w:rPr>
            </w:pPr>
            <w:r w:rsidRPr="009A624F">
              <w:rPr>
                <w:rFonts w:cs="Courier New"/>
                <w:color w:val="7F0055"/>
                <w:szCs w:val="18"/>
              </w:rPr>
              <w:lastRenderedPageBreak/>
              <w:t>using</w:t>
            </w:r>
            <w:r w:rsidRPr="009A624F">
              <w:rPr>
                <w:rFonts w:cs="Courier New"/>
                <w:color w:val="000000"/>
                <w:szCs w:val="18"/>
              </w:rPr>
              <w:t xml:space="preserve"> Progress.Lang.*.</w:t>
            </w:r>
          </w:p>
          <w:p w14:paraId="6A2F1B31" w14:textId="77777777" w:rsidR="00014A8C" w:rsidRPr="009A624F" w:rsidRDefault="00014A8C" w:rsidP="00014A8C">
            <w:pPr>
              <w:pStyle w:val="BlockCode"/>
              <w:ind w:left="0" w:right="86"/>
              <w:rPr>
                <w:rFonts w:cs="Courier New"/>
                <w:szCs w:val="18"/>
              </w:rPr>
            </w:pPr>
          </w:p>
          <w:p w14:paraId="2C330B22" w14:textId="77777777" w:rsidR="00014A8C" w:rsidRPr="009A624F" w:rsidRDefault="00014A8C" w:rsidP="00014A8C">
            <w:pPr>
              <w:pStyle w:val="BlockCode"/>
              <w:ind w:left="0" w:right="86"/>
              <w:rPr>
                <w:rFonts w:cs="Courier New"/>
                <w:szCs w:val="18"/>
              </w:rPr>
            </w:pPr>
            <w:r w:rsidRPr="009A624F">
              <w:rPr>
                <w:rFonts w:cs="Courier New"/>
                <w:color w:val="7F0055"/>
                <w:szCs w:val="18"/>
              </w:rPr>
              <w:t>block-level</w:t>
            </w:r>
            <w:r w:rsidRPr="009A624F">
              <w:rPr>
                <w:rFonts w:cs="Courier New"/>
                <w:color w:val="000000"/>
                <w:szCs w:val="18"/>
              </w:rPr>
              <w:t xml:space="preserve"> </w:t>
            </w:r>
            <w:r w:rsidRPr="009A624F">
              <w:rPr>
                <w:rFonts w:cs="Courier New"/>
                <w:color w:val="7F0055"/>
                <w:szCs w:val="18"/>
              </w:rPr>
              <w:t>on</w:t>
            </w:r>
            <w:r w:rsidRPr="009A624F">
              <w:rPr>
                <w:rFonts w:cs="Courier New"/>
                <w:color w:val="000000"/>
                <w:szCs w:val="18"/>
              </w:rPr>
              <w:t xml:space="preserve"> </w:t>
            </w:r>
            <w:r w:rsidRPr="009A624F">
              <w:rPr>
                <w:rFonts w:cs="Courier New"/>
                <w:color w:val="7F0055"/>
                <w:szCs w:val="18"/>
              </w:rPr>
              <w:t>error</w:t>
            </w:r>
            <w:r w:rsidRPr="009A624F">
              <w:rPr>
                <w:rFonts w:cs="Courier New"/>
                <w:color w:val="000000"/>
                <w:szCs w:val="18"/>
              </w:rPr>
              <w:t xml:space="preserve"> </w:t>
            </w:r>
            <w:r w:rsidRPr="009A624F">
              <w:rPr>
                <w:rFonts w:cs="Courier New"/>
                <w:color w:val="7F0055"/>
                <w:szCs w:val="18"/>
              </w:rPr>
              <w:t>undo</w:t>
            </w:r>
            <w:r w:rsidRPr="009A624F">
              <w:rPr>
                <w:rFonts w:cs="Courier New"/>
                <w:color w:val="000000"/>
                <w:szCs w:val="18"/>
              </w:rPr>
              <w:t xml:space="preserve">, </w:t>
            </w:r>
            <w:r w:rsidRPr="009A624F">
              <w:rPr>
                <w:rFonts w:cs="Courier New"/>
                <w:color w:val="7F0055"/>
                <w:szCs w:val="18"/>
              </w:rPr>
              <w:t>throw</w:t>
            </w:r>
            <w:r w:rsidRPr="009A624F">
              <w:rPr>
                <w:rFonts w:cs="Courier New"/>
                <w:color w:val="000000"/>
                <w:szCs w:val="18"/>
              </w:rPr>
              <w:t>.</w:t>
            </w:r>
          </w:p>
          <w:p w14:paraId="3D3ED325" w14:textId="77777777" w:rsidR="00014A8C" w:rsidRPr="009A624F" w:rsidRDefault="00014A8C" w:rsidP="00014A8C">
            <w:pPr>
              <w:pStyle w:val="BlockCode"/>
              <w:ind w:left="0" w:right="86"/>
              <w:rPr>
                <w:rFonts w:cs="Courier New"/>
                <w:szCs w:val="18"/>
              </w:rPr>
            </w:pPr>
          </w:p>
          <w:p w14:paraId="2E370A55" w14:textId="77777777" w:rsidR="00014A8C" w:rsidRPr="009A624F" w:rsidRDefault="00014A8C" w:rsidP="00014A8C">
            <w:pPr>
              <w:pStyle w:val="BlockCode"/>
              <w:ind w:left="0" w:right="86"/>
              <w:rPr>
                <w:rFonts w:cs="Courier New"/>
                <w:szCs w:val="18"/>
              </w:rPr>
            </w:pPr>
            <w:r w:rsidRPr="009A624F">
              <w:rPr>
                <w:rFonts w:cs="Courier New"/>
                <w:color w:val="7F0055"/>
                <w:szCs w:val="18"/>
              </w:rPr>
              <w:t>class</w:t>
            </w:r>
            <w:r w:rsidRPr="009A624F">
              <w:rPr>
                <w:rFonts w:cs="Courier New"/>
                <w:color w:val="000000"/>
                <w:szCs w:val="18"/>
              </w:rPr>
              <w:t xml:space="preserve"> </w:t>
            </w:r>
            <w:r>
              <w:rPr>
                <w:rFonts w:cs="Courier New"/>
                <w:color w:val="000000"/>
                <w:szCs w:val="18"/>
              </w:rPr>
              <w:t>Enterprise</w:t>
            </w:r>
            <w:r w:rsidRPr="009A624F">
              <w:rPr>
                <w:rFonts w:cs="Courier New"/>
                <w:color w:val="000000"/>
                <w:szCs w:val="18"/>
              </w:rPr>
              <w:t>.</w:t>
            </w:r>
            <w:r>
              <w:rPr>
                <w:rFonts w:cs="Courier New"/>
                <w:color w:val="000000"/>
                <w:szCs w:val="18"/>
              </w:rPr>
              <w:t>HR</w:t>
            </w:r>
            <w:r w:rsidRPr="009A624F">
              <w:rPr>
                <w:rFonts w:cs="Courier New"/>
                <w:color w:val="000000"/>
                <w:szCs w:val="18"/>
              </w:rPr>
              <w:t xml:space="preserve">.Dept: </w:t>
            </w:r>
          </w:p>
          <w:p w14:paraId="10943B32" w14:textId="77777777" w:rsidR="00014A8C" w:rsidRPr="009A624F" w:rsidRDefault="00014A8C" w:rsidP="00014A8C">
            <w:pPr>
              <w:pStyle w:val="BlockCode"/>
              <w:ind w:left="0" w:right="86"/>
              <w:rPr>
                <w:rFonts w:cs="Courier New"/>
                <w:szCs w:val="18"/>
              </w:rPr>
            </w:pPr>
            <w:r w:rsidRPr="009A624F">
              <w:rPr>
                <w:rFonts w:cs="Courier New"/>
                <w:color w:val="000000"/>
                <w:szCs w:val="18"/>
              </w:rPr>
              <w:t xml:space="preserve">    </w:t>
            </w:r>
          </w:p>
          <w:p w14:paraId="21AF9840" w14:textId="77777777" w:rsidR="00014A8C" w:rsidRPr="009A624F" w:rsidRDefault="00014A8C" w:rsidP="00014A8C">
            <w:pPr>
              <w:pStyle w:val="BlockCode"/>
              <w:ind w:left="0" w:right="86"/>
              <w:rPr>
                <w:rFonts w:cs="Courier New"/>
                <w:szCs w:val="18"/>
              </w:rPr>
            </w:pPr>
            <w:r w:rsidRPr="009A624F">
              <w:rPr>
                <w:rFonts w:cs="Courier New"/>
                <w:color w:val="000000"/>
                <w:szCs w:val="18"/>
              </w:rPr>
              <w:t xml:space="preserve">   </w:t>
            </w:r>
            <w:r w:rsidRPr="009A624F">
              <w:rPr>
                <w:rFonts w:cs="Courier New"/>
                <w:color w:val="7F0055"/>
                <w:szCs w:val="18"/>
              </w:rPr>
              <w:t>constructor</w:t>
            </w:r>
            <w:r w:rsidRPr="009A624F">
              <w:rPr>
                <w:rFonts w:cs="Courier New"/>
                <w:color w:val="000000"/>
                <w:szCs w:val="18"/>
              </w:rPr>
              <w:t xml:space="preserve"> </w:t>
            </w:r>
            <w:r w:rsidRPr="009A624F">
              <w:rPr>
                <w:rFonts w:cs="Courier New"/>
                <w:color w:val="7F0055"/>
                <w:szCs w:val="18"/>
              </w:rPr>
              <w:t>public</w:t>
            </w:r>
            <w:r w:rsidRPr="009A624F">
              <w:rPr>
                <w:rFonts w:cs="Courier New"/>
                <w:color w:val="000000"/>
                <w:szCs w:val="18"/>
              </w:rPr>
              <w:t xml:space="preserve"> </w:t>
            </w:r>
            <w:r w:rsidRPr="003E4A60">
              <w:rPr>
                <w:rFonts w:cs="Courier New"/>
                <w:szCs w:val="18"/>
              </w:rPr>
              <w:t>Dep</w:t>
            </w:r>
            <w:r>
              <w:rPr>
                <w:rFonts w:cs="Courier New"/>
                <w:szCs w:val="18"/>
              </w:rPr>
              <w:t>t</w:t>
            </w:r>
            <w:r w:rsidRPr="009A624F">
              <w:rPr>
                <w:rFonts w:cs="Courier New"/>
                <w:color w:val="000000"/>
                <w:szCs w:val="18"/>
              </w:rPr>
              <w:t xml:space="preserve"> ():</w:t>
            </w:r>
          </w:p>
          <w:p w14:paraId="687093BB" w14:textId="77777777" w:rsidR="00014A8C" w:rsidRPr="009A624F" w:rsidRDefault="00014A8C" w:rsidP="00014A8C">
            <w:pPr>
              <w:pStyle w:val="BlockCode"/>
              <w:ind w:left="0" w:right="86"/>
              <w:rPr>
                <w:rFonts w:cs="Courier New"/>
                <w:szCs w:val="18"/>
              </w:rPr>
            </w:pPr>
            <w:r w:rsidRPr="009A624F">
              <w:rPr>
                <w:rFonts w:cs="Courier New"/>
                <w:color w:val="000000"/>
                <w:szCs w:val="18"/>
              </w:rPr>
              <w:t xml:space="preserve">      </w:t>
            </w:r>
            <w:r w:rsidRPr="009A624F">
              <w:rPr>
                <w:rFonts w:cs="Courier New"/>
                <w:color w:val="7F0055"/>
                <w:szCs w:val="18"/>
              </w:rPr>
              <w:t>super</w:t>
            </w:r>
            <w:r w:rsidRPr="009A624F">
              <w:rPr>
                <w:rFonts w:cs="Courier New"/>
                <w:color w:val="000000"/>
                <w:szCs w:val="18"/>
              </w:rPr>
              <w:t xml:space="preserve"> ().</w:t>
            </w:r>
          </w:p>
          <w:p w14:paraId="41E06DE3" w14:textId="77777777" w:rsidR="00014A8C" w:rsidRPr="009A624F" w:rsidRDefault="00014A8C" w:rsidP="00014A8C">
            <w:pPr>
              <w:pStyle w:val="BlockCode"/>
              <w:ind w:left="0" w:right="86"/>
              <w:rPr>
                <w:rFonts w:cs="Courier New"/>
                <w:szCs w:val="18"/>
              </w:rPr>
            </w:pPr>
            <w:r w:rsidRPr="009A624F">
              <w:rPr>
                <w:rFonts w:cs="Courier New"/>
                <w:color w:val="000000"/>
                <w:szCs w:val="18"/>
              </w:rPr>
              <w:t xml:space="preserve">   </w:t>
            </w:r>
            <w:r w:rsidRPr="009A624F">
              <w:rPr>
                <w:rFonts w:cs="Courier New"/>
                <w:color w:val="7F0055"/>
                <w:szCs w:val="18"/>
              </w:rPr>
              <w:t>end</w:t>
            </w:r>
            <w:r w:rsidRPr="009A624F">
              <w:rPr>
                <w:rFonts w:cs="Courier New"/>
                <w:color w:val="000000"/>
                <w:szCs w:val="18"/>
              </w:rPr>
              <w:t xml:space="preserve"> </w:t>
            </w:r>
            <w:r w:rsidRPr="009A624F">
              <w:rPr>
                <w:rFonts w:cs="Courier New"/>
                <w:color w:val="7F0055"/>
                <w:szCs w:val="18"/>
              </w:rPr>
              <w:t>constructor</w:t>
            </w:r>
            <w:r w:rsidRPr="009A624F">
              <w:rPr>
                <w:rFonts w:cs="Courier New"/>
                <w:color w:val="000000"/>
                <w:szCs w:val="18"/>
              </w:rPr>
              <w:t>.</w:t>
            </w:r>
          </w:p>
          <w:p w14:paraId="59E46818" w14:textId="77777777" w:rsidR="00014A8C" w:rsidRPr="009A624F" w:rsidRDefault="00014A8C" w:rsidP="00014A8C">
            <w:pPr>
              <w:pStyle w:val="BlockCode"/>
              <w:ind w:left="0" w:right="86"/>
              <w:rPr>
                <w:rFonts w:cs="Courier New"/>
                <w:szCs w:val="18"/>
              </w:rPr>
            </w:pPr>
          </w:p>
          <w:p w14:paraId="2A7A3743" w14:textId="77777777" w:rsidR="00014A8C" w:rsidRDefault="00014A8C" w:rsidP="00014A8C">
            <w:pPr>
              <w:pStyle w:val="BlockCode"/>
              <w:ind w:left="0" w:right="86"/>
              <w:rPr>
                <w:rFonts w:cs="Courier New"/>
                <w:color w:val="000000"/>
                <w:szCs w:val="18"/>
              </w:rPr>
            </w:pPr>
            <w:r>
              <w:rPr>
                <w:rFonts w:cs="Courier New"/>
                <w:color w:val="7F0055"/>
                <w:szCs w:val="18"/>
              </w:rPr>
              <w:t xml:space="preserve">   </w:t>
            </w:r>
            <w:r w:rsidRPr="009A624F">
              <w:rPr>
                <w:rFonts w:cs="Courier New"/>
                <w:color w:val="7F0055"/>
                <w:szCs w:val="18"/>
              </w:rPr>
              <w:t>destructor</w:t>
            </w:r>
            <w:r w:rsidRPr="009A624F">
              <w:rPr>
                <w:rFonts w:cs="Courier New"/>
                <w:color w:val="000000"/>
                <w:szCs w:val="18"/>
              </w:rPr>
              <w:t xml:space="preserve"> </w:t>
            </w:r>
            <w:r w:rsidRPr="009A624F">
              <w:rPr>
                <w:rFonts w:cs="Courier New"/>
                <w:color w:val="7F0055"/>
                <w:szCs w:val="18"/>
              </w:rPr>
              <w:t>public</w:t>
            </w:r>
            <w:r w:rsidRPr="009A624F">
              <w:rPr>
                <w:rFonts w:cs="Courier New"/>
                <w:color w:val="000000"/>
                <w:szCs w:val="18"/>
              </w:rPr>
              <w:t xml:space="preserve"> </w:t>
            </w:r>
            <w:r w:rsidRPr="009A624F">
              <w:rPr>
                <w:rFonts w:cs="Courier New"/>
                <w:szCs w:val="18"/>
              </w:rPr>
              <w:t>Dep</w:t>
            </w:r>
            <w:r>
              <w:rPr>
                <w:rFonts w:cs="Courier New"/>
                <w:szCs w:val="18"/>
              </w:rPr>
              <w:t>t</w:t>
            </w:r>
            <w:r w:rsidRPr="009A624F">
              <w:rPr>
                <w:rFonts w:cs="Courier New"/>
                <w:color w:val="000000"/>
                <w:szCs w:val="18"/>
              </w:rPr>
              <w:t xml:space="preserve"> ( ):</w:t>
            </w:r>
          </w:p>
          <w:p w14:paraId="2DA6D750" w14:textId="77777777" w:rsidR="00014A8C" w:rsidRPr="009A624F" w:rsidRDefault="00014A8C" w:rsidP="00014A8C">
            <w:pPr>
              <w:pStyle w:val="BlockCode"/>
              <w:ind w:left="0" w:right="86"/>
              <w:rPr>
                <w:rFonts w:cs="Courier New"/>
                <w:szCs w:val="18"/>
              </w:rPr>
            </w:pPr>
          </w:p>
          <w:p w14:paraId="749EE6F6" w14:textId="77777777" w:rsidR="00014A8C" w:rsidRPr="009A624F" w:rsidRDefault="00014A8C" w:rsidP="00014A8C">
            <w:pPr>
              <w:pStyle w:val="BlockCode"/>
              <w:ind w:left="0" w:right="86"/>
              <w:rPr>
                <w:rFonts w:cs="Courier New"/>
                <w:szCs w:val="18"/>
              </w:rPr>
            </w:pPr>
            <w:r>
              <w:rPr>
                <w:rFonts w:cs="Courier New"/>
                <w:color w:val="7F0055"/>
                <w:szCs w:val="18"/>
              </w:rPr>
              <w:t xml:space="preserve">   </w:t>
            </w:r>
            <w:r w:rsidRPr="009A624F">
              <w:rPr>
                <w:rFonts w:cs="Courier New"/>
                <w:color w:val="7F0055"/>
                <w:szCs w:val="18"/>
              </w:rPr>
              <w:t>end</w:t>
            </w:r>
            <w:r w:rsidRPr="009A624F">
              <w:rPr>
                <w:rFonts w:cs="Courier New"/>
                <w:color w:val="000000"/>
                <w:szCs w:val="18"/>
              </w:rPr>
              <w:t xml:space="preserve"> </w:t>
            </w:r>
            <w:r w:rsidRPr="009A624F">
              <w:rPr>
                <w:rFonts w:cs="Courier New"/>
                <w:color w:val="7F0055"/>
                <w:szCs w:val="18"/>
              </w:rPr>
              <w:t>destructor</w:t>
            </w:r>
            <w:r w:rsidRPr="009A624F">
              <w:rPr>
                <w:rFonts w:cs="Courier New"/>
                <w:color w:val="000000"/>
                <w:szCs w:val="18"/>
              </w:rPr>
              <w:t>.</w:t>
            </w:r>
          </w:p>
          <w:p w14:paraId="0F0F4F7A" w14:textId="77777777" w:rsidR="00014A8C" w:rsidRPr="009A624F" w:rsidRDefault="00014A8C" w:rsidP="00014A8C">
            <w:pPr>
              <w:pStyle w:val="BlockCode"/>
              <w:ind w:left="0" w:right="86"/>
              <w:rPr>
                <w:rFonts w:cs="Courier New"/>
                <w:szCs w:val="18"/>
              </w:rPr>
            </w:pPr>
          </w:p>
          <w:p w14:paraId="5968A235" w14:textId="77777777" w:rsidR="00014A8C" w:rsidRPr="00646DF6" w:rsidRDefault="00014A8C" w:rsidP="00014A8C">
            <w:pPr>
              <w:pStyle w:val="BlockCode"/>
              <w:ind w:left="0" w:right="86"/>
              <w:rPr>
                <w:color w:val="FF0000"/>
              </w:rPr>
            </w:pPr>
            <w:r w:rsidRPr="009A624F">
              <w:rPr>
                <w:rFonts w:cs="Courier New"/>
                <w:color w:val="7F0055"/>
                <w:szCs w:val="18"/>
              </w:rPr>
              <w:t>end</w:t>
            </w:r>
            <w:r w:rsidRPr="009A624F">
              <w:rPr>
                <w:rFonts w:cs="Courier New"/>
                <w:color w:val="000000"/>
                <w:szCs w:val="18"/>
              </w:rPr>
              <w:t xml:space="preserve"> </w:t>
            </w:r>
            <w:r w:rsidRPr="009A624F">
              <w:rPr>
                <w:rFonts w:cs="Courier New"/>
                <w:color w:val="7F0055"/>
                <w:szCs w:val="18"/>
              </w:rPr>
              <w:t>class</w:t>
            </w:r>
            <w:r w:rsidRPr="009A624F">
              <w:rPr>
                <w:rFonts w:cs="Courier New"/>
                <w:color w:val="000000"/>
                <w:szCs w:val="18"/>
              </w:rPr>
              <w:t>.</w:t>
            </w:r>
          </w:p>
        </w:tc>
      </w:tr>
    </w:tbl>
    <w:p w14:paraId="5A10E96A" w14:textId="77777777" w:rsidR="00014A8C" w:rsidRDefault="00014A8C" w:rsidP="00014A8C">
      <w:pPr>
        <w:pStyle w:val="BlockLine"/>
      </w:pPr>
    </w:p>
    <w:p w14:paraId="55D76385" w14:textId="77777777" w:rsidR="00014A8C" w:rsidRDefault="00014A8C" w:rsidP="00014A8C">
      <w:pPr>
        <w:pStyle w:val="Heading3"/>
      </w:pPr>
      <w:r>
        <w:lastRenderedPageBreak/>
        <w:t>Solution, Part 6—Defining data members for the Dept class</w:t>
      </w:r>
    </w:p>
    <w:p w14:paraId="4311C141" w14:textId="77777777" w:rsidR="00014A8C" w:rsidRPr="00145229" w:rsidRDefault="00014A8C" w:rsidP="00014A8C">
      <w:pPr>
        <w:pStyle w:val="TopLine"/>
      </w:pPr>
    </w:p>
    <w:tbl>
      <w:tblPr>
        <w:tblStyle w:val="TableGrid"/>
        <w:tblW w:w="7350" w:type="dxa"/>
        <w:tblInd w:w="1915" w:type="dxa"/>
        <w:tblLook w:val="05E0" w:firstRow="1" w:lastRow="1" w:firstColumn="1" w:lastColumn="1" w:noHBand="0" w:noVBand="1"/>
      </w:tblPr>
      <w:tblGrid>
        <w:gridCol w:w="940"/>
        <w:gridCol w:w="6410"/>
      </w:tblGrid>
      <w:tr w:rsidR="00014A8C" w14:paraId="4D2DFD0F" w14:textId="77777777" w:rsidTr="00014A8C">
        <w:trPr>
          <w:cnfStyle w:val="100000000000" w:firstRow="1" w:lastRow="0" w:firstColumn="0" w:lastColumn="0" w:oddVBand="0" w:evenVBand="0" w:oddHBand="0" w:evenHBand="0" w:firstRowFirstColumn="0" w:firstRowLastColumn="0" w:lastRowFirstColumn="0" w:lastRowLastColumn="0"/>
        </w:trPr>
        <w:tc>
          <w:tcPr>
            <w:tcW w:w="940" w:type="dxa"/>
          </w:tcPr>
          <w:p w14:paraId="1B2FAF96" w14:textId="77777777" w:rsidR="00014A8C" w:rsidRDefault="00014A8C" w:rsidP="00014A8C">
            <w:pPr>
              <w:pStyle w:val="TableHeading"/>
            </w:pPr>
            <w:r>
              <w:t>Step</w:t>
            </w:r>
          </w:p>
        </w:tc>
        <w:tc>
          <w:tcPr>
            <w:tcW w:w="6410" w:type="dxa"/>
          </w:tcPr>
          <w:p w14:paraId="0F6FC039" w14:textId="56DB8A1F" w:rsidR="00014A8C" w:rsidRDefault="00014A8C" w:rsidP="00014A8C">
            <w:pPr>
              <w:pStyle w:val="TableHeading"/>
            </w:pPr>
            <w:r>
              <w:t>Solution instruction</w:t>
            </w:r>
            <w:r w:rsidR="00784C2B">
              <w:t>s</w:t>
            </w:r>
          </w:p>
        </w:tc>
      </w:tr>
      <w:tr w:rsidR="00014A8C" w14:paraId="2E0F44C5" w14:textId="77777777" w:rsidTr="00014A8C">
        <w:tc>
          <w:tcPr>
            <w:tcW w:w="940" w:type="dxa"/>
          </w:tcPr>
          <w:p w14:paraId="785204AF" w14:textId="77777777" w:rsidR="00014A8C" w:rsidRDefault="00014A8C" w:rsidP="00C95A30">
            <w:pPr>
              <w:pStyle w:val="table-text"/>
              <w:numPr>
                <w:ilvl w:val="0"/>
                <w:numId w:val="27"/>
              </w:numPr>
            </w:pPr>
          </w:p>
        </w:tc>
        <w:tc>
          <w:tcPr>
            <w:tcW w:w="6410" w:type="dxa"/>
          </w:tcPr>
          <w:p w14:paraId="7D8A9E6A" w14:textId="77777777" w:rsidR="00014A8C" w:rsidRDefault="00014A8C" w:rsidP="00014A8C">
            <w:pPr>
              <w:pStyle w:val="table-text"/>
            </w:pPr>
            <w:r>
              <w:t xml:space="preserve">Define these properties which will be </w:t>
            </w:r>
            <w:r w:rsidRPr="00646DF6">
              <w:rPr>
                <w:i/>
              </w:rPr>
              <w:t>public</w:t>
            </w:r>
            <w:r>
              <w:t xml:space="preserve"> with </w:t>
            </w:r>
            <w:r w:rsidRPr="00646DF6">
              <w:rPr>
                <w:i/>
              </w:rPr>
              <w:t>private</w:t>
            </w:r>
            <w:r>
              <w:t xml:space="preserve"> setters:</w:t>
            </w:r>
          </w:p>
          <w:p w14:paraId="49EC37A0" w14:textId="77777777" w:rsidR="00014A8C" w:rsidRPr="00F4790D" w:rsidRDefault="00014A8C" w:rsidP="00014A8C">
            <w:pPr>
              <w:pStyle w:val="TableBullet"/>
            </w:pPr>
            <w:r w:rsidRPr="00646DF6">
              <w:rPr>
                <w:i/>
              </w:rPr>
              <w:t>DeptName</w:t>
            </w:r>
            <w:r>
              <w:t xml:space="preserve"> as </w:t>
            </w:r>
            <w:r w:rsidRPr="00646DF6">
              <w:rPr>
                <w:i/>
              </w:rPr>
              <w:t>character</w:t>
            </w:r>
          </w:p>
          <w:p w14:paraId="061EDD5B" w14:textId="77777777" w:rsidR="00014A8C" w:rsidRDefault="00014A8C" w:rsidP="00014A8C">
            <w:pPr>
              <w:pStyle w:val="TableBullet"/>
            </w:pPr>
            <w:r>
              <w:rPr>
                <w:i/>
              </w:rPr>
              <w:t>DeptCode as character</w:t>
            </w:r>
          </w:p>
          <w:p w14:paraId="691E9292" w14:textId="77777777" w:rsidR="00014A8C" w:rsidRPr="000D056B" w:rsidRDefault="00014A8C" w:rsidP="00014A8C">
            <w:pPr>
              <w:pStyle w:val="TableBullet"/>
            </w:pPr>
            <w:r w:rsidRPr="00646DF6">
              <w:rPr>
                <w:i/>
              </w:rPr>
              <w:t>ExpenseCode</w:t>
            </w:r>
            <w:r>
              <w:t xml:space="preserve"> as </w:t>
            </w:r>
            <w:r w:rsidRPr="00646DF6">
              <w:rPr>
                <w:i/>
              </w:rPr>
              <w:t>character</w:t>
            </w:r>
          </w:p>
          <w:p w14:paraId="54E9D2D0" w14:textId="77777777" w:rsidR="00014A8C" w:rsidRDefault="00014A8C" w:rsidP="00014A8C">
            <w:pPr>
              <w:pStyle w:val="TableBullet"/>
            </w:pPr>
            <w:r>
              <w:rPr>
                <w:i/>
              </w:rPr>
              <w:t>NumEmployees as integer</w:t>
            </w:r>
          </w:p>
          <w:p w14:paraId="2949655B" w14:textId="77777777" w:rsidR="00014A8C" w:rsidRPr="00E820E1" w:rsidRDefault="00014A8C" w:rsidP="00C95A30">
            <w:pPr>
              <w:pStyle w:val="Tablesub-step"/>
              <w:numPr>
                <w:ilvl w:val="0"/>
                <w:numId w:val="117"/>
              </w:numPr>
            </w:pPr>
            <w:r w:rsidRPr="00E820E1">
              <w:t xml:space="preserve">In the editor, place the cursor </w:t>
            </w:r>
            <w:r>
              <w:t>anywhere in the source file</w:t>
            </w:r>
            <w:r w:rsidRPr="00E820E1">
              <w:t>.</w:t>
            </w:r>
          </w:p>
          <w:p w14:paraId="7FC22E32" w14:textId="77777777" w:rsidR="00014A8C" w:rsidRDefault="00014A8C" w:rsidP="00C95A30">
            <w:pPr>
              <w:pStyle w:val="Tablesub-step"/>
              <w:numPr>
                <w:ilvl w:val="0"/>
                <w:numId w:val="15"/>
              </w:numPr>
            </w:pPr>
            <w:r>
              <w:t xml:space="preserve">Right-click and then select </w:t>
            </w:r>
            <w:r w:rsidRPr="006A6586">
              <w:rPr>
                <w:b/>
              </w:rPr>
              <w:t>Source</w:t>
            </w:r>
            <w:r>
              <w:t xml:space="preserve"> &gt; </w:t>
            </w:r>
            <w:r w:rsidRPr="006A6586">
              <w:rPr>
                <w:b/>
              </w:rPr>
              <w:t>Add Property</w:t>
            </w:r>
            <w:r>
              <w:t>. The Add Property wizard opens.</w:t>
            </w:r>
          </w:p>
          <w:p w14:paraId="577321B5" w14:textId="77777777" w:rsidR="00014A8C" w:rsidRDefault="00014A8C" w:rsidP="00C95A30">
            <w:pPr>
              <w:pStyle w:val="Tablesub-step"/>
              <w:numPr>
                <w:ilvl w:val="0"/>
                <w:numId w:val="15"/>
              </w:numPr>
            </w:pPr>
            <w:r>
              <w:t xml:space="preserve">Enter </w:t>
            </w:r>
            <w:r>
              <w:rPr>
                <w:b/>
              </w:rPr>
              <w:t>DeptName</w:t>
            </w:r>
            <w:r>
              <w:t xml:space="preserve"> for the Property name.</w:t>
            </w:r>
          </w:p>
          <w:p w14:paraId="76E10C2B" w14:textId="77777777" w:rsidR="00014A8C" w:rsidRDefault="00014A8C" w:rsidP="00C95A30">
            <w:pPr>
              <w:pStyle w:val="Tablesub-step"/>
              <w:numPr>
                <w:ilvl w:val="0"/>
                <w:numId w:val="15"/>
              </w:numPr>
            </w:pPr>
            <w:r>
              <w:t xml:space="preserve">Select the </w:t>
            </w:r>
            <w:r w:rsidRPr="006A6586">
              <w:rPr>
                <w:b/>
              </w:rPr>
              <w:t>CHARACTER</w:t>
            </w:r>
            <w:r>
              <w:t xml:space="preserve"> data type for the property from the drop-down list.</w:t>
            </w:r>
          </w:p>
          <w:p w14:paraId="329CD1A5" w14:textId="77777777" w:rsidR="00014A8C" w:rsidRDefault="00014A8C" w:rsidP="00C95A30">
            <w:pPr>
              <w:pStyle w:val="Tablesub-step"/>
              <w:numPr>
                <w:ilvl w:val="0"/>
                <w:numId w:val="15"/>
              </w:numPr>
            </w:pPr>
            <w:r>
              <w:t xml:space="preserve">Select </w:t>
            </w:r>
            <w:r w:rsidRPr="00F7010F">
              <w:rPr>
                <w:b/>
              </w:rPr>
              <w:t>Private</w:t>
            </w:r>
            <w:r>
              <w:t xml:space="preserve"> for the Set accessor.</w:t>
            </w:r>
          </w:p>
          <w:p w14:paraId="452382E1" w14:textId="3CD377D9" w:rsidR="00014A8C" w:rsidRDefault="00014A8C" w:rsidP="00C95A30">
            <w:pPr>
              <w:pStyle w:val="Tablesub-step"/>
              <w:numPr>
                <w:ilvl w:val="0"/>
                <w:numId w:val="15"/>
              </w:numPr>
            </w:pPr>
            <w:r>
              <w:t xml:space="preserve">Select </w:t>
            </w:r>
            <w:r>
              <w:rPr>
                <w:b/>
              </w:rPr>
              <w:t>Last property</w:t>
            </w:r>
            <w:r>
              <w:t xml:space="preserve"> for the insertion position.</w:t>
            </w:r>
          </w:p>
          <w:p w14:paraId="17A9A2E4" w14:textId="77777777" w:rsidR="00784C2B" w:rsidRDefault="00784C2B" w:rsidP="00784C2B">
            <w:pPr>
              <w:pStyle w:val="Tablesub-step"/>
              <w:numPr>
                <w:ilvl w:val="0"/>
                <w:numId w:val="0"/>
              </w:numPr>
              <w:ind w:left="360"/>
            </w:pPr>
          </w:p>
          <w:p w14:paraId="7E60C6B4" w14:textId="35AD8247" w:rsidR="00014A8C" w:rsidRDefault="00014A8C" w:rsidP="00014A8C">
            <w:pPr>
              <w:pStyle w:val="Tablesub-step"/>
              <w:numPr>
                <w:ilvl w:val="0"/>
                <w:numId w:val="0"/>
              </w:numPr>
              <w:jc w:val="center"/>
            </w:pPr>
            <w:r>
              <w:rPr>
                <w:noProof/>
              </w:rPr>
              <w:drawing>
                <wp:inline distT="0" distB="0" distL="0" distR="0" wp14:anchorId="07D38D66" wp14:editId="59E44830">
                  <wp:extent cx="3657600" cy="1943100"/>
                  <wp:effectExtent l="19050" t="19050" r="19050" b="190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rcRect/>
                          <a:stretch>
                            <a:fillRect/>
                          </a:stretch>
                        </pic:blipFill>
                        <pic:spPr>
                          <a:xfrm>
                            <a:off x="0" y="0"/>
                            <a:ext cx="3657600" cy="194310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5C6BADE4" w14:textId="77777777" w:rsidR="00784C2B" w:rsidRDefault="00784C2B" w:rsidP="00014A8C">
            <w:pPr>
              <w:pStyle w:val="Tablesub-step"/>
              <w:numPr>
                <w:ilvl w:val="0"/>
                <w:numId w:val="0"/>
              </w:numPr>
              <w:jc w:val="center"/>
            </w:pPr>
          </w:p>
          <w:p w14:paraId="61B3E6D8" w14:textId="77777777" w:rsidR="00014A8C" w:rsidRDefault="00014A8C" w:rsidP="00C95A30">
            <w:pPr>
              <w:pStyle w:val="Tablesub-step"/>
              <w:numPr>
                <w:ilvl w:val="0"/>
                <w:numId w:val="15"/>
              </w:numPr>
            </w:pPr>
            <w:r>
              <w:t xml:space="preserve">Click </w:t>
            </w:r>
            <w:r w:rsidRPr="006A6586">
              <w:rPr>
                <w:b/>
              </w:rPr>
              <w:t>Generate</w:t>
            </w:r>
            <w:r>
              <w:t>.</w:t>
            </w:r>
          </w:p>
          <w:p w14:paraId="4DABC542" w14:textId="77777777" w:rsidR="00014A8C" w:rsidRDefault="00014A8C" w:rsidP="00C95A30">
            <w:pPr>
              <w:pStyle w:val="Tablesub-step"/>
              <w:numPr>
                <w:ilvl w:val="0"/>
                <w:numId w:val="15"/>
              </w:numPr>
            </w:pPr>
            <w:r>
              <w:t>Repeat these steps for the other properties.</w:t>
            </w:r>
          </w:p>
          <w:p w14:paraId="51BB582E" w14:textId="77777777" w:rsidR="00014A8C" w:rsidRDefault="00014A8C" w:rsidP="00014A8C">
            <w:pPr>
              <w:pStyle w:val="Tablesub-step"/>
              <w:numPr>
                <w:ilvl w:val="0"/>
                <w:numId w:val="0"/>
              </w:numPr>
            </w:pPr>
          </w:p>
          <w:p w14:paraId="1B32C96F" w14:textId="77777777" w:rsidR="00014A8C" w:rsidRDefault="00014A8C" w:rsidP="00014A8C">
            <w:pPr>
              <w:pStyle w:val="Tablesub-step"/>
              <w:numPr>
                <w:ilvl w:val="0"/>
                <w:numId w:val="0"/>
              </w:numPr>
            </w:pPr>
            <w:r>
              <w:t>The code should be as follows:</w:t>
            </w:r>
          </w:p>
          <w:p w14:paraId="0666704F" w14:textId="77777777" w:rsidR="00014A8C" w:rsidRPr="003E4A60" w:rsidRDefault="00014A8C" w:rsidP="00014A8C">
            <w:pPr>
              <w:pStyle w:val="BlockCode"/>
              <w:ind w:left="0" w:right="86"/>
              <w:rPr>
                <w:rFonts w:cs="Courier New"/>
                <w:szCs w:val="20"/>
              </w:rPr>
            </w:pPr>
            <w:r w:rsidRPr="003E4A60">
              <w:rPr>
                <w:rFonts w:cs="Courier New"/>
                <w:color w:val="7F0055"/>
                <w:szCs w:val="20"/>
              </w:rPr>
              <w:t>define</w:t>
            </w:r>
            <w:r w:rsidRPr="003E4A60">
              <w:rPr>
                <w:rFonts w:cs="Courier New"/>
                <w:color w:val="000000"/>
                <w:szCs w:val="20"/>
              </w:rPr>
              <w:t xml:space="preserve"> </w:t>
            </w:r>
            <w:r w:rsidRPr="003E4A60">
              <w:rPr>
                <w:rFonts w:cs="Courier New"/>
                <w:color w:val="7F0055"/>
                <w:szCs w:val="20"/>
              </w:rPr>
              <w:t>public</w:t>
            </w:r>
            <w:r w:rsidRPr="003E4A60">
              <w:rPr>
                <w:rFonts w:cs="Courier New"/>
                <w:color w:val="000000"/>
                <w:szCs w:val="20"/>
              </w:rPr>
              <w:t xml:space="preserve"> </w:t>
            </w:r>
            <w:r w:rsidRPr="003E4A60">
              <w:rPr>
                <w:rFonts w:cs="Courier New"/>
                <w:color w:val="7F0055"/>
                <w:szCs w:val="20"/>
              </w:rPr>
              <w:t>property</w:t>
            </w:r>
            <w:r w:rsidRPr="003E4A60">
              <w:rPr>
                <w:rFonts w:cs="Courier New"/>
                <w:color w:val="000000"/>
                <w:szCs w:val="20"/>
              </w:rPr>
              <w:t xml:space="preserve"> DeptName </w:t>
            </w:r>
            <w:r w:rsidRPr="003E4A60">
              <w:rPr>
                <w:rFonts w:cs="Courier New"/>
                <w:color w:val="7F0055"/>
                <w:szCs w:val="20"/>
              </w:rPr>
              <w:t>as</w:t>
            </w:r>
            <w:r w:rsidRPr="003E4A60">
              <w:rPr>
                <w:rFonts w:cs="Courier New"/>
                <w:color w:val="000000"/>
                <w:szCs w:val="20"/>
              </w:rPr>
              <w:t xml:space="preserve"> </w:t>
            </w:r>
            <w:r w:rsidRPr="003E4A60">
              <w:rPr>
                <w:rFonts w:cs="Courier New"/>
                <w:color w:val="FF0000"/>
                <w:szCs w:val="20"/>
              </w:rPr>
              <w:t>character</w:t>
            </w:r>
            <w:r w:rsidRPr="003E4A60">
              <w:rPr>
                <w:rFonts w:cs="Courier New"/>
                <w:color w:val="000000"/>
                <w:szCs w:val="20"/>
              </w:rPr>
              <w:t xml:space="preserve"> </w:t>
            </w:r>
            <w:r w:rsidRPr="003E4A60">
              <w:rPr>
                <w:rFonts w:cs="Courier New"/>
                <w:color w:val="7F0055"/>
                <w:szCs w:val="20"/>
              </w:rPr>
              <w:t>no-undo</w:t>
            </w:r>
            <w:r w:rsidRPr="003E4A60">
              <w:rPr>
                <w:rFonts w:cs="Courier New"/>
                <w:color w:val="000000"/>
                <w:szCs w:val="20"/>
              </w:rPr>
              <w:t xml:space="preserve"> </w:t>
            </w:r>
          </w:p>
          <w:p w14:paraId="22EF3708" w14:textId="77777777" w:rsidR="00014A8C" w:rsidRPr="003E4A60" w:rsidRDefault="00014A8C" w:rsidP="00014A8C">
            <w:pPr>
              <w:pStyle w:val="BlockCode"/>
              <w:ind w:left="0" w:right="86"/>
              <w:rPr>
                <w:rFonts w:cs="Courier New"/>
                <w:szCs w:val="20"/>
              </w:rPr>
            </w:pPr>
            <w:r>
              <w:rPr>
                <w:rFonts w:cs="Courier New"/>
                <w:color w:val="000000"/>
                <w:szCs w:val="20"/>
              </w:rPr>
              <w:t xml:space="preserve">  </w:t>
            </w:r>
            <w:r w:rsidRPr="003E4A60">
              <w:rPr>
                <w:rFonts w:cs="Courier New"/>
                <w:color w:val="7F0055"/>
                <w:szCs w:val="20"/>
              </w:rPr>
              <w:t>get</w:t>
            </w:r>
            <w:r w:rsidRPr="003E4A60">
              <w:rPr>
                <w:rFonts w:cs="Courier New"/>
                <w:color w:val="000000"/>
                <w:szCs w:val="20"/>
              </w:rPr>
              <w:t>.</w:t>
            </w:r>
          </w:p>
          <w:p w14:paraId="4E1EE773" w14:textId="77777777" w:rsidR="00014A8C" w:rsidRDefault="00014A8C" w:rsidP="00014A8C">
            <w:pPr>
              <w:pStyle w:val="BlockCode"/>
              <w:ind w:left="0" w:right="86"/>
              <w:rPr>
                <w:rFonts w:cs="Courier New"/>
                <w:color w:val="000000"/>
                <w:szCs w:val="20"/>
              </w:rPr>
            </w:pPr>
            <w:r>
              <w:rPr>
                <w:rFonts w:cs="Courier New"/>
                <w:color w:val="000000"/>
                <w:szCs w:val="20"/>
              </w:rPr>
              <w:t xml:space="preserve">  </w:t>
            </w:r>
            <w:r w:rsidRPr="003E4A60">
              <w:rPr>
                <w:rFonts w:cs="Courier New"/>
                <w:color w:val="7F0055"/>
                <w:szCs w:val="20"/>
              </w:rPr>
              <w:t>private</w:t>
            </w:r>
            <w:r w:rsidRPr="003E4A60">
              <w:rPr>
                <w:rFonts w:cs="Courier New"/>
                <w:color w:val="000000"/>
                <w:szCs w:val="20"/>
              </w:rPr>
              <w:t xml:space="preserve"> </w:t>
            </w:r>
            <w:r w:rsidRPr="003E4A60">
              <w:rPr>
                <w:rFonts w:cs="Courier New"/>
                <w:color w:val="7F0055"/>
                <w:szCs w:val="20"/>
              </w:rPr>
              <w:t>set</w:t>
            </w:r>
            <w:r w:rsidRPr="003E4A60">
              <w:rPr>
                <w:rFonts w:cs="Courier New"/>
                <w:color w:val="000000"/>
                <w:szCs w:val="20"/>
              </w:rPr>
              <w:t xml:space="preserve">. </w:t>
            </w:r>
          </w:p>
          <w:p w14:paraId="12A213CD" w14:textId="77777777" w:rsidR="00014A8C" w:rsidRPr="003E4A60" w:rsidRDefault="00014A8C" w:rsidP="00014A8C">
            <w:pPr>
              <w:pStyle w:val="BlockCode"/>
              <w:ind w:left="0" w:right="86"/>
              <w:rPr>
                <w:rFonts w:cs="Courier New"/>
                <w:szCs w:val="20"/>
              </w:rPr>
            </w:pPr>
            <w:r w:rsidRPr="003E4A60">
              <w:rPr>
                <w:rFonts w:cs="Courier New"/>
                <w:color w:val="7F0055"/>
                <w:szCs w:val="20"/>
              </w:rPr>
              <w:t>define</w:t>
            </w:r>
            <w:r w:rsidRPr="003E4A60">
              <w:rPr>
                <w:rFonts w:cs="Courier New"/>
                <w:color w:val="000000"/>
                <w:szCs w:val="20"/>
              </w:rPr>
              <w:t xml:space="preserve"> </w:t>
            </w:r>
            <w:r w:rsidRPr="003E4A60">
              <w:rPr>
                <w:rFonts w:cs="Courier New"/>
                <w:color w:val="7F0055"/>
                <w:szCs w:val="20"/>
              </w:rPr>
              <w:t>public</w:t>
            </w:r>
            <w:r w:rsidRPr="003E4A60">
              <w:rPr>
                <w:rFonts w:cs="Courier New"/>
                <w:color w:val="000000"/>
                <w:szCs w:val="20"/>
              </w:rPr>
              <w:t xml:space="preserve"> </w:t>
            </w:r>
            <w:r w:rsidRPr="003E4A60">
              <w:rPr>
                <w:rFonts w:cs="Courier New"/>
                <w:color w:val="7F0055"/>
                <w:szCs w:val="20"/>
              </w:rPr>
              <w:t>property</w:t>
            </w:r>
            <w:r w:rsidRPr="003E4A60">
              <w:rPr>
                <w:rFonts w:cs="Courier New"/>
                <w:color w:val="000000"/>
                <w:szCs w:val="20"/>
              </w:rPr>
              <w:t xml:space="preserve"> Dept</w:t>
            </w:r>
            <w:r>
              <w:rPr>
                <w:rFonts w:cs="Courier New"/>
                <w:color w:val="000000"/>
                <w:szCs w:val="20"/>
              </w:rPr>
              <w:t>Code</w:t>
            </w:r>
            <w:r w:rsidRPr="003E4A60">
              <w:rPr>
                <w:rFonts w:cs="Courier New"/>
                <w:color w:val="000000"/>
                <w:szCs w:val="20"/>
              </w:rPr>
              <w:t xml:space="preserve"> </w:t>
            </w:r>
            <w:r w:rsidRPr="003E4A60">
              <w:rPr>
                <w:rFonts w:cs="Courier New"/>
                <w:color w:val="7F0055"/>
                <w:szCs w:val="20"/>
              </w:rPr>
              <w:t>as</w:t>
            </w:r>
            <w:r w:rsidRPr="003E4A60">
              <w:rPr>
                <w:rFonts w:cs="Courier New"/>
                <w:color w:val="000000"/>
                <w:szCs w:val="20"/>
              </w:rPr>
              <w:t xml:space="preserve"> </w:t>
            </w:r>
            <w:r w:rsidRPr="003E4A60">
              <w:rPr>
                <w:rFonts w:cs="Courier New"/>
                <w:color w:val="FF0000"/>
                <w:szCs w:val="20"/>
              </w:rPr>
              <w:t>character</w:t>
            </w:r>
            <w:r w:rsidRPr="003E4A60">
              <w:rPr>
                <w:rFonts w:cs="Courier New"/>
                <w:color w:val="000000"/>
                <w:szCs w:val="20"/>
              </w:rPr>
              <w:t xml:space="preserve"> </w:t>
            </w:r>
            <w:r w:rsidRPr="003E4A60">
              <w:rPr>
                <w:rFonts w:cs="Courier New"/>
                <w:color w:val="7F0055"/>
                <w:szCs w:val="20"/>
              </w:rPr>
              <w:t>no-undo</w:t>
            </w:r>
            <w:r w:rsidRPr="003E4A60">
              <w:rPr>
                <w:rFonts w:cs="Courier New"/>
                <w:color w:val="000000"/>
                <w:szCs w:val="20"/>
              </w:rPr>
              <w:t xml:space="preserve"> </w:t>
            </w:r>
          </w:p>
          <w:p w14:paraId="6EDE5DF6" w14:textId="77777777" w:rsidR="00014A8C" w:rsidRPr="003E4A60" w:rsidRDefault="00014A8C" w:rsidP="00014A8C">
            <w:pPr>
              <w:pStyle w:val="BlockCode"/>
              <w:ind w:left="0" w:right="86"/>
              <w:rPr>
                <w:rFonts w:cs="Courier New"/>
                <w:szCs w:val="20"/>
              </w:rPr>
            </w:pPr>
            <w:r>
              <w:rPr>
                <w:rFonts w:cs="Courier New"/>
                <w:color w:val="000000"/>
                <w:szCs w:val="20"/>
              </w:rPr>
              <w:t xml:space="preserve">  </w:t>
            </w:r>
            <w:r w:rsidRPr="003E4A60">
              <w:rPr>
                <w:rFonts w:cs="Courier New"/>
                <w:color w:val="7F0055"/>
                <w:szCs w:val="20"/>
              </w:rPr>
              <w:t>get</w:t>
            </w:r>
            <w:r w:rsidRPr="003E4A60">
              <w:rPr>
                <w:rFonts w:cs="Courier New"/>
                <w:color w:val="000000"/>
                <w:szCs w:val="20"/>
              </w:rPr>
              <w:t>.</w:t>
            </w:r>
          </w:p>
          <w:p w14:paraId="63C792F0" w14:textId="77777777" w:rsidR="00014A8C" w:rsidRPr="003E4A60" w:rsidRDefault="00014A8C" w:rsidP="00014A8C">
            <w:pPr>
              <w:pStyle w:val="BlockCode"/>
              <w:ind w:left="0" w:right="86"/>
              <w:rPr>
                <w:rFonts w:cs="Courier New"/>
                <w:szCs w:val="20"/>
              </w:rPr>
            </w:pPr>
            <w:r>
              <w:rPr>
                <w:rFonts w:cs="Courier New"/>
                <w:color w:val="000000"/>
                <w:szCs w:val="20"/>
              </w:rPr>
              <w:t xml:space="preserve">  </w:t>
            </w:r>
            <w:r w:rsidRPr="003E4A60">
              <w:rPr>
                <w:rFonts w:cs="Courier New"/>
                <w:color w:val="7F0055"/>
                <w:szCs w:val="20"/>
              </w:rPr>
              <w:t>private</w:t>
            </w:r>
            <w:r w:rsidRPr="003E4A60">
              <w:rPr>
                <w:rFonts w:cs="Courier New"/>
                <w:color w:val="000000"/>
                <w:szCs w:val="20"/>
              </w:rPr>
              <w:t xml:space="preserve"> </w:t>
            </w:r>
            <w:r w:rsidRPr="003E4A60">
              <w:rPr>
                <w:rFonts w:cs="Courier New"/>
                <w:color w:val="7F0055"/>
                <w:szCs w:val="20"/>
              </w:rPr>
              <w:t>set</w:t>
            </w:r>
            <w:r w:rsidRPr="003E4A60">
              <w:rPr>
                <w:rFonts w:cs="Courier New"/>
                <w:color w:val="000000"/>
                <w:szCs w:val="20"/>
              </w:rPr>
              <w:t xml:space="preserve">. </w:t>
            </w:r>
          </w:p>
          <w:p w14:paraId="7A5CE2AA" w14:textId="77777777" w:rsidR="00014A8C" w:rsidRPr="003E4A60" w:rsidRDefault="00014A8C" w:rsidP="00014A8C">
            <w:pPr>
              <w:pStyle w:val="BlockCode"/>
              <w:ind w:left="0" w:right="86"/>
              <w:rPr>
                <w:rFonts w:cs="Courier New"/>
                <w:szCs w:val="20"/>
              </w:rPr>
            </w:pPr>
            <w:r w:rsidRPr="003E4A60">
              <w:rPr>
                <w:rFonts w:cs="Courier New"/>
                <w:color w:val="000000"/>
                <w:szCs w:val="20"/>
              </w:rPr>
              <w:t xml:space="preserve">    </w:t>
            </w:r>
          </w:p>
          <w:p w14:paraId="5870A006" w14:textId="77777777" w:rsidR="00014A8C" w:rsidRPr="003E4A60" w:rsidRDefault="00014A8C" w:rsidP="00014A8C">
            <w:pPr>
              <w:pStyle w:val="BlockCode"/>
              <w:ind w:left="0" w:right="86"/>
              <w:rPr>
                <w:rFonts w:cs="Courier New"/>
                <w:szCs w:val="20"/>
              </w:rPr>
            </w:pPr>
            <w:r w:rsidRPr="003E4A60">
              <w:rPr>
                <w:rFonts w:cs="Courier New"/>
                <w:color w:val="7F0055"/>
                <w:szCs w:val="20"/>
              </w:rPr>
              <w:t>define</w:t>
            </w:r>
            <w:r w:rsidRPr="003E4A60">
              <w:rPr>
                <w:rFonts w:cs="Courier New"/>
                <w:color w:val="000000"/>
                <w:szCs w:val="20"/>
              </w:rPr>
              <w:t xml:space="preserve"> </w:t>
            </w:r>
            <w:r w:rsidRPr="003E4A60">
              <w:rPr>
                <w:rFonts w:cs="Courier New"/>
                <w:color w:val="7F0055"/>
                <w:szCs w:val="20"/>
              </w:rPr>
              <w:t>public</w:t>
            </w:r>
            <w:r w:rsidRPr="003E4A60">
              <w:rPr>
                <w:rFonts w:cs="Courier New"/>
                <w:color w:val="000000"/>
                <w:szCs w:val="20"/>
              </w:rPr>
              <w:t xml:space="preserve"> </w:t>
            </w:r>
            <w:r w:rsidRPr="003E4A60">
              <w:rPr>
                <w:rFonts w:cs="Courier New"/>
                <w:color w:val="7F0055"/>
                <w:szCs w:val="20"/>
              </w:rPr>
              <w:t>property</w:t>
            </w:r>
            <w:r w:rsidRPr="003E4A60">
              <w:rPr>
                <w:rFonts w:cs="Courier New"/>
                <w:color w:val="000000"/>
                <w:szCs w:val="20"/>
              </w:rPr>
              <w:t xml:space="preserve"> ExpenseCode </w:t>
            </w:r>
            <w:r w:rsidRPr="003E4A60">
              <w:rPr>
                <w:rFonts w:cs="Courier New"/>
                <w:color w:val="7F0055"/>
                <w:szCs w:val="20"/>
              </w:rPr>
              <w:t>as</w:t>
            </w:r>
            <w:r w:rsidRPr="003E4A60">
              <w:rPr>
                <w:rFonts w:cs="Courier New"/>
                <w:color w:val="000000"/>
                <w:szCs w:val="20"/>
              </w:rPr>
              <w:t xml:space="preserve"> </w:t>
            </w:r>
            <w:r w:rsidRPr="003E4A60">
              <w:rPr>
                <w:rFonts w:cs="Courier New"/>
                <w:color w:val="FF0000"/>
                <w:szCs w:val="20"/>
              </w:rPr>
              <w:t>character</w:t>
            </w:r>
            <w:r w:rsidRPr="003E4A60">
              <w:rPr>
                <w:rFonts w:cs="Courier New"/>
                <w:color w:val="000000"/>
                <w:szCs w:val="20"/>
              </w:rPr>
              <w:t xml:space="preserve"> </w:t>
            </w:r>
            <w:r w:rsidRPr="003E4A60">
              <w:rPr>
                <w:rFonts w:cs="Courier New"/>
                <w:color w:val="7F0055"/>
                <w:szCs w:val="20"/>
              </w:rPr>
              <w:t>no-undo</w:t>
            </w:r>
            <w:r w:rsidRPr="003E4A60">
              <w:rPr>
                <w:rFonts w:cs="Courier New"/>
                <w:color w:val="000000"/>
                <w:szCs w:val="20"/>
              </w:rPr>
              <w:t xml:space="preserve"> </w:t>
            </w:r>
          </w:p>
          <w:p w14:paraId="73B7E137" w14:textId="77777777" w:rsidR="00014A8C" w:rsidRPr="003E4A60" w:rsidRDefault="00014A8C" w:rsidP="00014A8C">
            <w:pPr>
              <w:pStyle w:val="BlockCode"/>
              <w:ind w:left="0" w:right="86"/>
              <w:rPr>
                <w:rFonts w:cs="Courier New"/>
                <w:szCs w:val="20"/>
              </w:rPr>
            </w:pPr>
            <w:r>
              <w:rPr>
                <w:rFonts w:cs="Courier New"/>
                <w:color w:val="000000"/>
                <w:szCs w:val="20"/>
              </w:rPr>
              <w:t xml:space="preserve">  </w:t>
            </w:r>
            <w:r w:rsidRPr="003E4A60">
              <w:rPr>
                <w:rFonts w:cs="Courier New"/>
                <w:color w:val="7F0055"/>
                <w:szCs w:val="20"/>
              </w:rPr>
              <w:t>get</w:t>
            </w:r>
            <w:r w:rsidRPr="003E4A60">
              <w:rPr>
                <w:rFonts w:cs="Courier New"/>
                <w:color w:val="000000"/>
                <w:szCs w:val="20"/>
              </w:rPr>
              <w:t>.</w:t>
            </w:r>
          </w:p>
          <w:p w14:paraId="7047EF6B" w14:textId="77777777" w:rsidR="00014A8C" w:rsidRDefault="00014A8C" w:rsidP="00014A8C">
            <w:pPr>
              <w:pStyle w:val="BlockCode"/>
              <w:ind w:left="0" w:right="86"/>
              <w:rPr>
                <w:rFonts w:cs="Courier New"/>
                <w:color w:val="000000"/>
                <w:szCs w:val="20"/>
              </w:rPr>
            </w:pPr>
            <w:r>
              <w:rPr>
                <w:rFonts w:cs="Courier New"/>
                <w:color w:val="000000"/>
                <w:szCs w:val="20"/>
              </w:rPr>
              <w:t xml:space="preserve">  </w:t>
            </w:r>
            <w:r w:rsidRPr="003E4A60">
              <w:rPr>
                <w:rFonts w:cs="Courier New"/>
                <w:color w:val="7F0055"/>
                <w:szCs w:val="20"/>
              </w:rPr>
              <w:t>private</w:t>
            </w:r>
            <w:r w:rsidRPr="003E4A60">
              <w:rPr>
                <w:rFonts w:cs="Courier New"/>
                <w:color w:val="000000"/>
                <w:szCs w:val="20"/>
              </w:rPr>
              <w:t xml:space="preserve"> </w:t>
            </w:r>
            <w:r w:rsidRPr="003E4A60">
              <w:rPr>
                <w:rFonts w:cs="Courier New"/>
                <w:color w:val="7F0055"/>
                <w:szCs w:val="20"/>
              </w:rPr>
              <w:t>set</w:t>
            </w:r>
            <w:r w:rsidRPr="003E4A60">
              <w:rPr>
                <w:rFonts w:cs="Courier New"/>
                <w:color w:val="000000"/>
                <w:szCs w:val="20"/>
              </w:rPr>
              <w:t xml:space="preserve">. </w:t>
            </w:r>
          </w:p>
          <w:p w14:paraId="12B8C034" w14:textId="77777777" w:rsidR="00014A8C" w:rsidRDefault="00014A8C" w:rsidP="00014A8C">
            <w:pPr>
              <w:pStyle w:val="BlockCode"/>
              <w:ind w:left="0" w:right="86"/>
              <w:rPr>
                <w:rFonts w:cs="Courier New"/>
                <w:color w:val="000000"/>
                <w:szCs w:val="20"/>
              </w:rPr>
            </w:pPr>
          </w:p>
          <w:p w14:paraId="54B246C2" w14:textId="77777777" w:rsidR="00014A8C" w:rsidRDefault="00014A8C" w:rsidP="00014A8C">
            <w:pPr>
              <w:pStyle w:val="BlockCode"/>
              <w:ind w:left="0" w:right="86"/>
              <w:rPr>
                <w:rFonts w:cs="Courier New"/>
                <w:color w:val="000000"/>
                <w:szCs w:val="20"/>
              </w:rPr>
            </w:pPr>
            <w:r>
              <w:rPr>
                <w:rFonts w:cs="Courier New"/>
                <w:color w:val="7F0055"/>
                <w:szCs w:val="20"/>
              </w:rPr>
              <w:t>d</w:t>
            </w:r>
            <w:r w:rsidRPr="000612E5">
              <w:rPr>
                <w:rFonts w:cs="Courier New"/>
                <w:color w:val="7F0055"/>
                <w:szCs w:val="20"/>
              </w:rPr>
              <w:t xml:space="preserve">efine </w:t>
            </w:r>
            <w:r>
              <w:rPr>
                <w:rFonts w:cs="Courier New"/>
                <w:color w:val="7F0055"/>
                <w:szCs w:val="20"/>
              </w:rPr>
              <w:t>public</w:t>
            </w:r>
            <w:r w:rsidRPr="000612E5">
              <w:rPr>
                <w:rFonts w:cs="Courier New"/>
                <w:color w:val="7F0055"/>
                <w:szCs w:val="20"/>
              </w:rPr>
              <w:t xml:space="preserve"> </w:t>
            </w:r>
            <w:r>
              <w:rPr>
                <w:rFonts w:cs="Courier New"/>
                <w:color w:val="7F0055"/>
                <w:szCs w:val="20"/>
              </w:rPr>
              <w:t>property</w:t>
            </w:r>
            <w:r>
              <w:rPr>
                <w:rFonts w:cs="Courier New"/>
                <w:color w:val="000000"/>
                <w:szCs w:val="20"/>
              </w:rPr>
              <w:t xml:space="preserve"> NumEmployee </w:t>
            </w:r>
            <w:r w:rsidRPr="000612E5">
              <w:rPr>
                <w:rFonts w:cs="Courier New"/>
                <w:color w:val="7F0055"/>
                <w:szCs w:val="20"/>
              </w:rPr>
              <w:t>as</w:t>
            </w:r>
          </w:p>
          <w:p w14:paraId="56515F56" w14:textId="77777777" w:rsidR="00014A8C" w:rsidRPr="000612E5" w:rsidRDefault="00014A8C" w:rsidP="00014A8C">
            <w:pPr>
              <w:pStyle w:val="BlockCode"/>
              <w:ind w:left="0" w:right="86"/>
              <w:rPr>
                <w:rFonts w:cs="Courier New"/>
                <w:color w:val="7F0055"/>
                <w:szCs w:val="20"/>
              </w:rPr>
            </w:pPr>
            <w:r w:rsidRPr="000612E5">
              <w:rPr>
                <w:rFonts w:cs="Courier New"/>
                <w:color w:val="FF0000"/>
                <w:szCs w:val="20"/>
              </w:rPr>
              <w:t>integer</w:t>
            </w:r>
            <w:r>
              <w:rPr>
                <w:rFonts w:cs="Courier New"/>
                <w:color w:val="000000"/>
                <w:szCs w:val="20"/>
              </w:rPr>
              <w:t xml:space="preserve"> </w:t>
            </w:r>
            <w:r w:rsidRPr="000612E5">
              <w:rPr>
                <w:rFonts w:cs="Courier New"/>
                <w:color w:val="7F0055"/>
                <w:szCs w:val="20"/>
              </w:rPr>
              <w:t>no-undo</w:t>
            </w:r>
          </w:p>
          <w:p w14:paraId="0AC33E70" w14:textId="77777777" w:rsidR="00014A8C" w:rsidRPr="000612E5" w:rsidRDefault="00014A8C" w:rsidP="00014A8C">
            <w:pPr>
              <w:pStyle w:val="BlockCode"/>
              <w:ind w:left="0" w:right="86"/>
              <w:rPr>
                <w:rFonts w:cs="Courier New"/>
                <w:color w:val="7F0055"/>
                <w:szCs w:val="20"/>
              </w:rPr>
            </w:pPr>
            <w:r>
              <w:rPr>
                <w:rFonts w:cs="Courier New"/>
                <w:color w:val="7F0055"/>
                <w:szCs w:val="20"/>
              </w:rPr>
              <w:t>g</w:t>
            </w:r>
            <w:r w:rsidRPr="000612E5">
              <w:rPr>
                <w:rFonts w:cs="Courier New"/>
                <w:color w:val="7F0055"/>
                <w:szCs w:val="20"/>
              </w:rPr>
              <w:t>et.</w:t>
            </w:r>
          </w:p>
          <w:p w14:paraId="7F3EFA24" w14:textId="77777777" w:rsidR="00014A8C" w:rsidRPr="003E4A60" w:rsidRDefault="00014A8C" w:rsidP="00014A8C">
            <w:pPr>
              <w:pStyle w:val="BlockCode"/>
              <w:ind w:left="0" w:right="86"/>
              <w:rPr>
                <w:rFonts w:cs="Courier New"/>
                <w:szCs w:val="20"/>
              </w:rPr>
            </w:pPr>
            <w:r>
              <w:rPr>
                <w:rFonts w:cs="Courier New"/>
                <w:color w:val="7F0055"/>
                <w:szCs w:val="20"/>
              </w:rPr>
              <w:lastRenderedPageBreak/>
              <w:t>p</w:t>
            </w:r>
            <w:r w:rsidRPr="000612E5">
              <w:rPr>
                <w:rFonts w:cs="Courier New"/>
                <w:color w:val="7F0055"/>
                <w:szCs w:val="20"/>
              </w:rPr>
              <w:t>rivate set.</w:t>
            </w:r>
          </w:p>
        </w:tc>
      </w:tr>
      <w:tr w:rsidR="00014A8C" w14:paraId="61E5B6E0" w14:textId="77777777" w:rsidTr="00014A8C">
        <w:tc>
          <w:tcPr>
            <w:tcW w:w="940" w:type="dxa"/>
          </w:tcPr>
          <w:p w14:paraId="1ACDFFA1" w14:textId="77777777" w:rsidR="00014A8C" w:rsidRDefault="00014A8C" w:rsidP="00C95A30">
            <w:pPr>
              <w:pStyle w:val="table-text"/>
              <w:numPr>
                <w:ilvl w:val="0"/>
                <w:numId w:val="27"/>
              </w:numPr>
            </w:pPr>
          </w:p>
        </w:tc>
        <w:tc>
          <w:tcPr>
            <w:tcW w:w="6410" w:type="dxa"/>
          </w:tcPr>
          <w:p w14:paraId="6BD47098" w14:textId="77777777" w:rsidR="00014A8C" w:rsidRDefault="00014A8C" w:rsidP="00014A8C">
            <w:pPr>
              <w:pStyle w:val="table-text"/>
            </w:pPr>
            <w:r>
              <w:t xml:space="preserve">Define the </w:t>
            </w:r>
            <w:r w:rsidRPr="006A23D4">
              <w:rPr>
                <w:i/>
              </w:rPr>
              <w:t>private</w:t>
            </w:r>
            <w:r>
              <w:t xml:space="preserve"> </w:t>
            </w:r>
            <w:r w:rsidRPr="00C25C8B">
              <w:t>temp-table by including the ttEmployee temp-table definition.</w:t>
            </w:r>
          </w:p>
          <w:p w14:paraId="4FF05E65" w14:textId="77777777" w:rsidR="00014A8C" w:rsidRPr="00E820E1" w:rsidRDefault="00014A8C" w:rsidP="00C95A30">
            <w:pPr>
              <w:pStyle w:val="Tablesub-step"/>
              <w:numPr>
                <w:ilvl w:val="0"/>
                <w:numId w:val="118"/>
              </w:numPr>
            </w:pPr>
            <w:r w:rsidRPr="00E820E1">
              <w:t>In the editor, place the cursor at a blank line before the constructor.</w:t>
            </w:r>
          </w:p>
          <w:p w14:paraId="5362272D" w14:textId="5EF4ECF7" w:rsidR="00014A8C" w:rsidRDefault="00014A8C" w:rsidP="00C95A30">
            <w:pPr>
              <w:pStyle w:val="Tablesub-step"/>
              <w:numPr>
                <w:ilvl w:val="0"/>
                <w:numId w:val="15"/>
              </w:numPr>
            </w:pPr>
            <w:r>
              <w:t>Add this code to the class file:</w:t>
            </w:r>
          </w:p>
          <w:p w14:paraId="75339E83" w14:textId="77777777" w:rsidR="00784C2B" w:rsidRDefault="00784C2B" w:rsidP="00784C2B">
            <w:pPr>
              <w:pStyle w:val="Tablesub-step"/>
              <w:numPr>
                <w:ilvl w:val="0"/>
                <w:numId w:val="0"/>
              </w:numPr>
              <w:ind w:left="360"/>
            </w:pPr>
          </w:p>
          <w:p w14:paraId="7785C50F" w14:textId="77777777" w:rsidR="00014A8C" w:rsidRPr="00FB4E5B" w:rsidRDefault="00014A8C" w:rsidP="00014A8C">
            <w:pPr>
              <w:pStyle w:val="BlockCode"/>
              <w:ind w:left="0" w:right="86"/>
              <w:rPr>
                <w:rFonts w:cs="Courier New"/>
                <w:szCs w:val="18"/>
              </w:rPr>
            </w:pPr>
            <w:r>
              <w:rPr>
                <w:rFonts w:ascii="Consolas" w:hAnsi="Consolas" w:cs="Consolas"/>
                <w:color w:val="FF0080"/>
              </w:rPr>
              <w:t>{include/</w:t>
            </w:r>
            <w:r w:rsidRPr="00C25C8B">
              <w:rPr>
                <w:rFonts w:ascii="Consolas" w:hAnsi="Consolas" w:cs="Consolas"/>
                <w:color w:val="FF0080"/>
              </w:rPr>
              <w:t>ttEmployee.i &amp;ClassAccess = "private"}</w:t>
            </w:r>
          </w:p>
        </w:tc>
      </w:tr>
      <w:tr w:rsidR="00014A8C" w14:paraId="180C6B01" w14:textId="77777777" w:rsidTr="00014A8C">
        <w:tc>
          <w:tcPr>
            <w:tcW w:w="940" w:type="dxa"/>
          </w:tcPr>
          <w:p w14:paraId="44A594E7" w14:textId="77777777" w:rsidR="00014A8C" w:rsidRDefault="00014A8C" w:rsidP="00C95A30">
            <w:pPr>
              <w:pStyle w:val="table-text"/>
              <w:numPr>
                <w:ilvl w:val="0"/>
                <w:numId w:val="27"/>
              </w:numPr>
            </w:pPr>
          </w:p>
        </w:tc>
        <w:tc>
          <w:tcPr>
            <w:tcW w:w="6410" w:type="dxa"/>
          </w:tcPr>
          <w:p w14:paraId="1F4E407B" w14:textId="77777777" w:rsidR="00014A8C" w:rsidRDefault="00014A8C" w:rsidP="00014A8C">
            <w:pPr>
              <w:pStyle w:val="table-text"/>
            </w:pPr>
            <w:r>
              <w:t>Save your file. Ensure that it compiles without errors.</w:t>
            </w:r>
          </w:p>
        </w:tc>
      </w:tr>
    </w:tbl>
    <w:p w14:paraId="2F71C14F" w14:textId="77777777" w:rsidR="00014A8C" w:rsidRPr="0027310E" w:rsidRDefault="00014A8C" w:rsidP="00014A8C">
      <w:pPr>
        <w:pStyle w:val="BlockLine"/>
      </w:pPr>
    </w:p>
    <w:p w14:paraId="3A11B32A" w14:textId="77777777" w:rsidR="00014A8C" w:rsidRDefault="00014A8C" w:rsidP="00014A8C">
      <w:pPr>
        <w:pStyle w:val="Heading3"/>
      </w:pPr>
      <w:r>
        <w:lastRenderedPageBreak/>
        <w:t>Solution, Part 7—Defining a constructor and methods for the Dept class</w:t>
      </w:r>
    </w:p>
    <w:p w14:paraId="54132654" w14:textId="77777777" w:rsidR="00014A8C" w:rsidRPr="00145229" w:rsidRDefault="00014A8C" w:rsidP="00014A8C">
      <w:pPr>
        <w:pStyle w:val="TopLine"/>
      </w:pPr>
    </w:p>
    <w:tbl>
      <w:tblPr>
        <w:tblStyle w:val="TableGrid"/>
        <w:tblW w:w="7440" w:type="dxa"/>
        <w:tblInd w:w="1915" w:type="dxa"/>
        <w:tblLook w:val="05E0" w:firstRow="1" w:lastRow="1" w:firstColumn="1" w:lastColumn="1" w:noHBand="0" w:noVBand="1"/>
      </w:tblPr>
      <w:tblGrid>
        <w:gridCol w:w="940"/>
        <w:gridCol w:w="6500"/>
      </w:tblGrid>
      <w:tr w:rsidR="00014A8C" w14:paraId="7BA78079" w14:textId="77777777" w:rsidTr="00014A8C">
        <w:trPr>
          <w:cnfStyle w:val="100000000000" w:firstRow="1" w:lastRow="0" w:firstColumn="0" w:lastColumn="0" w:oddVBand="0" w:evenVBand="0" w:oddHBand="0" w:evenHBand="0" w:firstRowFirstColumn="0" w:firstRowLastColumn="0" w:lastRowFirstColumn="0" w:lastRowLastColumn="0"/>
        </w:trPr>
        <w:tc>
          <w:tcPr>
            <w:tcW w:w="940" w:type="dxa"/>
          </w:tcPr>
          <w:p w14:paraId="7DB236B5" w14:textId="77777777" w:rsidR="00014A8C" w:rsidRDefault="00014A8C" w:rsidP="00014A8C">
            <w:pPr>
              <w:pStyle w:val="TableHeading"/>
            </w:pPr>
            <w:r>
              <w:t>Step</w:t>
            </w:r>
          </w:p>
        </w:tc>
        <w:tc>
          <w:tcPr>
            <w:tcW w:w="6500" w:type="dxa"/>
          </w:tcPr>
          <w:p w14:paraId="38E9C7EC" w14:textId="77777777" w:rsidR="00014A8C" w:rsidRDefault="00014A8C" w:rsidP="00014A8C">
            <w:pPr>
              <w:pStyle w:val="TableHeading"/>
            </w:pPr>
            <w:r>
              <w:t>Solution instruction</w:t>
            </w:r>
          </w:p>
        </w:tc>
      </w:tr>
      <w:tr w:rsidR="00014A8C" w14:paraId="08B51AB5" w14:textId="77777777" w:rsidTr="00014A8C">
        <w:tc>
          <w:tcPr>
            <w:tcW w:w="940" w:type="dxa"/>
          </w:tcPr>
          <w:p w14:paraId="63F896B2" w14:textId="77777777" w:rsidR="00014A8C" w:rsidRDefault="00014A8C" w:rsidP="00C95A30">
            <w:pPr>
              <w:pStyle w:val="table-text"/>
              <w:numPr>
                <w:ilvl w:val="0"/>
                <w:numId w:val="28"/>
              </w:numPr>
            </w:pPr>
          </w:p>
        </w:tc>
        <w:tc>
          <w:tcPr>
            <w:tcW w:w="6500" w:type="dxa"/>
          </w:tcPr>
          <w:p w14:paraId="52BA0481" w14:textId="77777777" w:rsidR="00014A8C" w:rsidRDefault="00014A8C" w:rsidP="00014A8C">
            <w:pPr>
              <w:pStyle w:val="TableBullet"/>
              <w:numPr>
                <w:ilvl w:val="0"/>
                <w:numId w:val="0"/>
              </w:numPr>
            </w:pPr>
            <w:r>
              <w:t xml:space="preserve">Modify the default constructor to take as </w:t>
            </w:r>
            <w:r w:rsidRPr="00646DF6">
              <w:rPr>
                <w:i/>
              </w:rPr>
              <w:t>input</w:t>
            </w:r>
            <w:r>
              <w:t xml:space="preserve"> parameters </w:t>
            </w:r>
            <w:r w:rsidRPr="00646DF6">
              <w:rPr>
                <w:i/>
              </w:rPr>
              <w:t>pDeptName</w:t>
            </w:r>
            <w:r>
              <w:t xml:space="preserve">, </w:t>
            </w:r>
            <w:r>
              <w:rPr>
                <w:i/>
              </w:rPr>
              <w:t>pDeptCode</w:t>
            </w:r>
            <w:r>
              <w:t xml:space="preserve">, and </w:t>
            </w:r>
            <w:r w:rsidRPr="00646DF6">
              <w:rPr>
                <w:i/>
              </w:rPr>
              <w:t>pExpenseCode</w:t>
            </w:r>
            <w:r>
              <w:t>.</w:t>
            </w:r>
          </w:p>
          <w:p w14:paraId="454B9A89" w14:textId="77777777" w:rsidR="00014A8C" w:rsidRPr="00E70E3D" w:rsidRDefault="00014A8C" w:rsidP="00C95A30">
            <w:pPr>
              <w:pStyle w:val="Tablesub-step"/>
              <w:numPr>
                <w:ilvl w:val="0"/>
                <w:numId w:val="119"/>
              </w:numPr>
              <w:rPr>
                <w:szCs w:val="20"/>
              </w:rPr>
            </w:pPr>
            <w:r w:rsidRPr="00E70E3D">
              <w:rPr>
                <w:szCs w:val="20"/>
              </w:rPr>
              <w:t>Place your cursor in the parameters area for the constructor.</w:t>
            </w:r>
          </w:p>
          <w:p w14:paraId="0074532A" w14:textId="77777777" w:rsidR="00014A8C" w:rsidRPr="007044CD" w:rsidRDefault="00014A8C" w:rsidP="00014A8C">
            <w:pPr>
              <w:pStyle w:val="Tablesub-step"/>
              <w:numPr>
                <w:ilvl w:val="0"/>
                <w:numId w:val="8"/>
              </w:numPr>
              <w:rPr>
                <w:szCs w:val="20"/>
              </w:rPr>
            </w:pPr>
            <w:r w:rsidRPr="007044CD">
              <w:rPr>
                <w:szCs w:val="20"/>
              </w:rPr>
              <w:t>Add code for these parameters:</w:t>
            </w:r>
          </w:p>
          <w:p w14:paraId="09A71A20" w14:textId="77777777" w:rsidR="00014A8C" w:rsidRDefault="00014A8C" w:rsidP="00014A8C">
            <w:pPr>
              <w:pStyle w:val="Tablesub-step"/>
              <w:numPr>
                <w:ilvl w:val="0"/>
                <w:numId w:val="0"/>
              </w:numPr>
              <w:ind w:left="360"/>
            </w:pPr>
          </w:p>
          <w:p w14:paraId="6AA1E303" w14:textId="77777777" w:rsidR="00014A8C" w:rsidRDefault="00014A8C" w:rsidP="00014A8C">
            <w:pPr>
              <w:pStyle w:val="BlockCode"/>
              <w:ind w:left="0" w:right="86"/>
              <w:rPr>
                <w:rFonts w:cs="Courier New"/>
                <w:szCs w:val="20"/>
              </w:rPr>
            </w:pPr>
            <w:r>
              <w:rPr>
                <w:rFonts w:cs="Courier New"/>
                <w:color w:val="7F0055"/>
                <w:szCs w:val="20"/>
              </w:rPr>
              <w:t xml:space="preserve">constructor public </w:t>
            </w:r>
            <w:r w:rsidRPr="00705ABB">
              <w:rPr>
                <w:rFonts w:cs="Courier New"/>
                <w:szCs w:val="20"/>
              </w:rPr>
              <w:t>Dept</w:t>
            </w:r>
            <w:r>
              <w:rPr>
                <w:rFonts w:cs="Courier New"/>
                <w:color w:val="7F0055"/>
                <w:szCs w:val="20"/>
              </w:rPr>
              <w:t>(</w:t>
            </w:r>
            <w:r w:rsidRPr="007778AE">
              <w:rPr>
                <w:rFonts w:cs="Courier New"/>
                <w:color w:val="7F0055"/>
                <w:szCs w:val="20"/>
              </w:rPr>
              <w:t>input</w:t>
            </w:r>
            <w:r w:rsidRPr="007778AE">
              <w:rPr>
                <w:rFonts w:cs="Courier New"/>
                <w:color w:val="000000"/>
                <w:szCs w:val="20"/>
              </w:rPr>
              <w:t xml:space="preserve"> pDeptName </w:t>
            </w:r>
            <w:r w:rsidRPr="007778AE">
              <w:rPr>
                <w:rFonts w:cs="Courier New"/>
                <w:color w:val="7F0055"/>
                <w:szCs w:val="20"/>
              </w:rPr>
              <w:t>as</w:t>
            </w:r>
            <w:r w:rsidRPr="007778AE">
              <w:rPr>
                <w:rFonts w:cs="Courier New"/>
                <w:color w:val="000000"/>
                <w:szCs w:val="20"/>
              </w:rPr>
              <w:t xml:space="preserve"> </w:t>
            </w:r>
            <w:r w:rsidRPr="00646DF6">
              <w:rPr>
                <w:rFonts w:cs="Courier New"/>
                <w:color w:val="FF0000"/>
                <w:szCs w:val="20"/>
              </w:rPr>
              <w:t>character</w:t>
            </w:r>
            <w:r w:rsidRPr="007778AE">
              <w:rPr>
                <w:rFonts w:cs="Courier New"/>
                <w:color w:val="000000"/>
                <w:szCs w:val="20"/>
              </w:rPr>
              <w:t>,</w:t>
            </w:r>
          </w:p>
          <w:p w14:paraId="5F8EE7EE" w14:textId="77777777" w:rsidR="00014A8C" w:rsidRDefault="00014A8C" w:rsidP="00014A8C">
            <w:pPr>
              <w:pStyle w:val="BlockCode"/>
              <w:ind w:left="0" w:right="86"/>
              <w:rPr>
                <w:rFonts w:cs="Courier New"/>
                <w:szCs w:val="20"/>
              </w:rPr>
            </w:pPr>
            <w:r w:rsidRPr="007778AE">
              <w:rPr>
                <w:rFonts w:cs="Courier New"/>
                <w:color w:val="7F0055"/>
                <w:szCs w:val="20"/>
              </w:rPr>
              <w:t>input</w:t>
            </w:r>
            <w:r>
              <w:rPr>
                <w:rFonts w:cs="Courier New"/>
                <w:color w:val="000000"/>
                <w:szCs w:val="20"/>
              </w:rPr>
              <w:t xml:space="preserve"> pDeptCode</w:t>
            </w:r>
            <w:r w:rsidRPr="007778AE">
              <w:rPr>
                <w:rFonts w:cs="Courier New"/>
                <w:color w:val="000000"/>
                <w:szCs w:val="20"/>
              </w:rPr>
              <w:t xml:space="preserve"> </w:t>
            </w:r>
            <w:r w:rsidRPr="007778AE">
              <w:rPr>
                <w:rFonts w:cs="Courier New"/>
                <w:color w:val="7F0055"/>
                <w:szCs w:val="20"/>
              </w:rPr>
              <w:t>as</w:t>
            </w:r>
            <w:r w:rsidRPr="007778AE">
              <w:rPr>
                <w:rFonts w:cs="Courier New"/>
                <w:color w:val="000000"/>
                <w:szCs w:val="20"/>
              </w:rPr>
              <w:t xml:space="preserve"> </w:t>
            </w:r>
            <w:r>
              <w:rPr>
                <w:rFonts w:cs="Courier New"/>
                <w:color w:val="FF0000"/>
                <w:szCs w:val="20"/>
              </w:rPr>
              <w:t>character</w:t>
            </w:r>
            <w:r w:rsidRPr="007778AE">
              <w:rPr>
                <w:rFonts w:cs="Courier New"/>
                <w:color w:val="000000"/>
                <w:szCs w:val="20"/>
              </w:rPr>
              <w:t>,</w:t>
            </w:r>
          </w:p>
          <w:p w14:paraId="086484F5" w14:textId="77777777" w:rsidR="00014A8C" w:rsidRDefault="00014A8C" w:rsidP="00014A8C">
            <w:pPr>
              <w:pStyle w:val="BlockCode"/>
              <w:ind w:left="0" w:right="86"/>
              <w:rPr>
                <w:rFonts w:cs="Courier New"/>
                <w:szCs w:val="20"/>
              </w:rPr>
            </w:pPr>
            <w:r w:rsidRPr="007778AE">
              <w:rPr>
                <w:rFonts w:cs="Courier New"/>
                <w:color w:val="7F0055"/>
                <w:szCs w:val="20"/>
              </w:rPr>
              <w:t>input</w:t>
            </w:r>
            <w:r w:rsidRPr="007778AE">
              <w:rPr>
                <w:rFonts w:cs="Courier New"/>
                <w:color w:val="000000"/>
                <w:szCs w:val="20"/>
              </w:rPr>
              <w:t xml:space="preserve"> pExpenseCode </w:t>
            </w:r>
            <w:r w:rsidRPr="007778AE">
              <w:rPr>
                <w:rFonts w:cs="Courier New"/>
                <w:color w:val="7F0055"/>
                <w:szCs w:val="20"/>
              </w:rPr>
              <w:t>as</w:t>
            </w:r>
            <w:r w:rsidRPr="007778AE">
              <w:rPr>
                <w:rFonts w:cs="Courier New"/>
                <w:color w:val="000000"/>
                <w:szCs w:val="20"/>
              </w:rPr>
              <w:t xml:space="preserve"> </w:t>
            </w:r>
            <w:r w:rsidRPr="00646DF6">
              <w:rPr>
                <w:rFonts w:cs="Courier New"/>
                <w:color w:val="FF0000"/>
                <w:szCs w:val="20"/>
              </w:rPr>
              <w:t>character</w:t>
            </w:r>
            <w:r w:rsidRPr="0088112C">
              <w:rPr>
                <w:rFonts w:cs="Courier New"/>
                <w:szCs w:val="20"/>
              </w:rPr>
              <w:t>)</w:t>
            </w:r>
            <w:r w:rsidRPr="00705ABB">
              <w:rPr>
                <w:rFonts w:cs="Courier New"/>
                <w:szCs w:val="20"/>
              </w:rPr>
              <w:t>:</w:t>
            </w:r>
          </w:p>
          <w:p w14:paraId="134D6946" w14:textId="77777777" w:rsidR="00014A8C" w:rsidRDefault="00014A8C" w:rsidP="00014A8C">
            <w:pPr>
              <w:pStyle w:val="BlockCode"/>
              <w:ind w:left="0" w:right="86"/>
              <w:rPr>
                <w:rFonts w:cs="Courier New"/>
                <w:szCs w:val="20"/>
              </w:rPr>
            </w:pPr>
            <w:r w:rsidRPr="00A821C2">
              <w:rPr>
                <w:rFonts w:cs="Courier New"/>
                <w:color w:val="7F0055"/>
                <w:szCs w:val="20"/>
              </w:rPr>
              <w:t>super</w:t>
            </w:r>
            <w:r>
              <w:rPr>
                <w:rFonts w:cs="Courier New"/>
                <w:szCs w:val="20"/>
              </w:rPr>
              <w:t xml:space="preserve"> ().</w:t>
            </w:r>
          </w:p>
          <w:p w14:paraId="1BCC53BC" w14:textId="77777777" w:rsidR="00014A8C" w:rsidRPr="007778AE" w:rsidRDefault="00014A8C" w:rsidP="00014A8C">
            <w:pPr>
              <w:pStyle w:val="BlockCode"/>
              <w:ind w:left="0" w:right="86"/>
              <w:rPr>
                <w:rFonts w:cs="Courier New"/>
                <w:szCs w:val="20"/>
              </w:rPr>
            </w:pPr>
            <w:r w:rsidRPr="00A821C2">
              <w:rPr>
                <w:rFonts w:cs="Courier New"/>
                <w:color w:val="7F0055"/>
                <w:szCs w:val="20"/>
              </w:rPr>
              <w:t>end</w:t>
            </w:r>
            <w:r>
              <w:rPr>
                <w:rFonts w:cs="Courier New"/>
                <w:szCs w:val="20"/>
              </w:rPr>
              <w:t xml:space="preserve"> </w:t>
            </w:r>
            <w:r w:rsidRPr="00A821C2">
              <w:rPr>
                <w:rFonts w:cs="Courier New"/>
                <w:color w:val="7F0055"/>
                <w:szCs w:val="20"/>
              </w:rPr>
              <w:t>constructor</w:t>
            </w:r>
            <w:r>
              <w:rPr>
                <w:rFonts w:cs="Courier New"/>
                <w:szCs w:val="20"/>
              </w:rPr>
              <w:t>.</w:t>
            </w:r>
          </w:p>
        </w:tc>
      </w:tr>
      <w:tr w:rsidR="00014A8C" w14:paraId="0FB79CEB" w14:textId="77777777" w:rsidTr="00014A8C">
        <w:tc>
          <w:tcPr>
            <w:tcW w:w="940" w:type="dxa"/>
          </w:tcPr>
          <w:p w14:paraId="26CE4934" w14:textId="77777777" w:rsidR="00014A8C" w:rsidRDefault="00014A8C" w:rsidP="00C95A30">
            <w:pPr>
              <w:pStyle w:val="table-text"/>
              <w:numPr>
                <w:ilvl w:val="0"/>
                <w:numId w:val="28"/>
              </w:numPr>
            </w:pPr>
          </w:p>
        </w:tc>
        <w:tc>
          <w:tcPr>
            <w:tcW w:w="6500" w:type="dxa"/>
          </w:tcPr>
          <w:p w14:paraId="52DB1340" w14:textId="798AA561" w:rsidR="00014A8C" w:rsidRDefault="00014A8C" w:rsidP="00014A8C">
            <w:pPr>
              <w:pStyle w:val="table-text"/>
            </w:pPr>
            <w:r>
              <w:t xml:space="preserve">Since the Dept class uses instances of the Emp class, you must add a using statement for the Emp class at the beginning of the Dept class definition. Add this using statement as </w:t>
            </w:r>
            <w:proofErr w:type="gramStart"/>
            <w:r>
              <w:t>follows after</w:t>
            </w:r>
            <w:proofErr w:type="gramEnd"/>
            <w:r>
              <w:t xml:space="preserve"> the using Progress.Lang.* statement:</w:t>
            </w:r>
          </w:p>
          <w:p w14:paraId="56F78262" w14:textId="77777777" w:rsidR="00784C2B" w:rsidRDefault="00784C2B" w:rsidP="00014A8C">
            <w:pPr>
              <w:pStyle w:val="table-text"/>
            </w:pPr>
          </w:p>
          <w:p w14:paraId="397E6367" w14:textId="77777777" w:rsidR="00014A8C" w:rsidRDefault="00014A8C" w:rsidP="00014A8C">
            <w:pPr>
              <w:pStyle w:val="BlockCode"/>
              <w:ind w:left="0" w:right="86"/>
              <w:rPr>
                <w:rFonts w:cs="Courier New"/>
                <w:color w:val="FF0000"/>
                <w:szCs w:val="20"/>
              </w:rPr>
            </w:pPr>
            <w:r>
              <w:rPr>
                <w:rFonts w:cs="Courier New"/>
                <w:color w:val="7F0055"/>
                <w:szCs w:val="20"/>
              </w:rPr>
              <w:t xml:space="preserve">using </w:t>
            </w:r>
            <w:r w:rsidRPr="00780D48">
              <w:rPr>
                <w:rFonts w:cs="Courier New"/>
                <w:szCs w:val="20"/>
              </w:rPr>
              <w:t>Enterprise.Hr.Emp</w:t>
            </w:r>
            <w:r w:rsidRPr="00E50387">
              <w:rPr>
                <w:rFonts w:cs="Courier New"/>
                <w:szCs w:val="20"/>
              </w:rPr>
              <w:t>.</w:t>
            </w:r>
          </w:p>
          <w:p w14:paraId="75B3540B" w14:textId="77777777" w:rsidR="00784C2B" w:rsidRDefault="00784C2B" w:rsidP="00014A8C">
            <w:pPr>
              <w:pStyle w:val="table-text"/>
              <w:rPr>
                <w:b/>
              </w:rPr>
            </w:pPr>
          </w:p>
          <w:p w14:paraId="40B84880" w14:textId="1631205D" w:rsidR="00014A8C" w:rsidRDefault="00014A8C" w:rsidP="00014A8C">
            <w:pPr>
              <w:pStyle w:val="table-text"/>
            </w:pPr>
            <w:r w:rsidRPr="009112DA">
              <w:rPr>
                <w:b/>
              </w:rPr>
              <w:t>Note</w:t>
            </w:r>
            <w:r>
              <w:t>: You will learn more about using statements later in this lesson.</w:t>
            </w:r>
          </w:p>
          <w:p w14:paraId="78C2276B" w14:textId="77777777" w:rsidR="00014A8C" w:rsidRDefault="00014A8C" w:rsidP="00014A8C">
            <w:pPr>
              <w:pStyle w:val="table-text"/>
            </w:pPr>
            <w:r>
              <w:t xml:space="preserve">Now, you will define the </w:t>
            </w:r>
            <w:r w:rsidRPr="00646DF6">
              <w:rPr>
                <w:i/>
              </w:rPr>
              <w:t>public</w:t>
            </w:r>
            <w:r>
              <w:t xml:space="preserve"> </w:t>
            </w:r>
            <w:proofErr w:type="gramStart"/>
            <w:r w:rsidRPr="00646DF6">
              <w:rPr>
                <w:i/>
              </w:rPr>
              <w:t>AddEmployee</w:t>
            </w:r>
            <w:r>
              <w:t>(</w:t>
            </w:r>
            <w:proofErr w:type="gramEnd"/>
            <w:r>
              <w:t xml:space="preserve">) method, that returns </w:t>
            </w:r>
            <w:r w:rsidRPr="00646DF6">
              <w:rPr>
                <w:i/>
              </w:rPr>
              <w:t>void</w:t>
            </w:r>
            <w:r>
              <w:t xml:space="preserve">. It takes a single </w:t>
            </w:r>
            <w:r w:rsidRPr="00646DF6">
              <w:rPr>
                <w:i/>
              </w:rPr>
              <w:t>input</w:t>
            </w:r>
            <w:r>
              <w:t xml:space="preserve"> parameter, </w:t>
            </w:r>
            <w:r w:rsidRPr="00646DF6">
              <w:rPr>
                <w:i/>
              </w:rPr>
              <w:t>pEmployee</w:t>
            </w:r>
            <w:r>
              <w:rPr>
                <w:i/>
              </w:rPr>
              <w:t>,</w:t>
            </w:r>
            <w:r>
              <w:t xml:space="preserve"> which is a reference to an </w:t>
            </w:r>
            <w:r w:rsidRPr="00646DF6">
              <w:rPr>
                <w:i/>
              </w:rPr>
              <w:t>Emp</w:t>
            </w:r>
            <w:r>
              <w:rPr>
                <w:i/>
              </w:rPr>
              <w:t xml:space="preserve"> </w:t>
            </w:r>
            <w:r>
              <w:t>instance.</w:t>
            </w:r>
          </w:p>
          <w:p w14:paraId="4B6F3AAB" w14:textId="77777777" w:rsidR="00014A8C" w:rsidRPr="00E820E1" w:rsidRDefault="00014A8C" w:rsidP="00C95A30">
            <w:pPr>
              <w:pStyle w:val="Tablesub-step"/>
              <w:numPr>
                <w:ilvl w:val="0"/>
                <w:numId w:val="120"/>
              </w:numPr>
            </w:pPr>
            <w:r w:rsidRPr="00E820E1">
              <w:t xml:space="preserve">Place the cursor </w:t>
            </w:r>
            <w:r>
              <w:t>anywhere in the source code</w:t>
            </w:r>
            <w:r w:rsidRPr="00E820E1">
              <w:t>.</w:t>
            </w:r>
          </w:p>
          <w:p w14:paraId="052A8346" w14:textId="77777777" w:rsidR="00014A8C" w:rsidRDefault="00014A8C" w:rsidP="00C95A30">
            <w:pPr>
              <w:pStyle w:val="Tablesub-step"/>
              <w:numPr>
                <w:ilvl w:val="0"/>
                <w:numId w:val="15"/>
              </w:numPr>
            </w:pPr>
            <w:r>
              <w:t xml:space="preserve">Right-click and then select </w:t>
            </w:r>
            <w:r w:rsidRPr="007B78A9">
              <w:rPr>
                <w:b/>
              </w:rPr>
              <w:t>Source</w:t>
            </w:r>
            <w:r>
              <w:t xml:space="preserve"> &gt; </w:t>
            </w:r>
            <w:r w:rsidRPr="007B78A9">
              <w:rPr>
                <w:b/>
              </w:rPr>
              <w:t>Add Method</w:t>
            </w:r>
            <w:r>
              <w:t>.</w:t>
            </w:r>
          </w:p>
          <w:p w14:paraId="4AFABD0A" w14:textId="77777777" w:rsidR="00014A8C" w:rsidRDefault="00014A8C" w:rsidP="00C95A30">
            <w:pPr>
              <w:pStyle w:val="Tablesub-step"/>
              <w:numPr>
                <w:ilvl w:val="0"/>
                <w:numId w:val="15"/>
              </w:numPr>
            </w:pPr>
            <w:r>
              <w:t xml:space="preserve">Enter </w:t>
            </w:r>
            <w:r>
              <w:rPr>
                <w:b/>
              </w:rPr>
              <w:t>AddEmployee</w:t>
            </w:r>
            <w:r>
              <w:t xml:space="preserve"> for the method name.</w:t>
            </w:r>
          </w:p>
          <w:p w14:paraId="103313B5" w14:textId="77777777" w:rsidR="00014A8C" w:rsidRDefault="00014A8C" w:rsidP="00C95A30">
            <w:pPr>
              <w:pStyle w:val="Tablesub-step"/>
              <w:numPr>
                <w:ilvl w:val="0"/>
                <w:numId w:val="15"/>
              </w:numPr>
            </w:pPr>
            <w:r>
              <w:t xml:space="preserve">Select </w:t>
            </w:r>
            <w:r>
              <w:rPr>
                <w:b/>
              </w:rPr>
              <w:t>Last method</w:t>
            </w:r>
            <w:r>
              <w:t xml:space="preserve"> for the insertion position.</w:t>
            </w:r>
          </w:p>
          <w:p w14:paraId="1287CFE3" w14:textId="77777777" w:rsidR="00014A8C" w:rsidRDefault="00014A8C" w:rsidP="00014A8C">
            <w:pPr>
              <w:pStyle w:val="Tablesub-step"/>
              <w:numPr>
                <w:ilvl w:val="0"/>
                <w:numId w:val="0"/>
              </w:numPr>
            </w:pPr>
            <w:r>
              <w:rPr>
                <w:noProof/>
              </w:rPr>
              <w:lastRenderedPageBreak/>
              <w:drawing>
                <wp:inline distT="0" distB="0" distL="0" distR="0" wp14:anchorId="25B233E1" wp14:editId="407CFB6E">
                  <wp:extent cx="3657600" cy="3571875"/>
                  <wp:effectExtent l="19050" t="19050" r="19050"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rcRect/>
                          <a:stretch>
                            <a:fillRect/>
                          </a:stretch>
                        </pic:blipFill>
                        <pic:spPr>
                          <a:xfrm>
                            <a:off x="0" y="0"/>
                            <a:ext cx="3657600" cy="357187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71FFAE67" w14:textId="77777777" w:rsidR="00784C2B" w:rsidRDefault="00784C2B" w:rsidP="00784C2B">
            <w:pPr>
              <w:pStyle w:val="Tablesub-step"/>
              <w:numPr>
                <w:ilvl w:val="0"/>
                <w:numId w:val="0"/>
              </w:numPr>
              <w:ind w:left="360"/>
            </w:pPr>
          </w:p>
          <w:p w14:paraId="7F3EF5BA" w14:textId="67D503CD" w:rsidR="00014A8C" w:rsidRDefault="00014A8C" w:rsidP="00C95A30">
            <w:pPr>
              <w:pStyle w:val="Tablesub-step"/>
              <w:numPr>
                <w:ilvl w:val="0"/>
                <w:numId w:val="15"/>
              </w:numPr>
            </w:pPr>
            <w:r>
              <w:t xml:space="preserve">Click </w:t>
            </w:r>
            <w:r w:rsidRPr="00BD0812">
              <w:rPr>
                <w:b/>
              </w:rPr>
              <w:t>Generate</w:t>
            </w:r>
            <w:r>
              <w:t>.</w:t>
            </w:r>
          </w:p>
          <w:p w14:paraId="2D65DE9A" w14:textId="77777777" w:rsidR="00014A8C" w:rsidRDefault="00014A8C" w:rsidP="00784C2B">
            <w:pPr>
              <w:pStyle w:val="Tablesub-step"/>
              <w:numPr>
                <w:ilvl w:val="0"/>
                <w:numId w:val="0"/>
              </w:numPr>
              <w:ind w:left="360"/>
            </w:pPr>
            <w:r>
              <w:t>You can enter information in the comment that precedes the method, or you can delete it.</w:t>
            </w:r>
          </w:p>
          <w:p w14:paraId="38198181" w14:textId="77777777" w:rsidR="00014A8C" w:rsidRDefault="00014A8C" w:rsidP="00C95A30">
            <w:pPr>
              <w:pStyle w:val="Tablesub-step"/>
              <w:numPr>
                <w:ilvl w:val="0"/>
                <w:numId w:val="15"/>
              </w:numPr>
            </w:pPr>
            <w:r>
              <w:t>Enter the parameter as:</w:t>
            </w:r>
          </w:p>
          <w:p w14:paraId="4589F73F" w14:textId="77777777" w:rsidR="00014A8C" w:rsidRDefault="00014A8C" w:rsidP="00014A8C">
            <w:pPr>
              <w:pStyle w:val="Tablesub-step"/>
              <w:numPr>
                <w:ilvl w:val="0"/>
                <w:numId w:val="0"/>
              </w:numPr>
              <w:ind w:left="360"/>
            </w:pPr>
          </w:p>
          <w:p w14:paraId="58DF0D5E" w14:textId="77777777" w:rsidR="00014A8C" w:rsidRDefault="00014A8C" w:rsidP="00014A8C">
            <w:pPr>
              <w:pStyle w:val="BlockCode"/>
              <w:ind w:left="0" w:right="86"/>
              <w:rPr>
                <w:rFonts w:cs="Courier New"/>
                <w:color w:val="000000"/>
                <w:szCs w:val="20"/>
              </w:rPr>
            </w:pPr>
            <w:r>
              <w:rPr>
                <w:rFonts w:cs="Courier New"/>
                <w:color w:val="7F0055"/>
                <w:szCs w:val="20"/>
              </w:rPr>
              <w:t xml:space="preserve">method public </w:t>
            </w:r>
            <w:r w:rsidRPr="00C3287D">
              <w:rPr>
                <w:rFonts w:cs="Courier New"/>
                <w:color w:val="FF0000"/>
                <w:szCs w:val="20"/>
              </w:rPr>
              <w:t>void</w:t>
            </w:r>
            <w:r>
              <w:rPr>
                <w:rFonts w:cs="Courier New"/>
                <w:color w:val="7F0055"/>
                <w:szCs w:val="20"/>
              </w:rPr>
              <w:t xml:space="preserve"> </w:t>
            </w:r>
            <w:r w:rsidRPr="007D13D3">
              <w:rPr>
                <w:rFonts w:cs="Courier New"/>
                <w:szCs w:val="20"/>
              </w:rPr>
              <w:t>AddEmployee</w:t>
            </w:r>
            <w:r w:rsidRPr="0088112C">
              <w:rPr>
                <w:rFonts w:cs="Courier New"/>
                <w:szCs w:val="20"/>
              </w:rPr>
              <w:t>(</w:t>
            </w:r>
            <w:r w:rsidRPr="007778AE">
              <w:rPr>
                <w:rFonts w:cs="Courier New"/>
                <w:color w:val="7F0055"/>
                <w:szCs w:val="20"/>
              </w:rPr>
              <w:t>input</w:t>
            </w:r>
            <w:r w:rsidRPr="007778AE">
              <w:rPr>
                <w:rFonts w:cs="Courier New"/>
                <w:color w:val="000000"/>
                <w:szCs w:val="20"/>
              </w:rPr>
              <w:t xml:space="preserve"> pEmployee </w:t>
            </w:r>
            <w:r w:rsidRPr="007778AE">
              <w:rPr>
                <w:rFonts w:cs="Courier New"/>
                <w:color w:val="7F0055"/>
                <w:szCs w:val="20"/>
              </w:rPr>
              <w:t>as</w:t>
            </w:r>
            <w:r w:rsidRPr="007778AE">
              <w:rPr>
                <w:rFonts w:cs="Courier New"/>
                <w:color w:val="000000"/>
                <w:szCs w:val="20"/>
              </w:rPr>
              <w:t xml:space="preserve"> Emp</w:t>
            </w:r>
            <w:r>
              <w:rPr>
                <w:rFonts w:cs="Courier New"/>
                <w:color w:val="000000"/>
                <w:szCs w:val="20"/>
              </w:rPr>
              <w:t>):</w:t>
            </w:r>
          </w:p>
          <w:p w14:paraId="0010B50E" w14:textId="77777777" w:rsidR="00014A8C" w:rsidRDefault="00014A8C" w:rsidP="00014A8C">
            <w:pPr>
              <w:pStyle w:val="BlockCode"/>
              <w:ind w:left="0" w:right="86"/>
              <w:rPr>
                <w:rFonts w:cs="Courier New"/>
                <w:color w:val="000000"/>
                <w:szCs w:val="20"/>
              </w:rPr>
            </w:pPr>
            <w:r w:rsidRPr="00436B3D">
              <w:rPr>
                <w:rFonts w:cs="Courier New"/>
                <w:color w:val="7F0055"/>
                <w:szCs w:val="20"/>
              </w:rPr>
              <w:t>return</w:t>
            </w:r>
            <w:r>
              <w:rPr>
                <w:rFonts w:cs="Courier New"/>
                <w:color w:val="000000"/>
                <w:szCs w:val="20"/>
              </w:rPr>
              <w:t>.</w:t>
            </w:r>
          </w:p>
          <w:p w14:paraId="1BFE8EC3" w14:textId="77777777" w:rsidR="00014A8C" w:rsidRPr="007044CD" w:rsidRDefault="00014A8C" w:rsidP="00014A8C">
            <w:pPr>
              <w:pStyle w:val="BlockCode"/>
              <w:ind w:left="0" w:right="86"/>
              <w:rPr>
                <w:rFonts w:cs="Courier New"/>
                <w:color w:val="000000"/>
              </w:rPr>
            </w:pPr>
            <w:r w:rsidRPr="00436B3D">
              <w:rPr>
                <w:rFonts w:cs="Courier New"/>
                <w:color w:val="7F0055"/>
                <w:szCs w:val="20"/>
              </w:rPr>
              <w:t>end</w:t>
            </w:r>
            <w:r>
              <w:rPr>
                <w:rFonts w:cs="Courier New"/>
                <w:color w:val="000000"/>
                <w:szCs w:val="20"/>
              </w:rPr>
              <w:t xml:space="preserve"> </w:t>
            </w:r>
            <w:r w:rsidRPr="00436B3D">
              <w:rPr>
                <w:rFonts w:cs="Courier New"/>
                <w:color w:val="7F0055"/>
                <w:szCs w:val="20"/>
              </w:rPr>
              <w:t>method</w:t>
            </w:r>
            <w:r>
              <w:rPr>
                <w:rFonts w:cs="Courier New"/>
                <w:color w:val="000000"/>
              </w:rPr>
              <w:t>.</w:t>
            </w:r>
          </w:p>
        </w:tc>
      </w:tr>
      <w:tr w:rsidR="00014A8C" w14:paraId="08A6AEC4" w14:textId="77777777" w:rsidTr="00014A8C">
        <w:tc>
          <w:tcPr>
            <w:tcW w:w="940" w:type="dxa"/>
          </w:tcPr>
          <w:p w14:paraId="120BAED4" w14:textId="77777777" w:rsidR="00014A8C" w:rsidRDefault="00014A8C" w:rsidP="00C95A30">
            <w:pPr>
              <w:pStyle w:val="table-text"/>
              <w:numPr>
                <w:ilvl w:val="0"/>
                <w:numId w:val="28"/>
              </w:numPr>
            </w:pPr>
          </w:p>
        </w:tc>
        <w:tc>
          <w:tcPr>
            <w:tcW w:w="6500" w:type="dxa"/>
          </w:tcPr>
          <w:p w14:paraId="653EAB1E" w14:textId="77777777" w:rsidR="00014A8C" w:rsidRDefault="00014A8C" w:rsidP="00014A8C">
            <w:pPr>
              <w:pStyle w:val="table-text"/>
            </w:pPr>
            <w:r>
              <w:t xml:space="preserve">Define the </w:t>
            </w:r>
            <w:r w:rsidRPr="00646DF6">
              <w:rPr>
                <w:i/>
              </w:rPr>
              <w:t>public</w:t>
            </w:r>
            <w:r>
              <w:t xml:space="preserve"> </w:t>
            </w:r>
            <w:proofErr w:type="gramStart"/>
            <w:r w:rsidRPr="00646DF6">
              <w:rPr>
                <w:i/>
              </w:rPr>
              <w:t>AddEmployee</w:t>
            </w:r>
            <w:r>
              <w:t>(</w:t>
            </w:r>
            <w:proofErr w:type="gramEnd"/>
            <w:r>
              <w:t xml:space="preserve">) method, which returns </w:t>
            </w:r>
            <w:r w:rsidRPr="00646DF6">
              <w:rPr>
                <w:i/>
              </w:rPr>
              <w:t>void</w:t>
            </w:r>
            <w:r>
              <w:t xml:space="preserve">. It has the same parameters you defined for the </w:t>
            </w:r>
            <w:r w:rsidRPr="00646DF6">
              <w:rPr>
                <w:i/>
              </w:rPr>
              <w:t>Employee</w:t>
            </w:r>
            <w:r>
              <w:t xml:space="preserve"> </w:t>
            </w:r>
            <w:proofErr w:type="gramStart"/>
            <w:r w:rsidRPr="00646DF6">
              <w:rPr>
                <w:i/>
              </w:rPr>
              <w:t>Initialize</w:t>
            </w:r>
            <w:r>
              <w:t>(</w:t>
            </w:r>
            <w:proofErr w:type="gramEnd"/>
            <w:r>
              <w:t xml:space="preserve">) method. You will not be able to create this method with the Add Method wizard since there is already a method with the same name. Copy and paste the existing </w:t>
            </w:r>
            <w:proofErr w:type="gramStart"/>
            <w:r w:rsidRPr="00646DF6">
              <w:rPr>
                <w:i/>
              </w:rPr>
              <w:t>AddEmployee</w:t>
            </w:r>
            <w:r>
              <w:t>(</w:t>
            </w:r>
            <w:proofErr w:type="gramEnd"/>
            <w:r>
              <w:t>) method and then modify the parameters.</w:t>
            </w:r>
          </w:p>
          <w:p w14:paraId="30378F44" w14:textId="77777777" w:rsidR="00014A8C" w:rsidRPr="00E820E1" w:rsidRDefault="00014A8C" w:rsidP="00C95A30">
            <w:pPr>
              <w:pStyle w:val="Tablesub-step"/>
              <w:numPr>
                <w:ilvl w:val="0"/>
                <w:numId w:val="121"/>
              </w:numPr>
            </w:pPr>
            <w:r w:rsidRPr="00E820E1">
              <w:t xml:space="preserve">Select all the code in the </w:t>
            </w:r>
            <w:proofErr w:type="gramStart"/>
            <w:r w:rsidRPr="00E70E3D">
              <w:rPr>
                <w:i/>
              </w:rPr>
              <w:t>AddEmployee</w:t>
            </w:r>
            <w:r w:rsidRPr="00E820E1">
              <w:t>(</w:t>
            </w:r>
            <w:proofErr w:type="gramEnd"/>
            <w:r w:rsidRPr="00E820E1">
              <w:t>) method and select copy.</w:t>
            </w:r>
          </w:p>
          <w:p w14:paraId="5E7FF6B9" w14:textId="77777777" w:rsidR="00014A8C" w:rsidRDefault="00014A8C" w:rsidP="00C95A30">
            <w:pPr>
              <w:pStyle w:val="Tablesub-step"/>
              <w:numPr>
                <w:ilvl w:val="0"/>
                <w:numId w:val="15"/>
              </w:numPr>
            </w:pPr>
            <w:r>
              <w:t xml:space="preserve">Paste the code below the existing </w:t>
            </w:r>
            <w:proofErr w:type="gramStart"/>
            <w:r w:rsidRPr="00646DF6">
              <w:rPr>
                <w:i/>
              </w:rPr>
              <w:t>AddEmployee</w:t>
            </w:r>
            <w:r>
              <w:t>(</w:t>
            </w:r>
            <w:proofErr w:type="gramEnd"/>
            <w:r>
              <w:t>) method. You will see an error, because the methods are defined twice.</w:t>
            </w:r>
          </w:p>
          <w:p w14:paraId="6E28FAEF" w14:textId="44181A24" w:rsidR="00014A8C" w:rsidRDefault="00014A8C" w:rsidP="00C95A30">
            <w:pPr>
              <w:pStyle w:val="Tablesub-step"/>
              <w:numPr>
                <w:ilvl w:val="0"/>
                <w:numId w:val="15"/>
              </w:numPr>
            </w:pPr>
            <w:r>
              <w:t>Delete what is currently in the parameter area and enter the parameters as:</w:t>
            </w:r>
          </w:p>
          <w:p w14:paraId="6BAFBBB4" w14:textId="77777777" w:rsidR="00784C2B" w:rsidRDefault="00784C2B" w:rsidP="00784C2B">
            <w:pPr>
              <w:pStyle w:val="Tablesub-step"/>
              <w:numPr>
                <w:ilvl w:val="0"/>
                <w:numId w:val="0"/>
              </w:numPr>
              <w:ind w:left="360"/>
            </w:pPr>
          </w:p>
          <w:p w14:paraId="352F99F6" w14:textId="77777777" w:rsidR="00014A8C" w:rsidRPr="006309FE" w:rsidRDefault="00014A8C" w:rsidP="00014A8C">
            <w:pPr>
              <w:pStyle w:val="BlockCode"/>
              <w:ind w:left="0" w:right="86"/>
              <w:rPr>
                <w:rFonts w:cs="Courier New"/>
                <w:szCs w:val="20"/>
              </w:rPr>
            </w:pPr>
            <w:r>
              <w:rPr>
                <w:rFonts w:cs="Courier New"/>
                <w:color w:val="7F0055"/>
                <w:szCs w:val="20"/>
              </w:rPr>
              <w:t xml:space="preserve">method public </w:t>
            </w:r>
            <w:r w:rsidRPr="00C3287D">
              <w:rPr>
                <w:rFonts w:cs="Courier New"/>
                <w:color w:val="FF0000"/>
                <w:szCs w:val="20"/>
              </w:rPr>
              <w:t>void</w:t>
            </w:r>
            <w:r>
              <w:rPr>
                <w:rFonts w:cs="Courier New"/>
                <w:color w:val="7F0055"/>
                <w:szCs w:val="20"/>
              </w:rPr>
              <w:t xml:space="preserve"> </w:t>
            </w:r>
            <w:r w:rsidRPr="0088112C">
              <w:rPr>
                <w:rFonts w:cs="Courier New"/>
                <w:szCs w:val="20"/>
              </w:rPr>
              <w:t>AddEmployee(</w:t>
            </w:r>
            <w:r w:rsidRPr="006309FE">
              <w:rPr>
                <w:rFonts w:cs="Courier New"/>
                <w:color w:val="7F0055"/>
                <w:szCs w:val="20"/>
              </w:rPr>
              <w:t>input</w:t>
            </w:r>
            <w:r w:rsidRPr="006309FE">
              <w:rPr>
                <w:rFonts w:cs="Courier New"/>
                <w:color w:val="000000"/>
                <w:szCs w:val="20"/>
              </w:rPr>
              <w:t xml:space="preserve"> pEmpNum </w:t>
            </w:r>
            <w:r w:rsidRPr="006309FE">
              <w:rPr>
                <w:rFonts w:cs="Courier New"/>
                <w:color w:val="7F0055"/>
                <w:szCs w:val="20"/>
              </w:rPr>
              <w:t>as</w:t>
            </w:r>
            <w:r w:rsidRPr="006309FE">
              <w:rPr>
                <w:rFonts w:cs="Courier New"/>
                <w:color w:val="000000"/>
                <w:szCs w:val="20"/>
              </w:rPr>
              <w:t xml:space="preserve"> </w:t>
            </w:r>
            <w:r w:rsidRPr="00646DF6">
              <w:rPr>
                <w:rFonts w:cs="Courier New"/>
                <w:color w:val="FF0000"/>
                <w:szCs w:val="20"/>
              </w:rPr>
              <w:t>integer</w:t>
            </w:r>
            <w:r w:rsidRPr="006309FE">
              <w:rPr>
                <w:rFonts w:cs="Courier New"/>
                <w:color w:val="000000"/>
                <w:szCs w:val="20"/>
              </w:rPr>
              <w:t>,</w:t>
            </w:r>
          </w:p>
          <w:p w14:paraId="7E324502" w14:textId="77777777" w:rsidR="00014A8C" w:rsidRPr="006309FE" w:rsidRDefault="00014A8C" w:rsidP="00014A8C">
            <w:pPr>
              <w:pStyle w:val="BlockCode"/>
              <w:ind w:left="0" w:right="86"/>
              <w:rPr>
                <w:rFonts w:cs="Courier New"/>
                <w:szCs w:val="20"/>
              </w:rPr>
            </w:pPr>
            <w:r w:rsidRPr="006309FE">
              <w:rPr>
                <w:rFonts w:cs="Courier New"/>
                <w:color w:val="7F0055"/>
                <w:szCs w:val="20"/>
              </w:rPr>
              <w:t>input</w:t>
            </w:r>
            <w:r w:rsidRPr="006309FE">
              <w:rPr>
                <w:rFonts w:cs="Courier New"/>
                <w:color w:val="000000"/>
                <w:szCs w:val="20"/>
              </w:rPr>
              <w:t xml:space="preserve"> pFirstName </w:t>
            </w:r>
            <w:r w:rsidRPr="006309FE">
              <w:rPr>
                <w:rFonts w:cs="Courier New"/>
                <w:color w:val="7F0055"/>
                <w:szCs w:val="20"/>
              </w:rPr>
              <w:t>as</w:t>
            </w:r>
            <w:r w:rsidRPr="006309FE">
              <w:rPr>
                <w:rFonts w:cs="Courier New"/>
                <w:color w:val="000000"/>
                <w:szCs w:val="20"/>
              </w:rPr>
              <w:t xml:space="preserve"> </w:t>
            </w:r>
            <w:r w:rsidRPr="00646DF6">
              <w:rPr>
                <w:rFonts w:cs="Courier New"/>
                <w:color w:val="FF0000"/>
                <w:szCs w:val="20"/>
              </w:rPr>
              <w:t>character</w:t>
            </w:r>
            <w:r w:rsidRPr="006309FE">
              <w:rPr>
                <w:rFonts w:cs="Courier New"/>
                <w:color w:val="000000"/>
                <w:szCs w:val="20"/>
              </w:rPr>
              <w:t>,</w:t>
            </w:r>
          </w:p>
          <w:p w14:paraId="698E6B57" w14:textId="77777777" w:rsidR="00014A8C" w:rsidRPr="006309FE" w:rsidRDefault="00014A8C" w:rsidP="00014A8C">
            <w:pPr>
              <w:pStyle w:val="BlockCode"/>
              <w:ind w:left="0" w:right="86"/>
              <w:rPr>
                <w:rFonts w:cs="Courier New"/>
                <w:szCs w:val="20"/>
              </w:rPr>
            </w:pPr>
            <w:r w:rsidRPr="006309FE">
              <w:rPr>
                <w:rFonts w:cs="Courier New"/>
                <w:color w:val="7F0055"/>
                <w:szCs w:val="20"/>
              </w:rPr>
              <w:t>input</w:t>
            </w:r>
            <w:r w:rsidRPr="006309FE">
              <w:rPr>
                <w:rFonts w:cs="Courier New"/>
                <w:color w:val="000000"/>
                <w:szCs w:val="20"/>
              </w:rPr>
              <w:t xml:space="preserve"> pLastName </w:t>
            </w:r>
            <w:r w:rsidRPr="006309FE">
              <w:rPr>
                <w:rFonts w:cs="Courier New"/>
                <w:color w:val="7F0055"/>
                <w:szCs w:val="20"/>
              </w:rPr>
              <w:t>as</w:t>
            </w:r>
            <w:r w:rsidRPr="006309FE">
              <w:rPr>
                <w:rFonts w:cs="Courier New"/>
                <w:color w:val="000000"/>
                <w:szCs w:val="20"/>
              </w:rPr>
              <w:t xml:space="preserve"> </w:t>
            </w:r>
            <w:r w:rsidRPr="00646DF6">
              <w:rPr>
                <w:rFonts w:cs="Courier New"/>
                <w:color w:val="FF0000"/>
                <w:szCs w:val="20"/>
              </w:rPr>
              <w:t>character</w:t>
            </w:r>
            <w:r w:rsidRPr="006309FE">
              <w:rPr>
                <w:rFonts w:cs="Courier New"/>
                <w:color w:val="000000"/>
                <w:szCs w:val="20"/>
              </w:rPr>
              <w:t>,</w:t>
            </w:r>
          </w:p>
          <w:p w14:paraId="17B8CE23" w14:textId="77777777" w:rsidR="00014A8C" w:rsidRPr="006309FE" w:rsidRDefault="00014A8C" w:rsidP="00014A8C">
            <w:pPr>
              <w:pStyle w:val="BlockCode"/>
              <w:ind w:left="0" w:right="86"/>
              <w:rPr>
                <w:rFonts w:cs="Courier New"/>
                <w:szCs w:val="20"/>
              </w:rPr>
            </w:pPr>
            <w:r w:rsidRPr="006309FE">
              <w:rPr>
                <w:rFonts w:cs="Courier New"/>
                <w:color w:val="7F0055"/>
                <w:szCs w:val="20"/>
              </w:rPr>
              <w:t>input</w:t>
            </w:r>
            <w:r w:rsidRPr="006309FE">
              <w:rPr>
                <w:rFonts w:cs="Courier New"/>
                <w:color w:val="000000"/>
                <w:szCs w:val="20"/>
              </w:rPr>
              <w:t xml:space="preserve"> pAddress </w:t>
            </w:r>
            <w:r w:rsidRPr="006309FE">
              <w:rPr>
                <w:rFonts w:cs="Courier New"/>
                <w:color w:val="7F0055"/>
                <w:szCs w:val="20"/>
              </w:rPr>
              <w:t>as</w:t>
            </w:r>
            <w:r w:rsidRPr="006309FE">
              <w:rPr>
                <w:rFonts w:cs="Courier New"/>
                <w:color w:val="000000"/>
                <w:szCs w:val="20"/>
              </w:rPr>
              <w:t xml:space="preserve"> </w:t>
            </w:r>
            <w:r w:rsidRPr="00646DF6">
              <w:rPr>
                <w:rFonts w:cs="Courier New"/>
                <w:color w:val="FF0000"/>
                <w:szCs w:val="20"/>
              </w:rPr>
              <w:t>character</w:t>
            </w:r>
            <w:r w:rsidRPr="006309FE">
              <w:rPr>
                <w:rFonts w:cs="Courier New"/>
                <w:color w:val="000000"/>
                <w:szCs w:val="20"/>
              </w:rPr>
              <w:t>,</w:t>
            </w:r>
          </w:p>
          <w:p w14:paraId="27C8CCEA" w14:textId="77777777" w:rsidR="00014A8C" w:rsidRPr="006309FE" w:rsidRDefault="00014A8C" w:rsidP="00014A8C">
            <w:pPr>
              <w:pStyle w:val="BlockCode"/>
              <w:ind w:left="0" w:right="86"/>
              <w:rPr>
                <w:rFonts w:cs="Courier New"/>
                <w:szCs w:val="20"/>
              </w:rPr>
            </w:pPr>
            <w:r w:rsidRPr="006309FE">
              <w:rPr>
                <w:rFonts w:cs="Courier New"/>
                <w:color w:val="7F0055"/>
                <w:szCs w:val="20"/>
              </w:rPr>
              <w:t>input</w:t>
            </w:r>
            <w:r w:rsidRPr="006309FE">
              <w:rPr>
                <w:rFonts w:cs="Courier New"/>
                <w:color w:val="000000"/>
                <w:szCs w:val="20"/>
              </w:rPr>
              <w:t xml:space="preserve"> pPostalCode </w:t>
            </w:r>
            <w:r w:rsidRPr="006309FE">
              <w:rPr>
                <w:rFonts w:cs="Courier New"/>
                <w:color w:val="7F0055"/>
                <w:szCs w:val="20"/>
              </w:rPr>
              <w:t>as</w:t>
            </w:r>
            <w:r w:rsidRPr="006309FE">
              <w:rPr>
                <w:rFonts w:cs="Courier New"/>
                <w:color w:val="000000"/>
                <w:szCs w:val="20"/>
              </w:rPr>
              <w:t xml:space="preserve"> </w:t>
            </w:r>
            <w:r w:rsidRPr="00646DF6">
              <w:rPr>
                <w:rFonts w:cs="Courier New"/>
                <w:color w:val="FF0000"/>
                <w:szCs w:val="20"/>
              </w:rPr>
              <w:t>character</w:t>
            </w:r>
            <w:r w:rsidRPr="006309FE">
              <w:rPr>
                <w:rFonts w:cs="Courier New"/>
                <w:color w:val="000000"/>
                <w:szCs w:val="20"/>
              </w:rPr>
              <w:t>,</w:t>
            </w:r>
          </w:p>
          <w:p w14:paraId="5D69E953" w14:textId="77777777" w:rsidR="00014A8C" w:rsidRPr="006309FE" w:rsidRDefault="00014A8C" w:rsidP="00014A8C">
            <w:pPr>
              <w:pStyle w:val="BlockCode"/>
              <w:ind w:left="0" w:right="86"/>
              <w:rPr>
                <w:rFonts w:cs="Courier New"/>
                <w:szCs w:val="20"/>
              </w:rPr>
            </w:pPr>
            <w:r w:rsidRPr="006309FE">
              <w:rPr>
                <w:rFonts w:cs="Courier New"/>
                <w:color w:val="7F0055"/>
                <w:szCs w:val="20"/>
              </w:rPr>
              <w:t>input</w:t>
            </w:r>
            <w:r w:rsidRPr="006309FE">
              <w:rPr>
                <w:rFonts w:cs="Courier New"/>
                <w:color w:val="000000"/>
                <w:szCs w:val="20"/>
              </w:rPr>
              <w:t xml:space="preserve"> pPhones </w:t>
            </w:r>
            <w:r w:rsidRPr="006309FE">
              <w:rPr>
                <w:rFonts w:cs="Courier New"/>
                <w:color w:val="7F0055"/>
                <w:szCs w:val="20"/>
              </w:rPr>
              <w:t>as</w:t>
            </w:r>
            <w:r w:rsidRPr="006309FE">
              <w:rPr>
                <w:rFonts w:cs="Courier New"/>
                <w:color w:val="000000"/>
                <w:szCs w:val="20"/>
              </w:rPr>
              <w:t xml:space="preserve"> </w:t>
            </w:r>
            <w:r w:rsidRPr="00646DF6">
              <w:rPr>
                <w:rFonts w:cs="Courier New"/>
                <w:color w:val="FF0000"/>
                <w:szCs w:val="20"/>
              </w:rPr>
              <w:t>character</w:t>
            </w:r>
            <w:r w:rsidRPr="006309FE">
              <w:rPr>
                <w:rFonts w:cs="Courier New"/>
                <w:color w:val="000000"/>
                <w:szCs w:val="20"/>
              </w:rPr>
              <w:t xml:space="preserve"> </w:t>
            </w:r>
            <w:r w:rsidRPr="006309FE">
              <w:rPr>
                <w:rFonts w:cs="Courier New"/>
                <w:color w:val="7F0055"/>
                <w:szCs w:val="20"/>
              </w:rPr>
              <w:t>extent</w:t>
            </w:r>
            <w:r w:rsidRPr="006309FE">
              <w:rPr>
                <w:rFonts w:cs="Courier New"/>
                <w:color w:val="000000"/>
                <w:szCs w:val="20"/>
              </w:rPr>
              <w:t xml:space="preserve"> </w:t>
            </w:r>
            <w:r w:rsidRPr="006309FE">
              <w:rPr>
                <w:rFonts w:cs="Courier New"/>
                <w:color w:val="2A00FF"/>
                <w:szCs w:val="20"/>
              </w:rPr>
              <w:t>3</w:t>
            </w:r>
            <w:r w:rsidRPr="006309FE">
              <w:rPr>
                <w:rFonts w:cs="Courier New"/>
                <w:color w:val="000000"/>
                <w:szCs w:val="20"/>
              </w:rPr>
              <w:t>,</w:t>
            </w:r>
          </w:p>
          <w:p w14:paraId="4328F775" w14:textId="77777777" w:rsidR="00014A8C" w:rsidRPr="006309FE" w:rsidRDefault="00014A8C" w:rsidP="00014A8C">
            <w:pPr>
              <w:pStyle w:val="BlockCode"/>
              <w:ind w:left="0" w:right="86"/>
              <w:rPr>
                <w:rFonts w:cs="Courier New"/>
                <w:szCs w:val="20"/>
              </w:rPr>
            </w:pPr>
            <w:r w:rsidRPr="006309FE">
              <w:rPr>
                <w:rFonts w:cs="Courier New"/>
                <w:color w:val="7F0055"/>
                <w:szCs w:val="20"/>
              </w:rPr>
              <w:t>input</w:t>
            </w:r>
            <w:r w:rsidRPr="006309FE">
              <w:rPr>
                <w:rFonts w:cs="Courier New"/>
                <w:color w:val="000000"/>
                <w:szCs w:val="20"/>
              </w:rPr>
              <w:t xml:space="preserve"> pVacationHours </w:t>
            </w:r>
            <w:r w:rsidRPr="006309FE">
              <w:rPr>
                <w:rFonts w:cs="Courier New"/>
                <w:color w:val="7F0055"/>
                <w:szCs w:val="20"/>
              </w:rPr>
              <w:t>as</w:t>
            </w:r>
            <w:r w:rsidRPr="006309FE">
              <w:rPr>
                <w:rFonts w:cs="Courier New"/>
                <w:color w:val="000000"/>
                <w:szCs w:val="20"/>
              </w:rPr>
              <w:t xml:space="preserve"> </w:t>
            </w:r>
            <w:r w:rsidRPr="00646DF6">
              <w:rPr>
                <w:rFonts w:cs="Courier New"/>
                <w:color w:val="FF0000"/>
                <w:szCs w:val="20"/>
              </w:rPr>
              <w:t>integer</w:t>
            </w:r>
            <w:r w:rsidRPr="006309FE">
              <w:rPr>
                <w:rFonts w:cs="Courier New"/>
                <w:color w:val="000000"/>
                <w:szCs w:val="20"/>
              </w:rPr>
              <w:t>,</w:t>
            </w:r>
          </w:p>
          <w:p w14:paraId="15AA2956" w14:textId="77777777" w:rsidR="00014A8C" w:rsidRDefault="00014A8C" w:rsidP="00014A8C">
            <w:pPr>
              <w:pStyle w:val="BlockCode"/>
              <w:ind w:left="0" w:right="86"/>
              <w:rPr>
                <w:rFonts w:cs="Courier New"/>
                <w:color w:val="FF0000"/>
                <w:szCs w:val="20"/>
              </w:rPr>
            </w:pPr>
            <w:r w:rsidRPr="006309FE">
              <w:rPr>
                <w:rFonts w:cs="Courier New"/>
                <w:color w:val="7F0055"/>
                <w:szCs w:val="20"/>
              </w:rPr>
              <w:t>input</w:t>
            </w:r>
            <w:r w:rsidRPr="006309FE">
              <w:rPr>
                <w:rFonts w:cs="Courier New"/>
                <w:color w:val="000000"/>
                <w:szCs w:val="20"/>
              </w:rPr>
              <w:t xml:space="preserve"> pJobTitle </w:t>
            </w:r>
            <w:r w:rsidRPr="006309FE">
              <w:rPr>
                <w:rFonts w:cs="Courier New"/>
                <w:color w:val="7F0055"/>
                <w:szCs w:val="20"/>
              </w:rPr>
              <w:t>as</w:t>
            </w:r>
            <w:r w:rsidRPr="006309FE">
              <w:rPr>
                <w:rFonts w:cs="Courier New"/>
                <w:color w:val="000000"/>
                <w:szCs w:val="20"/>
              </w:rPr>
              <w:t xml:space="preserve"> </w:t>
            </w:r>
            <w:r w:rsidRPr="00646DF6">
              <w:rPr>
                <w:rFonts w:cs="Courier New"/>
                <w:color w:val="FF0000"/>
                <w:szCs w:val="20"/>
              </w:rPr>
              <w:t>character</w:t>
            </w:r>
            <w:r w:rsidRPr="0088112C">
              <w:rPr>
                <w:rFonts w:cs="Courier New"/>
                <w:szCs w:val="20"/>
              </w:rPr>
              <w:t>):</w:t>
            </w:r>
          </w:p>
          <w:p w14:paraId="3C0075F3" w14:textId="77777777" w:rsidR="00014A8C" w:rsidRDefault="00014A8C" w:rsidP="00014A8C">
            <w:pPr>
              <w:pStyle w:val="BlockCode"/>
              <w:ind w:left="0" w:right="86"/>
              <w:rPr>
                <w:rFonts w:cs="Courier New"/>
                <w:color w:val="FF0000"/>
                <w:szCs w:val="20"/>
              </w:rPr>
            </w:pPr>
            <w:r w:rsidRPr="00E50387">
              <w:rPr>
                <w:rFonts w:cs="Courier New"/>
                <w:color w:val="7F0055"/>
                <w:szCs w:val="20"/>
              </w:rPr>
              <w:t>return</w:t>
            </w:r>
            <w:r w:rsidRPr="00E50387">
              <w:rPr>
                <w:rFonts w:cs="Courier New"/>
                <w:szCs w:val="20"/>
              </w:rPr>
              <w:t>.</w:t>
            </w:r>
          </w:p>
          <w:p w14:paraId="78B9BD78" w14:textId="77777777" w:rsidR="00014A8C" w:rsidRDefault="00014A8C" w:rsidP="00014A8C">
            <w:pPr>
              <w:pStyle w:val="BlockCode"/>
              <w:ind w:left="0" w:right="86"/>
            </w:pPr>
            <w:r>
              <w:rPr>
                <w:rFonts w:cs="Courier New"/>
                <w:color w:val="7F0055"/>
                <w:szCs w:val="20"/>
              </w:rPr>
              <w:t>e</w:t>
            </w:r>
            <w:r w:rsidRPr="00E50387">
              <w:rPr>
                <w:rFonts w:cs="Courier New"/>
                <w:color w:val="7F0055"/>
                <w:szCs w:val="20"/>
              </w:rPr>
              <w:t>nd</w:t>
            </w:r>
            <w:r>
              <w:rPr>
                <w:rFonts w:cs="Courier New"/>
                <w:color w:val="FF0000"/>
                <w:szCs w:val="20"/>
              </w:rPr>
              <w:t xml:space="preserve"> </w:t>
            </w:r>
            <w:r w:rsidRPr="00E50387">
              <w:rPr>
                <w:rFonts w:cs="Courier New"/>
                <w:color w:val="7F0055"/>
                <w:szCs w:val="20"/>
              </w:rPr>
              <w:t>method</w:t>
            </w:r>
            <w:r w:rsidRPr="00E50387">
              <w:rPr>
                <w:rFonts w:cs="Courier New"/>
                <w:szCs w:val="20"/>
              </w:rPr>
              <w:t>.</w:t>
            </w:r>
          </w:p>
        </w:tc>
      </w:tr>
      <w:tr w:rsidR="00014A8C" w14:paraId="73CFC034" w14:textId="77777777" w:rsidTr="00014A8C">
        <w:tc>
          <w:tcPr>
            <w:tcW w:w="940" w:type="dxa"/>
          </w:tcPr>
          <w:p w14:paraId="7D8B4694" w14:textId="77777777" w:rsidR="00014A8C" w:rsidRDefault="00014A8C" w:rsidP="00C95A30">
            <w:pPr>
              <w:pStyle w:val="table-text"/>
              <w:numPr>
                <w:ilvl w:val="0"/>
                <w:numId w:val="28"/>
              </w:numPr>
            </w:pPr>
          </w:p>
        </w:tc>
        <w:tc>
          <w:tcPr>
            <w:tcW w:w="6500" w:type="dxa"/>
          </w:tcPr>
          <w:p w14:paraId="631F9081" w14:textId="77777777" w:rsidR="00014A8C" w:rsidRDefault="00014A8C" w:rsidP="00014A8C">
            <w:pPr>
              <w:pStyle w:val="table-text"/>
            </w:pPr>
            <w:r>
              <w:t xml:space="preserve">Define the </w:t>
            </w:r>
            <w:r w:rsidRPr="00646DF6">
              <w:rPr>
                <w:i/>
              </w:rPr>
              <w:t>public</w:t>
            </w:r>
            <w:r>
              <w:t xml:space="preserve"> method </w:t>
            </w:r>
            <w:proofErr w:type="gramStart"/>
            <w:r w:rsidRPr="00646DF6">
              <w:rPr>
                <w:i/>
              </w:rPr>
              <w:t>Get</w:t>
            </w:r>
            <w:r>
              <w:rPr>
                <w:i/>
              </w:rPr>
              <w:t>Employee</w:t>
            </w:r>
            <w:r>
              <w:t>(</w:t>
            </w:r>
            <w:proofErr w:type="gramEnd"/>
            <w:r>
              <w:t xml:space="preserve">) that returns an </w:t>
            </w:r>
            <w:r>
              <w:rPr>
                <w:i/>
              </w:rPr>
              <w:t>instance of Emp</w:t>
            </w:r>
            <w:r>
              <w:t xml:space="preserve"> and takes the first and last name parameters.</w:t>
            </w:r>
          </w:p>
          <w:p w14:paraId="4CF77EB4" w14:textId="77777777" w:rsidR="00014A8C" w:rsidRPr="00E820E1" w:rsidRDefault="00014A8C" w:rsidP="00C95A30">
            <w:pPr>
              <w:pStyle w:val="Tablesub-step"/>
              <w:numPr>
                <w:ilvl w:val="0"/>
                <w:numId w:val="122"/>
              </w:numPr>
            </w:pPr>
            <w:r w:rsidRPr="00E820E1">
              <w:t xml:space="preserve">Place the cursor </w:t>
            </w:r>
            <w:r>
              <w:t>anywhere in the source file</w:t>
            </w:r>
            <w:r w:rsidRPr="00E820E1">
              <w:t>.</w:t>
            </w:r>
          </w:p>
          <w:p w14:paraId="4DC49110" w14:textId="77777777" w:rsidR="00014A8C" w:rsidRDefault="00014A8C" w:rsidP="00C95A30">
            <w:pPr>
              <w:pStyle w:val="Tablesub-step"/>
              <w:numPr>
                <w:ilvl w:val="0"/>
                <w:numId w:val="15"/>
              </w:numPr>
            </w:pPr>
            <w:r>
              <w:t xml:space="preserve">Right-click and then select </w:t>
            </w:r>
            <w:r w:rsidRPr="007B78A9">
              <w:rPr>
                <w:b/>
              </w:rPr>
              <w:t>Source</w:t>
            </w:r>
            <w:r>
              <w:t xml:space="preserve"> &gt; </w:t>
            </w:r>
            <w:r w:rsidRPr="007B78A9">
              <w:rPr>
                <w:b/>
              </w:rPr>
              <w:t>Add Method</w:t>
            </w:r>
            <w:r>
              <w:t>.</w:t>
            </w:r>
          </w:p>
          <w:p w14:paraId="08FDEC35" w14:textId="77777777" w:rsidR="00014A8C" w:rsidRDefault="00014A8C" w:rsidP="00C95A30">
            <w:pPr>
              <w:pStyle w:val="Tablesub-step"/>
              <w:numPr>
                <w:ilvl w:val="0"/>
                <w:numId w:val="15"/>
              </w:numPr>
            </w:pPr>
            <w:r>
              <w:t xml:space="preserve">Enter </w:t>
            </w:r>
            <w:r>
              <w:rPr>
                <w:b/>
              </w:rPr>
              <w:t>GetEmployee</w:t>
            </w:r>
            <w:r>
              <w:t xml:space="preserve"> for the method name.</w:t>
            </w:r>
          </w:p>
          <w:p w14:paraId="105B551E" w14:textId="77777777" w:rsidR="00014A8C" w:rsidRDefault="00014A8C" w:rsidP="00C95A30">
            <w:pPr>
              <w:pStyle w:val="Tablesub-step"/>
              <w:numPr>
                <w:ilvl w:val="0"/>
                <w:numId w:val="15"/>
              </w:numPr>
            </w:pPr>
            <w:r>
              <w:t>Select Browse and select the Enterprise.HR.Emp class.</w:t>
            </w:r>
          </w:p>
          <w:p w14:paraId="1ADD2BA7" w14:textId="7495C409" w:rsidR="00014A8C" w:rsidRDefault="00014A8C" w:rsidP="00C95A30">
            <w:pPr>
              <w:pStyle w:val="Tablesub-step"/>
              <w:numPr>
                <w:ilvl w:val="0"/>
                <w:numId w:val="15"/>
              </w:numPr>
            </w:pPr>
            <w:r>
              <w:t xml:space="preserve">Select </w:t>
            </w:r>
            <w:r>
              <w:rPr>
                <w:b/>
              </w:rPr>
              <w:t>Last method</w:t>
            </w:r>
            <w:r>
              <w:t xml:space="preserve"> for the insertion position.</w:t>
            </w:r>
          </w:p>
          <w:p w14:paraId="308E9318" w14:textId="77777777" w:rsidR="00784C2B" w:rsidRDefault="00784C2B" w:rsidP="00784C2B">
            <w:pPr>
              <w:pStyle w:val="Tablesub-step"/>
              <w:numPr>
                <w:ilvl w:val="0"/>
                <w:numId w:val="0"/>
              </w:numPr>
              <w:ind w:left="360"/>
            </w:pPr>
          </w:p>
          <w:p w14:paraId="31E071A5" w14:textId="6726AE55" w:rsidR="00014A8C" w:rsidRDefault="00014A8C" w:rsidP="00014A8C">
            <w:pPr>
              <w:pStyle w:val="Tablesub-step"/>
              <w:numPr>
                <w:ilvl w:val="0"/>
                <w:numId w:val="0"/>
              </w:numPr>
            </w:pPr>
            <w:r>
              <w:rPr>
                <w:noProof/>
              </w:rPr>
              <w:drawing>
                <wp:inline distT="0" distB="0" distL="0" distR="0" wp14:anchorId="15C689C0" wp14:editId="7C9F359B">
                  <wp:extent cx="3657600" cy="3378835"/>
                  <wp:effectExtent l="19050" t="19050" r="19050" b="120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rcRect/>
                          <a:stretch>
                            <a:fillRect/>
                          </a:stretch>
                        </pic:blipFill>
                        <pic:spPr>
                          <a:xfrm>
                            <a:off x="0" y="0"/>
                            <a:ext cx="3657600" cy="337883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51FACF57" w14:textId="77777777" w:rsidR="00784C2B" w:rsidRDefault="00784C2B" w:rsidP="00014A8C">
            <w:pPr>
              <w:pStyle w:val="Tablesub-step"/>
              <w:numPr>
                <w:ilvl w:val="0"/>
                <w:numId w:val="0"/>
              </w:numPr>
            </w:pPr>
          </w:p>
          <w:p w14:paraId="0A74A7D4" w14:textId="77777777" w:rsidR="00014A8C" w:rsidRDefault="00014A8C" w:rsidP="00C95A30">
            <w:pPr>
              <w:pStyle w:val="Tablesub-step"/>
              <w:numPr>
                <w:ilvl w:val="0"/>
                <w:numId w:val="15"/>
              </w:numPr>
            </w:pPr>
            <w:r>
              <w:t xml:space="preserve">Click </w:t>
            </w:r>
            <w:r w:rsidRPr="00BD0812">
              <w:rPr>
                <w:b/>
              </w:rPr>
              <w:t>Generate</w:t>
            </w:r>
            <w:r>
              <w:t>.</w:t>
            </w:r>
          </w:p>
          <w:p w14:paraId="38571E2C" w14:textId="77777777" w:rsidR="00014A8C" w:rsidRDefault="00014A8C" w:rsidP="00784C2B">
            <w:pPr>
              <w:pStyle w:val="Tablesub-step"/>
              <w:numPr>
                <w:ilvl w:val="0"/>
                <w:numId w:val="0"/>
              </w:numPr>
              <w:ind w:left="360"/>
            </w:pPr>
            <w:r>
              <w:t>You can enter information in the comment that precedes the method, or you can delete it.</w:t>
            </w:r>
          </w:p>
          <w:p w14:paraId="012D53A2" w14:textId="77777777" w:rsidR="00014A8C" w:rsidRDefault="00014A8C" w:rsidP="00C95A30">
            <w:pPr>
              <w:pStyle w:val="Tablesub-step"/>
              <w:numPr>
                <w:ilvl w:val="0"/>
                <w:numId w:val="15"/>
              </w:numPr>
            </w:pPr>
            <w:r>
              <w:t xml:space="preserve">Add code for the input parameters. </w:t>
            </w:r>
          </w:p>
          <w:p w14:paraId="3508662F" w14:textId="77777777" w:rsidR="00784C2B" w:rsidRDefault="00784C2B" w:rsidP="00014A8C">
            <w:pPr>
              <w:pStyle w:val="Tablesub-step"/>
              <w:numPr>
                <w:ilvl w:val="0"/>
                <w:numId w:val="0"/>
              </w:numPr>
            </w:pPr>
          </w:p>
          <w:p w14:paraId="42EE1291" w14:textId="77DF826D" w:rsidR="00014A8C" w:rsidRDefault="00014A8C" w:rsidP="00014A8C">
            <w:pPr>
              <w:pStyle w:val="Tablesub-step"/>
              <w:numPr>
                <w:ilvl w:val="0"/>
                <w:numId w:val="0"/>
              </w:numPr>
            </w:pPr>
            <w:r>
              <w:t xml:space="preserve">The code should appear as follows. You can change </w:t>
            </w:r>
            <w:proofErr w:type="gramStart"/>
            <w:r>
              <w:t>Enterprise.Hr.Emp</w:t>
            </w:r>
            <w:proofErr w:type="gramEnd"/>
            <w:r>
              <w:t xml:space="preserve"> to simply Emp since you defined the using statement earlier.</w:t>
            </w:r>
          </w:p>
          <w:p w14:paraId="549B8A41" w14:textId="77777777" w:rsidR="00784C2B" w:rsidRDefault="00784C2B" w:rsidP="00014A8C">
            <w:pPr>
              <w:pStyle w:val="Tablesub-step"/>
              <w:numPr>
                <w:ilvl w:val="0"/>
                <w:numId w:val="0"/>
              </w:numPr>
            </w:pPr>
          </w:p>
          <w:p w14:paraId="424B1EAA" w14:textId="77777777" w:rsidR="00014A8C" w:rsidRDefault="00014A8C" w:rsidP="00014A8C">
            <w:pPr>
              <w:pStyle w:val="BlockCode"/>
              <w:ind w:left="0" w:right="86"/>
              <w:rPr>
                <w:rFonts w:cs="Courier New"/>
                <w:color w:val="000000"/>
                <w:szCs w:val="20"/>
              </w:rPr>
            </w:pPr>
            <w:r w:rsidRPr="003E4A60">
              <w:rPr>
                <w:rFonts w:cs="Courier New"/>
                <w:color w:val="7F0055"/>
                <w:szCs w:val="20"/>
              </w:rPr>
              <w:t>method</w:t>
            </w:r>
            <w:r w:rsidRPr="003E4A60">
              <w:rPr>
                <w:rFonts w:cs="Courier New"/>
                <w:color w:val="000000"/>
                <w:szCs w:val="20"/>
              </w:rPr>
              <w:t xml:space="preserve"> </w:t>
            </w:r>
            <w:r w:rsidRPr="003E4A60">
              <w:rPr>
                <w:rFonts w:cs="Courier New"/>
                <w:color w:val="7F0055"/>
                <w:szCs w:val="20"/>
              </w:rPr>
              <w:t>public</w:t>
            </w:r>
            <w:r w:rsidRPr="003E4A60">
              <w:rPr>
                <w:rFonts w:cs="Courier New"/>
                <w:color w:val="000000"/>
                <w:szCs w:val="20"/>
              </w:rPr>
              <w:t xml:space="preserve"> </w:t>
            </w:r>
            <w:r w:rsidRPr="00ED63AD">
              <w:rPr>
                <w:rFonts w:cs="Courier New"/>
                <w:szCs w:val="20"/>
              </w:rPr>
              <w:t>Emp</w:t>
            </w:r>
            <w:r w:rsidRPr="003E4A60">
              <w:rPr>
                <w:rFonts w:cs="Courier New"/>
                <w:color w:val="000000"/>
                <w:szCs w:val="20"/>
              </w:rPr>
              <w:t xml:space="preserve"> GetEmployee</w:t>
            </w:r>
          </w:p>
          <w:p w14:paraId="56E44AD4" w14:textId="77777777" w:rsidR="00014A8C" w:rsidRDefault="00014A8C" w:rsidP="00014A8C">
            <w:pPr>
              <w:pStyle w:val="BlockCode"/>
              <w:ind w:left="0" w:right="86"/>
              <w:rPr>
                <w:rFonts w:cs="Courier New"/>
                <w:color w:val="000000"/>
                <w:szCs w:val="20"/>
              </w:rPr>
            </w:pPr>
            <w:r w:rsidRPr="003E4A60">
              <w:rPr>
                <w:rFonts w:cs="Courier New"/>
                <w:color w:val="000000"/>
                <w:szCs w:val="20"/>
              </w:rPr>
              <w:t>(</w:t>
            </w:r>
            <w:r w:rsidRPr="00D15B20">
              <w:rPr>
                <w:rFonts w:cs="Courier New"/>
                <w:color w:val="7F0055"/>
                <w:szCs w:val="20"/>
              </w:rPr>
              <w:t>input</w:t>
            </w:r>
            <w:r>
              <w:rPr>
                <w:rFonts w:cs="Courier New"/>
                <w:color w:val="000000"/>
                <w:szCs w:val="20"/>
              </w:rPr>
              <w:t xml:space="preserve"> pFirstName as </w:t>
            </w:r>
            <w:r w:rsidRPr="00D15B20">
              <w:rPr>
                <w:rFonts w:cs="Courier New"/>
                <w:color w:val="FF0000"/>
                <w:szCs w:val="20"/>
              </w:rPr>
              <w:t>character</w:t>
            </w:r>
            <w:r>
              <w:rPr>
                <w:rFonts w:cs="Courier New"/>
                <w:color w:val="000000"/>
                <w:szCs w:val="20"/>
              </w:rPr>
              <w:t>,</w:t>
            </w:r>
          </w:p>
          <w:p w14:paraId="0F179683" w14:textId="77777777" w:rsidR="00014A8C" w:rsidRDefault="00014A8C" w:rsidP="00014A8C">
            <w:pPr>
              <w:pStyle w:val="BlockCode"/>
              <w:ind w:left="0" w:right="86"/>
              <w:rPr>
                <w:rFonts w:cs="Courier New"/>
                <w:color w:val="000000"/>
                <w:szCs w:val="20"/>
              </w:rPr>
            </w:pPr>
            <w:r>
              <w:rPr>
                <w:rFonts w:cs="Courier New"/>
                <w:color w:val="7F0055"/>
                <w:szCs w:val="20"/>
              </w:rPr>
              <w:t>i</w:t>
            </w:r>
            <w:r w:rsidRPr="00D15B20">
              <w:rPr>
                <w:rFonts w:cs="Courier New"/>
                <w:color w:val="7F0055"/>
                <w:szCs w:val="20"/>
              </w:rPr>
              <w:t>nput</w:t>
            </w:r>
            <w:r>
              <w:rPr>
                <w:rFonts w:cs="Courier New"/>
                <w:color w:val="000000"/>
                <w:szCs w:val="20"/>
              </w:rPr>
              <w:t xml:space="preserve"> pLastName as </w:t>
            </w:r>
            <w:r w:rsidRPr="00D15B20">
              <w:rPr>
                <w:rFonts w:cs="Courier New"/>
                <w:color w:val="FF0000"/>
                <w:szCs w:val="20"/>
              </w:rPr>
              <w:t>character</w:t>
            </w:r>
            <w:r w:rsidRPr="003E4A60">
              <w:rPr>
                <w:rFonts w:cs="Courier New"/>
                <w:color w:val="000000"/>
                <w:szCs w:val="20"/>
              </w:rPr>
              <w:t>):</w:t>
            </w:r>
          </w:p>
          <w:p w14:paraId="16F5DDDC" w14:textId="77777777" w:rsidR="00014A8C" w:rsidRDefault="00014A8C" w:rsidP="00014A8C">
            <w:pPr>
              <w:pStyle w:val="BlockCode"/>
              <w:ind w:left="0" w:right="86"/>
              <w:rPr>
                <w:rFonts w:cs="Courier New"/>
                <w:color w:val="000000"/>
                <w:szCs w:val="20"/>
              </w:rPr>
            </w:pPr>
            <w:r w:rsidRPr="009112DA">
              <w:rPr>
                <w:rFonts w:cs="Courier New"/>
                <w:color w:val="7F0055"/>
                <w:szCs w:val="20"/>
              </w:rPr>
              <w:t>define variable result as</w:t>
            </w:r>
            <w:r>
              <w:rPr>
                <w:rFonts w:cs="Courier New"/>
                <w:color w:val="000000"/>
                <w:szCs w:val="20"/>
              </w:rPr>
              <w:t xml:space="preserve"> Emp</w:t>
            </w:r>
          </w:p>
          <w:p w14:paraId="714CF239" w14:textId="77777777" w:rsidR="00014A8C" w:rsidRDefault="00014A8C" w:rsidP="00014A8C">
            <w:pPr>
              <w:pStyle w:val="BlockCode"/>
              <w:ind w:left="0" w:right="86"/>
              <w:rPr>
                <w:rFonts w:cs="Courier New"/>
                <w:color w:val="000000"/>
                <w:szCs w:val="20"/>
              </w:rPr>
            </w:pPr>
            <w:r w:rsidRPr="009112DA">
              <w:rPr>
                <w:rFonts w:cs="Courier New"/>
                <w:color w:val="7F0055"/>
                <w:szCs w:val="20"/>
              </w:rPr>
              <w:t>return</w:t>
            </w:r>
            <w:r>
              <w:rPr>
                <w:rFonts w:cs="Courier New"/>
                <w:color w:val="000000"/>
                <w:szCs w:val="20"/>
              </w:rPr>
              <w:t>.</w:t>
            </w:r>
          </w:p>
          <w:p w14:paraId="2FF5627A" w14:textId="77777777" w:rsidR="00014A8C" w:rsidRPr="00AE0498" w:rsidRDefault="00014A8C" w:rsidP="00014A8C">
            <w:pPr>
              <w:pStyle w:val="BlockCode"/>
              <w:ind w:left="0" w:right="86"/>
              <w:rPr>
                <w:rFonts w:cs="Courier New"/>
                <w:color w:val="000000"/>
                <w:szCs w:val="20"/>
              </w:rPr>
            </w:pPr>
            <w:r>
              <w:rPr>
                <w:rFonts w:cs="Courier New"/>
                <w:color w:val="7F0055"/>
                <w:szCs w:val="20"/>
              </w:rPr>
              <w:t>e</w:t>
            </w:r>
            <w:r w:rsidRPr="009112DA">
              <w:rPr>
                <w:rFonts w:cs="Courier New"/>
                <w:color w:val="7F0055"/>
                <w:szCs w:val="20"/>
              </w:rPr>
              <w:t>nd method</w:t>
            </w:r>
            <w:r>
              <w:rPr>
                <w:rFonts w:cs="Courier New"/>
                <w:color w:val="000000"/>
                <w:szCs w:val="20"/>
              </w:rPr>
              <w:t xml:space="preserve">. </w:t>
            </w:r>
          </w:p>
        </w:tc>
      </w:tr>
      <w:tr w:rsidR="00014A8C" w14:paraId="6F406AF1" w14:textId="77777777" w:rsidTr="00014A8C">
        <w:tc>
          <w:tcPr>
            <w:tcW w:w="940" w:type="dxa"/>
          </w:tcPr>
          <w:p w14:paraId="040D7B96" w14:textId="77777777" w:rsidR="00014A8C" w:rsidRDefault="00014A8C" w:rsidP="00C95A30">
            <w:pPr>
              <w:pStyle w:val="table-text"/>
              <w:numPr>
                <w:ilvl w:val="0"/>
                <w:numId w:val="28"/>
              </w:numPr>
            </w:pPr>
          </w:p>
        </w:tc>
        <w:tc>
          <w:tcPr>
            <w:tcW w:w="6500" w:type="dxa"/>
          </w:tcPr>
          <w:p w14:paraId="144AE42A" w14:textId="77777777" w:rsidR="00014A8C" w:rsidRDefault="00014A8C" w:rsidP="00014A8C">
            <w:pPr>
              <w:pStyle w:val="table-text"/>
            </w:pPr>
            <w:r>
              <w:t xml:space="preserve">Define the </w:t>
            </w:r>
            <w:r w:rsidRPr="005344AB">
              <w:rPr>
                <w:i/>
              </w:rPr>
              <w:t>public</w:t>
            </w:r>
            <w:r>
              <w:t xml:space="preserve"> method </w:t>
            </w:r>
            <w:proofErr w:type="gramStart"/>
            <w:r w:rsidRPr="005344AB">
              <w:rPr>
                <w:i/>
              </w:rPr>
              <w:t>GetEmployee</w:t>
            </w:r>
            <w:r>
              <w:rPr>
                <w:i/>
              </w:rPr>
              <w:t>s</w:t>
            </w:r>
            <w:r>
              <w:t>(</w:t>
            </w:r>
            <w:proofErr w:type="gramEnd"/>
            <w:r>
              <w:t xml:space="preserve">) that returns void, but has a ttEmployee table as an output parameter. </w:t>
            </w:r>
          </w:p>
          <w:p w14:paraId="181FDB5A" w14:textId="77777777" w:rsidR="00014A8C" w:rsidRDefault="00014A8C" w:rsidP="00014A8C">
            <w:pPr>
              <w:pStyle w:val="table-text"/>
            </w:pPr>
            <w:r w:rsidRPr="007919E8">
              <w:rPr>
                <w:b/>
              </w:rPr>
              <w:t>Hint</w:t>
            </w:r>
            <w:r>
              <w:t>: The output table ttEmployee will be the parameter for this method. Having this as an output parameter, the entire ttEmployee temp-table is returned to the caller of this method.</w:t>
            </w:r>
          </w:p>
          <w:p w14:paraId="192ED919" w14:textId="77777777" w:rsidR="00014A8C" w:rsidRDefault="00014A8C" w:rsidP="00C95A30">
            <w:pPr>
              <w:pStyle w:val="Tablesub-step"/>
              <w:numPr>
                <w:ilvl w:val="0"/>
                <w:numId w:val="123"/>
              </w:numPr>
            </w:pPr>
            <w:r>
              <w:t>Place the cursor anywhere in the source file.</w:t>
            </w:r>
          </w:p>
          <w:p w14:paraId="354B5FE9" w14:textId="77777777" w:rsidR="00014A8C" w:rsidRDefault="00014A8C" w:rsidP="00014A8C">
            <w:pPr>
              <w:pStyle w:val="Tablesub-step"/>
              <w:numPr>
                <w:ilvl w:val="0"/>
                <w:numId w:val="8"/>
              </w:numPr>
            </w:pPr>
            <w:r>
              <w:t xml:space="preserve">Right-click and then select </w:t>
            </w:r>
            <w:r w:rsidRPr="00AE4968">
              <w:rPr>
                <w:b/>
              </w:rPr>
              <w:t>Source</w:t>
            </w:r>
            <w:r>
              <w:t xml:space="preserve"> &gt; </w:t>
            </w:r>
            <w:r w:rsidRPr="00AE4968">
              <w:rPr>
                <w:b/>
              </w:rPr>
              <w:t>Add Method</w:t>
            </w:r>
            <w:r>
              <w:t>.</w:t>
            </w:r>
          </w:p>
          <w:p w14:paraId="27AB4098" w14:textId="77777777" w:rsidR="00014A8C" w:rsidRDefault="00014A8C" w:rsidP="00C95A30">
            <w:pPr>
              <w:pStyle w:val="Tablesub-step"/>
              <w:numPr>
                <w:ilvl w:val="0"/>
                <w:numId w:val="15"/>
              </w:numPr>
            </w:pPr>
            <w:r>
              <w:t xml:space="preserve">Enter </w:t>
            </w:r>
            <w:r>
              <w:rPr>
                <w:b/>
              </w:rPr>
              <w:t>GetEmployees</w:t>
            </w:r>
            <w:r>
              <w:t xml:space="preserve"> for the method name.</w:t>
            </w:r>
          </w:p>
          <w:p w14:paraId="6FD9BD9D" w14:textId="77777777" w:rsidR="00014A8C" w:rsidRDefault="00014A8C" w:rsidP="00C95A30">
            <w:pPr>
              <w:pStyle w:val="Tablesub-step"/>
              <w:numPr>
                <w:ilvl w:val="0"/>
                <w:numId w:val="15"/>
              </w:numPr>
            </w:pPr>
            <w:r>
              <w:lastRenderedPageBreak/>
              <w:t xml:space="preserve">Select the return type </w:t>
            </w:r>
            <w:r>
              <w:rPr>
                <w:b/>
              </w:rPr>
              <w:t>Void</w:t>
            </w:r>
            <w:r>
              <w:t>.</w:t>
            </w:r>
          </w:p>
          <w:p w14:paraId="0F4C2B4C" w14:textId="6ED6634C" w:rsidR="00014A8C" w:rsidRDefault="00014A8C" w:rsidP="00C95A30">
            <w:pPr>
              <w:pStyle w:val="Tablesub-step"/>
              <w:numPr>
                <w:ilvl w:val="0"/>
                <w:numId w:val="15"/>
              </w:numPr>
            </w:pPr>
            <w:r>
              <w:t xml:space="preserve">Select </w:t>
            </w:r>
            <w:r>
              <w:rPr>
                <w:b/>
              </w:rPr>
              <w:t>Last method</w:t>
            </w:r>
            <w:r>
              <w:t xml:space="preserve"> for the insertion position.</w:t>
            </w:r>
          </w:p>
          <w:p w14:paraId="31AC3A72" w14:textId="77777777" w:rsidR="00784C2B" w:rsidRDefault="00784C2B" w:rsidP="00784C2B">
            <w:pPr>
              <w:pStyle w:val="Tablesub-step"/>
              <w:numPr>
                <w:ilvl w:val="0"/>
                <w:numId w:val="0"/>
              </w:numPr>
              <w:ind w:left="360"/>
            </w:pPr>
          </w:p>
          <w:p w14:paraId="7825AE70" w14:textId="77777777" w:rsidR="00014A8C" w:rsidRDefault="00014A8C" w:rsidP="00014A8C">
            <w:pPr>
              <w:pStyle w:val="Tablesub-step"/>
              <w:numPr>
                <w:ilvl w:val="0"/>
                <w:numId w:val="0"/>
              </w:numPr>
            </w:pPr>
            <w:r>
              <w:rPr>
                <w:noProof/>
              </w:rPr>
              <w:drawing>
                <wp:inline distT="0" distB="0" distL="0" distR="0" wp14:anchorId="02D8779E" wp14:editId="4571A910">
                  <wp:extent cx="3657600" cy="3362325"/>
                  <wp:effectExtent l="19050" t="19050" r="19050" b="285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rcRect/>
                          <a:stretch>
                            <a:fillRect/>
                          </a:stretch>
                        </pic:blipFill>
                        <pic:spPr>
                          <a:xfrm>
                            <a:off x="0" y="0"/>
                            <a:ext cx="3657600" cy="336232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6BBFFEC6" w14:textId="77777777" w:rsidR="00784C2B" w:rsidRDefault="00784C2B" w:rsidP="00784C2B">
            <w:pPr>
              <w:pStyle w:val="Tablesub-step"/>
              <w:numPr>
                <w:ilvl w:val="0"/>
                <w:numId w:val="0"/>
              </w:numPr>
              <w:ind w:left="360"/>
            </w:pPr>
          </w:p>
          <w:p w14:paraId="58A208DB" w14:textId="0D114CE7" w:rsidR="00014A8C" w:rsidRDefault="00014A8C" w:rsidP="00C95A30">
            <w:pPr>
              <w:pStyle w:val="Tablesub-step"/>
              <w:numPr>
                <w:ilvl w:val="0"/>
                <w:numId w:val="15"/>
              </w:numPr>
            </w:pPr>
            <w:r>
              <w:t xml:space="preserve">Click </w:t>
            </w:r>
            <w:r w:rsidRPr="00BD0812">
              <w:rPr>
                <w:b/>
              </w:rPr>
              <w:t>Generate</w:t>
            </w:r>
            <w:r>
              <w:t>.</w:t>
            </w:r>
          </w:p>
          <w:p w14:paraId="5B3A914C" w14:textId="77777777" w:rsidR="00014A8C" w:rsidRDefault="00014A8C" w:rsidP="00C95A30">
            <w:pPr>
              <w:pStyle w:val="Tablesub-step"/>
              <w:numPr>
                <w:ilvl w:val="0"/>
                <w:numId w:val="15"/>
              </w:numPr>
            </w:pPr>
            <w:r>
              <w:t>Add the parameter information, which is output table ttEmployee.</w:t>
            </w:r>
          </w:p>
          <w:p w14:paraId="70E50558" w14:textId="77777777" w:rsidR="00014A8C" w:rsidRDefault="00014A8C" w:rsidP="00784C2B">
            <w:pPr>
              <w:pStyle w:val="table-text"/>
              <w:ind w:left="360"/>
            </w:pPr>
            <w:r>
              <w:t>You can enter information in the comment that precedes the method, or you can delete it.</w:t>
            </w:r>
          </w:p>
          <w:p w14:paraId="1D0B0106" w14:textId="6FD2E3E3" w:rsidR="00014A8C" w:rsidRDefault="00014A8C" w:rsidP="00014A8C">
            <w:pPr>
              <w:pStyle w:val="Tablesub-step"/>
              <w:numPr>
                <w:ilvl w:val="0"/>
                <w:numId w:val="0"/>
              </w:numPr>
            </w:pPr>
            <w:r>
              <w:t>The code should be as follows:</w:t>
            </w:r>
          </w:p>
          <w:p w14:paraId="087D6365" w14:textId="77777777" w:rsidR="00784C2B" w:rsidRDefault="00784C2B" w:rsidP="00014A8C">
            <w:pPr>
              <w:pStyle w:val="Tablesub-step"/>
              <w:numPr>
                <w:ilvl w:val="0"/>
                <w:numId w:val="0"/>
              </w:numPr>
            </w:pPr>
          </w:p>
          <w:p w14:paraId="4A3306FD" w14:textId="77777777" w:rsidR="00014A8C" w:rsidRPr="003E4A60" w:rsidRDefault="00014A8C" w:rsidP="00014A8C">
            <w:pPr>
              <w:pStyle w:val="BlockCode"/>
              <w:ind w:left="0" w:right="86"/>
              <w:rPr>
                <w:rFonts w:cs="Courier New"/>
                <w:szCs w:val="20"/>
              </w:rPr>
            </w:pPr>
            <w:r w:rsidRPr="003E4A60">
              <w:rPr>
                <w:rFonts w:cs="Courier New"/>
                <w:color w:val="7F0055"/>
                <w:szCs w:val="20"/>
              </w:rPr>
              <w:t>method</w:t>
            </w:r>
            <w:r w:rsidRPr="003E4A60">
              <w:rPr>
                <w:rFonts w:cs="Courier New"/>
                <w:color w:val="000000"/>
                <w:szCs w:val="20"/>
              </w:rPr>
              <w:t xml:space="preserve"> </w:t>
            </w:r>
            <w:r w:rsidRPr="003E4A60">
              <w:rPr>
                <w:rFonts w:cs="Courier New"/>
                <w:color w:val="7F0055"/>
                <w:szCs w:val="20"/>
              </w:rPr>
              <w:t>public</w:t>
            </w:r>
            <w:r w:rsidRPr="003E4A60">
              <w:rPr>
                <w:rFonts w:cs="Courier New"/>
                <w:color w:val="000000"/>
                <w:szCs w:val="20"/>
              </w:rPr>
              <w:t xml:space="preserve"> </w:t>
            </w:r>
            <w:r>
              <w:rPr>
                <w:rFonts w:cs="Courier New"/>
                <w:color w:val="FF0000"/>
                <w:szCs w:val="20"/>
              </w:rPr>
              <w:t>void</w:t>
            </w:r>
            <w:r w:rsidRPr="003E4A60">
              <w:rPr>
                <w:rFonts w:cs="Courier New"/>
                <w:color w:val="000000"/>
                <w:szCs w:val="20"/>
              </w:rPr>
              <w:t xml:space="preserve"> </w:t>
            </w:r>
            <w:r>
              <w:rPr>
                <w:rFonts w:cs="Courier New"/>
                <w:color w:val="000000"/>
                <w:szCs w:val="20"/>
              </w:rPr>
              <w:t>GetEmployees</w:t>
            </w:r>
            <w:r w:rsidRPr="003E4A60">
              <w:rPr>
                <w:rFonts w:cs="Courier New"/>
                <w:color w:val="000000"/>
                <w:szCs w:val="20"/>
              </w:rPr>
              <w:t>(</w:t>
            </w:r>
            <w:r w:rsidRPr="0020138E">
              <w:rPr>
                <w:rFonts w:cs="Courier New"/>
                <w:color w:val="7F0055"/>
                <w:szCs w:val="20"/>
              </w:rPr>
              <w:t xml:space="preserve">output table </w:t>
            </w:r>
            <w:r>
              <w:rPr>
                <w:rFonts w:cs="Courier New"/>
                <w:color w:val="000000"/>
                <w:szCs w:val="20"/>
              </w:rPr>
              <w:t>ttEmployee</w:t>
            </w:r>
            <w:r w:rsidRPr="003E4A60">
              <w:rPr>
                <w:rFonts w:cs="Courier New"/>
                <w:color w:val="000000"/>
                <w:szCs w:val="20"/>
              </w:rPr>
              <w:t>):</w:t>
            </w:r>
          </w:p>
          <w:p w14:paraId="22A00083" w14:textId="77777777" w:rsidR="00014A8C" w:rsidRDefault="00014A8C" w:rsidP="00014A8C">
            <w:pPr>
              <w:pStyle w:val="BlockCode"/>
              <w:ind w:left="0" w:right="86"/>
            </w:pPr>
            <w:r>
              <w:rPr>
                <w:rFonts w:cs="Courier New"/>
                <w:szCs w:val="20"/>
              </w:rPr>
              <w:t xml:space="preserve">   </w:t>
            </w:r>
            <w:r w:rsidRPr="003E4A60">
              <w:rPr>
                <w:rFonts w:cs="Courier New"/>
                <w:color w:val="7F0055"/>
                <w:szCs w:val="20"/>
              </w:rPr>
              <w:t>end</w:t>
            </w:r>
            <w:r w:rsidRPr="003E4A60">
              <w:rPr>
                <w:rFonts w:cs="Courier New"/>
                <w:color w:val="000000"/>
                <w:szCs w:val="20"/>
              </w:rPr>
              <w:t xml:space="preserve"> </w:t>
            </w:r>
            <w:r w:rsidRPr="003E4A60">
              <w:rPr>
                <w:rFonts w:cs="Courier New"/>
                <w:color w:val="7F0055"/>
                <w:szCs w:val="20"/>
              </w:rPr>
              <w:t>method</w:t>
            </w:r>
            <w:r w:rsidRPr="003E4A60">
              <w:rPr>
                <w:rFonts w:cs="Courier New"/>
                <w:color w:val="000000"/>
                <w:szCs w:val="20"/>
              </w:rPr>
              <w:t>.</w:t>
            </w:r>
          </w:p>
        </w:tc>
      </w:tr>
      <w:tr w:rsidR="00014A8C" w14:paraId="70F867E1" w14:textId="77777777" w:rsidTr="00014A8C">
        <w:tc>
          <w:tcPr>
            <w:tcW w:w="940" w:type="dxa"/>
          </w:tcPr>
          <w:p w14:paraId="15539916" w14:textId="77777777" w:rsidR="00014A8C" w:rsidRDefault="00014A8C" w:rsidP="00C95A30">
            <w:pPr>
              <w:pStyle w:val="table-text"/>
              <w:numPr>
                <w:ilvl w:val="0"/>
                <w:numId w:val="28"/>
              </w:numPr>
            </w:pPr>
          </w:p>
        </w:tc>
        <w:tc>
          <w:tcPr>
            <w:tcW w:w="6500" w:type="dxa"/>
          </w:tcPr>
          <w:p w14:paraId="4324AC72" w14:textId="77777777" w:rsidR="00014A8C" w:rsidRDefault="00014A8C" w:rsidP="00014A8C">
            <w:pPr>
              <w:pStyle w:val="table-text"/>
            </w:pPr>
            <w:r>
              <w:t>Save your file. Ensure that it compiles without errors.</w:t>
            </w:r>
          </w:p>
        </w:tc>
      </w:tr>
    </w:tbl>
    <w:p w14:paraId="04B6141C" w14:textId="77777777" w:rsidR="00014A8C" w:rsidRPr="0027310E" w:rsidRDefault="00014A8C" w:rsidP="00014A8C">
      <w:pPr>
        <w:pStyle w:val="BlockLine"/>
      </w:pPr>
    </w:p>
    <w:p w14:paraId="582E22E7" w14:textId="77777777" w:rsidR="00014A8C" w:rsidRDefault="00014A8C" w:rsidP="00014A8C"/>
    <w:p w14:paraId="7CFDE29D" w14:textId="77777777" w:rsidR="00014A8C" w:rsidRPr="00574742" w:rsidRDefault="00014A8C" w:rsidP="00014A8C">
      <w:pPr>
        <w:pStyle w:val="BlockText"/>
        <w:ind w:left="0"/>
      </w:pPr>
    </w:p>
    <w:p w14:paraId="32EB940D" w14:textId="77777777" w:rsidR="00014A8C" w:rsidRPr="00574742" w:rsidRDefault="00014A8C" w:rsidP="00014A8C">
      <w:pPr>
        <w:pStyle w:val="Heading5"/>
      </w:pPr>
    </w:p>
    <w:p w14:paraId="129B89AC" w14:textId="77777777" w:rsidR="00014A8C" w:rsidRDefault="00014A8C" w:rsidP="00014A8C">
      <w:pPr>
        <w:pStyle w:val="Heading3"/>
      </w:pPr>
      <w:bookmarkStart w:id="32" w:name="_Toc432509228"/>
      <w:bookmarkStart w:id="33" w:name="_Toc433390026"/>
      <w:r>
        <w:lastRenderedPageBreak/>
        <w:t>Try It 2.1: Defining classes, Wrap-up</w:t>
      </w:r>
      <w:bookmarkEnd w:id="32"/>
      <w:bookmarkEnd w:id="33"/>
    </w:p>
    <w:p w14:paraId="73FD41E1" w14:textId="77777777" w:rsidR="00014A8C" w:rsidRDefault="00014A8C" w:rsidP="00014A8C">
      <w:pPr>
        <w:pStyle w:val="TopLine"/>
      </w:pPr>
    </w:p>
    <w:p w14:paraId="55D54FFF" w14:textId="77777777" w:rsidR="00014A8C" w:rsidRDefault="00014A8C" w:rsidP="00014A8C">
      <w:pPr>
        <w:pStyle w:val="Heading5"/>
        <w:rPr>
          <w:vanish w:val="0"/>
        </w:rPr>
      </w:pPr>
      <w:r>
        <w:rPr>
          <w:vanish w:val="0"/>
        </w:rPr>
        <w:t>Exercise summary</w:t>
      </w:r>
    </w:p>
    <w:p w14:paraId="736ABBD5" w14:textId="77777777" w:rsidR="00014A8C" w:rsidRDefault="00014A8C" w:rsidP="00014A8C">
      <w:pPr>
        <w:pStyle w:val="BlockText"/>
      </w:pPr>
      <w:r>
        <w:t xml:space="preserve">In this Try It, you defined data members, constructors, and methods for the </w:t>
      </w:r>
      <w:r w:rsidRPr="00C36A99">
        <w:rPr>
          <w:i/>
        </w:rPr>
        <w:t>Emp</w:t>
      </w:r>
      <w:r>
        <w:t xml:space="preserve"> and </w:t>
      </w:r>
      <w:r w:rsidRPr="00C36A99">
        <w:rPr>
          <w:i/>
        </w:rPr>
        <w:t>Dept</w:t>
      </w:r>
      <w:r>
        <w:t xml:space="preserve"> classes.</w:t>
      </w:r>
    </w:p>
    <w:p w14:paraId="60B4BE2F" w14:textId="1085DA39" w:rsidR="00014A8C" w:rsidRDefault="00014A8C" w:rsidP="00014A8C">
      <w:pPr>
        <w:pStyle w:val="BlockLine"/>
      </w:pPr>
    </w:p>
    <w:p w14:paraId="7C17883D" w14:textId="77777777" w:rsidR="00784C2B" w:rsidRDefault="00784C2B">
      <w:r>
        <w:br w:type="page"/>
      </w:r>
    </w:p>
    <w:p w14:paraId="7A1189A8" w14:textId="47D61CB1" w:rsidR="00784C2B" w:rsidRDefault="00784C2B">
      <w:pPr>
        <w:rPr>
          <w:rFonts w:ascii="Arial" w:hAnsi="Arial"/>
          <w:b/>
          <w:sz w:val="22"/>
          <w:szCs w:val="20"/>
        </w:rPr>
      </w:pPr>
      <w:r>
        <w:rPr>
          <w:vanish/>
        </w:rPr>
        <w:lastRenderedPageBreak/>
        <w:br w:type="page"/>
      </w:r>
    </w:p>
    <w:p w14:paraId="56473119" w14:textId="22153EA4" w:rsidR="00E70E3D" w:rsidRDefault="00784C2B" w:rsidP="00784C2B">
      <w:pPr>
        <w:pStyle w:val="Heading5"/>
        <w:jc w:val="center"/>
        <w:rPr>
          <w:b w:val="0"/>
          <w:sz w:val="40"/>
        </w:rPr>
      </w:pPr>
      <w:r w:rsidRPr="00784C2B">
        <w:rPr>
          <w:i/>
          <w:vanish w:val="0"/>
        </w:rPr>
        <w:t>Notes</w:t>
      </w:r>
    </w:p>
    <w:p w14:paraId="50C4EB65" w14:textId="77777777" w:rsidR="00E70E3D" w:rsidRDefault="00E70E3D" w:rsidP="00E70E3D">
      <w:pPr>
        <w:pStyle w:val="Heading2"/>
      </w:pPr>
      <w:bookmarkStart w:id="34" w:name="_Toc529071709"/>
      <w:bookmarkStart w:id="35" w:name="_Toc511027450"/>
      <w:bookmarkStart w:id="36" w:name="_Toc509222646"/>
      <w:bookmarkStart w:id="37" w:name="_Toc69796722"/>
      <w:bookmarkStart w:id="38" w:name="_Toc70146173"/>
      <w:bookmarkStart w:id="39" w:name="_Toc70389301"/>
      <w:bookmarkStart w:id="40" w:name="_Toc70748490"/>
      <w:bookmarkStart w:id="41" w:name="_Toc70826791"/>
      <w:bookmarkStart w:id="42" w:name="_Toc70899074"/>
      <w:bookmarkStart w:id="43" w:name="_Toc224016225"/>
      <w:bookmarkStart w:id="44" w:name="_Toc344275229"/>
      <w:bookmarkStart w:id="45" w:name="_Toc347725608"/>
      <w:bookmarkStart w:id="46" w:name="_Toc432509196"/>
      <w:bookmarkStart w:id="47" w:name="_Toc434845751"/>
      <w:r>
        <w:lastRenderedPageBreak/>
        <w:t>Try It 2.2</w:t>
      </w:r>
      <w:r w:rsidRPr="00BC4730">
        <w:t xml:space="preserve">: </w:t>
      </w:r>
      <w:bookmarkEnd w:id="34"/>
      <w:bookmarkEnd w:id="35"/>
      <w:bookmarkEnd w:id="36"/>
      <w:bookmarkEnd w:id="37"/>
      <w:bookmarkEnd w:id="38"/>
      <w:bookmarkEnd w:id="39"/>
      <w:bookmarkEnd w:id="40"/>
      <w:bookmarkEnd w:id="41"/>
      <w:bookmarkEnd w:id="42"/>
      <w:bookmarkEnd w:id="43"/>
      <w:bookmarkEnd w:id="44"/>
      <w:bookmarkEnd w:id="45"/>
      <w:r>
        <w:t>Working with Classes</w:t>
      </w:r>
      <w:bookmarkEnd w:id="46"/>
      <w:bookmarkEnd w:id="47"/>
    </w:p>
    <w:p w14:paraId="2D8773BC" w14:textId="77777777" w:rsidR="00E70E3D" w:rsidRPr="00F45C25" w:rsidRDefault="00E70E3D" w:rsidP="00E70E3D">
      <w:pPr>
        <w:pStyle w:val="TopLine"/>
      </w:pPr>
    </w:p>
    <w:p w14:paraId="406FB84E" w14:textId="77777777" w:rsidR="00E70E3D" w:rsidRPr="000541A2" w:rsidRDefault="00E70E3D" w:rsidP="00E70E3D">
      <w:pPr>
        <w:pStyle w:val="Heading5"/>
      </w:pPr>
      <w:r w:rsidRPr="000541A2">
        <w:t>Correct answer</w:t>
      </w:r>
    </w:p>
    <w:p w14:paraId="18FE6D58" w14:textId="77777777" w:rsidR="00E70E3D" w:rsidRPr="000541A2" w:rsidRDefault="00E70E3D" w:rsidP="00E70E3D">
      <w:pPr>
        <w:pStyle w:val="BlockText"/>
        <w:rPr>
          <w:vanish/>
        </w:rPr>
      </w:pPr>
      <w:r w:rsidRPr="000541A2">
        <w:rPr>
          <w:vanish/>
        </w:rPr>
        <w:t>C</w:t>
      </w:r>
    </w:p>
    <w:p w14:paraId="73B576BF" w14:textId="77777777" w:rsidR="00E70E3D" w:rsidRPr="000541A2" w:rsidRDefault="00E70E3D" w:rsidP="00E70E3D">
      <w:pPr>
        <w:pStyle w:val="Blocklinehidden"/>
      </w:pPr>
      <w:r w:rsidRPr="000541A2">
        <w:t>Block line</w:t>
      </w:r>
    </w:p>
    <w:p w14:paraId="13997CEB" w14:textId="77777777" w:rsidR="00E70E3D" w:rsidRPr="000541A2" w:rsidRDefault="00E70E3D" w:rsidP="00E70E3D">
      <w:pPr>
        <w:pStyle w:val="Heading5"/>
      </w:pPr>
      <w:r w:rsidRPr="000541A2">
        <w:t>Feedback</w:t>
      </w:r>
    </w:p>
    <w:p w14:paraId="0259FCD8" w14:textId="77777777" w:rsidR="00E70E3D" w:rsidRPr="000541A2" w:rsidRDefault="00E70E3D" w:rsidP="00E70E3D">
      <w:pPr>
        <w:pStyle w:val="BlockText"/>
        <w:rPr>
          <w:vanish/>
        </w:rPr>
      </w:pPr>
      <w:r w:rsidRPr="000541A2">
        <w:rPr>
          <w:vanish/>
        </w:rPr>
        <w:t>Correct: That is correct. &lt;Optionally, reinforce and elaborate the correct answer.&gt;</w:t>
      </w:r>
    </w:p>
    <w:p w14:paraId="5145AA28" w14:textId="77777777" w:rsidR="00E70E3D" w:rsidRPr="000541A2" w:rsidRDefault="00E70E3D" w:rsidP="00E70E3D">
      <w:pPr>
        <w:pStyle w:val="BlockText"/>
        <w:rPr>
          <w:vanish/>
        </w:rPr>
      </w:pPr>
      <w:r w:rsidRPr="000541A2">
        <w:rPr>
          <w:vanish/>
        </w:rPr>
        <w:t>Incorrect: That is incorrect. The correct answer is C. &lt;Optionally, reinforce and elaborate the correct answer.&gt;</w:t>
      </w:r>
    </w:p>
    <w:p w14:paraId="789DA981" w14:textId="77777777" w:rsidR="00E70E3D" w:rsidRDefault="00E70E3D" w:rsidP="00E70E3D">
      <w:pPr>
        <w:pStyle w:val="Blocklinehidden"/>
      </w:pPr>
      <w:r w:rsidRPr="000541A2">
        <w:t>Block line</w:t>
      </w:r>
    </w:p>
    <w:p w14:paraId="537CBD10" w14:textId="77777777" w:rsidR="00E70E3D" w:rsidRDefault="00E70E3D" w:rsidP="00E70E3D">
      <w:pPr>
        <w:pStyle w:val="Heading5"/>
      </w:pPr>
    </w:p>
    <w:p w14:paraId="736DEABF" w14:textId="77777777" w:rsidR="00E70E3D" w:rsidRPr="00BC4730" w:rsidRDefault="00E70E3D" w:rsidP="00E70E3D">
      <w:pPr>
        <w:pStyle w:val="Heading5"/>
      </w:pPr>
      <w:r w:rsidRPr="00BC4730">
        <w:t xml:space="preserve">Page name: </w:t>
      </w:r>
      <w:r>
        <w:t>l3t4</w:t>
      </w:r>
      <w:r w:rsidRPr="00BC4730">
        <w:t>p0</w:t>
      </w:r>
      <w:r>
        <w:t>50</w:t>
      </w:r>
    </w:p>
    <w:p w14:paraId="5AD39CB8" w14:textId="77777777" w:rsidR="00E70E3D" w:rsidRPr="00BC4730" w:rsidRDefault="00E70E3D" w:rsidP="00E70E3D">
      <w:pPr>
        <w:pStyle w:val="BlockText"/>
        <w:rPr>
          <w:vanish/>
        </w:rPr>
      </w:pPr>
      <w:r w:rsidRPr="00BC4730">
        <w:rPr>
          <w:vanish/>
        </w:rPr>
        <w:t xml:space="preserve">Next: </w:t>
      </w:r>
      <w:r>
        <w:rPr>
          <w:vanish/>
        </w:rPr>
        <w:t>l3t5</w:t>
      </w:r>
      <w:r w:rsidRPr="00BC4730">
        <w:rPr>
          <w:vanish/>
        </w:rPr>
        <w:t>p000</w:t>
      </w:r>
    </w:p>
    <w:p w14:paraId="03301816" w14:textId="77777777" w:rsidR="00E70E3D" w:rsidRPr="00BC4730" w:rsidRDefault="00E70E3D" w:rsidP="00E70E3D">
      <w:pPr>
        <w:pStyle w:val="Blocklinehidden"/>
      </w:pPr>
      <w:r w:rsidRPr="00BC4730">
        <w:t>Block line</w:t>
      </w:r>
    </w:p>
    <w:p w14:paraId="6718C447" w14:textId="77777777" w:rsidR="00E70E3D" w:rsidRPr="00BC4730" w:rsidRDefault="00E70E3D" w:rsidP="00E70E3D">
      <w:pPr>
        <w:pStyle w:val="Heading5"/>
      </w:pPr>
      <w:r w:rsidRPr="00BC4730">
        <w:t>Page type</w:t>
      </w:r>
    </w:p>
    <w:p w14:paraId="3C2ED227" w14:textId="77777777" w:rsidR="00E70E3D" w:rsidRPr="00BC4730" w:rsidRDefault="00E70E3D" w:rsidP="00E70E3D">
      <w:pPr>
        <w:pStyle w:val="BlockText"/>
        <w:rPr>
          <w:vanish/>
        </w:rPr>
      </w:pPr>
      <w:r w:rsidRPr="00BC4730">
        <w:rPr>
          <w:vanish/>
        </w:rPr>
        <w:t>Try it structure</w:t>
      </w:r>
    </w:p>
    <w:p w14:paraId="6B410466" w14:textId="77777777" w:rsidR="00E70E3D" w:rsidRPr="00BC4730" w:rsidRDefault="00E70E3D" w:rsidP="00E70E3D">
      <w:pPr>
        <w:pStyle w:val="Blocklinehidden"/>
      </w:pPr>
      <w:r w:rsidRPr="00BC4730">
        <w:t>Block line</w:t>
      </w:r>
    </w:p>
    <w:p w14:paraId="38529BEA" w14:textId="77777777" w:rsidR="00E70E3D" w:rsidRDefault="00E70E3D" w:rsidP="00E70E3D">
      <w:pPr>
        <w:pStyle w:val="Heading5"/>
      </w:pPr>
      <w:r w:rsidRPr="000541A2">
        <w:t>Graphics/Slide</w:t>
      </w:r>
    </w:p>
    <w:p w14:paraId="54343859" w14:textId="77777777" w:rsidR="00E70E3D" w:rsidRPr="00BC4730" w:rsidRDefault="00E70E3D" w:rsidP="00E70E3D">
      <w:pPr>
        <w:pStyle w:val="Heading5"/>
        <w:rPr>
          <w:vanish w:val="0"/>
        </w:rPr>
      </w:pPr>
      <w:r w:rsidRPr="00BC4730">
        <w:rPr>
          <w:vanish w:val="0"/>
        </w:rPr>
        <w:t>Overview</w:t>
      </w:r>
    </w:p>
    <w:p w14:paraId="72628E16" w14:textId="77777777" w:rsidR="00E70E3D" w:rsidRPr="00BC4730" w:rsidRDefault="00E70E3D" w:rsidP="00E70E3D">
      <w:pPr>
        <w:pStyle w:val="BlockText"/>
      </w:pPr>
      <w:r w:rsidRPr="00BC4730">
        <w:t>Now that you have learned some basics</w:t>
      </w:r>
      <w:r>
        <w:t xml:space="preserve"> about</w:t>
      </w:r>
      <w:r w:rsidRPr="00BC4730">
        <w:t xml:space="preserve"> </w:t>
      </w:r>
      <w:r>
        <w:t xml:space="preserve">developing code for the constructors, methods, and destructor for a class, you will implement the </w:t>
      </w:r>
      <w:r>
        <w:rPr>
          <w:i/>
        </w:rPr>
        <w:t>Emp</w:t>
      </w:r>
      <w:r>
        <w:t xml:space="preserve"> and </w:t>
      </w:r>
      <w:r>
        <w:rPr>
          <w:i/>
        </w:rPr>
        <w:t>Dept</w:t>
      </w:r>
      <w:r>
        <w:t xml:space="preserve"> classes.</w:t>
      </w:r>
    </w:p>
    <w:p w14:paraId="49F1E770" w14:textId="77777777" w:rsidR="00E70E3D" w:rsidRPr="00BC4730" w:rsidRDefault="00E70E3D" w:rsidP="00E70E3D">
      <w:pPr>
        <w:pStyle w:val="BlockText"/>
      </w:pPr>
    </w:p>
    <w:p w14:paraId="6048A0DB" w14:textId="77777777" w:rsidR="00E70E3D" w:rsidRDefault="00E70E3D" w:rsidP="00E70E3D">
      <w:pPr>
        <w:pStyle w:val="BlockText"/>
      </w:pPr>
      <w:r>
        <w:t xml:space="preserve">This exercise has 2 parts. </w:t>
      </w:r>
      <w:r w:rsidRPr="003E2C32">
        <w:t xml:space="preserve">The exercise steps take approximately 1 hour to complete. You perform this exercise in your live version of </w:t>
      </w:r>
      <w:r>
        <w:t xml:space="preserve">Progress </w:t>
      </w:r>
      <w:r w:rsidRPr="003E2C32">
        <w:t>OpenEdge</w:t>
      </w:r>
      <w:r>
        <w:t>.</w:t>
      </w:r>
    </w:p>
    <w:p w14:paraId="5D4FE459" w14:textId="77777777" w:rsidR="00E70E3D" w:rsidRDefault="00E70E3D" w:rsidP="00E70E3D">
      <w:pPr>
        <w:pStyle w:val="BlockLine"/>
      </w:pPr>
    </w:p>
    <w:p w14:paraId="5CF80EA9" w14:textId="77777777" w:rsidR="00E70E3D" w:rsidRPr="00BC4730" w:rsidRDefault="00E70E3D" w:rsidP="00E70E3D">
      <w:pPr>
        <w:pStyle w:val="Heading5"/>
        <w:rPr>
          <w:vanish w:val="0"/>
        </w:rPr>
      </w:pPr>
      <w:r w:rsidRPr="00BC4730">
        <w:rPr>
          <w:vanish w:val="0"/>
        </w:rPr>
        <w:t>Before you begin</w:t>
      </w:r>
    </w:p>
    <w:p w14:paraId="33574B8D" w14:textId="77777777" w:rsidR="00E70E3D" w:rsidRPr="00BC4730" w:rsidRDefault="00E70E3D" w:rsidP="00E70E3D">
      <w:pPr>
        <w:pStyle w:val="BlockText"/>
      </w:pPr>
      <w:r w:rsidRPr="00BC4730">
        <w:t xml:space="preserve">Before you begin, you must complete the steps for Try It </w:t>
      </w:r>
      <w:r>
        <w:t>2.1</w:t>
      </w:r>
      <w:r w:rsidRPr="00BC4730">
        <w:t>.</w:t>
      </w:r>
    </w:p>
    <w:p w14:paraId="36FA381D" w14:textId="77777777" w:rsidR="00E70E3D" w:rsidRPr="00BC4730" w:rsidRDefault="00E70E3D" w:rsidP="00E70E3D">
      <w:pPr>
        <w:pStyle w:val="BlockText"/>
      </w:pPr>
    </w:p>
    <w:p w14:paraId="38478CD9" w14:textId="77777777" w:rsidR="00E70E3D" w:rsidRPr="00574742" w:rsidRDefault="00E70E3D" w:rsidP="00E70E3D">
      <w:pPr>
        <w:pStyle w:val="BlockText"/>
      </w:pPr>
      <w:r w:rsidRPr="00574742">
        <w:t>Location of files:</w:t>
      </w:r>
    </w:p>
    <w:p w14:paraId="2BF33248" w14:textId="77777777" w:rsidR="00E70E3D" w:rsidRDefault="00E70E3D" w:rsidP="00E70E3D">
      <w:pPr>
        <w:pStyle w:val="BlockText"/>
      </w:pPr>
      <w:r w:rsidRPr="00BC4730">
        <w:t xml:space="preserve">Exercise files: </w:t>
      </w:r>
      <w:r>
        <w:rPr>
          <w:b/>
        </w:rPr>
        <w:t>/progress_education/openedge/IntroOOP/Exercise/Lesson02</w:t>
      </w:r>
    </w:p>
    <w:p w14:paraId="2BDCB8A4" w14:textId="77777777" w:rsidR="00E70E3D" w:rsidRDefault="00E70E3D" w:rsidP="00E70E3D">
      <w:pPr>
        <w:pStyle w:val="BlockText"/>
      </w:pPr>
      <w:r w:rsidRPr="00BC4730">
        <w:t xml:space="preserve">Solution files: </w:t>
      </w:r>
      <w:r>
        <w:rPr>
          <w:b/>
        </w:rPr>
        <w:t>/</w:t>
      </w:r>
      <w:r w:rsidRPr="009C3E11">
        <w:rPr>
          <w:b/>
        </w:rPr>
        <w:t>progress_education</w:t>
      </w:r>
      <w:r>
        <w:rPr>
          <w:b/>
        </w:rPr>
        <w:t>/</w:t>
      </w:r>
      <w:r w:rsidRPr="009C3E11">
        <w:rPr>
          <w:b/>
        </w:rPr>
        <w:t>openedge</w:t>
      </w:r>
      <w:r>
        <w:rPr>
          <w:b/>
        </w:rPr>
        <w:t>/IntroOOP/</w:t>
      </w:r>
      <w:r w:rsidRPr="009C3E11">
        <w:rPr>
          <w:b/>
        </w:rPr>
        <w:t>Solutions</w:t>
      </w:r>
      <w:r>
        <w:rPr>
          <w:b/>
        </w:rPr>
        <w:t>/</w:t>
      </w:r>
      <w:r w:rsidRPr="009C3E11">
        <w:rPr>
          <w:b/>
        </w:rPr>
        <w:t>Lesson0</w:t>
      </w:r>
      <w:r>
        <w:rPr>
          <w:b/>
        </w:rPr>
        <w:t>2</w:t>
      </w:r>
    </w:p>
    <w:p w14:paraId="4DA4462A" w14:textId="77777777" w:rsidR="00E70E3D" w:rsidRDefault="00E70E3D" w:rsidP="00E70E3D">
      <w:pPr>
        <w:pStyle w:val="BlockText"/>
      </w:pPr>
    </w:p>
    <w:p w14:paraId="3224AA40" w14:textId="77777777" w:rsidR="00E70E3D" w:rsidRDefault="00E70E3D" w:rsidP="00E70E3D">
      <w:pPr>
        <w:pStyle w:val="BlockText"/>
      </w:pPr>
      <w:r>
        <w:t>If at any time during this course, you need to restore your projects to match where you should have been prior to beginning a Try It, you can do the following:</w:t>
      </w:r>
    </w:p>
    <w:p w14:paraId="43A42FCB" w14:textId="77777777" w:rsidR="00E70E3D" w:rsidRDefault="00E70E3D" w:rsidP="00E70E3D">
      <w:pPr>
        <w:pStyle w:val="BlockText"/>
      </w:pPr>
    </w:p>
    <w:p w14:paraId="0CCA50B9" w14:textId="77777777" w:rsidR="00E70E3D" w:rsidRDefault="00E70E3D" w:rsidP="00C95A30">
      <w:pPr>
        <w:pStyle w:val="NumberList"/>
        <w:numPr>
          <w:ilvl w:val="0"/>
          <w:numId w:val="124"/>
        </w:numPr>
      </w:pPr>
      <w:r>
        <w:t>Delete all projects in the workspace.</w:t>
      </w:r>
    </w:p>
    <w:p w14:paraId="488771BE" w14:textId="77777777" w:rsidR="00E70E3D" w:rsidRDefault="00E70E3D" w:rsidP="00E70E3D">
      <w:pPr>
        <w:pStyle w:val="NumberList"/>
      </w:pPr>
      <w:r>
        <w:t>Import all projects in the archive (</w:t>
      </w:r>
      <w:r w:rsidRPr="009911A0">
        <w:rPr>
          <w:b/>
        </w:rPr>
        <w:t>.zip</w:t>
      </w:r>
      <w:r>
        <w:t>) file for the previous Try It.</w:t>
      </w:r>
    </w:p>
    <w:p w14:paraId="0F236A22" w14:textId="77777777" w:rsidR="00E70E3D" w:rsidRDefault="00E70E3D" w:rsidP="00E70E3D">
      <w:pPr>
        <w:pStyle w:val="NumberList"/>
      </w:pPr>
      <w:r>
        <w:t>Ensure that Build Automatically is set for the workspace.</w:t>
      </w:r>
    </w:p>
    <w:p w14:paraId="5CAB413D" w14:textId="77777777" w:rsidR="00E70E3D" w:rsidRPr="00BC4730" w:rsidRDefault="00E70E3D" w:rsidP="00E70E3D">
      <w:pPr>
        <w:pStyle w:val="BlockLine"/>
      </w:pPr>
    </w:p>
    <w:p w14:paraId="30F2A56A" w14:textId="77777777" w:rsidR="00E70E3D" w:rsidRPr="00F8414C" w:rsidRDefault="00E70E3D" w:rsidP="00E70E3D">
      <w:pPr>
        <w:pStyle w:val="BlockText"/>
      </w:pPr>
    </w:p>
    <w:p w14:paraId="67C0AEB2" w14:textId="77777777" w:rsidR="00E70E3D" w:rsidRDefault="00E70E3D" w:rsidP="00E70E3D">
      <w:pPr>
        <w:pStyle w:val="Heading3"/>
      </w:pPr>
      <w:bookmarkStart w:id="48" w:name="_Toc224016271"/>
      <w:bookmarkStart w:id="49" w:name="_Toc344275322"/>
      <w:bookmarkStart w:id="50" w:name="_Toc347725701"/>
      <w:bookmarkStart w:id="51" w:name="_Toc432509267"/>
      <w:bookmarkStart w:id="52" w:name="_Toc434845813"/>
      <w:r>
        <w:lastRenderedPageBreak/>
        <w:t>Part 1—Implementing the methods for the Emp class</w:t>
      </w:r>
    </w:p>
    <w:p w14:paraId="65FABEAD" w14:textId="77777777" w:rsidR="00E70E3D" w:rsidRPr="003C5C85" w:rsidRDefault="00E70E3D" w:rsidP="00E70E3D">
      <w:pPr>
        <w:pStyle w:val="TopLine"/>
      </w:pPr>
    </w:p>
    <w:p w14:paraId="5F71CEC8" w14:textId="77777777" w:rsidR="00E70E3D" w:rsidRDefault="00E70E3D" w:rsidP="00E70E3D">
      <w:pPr>
        <w:pStyle w:val="BlockText"/>
      </w:pPr>
      <w:r>
        <w:t>In this part of the Try It, you add code to methods of the class that you have already defined.</w:t>
      </w:r>
    </w:p>
    <w:p w14:paraId="2F996CCF" w14:textId="77777777" w:rsidR="00784C2B" w:rsidRDefault="00784C2B" w:rsidP="00E70E3D">
      <w:pPr>
        <w:pStyle w:val="BlockText"/>
      </w:pPr>
    </w:p>
    <w:p w14:paraId="2C16C9FD" w14:textId="26088314" w:rsidR="00E70E3D" w:rsidRDefault="00E70E3D" w:rsidP="00E70E3D">
      <w:pPr>
        <w:pStyle w:val="BlockText"/>
      </w:pPr>
      <w:r w:rsidRPr="008D6B5E">
        <w:t>If you need help, view the Solution</w:t>
      </w:r>
      <w:r>
        <w:t>.</w:t>
      </w:r>
    </w:p>
    <w:p w14:paraId="014FC801" w14:textId="77777777" w:rsidR="00E70E3D" w:rsidRDefault="00E70E3D" w:rsidP="00E70E3D">
      <w:pPr>
        <w:pStyle w:val="BlockText"/>
      </w:pPr>
    </w:p>
    <w:tbl>
      <w:tblPr>
        <w:tblStyle w:val="TableGrid"/>
        <w:tblW w:w="7560" w:type="dxa"/>
        <w:tblInd w:w="1915" w:type="dxa"/>
        <w:tblLook w:val="05E0" w:firstRow="1" w:lastRow="1" w:firstColumn="1" w:lastColumn="1" w:noHBand="0" w:noVBand="1"/>
      </w:tblPr>
      <w:tblGrid>
        <w:gridCol w:w="1253"/>
        <w:gridCol w:w="6307"/>
      </w:tblGrid>
      <w:tr w:rsidR="00E70E3D" w14:paraId="06D710F1" w14:textId="77777777" w:rsidTr="007A1E65">
        <w:trPr>
          <w:cnfStyle w:val="100000000000" w:firstRow="1" w:lastRow="0" w:firstColumn="0" w:lastColumn="0" w:oddVBand="0" w:evenVBand="0" w:oddHBand="0" w:evenHBand="0" w:firstRowFirstColumn="0" w:firstRowLastColumn="0" w:lastRowFirstColumn="0" w:lastRowLastColumn="0"/>
        </w:trPr>
        <w:tc>
          <w:tcPr>
            <w:tcW w:w="1253" w:type="dxa"/>
          </w:tcPr>
          <w:p w14:paraId="6CB880B6" w14:textId="77777777" w:rsidR="00E70E3D" w:rsidRDefault="00E70E3D" w:rsidP="007A1E65">
            <w:pPr>
              <w:pStyle w:val="TableHeading"/>
            </w:pPr>
            <w:r>
              <w:t>Step</w:t>
            </w:r>
          </w:p>
        </w:tc>
        <w:tc>
          <w:tcPr>
            <w:tcW w:w="6307" w:type="dxa"/>
          </w:tcPr>
          <w:p w14:paraId="7D2EC8B7" w14:textId="77777777" w:rsidR="00E70E3D" w:rsidRDefault="00E70E3D" w:rsidP="007A1E65">
            <w:pPr>
              <w:pStyle w:val="TableHeading"/>
            </w:pPr>
            <w:r>
              <w:t>Task</w:t>
            </w:r>
          </w:p>
        </w:tc>
      </w:tr>
      <w:tr w:rsidR="00E70E3D" w14:paraId="4C80DA52" w14:textId="77777777" w:rsidTr="007A1E65">
        <w:tc>
          <w:tcPr>
            <w:tcW w:w="1253" w:type="dxa"/>
          </w:tcPr>
          <w:p w14:paraId="03B195CB" w14:textId="77777777" w:rsidR="00E70E3D" w:rsidRDefault="00E70E3D" w:rsidP="00C95A30">
            <w:pPr>
              <w:pStyle w:val="table-text"/>
              <w:numPr>
                <w:ilvl w:val="0"/>
                <w:numId w:val="34"/>
              </w:numPr>
            </w:pPr>
          </w:p>
        </w:tc>
        <w:tc>
          <w:tcPr>
            <w:tcW w:w="6307" w:type="dxa"/>
          </w:tcPr>
          <w:p w14:paraId="4ECC2E9D" w14:textId="77777777" w:rsidR="00E70E3D" w:rsidRDefault="00E70E3D" w:rsidP="007A1E65">
            <w:pPr>
              <w:pStyle w:val="table-text"/>
            </w:pPr>
            <w:r>
              <w:t xml:space="preserve">Implement the code for the </w:t>
            </w:r>
            <w:proofErr w:type="gramStart"/>
            <w:r w:rsidRPr="009C3E11">
              <w:rPr>
                <w:i/>
              </w:rPr>
              <w:t>Initialize</w:t>
            </w:r>
            <w:r>
              <w:t>(</w:t>
            </w:r>
            <w:proofErr w:type="gramEnd"/>
            <w:r>
              <w:t xml:space="preserve">) method. Assign the value of the </w:t>
            </w:r>
            <w:r w:rsidRPr="009C3E11">
              <w:rPr>
                <w:i/>
              </w:rPr>
              <w:t>input</w:t>
            </w:r>
            <w:r>
              <w:t xml:space="preserve"> parameter to each of the data members. </w:t>
            </w:r>
          </w:p>
          <w:p w14:paraId="0A251AC6" w14:textId="77777777" w:rsidR="00E70E3D" w:rsidRDefault="00E70E3D" w:rsidP="007A1E65">
            <w:pPr>
              <w:pStyle w:val="table-text"/>
            </w:pPr>
            <w:r w:rsidRPr="00FB0DDC">
              <w:rPr>
                <w:b/>
              </w:rPr>
              <w:t>Hint</w:t>
            </w:r>
            <w:r>
              <w:t xml:space="preserve">: Use </w:t>
            </w:r>
            <w:r w:rsidRPr="009C3E11">
              <w:rPr>
                <w:i/>
              </w:rPr>
              <w:t>Phone</w:t>
            </w:r>
            <w:r>
              <w:t xml:space="preserve">s[x] </w:t>
            </w:r>
            <w:r w:rsidRPr="009C3E11">
              <w:rPr>
                <w:i/>
              </w:rPr>
              <w:t>= pPhones</w:t>
            </w:r>
            <w:r>
              <w:t xml:space="preserve">[x] to initialize the three elements of the </w:t>
            </w:r>
            <w:r w:rsidRPr="009C3E11">
              <w:rPr>
                <w:i/>
              </w:rPr>
              <w:t>Phoners</w:t>
            </w:r>
            <w:r>
              <w:t xml:space="preserve"> array.</w:t>
            </w:r>
          </w:p>
        </w:tc>
      </w:tr>
      <w:tr w:rsidR="00E70E3D" w14:paraId="797BDAC2" w14:textId="77777777" w:rsidTr="007A1E65">
        <w:tc>
          <w:tcPr>
            <w:tcW w:w="1253" w:type="dxa"/>
          </w:tcPr>
          <w:p w14:paraId="06446511" w14:textId="77777777" w:rsidR="00E70E3D" w:rsidRDefault="00E70E3D" w:rsidP="00C95A30">
            <w:pPr>
              <w:pStyle w:val="table-text"/>
              <w:numPr>
                <w:ilvl w:val="0"/>
                <w:numId w:val="34"/>
              </w:numPr>
            </w:pPr>
          </w:p>
        </w:tc>
        <w:tc>
          <w:tcPr>
            <w:tcW w:w="6307" w:type="dxa"/>
          </w:tcPr>
          <w:p w14:paraId="08E5F886" w14:textId="77777777" w:rsidR="00E70E3D" w:rsidRPr="00F109B1" w:rsidRDefault="00E70E3D" w:rsidP="007A1E65">
            <w:pPr>
              <w:pStyle w:val="table-text"/>
            </w:pPr>
            <w:r w:rsidRPr="001C4E39">
              <w:t xml:space="preserve">Implement the </w:t>
            </w:r>
            <w:proofErr w:type="gramStart"/>
            <w:r w:rsidRPr="009C3E11">
              <w:rPr>
                <w:i/>
              </w:rPr>
              <w:t>SetVacationHours</w:t>
            </w:r>
            <w:r w:rsidRPr="001C4E39">
              <w:t>(</w:t>
            </w:r>
            <w:proofErr w:type="gramEnd"/>
            <w:r w:rsidRPr="001C4E39">
              <w:t xml:space="preserve">) method to set </w:t>
            </w:r>
            <w:r w:rsidRPr="009C3E11">
              <w:rPr>
                <w:i/>
              </w:rPr>
              <w:t>VacationHours</w:t>
            </w:r>
            <w:r w:rsidRPr="001C4E39">
              <w:t xml:space="preserve"> with the </w:t>
            </w:r>
            <w:r w:rsidRPr="009C3E11">
              <w:rPr>
                <w:i/>
              </w:rPr>
              <w:t>input</w:t>
            </w:r>
            <w:r w:rsidRPr="001C4E39">
              <w:t xml:space="preserve"> parameter.</w:t>
            </w:r>
            <w:r w:rsidRPr="001C4E39">
              <w:rPr>
                <w:rFonts w:cs="Courier New"/>
                <w:color w:val="000000"/>
              </w:rPr>
              <w:tab/>
            </w:r>
          </w:p>
        </w:tc>
      </w:tr>
      <w:tr w:rsidR="00E70E3D" w14:paraId="303F0D86" w14:textId="77777777" w:rsidTr="007A1E65">
        <w:tc>
          <w:tcPr>
            <w:tcW w:w="1253" w:type="dxa"/>
          </w:tcPr>
          <w:p w14:paraId="1F843984" w14:textId="77777777" w:rsidR="00E70E3D" w:rsidRDefault="00E70E3D" w:rsidP="00C95A30">
            <w:pPr>
              <w:pStyle w:val="table-text"/>
              <w:numPr>
                <w:ilvl w:val="0"/>
                <w:numId w:val="34"/>
              </w:numPr>
            </w:pPr>
          </w:p>
        </w:tc>
        <w:tc>
          <w:tcPr>
            <w:tcW w:w="6307" w:type="dxa"/>
          </w:tcPr>
          <w:p w14:paraId="2E9F4C4E" w14:textId="77777777" w:rsidR="00E70E3D" w:rsidRPr="00F109B1" w:rsidRDefault="00E70E3D" w:rsidP="007A1E65">
            <w:pPr>
              <w:pStyle w:val="table-text"/>
            </w:pPr>
            <w:r>
              <w:t xml:space="preserve">Implement the </w:t>
            </w:r>
            <w:proofErr w:type="gramStart"/>
            <w:r w:rsidRPr="009C3E11">
              <w:rPr>
                <w:i/>
              </w:rPr>
              <w:t>SetJobTitle</w:t>
            </w:r>
            <w:r>
              <w:t>(</w:t>
            </w:r>
            <w:proofErr w:type="gramEnd"/>
            <w:r>
              <w:t xml:space="preserve">) method to set </w:t>
            </w:r>
            <w:r w:rsidRPr="009C3E11">
              <w:rPr>
                <w:i/>
              </w:rPr>
              <w:t>JobTitle</w:t>
            </w:r>
            <w:r>
              <w:t xml:space="preserve"> with the </w:t>
            </w:r>
            <w:r w:rsidRPr="009C3E11">
              <w:rPr>
                <w:i/>
              </w:rPr>
              <w:t>input</w:t>
            </w:r>
            <w:r>
              <w:t xml:space="preserve"> parameter.</w:t>
            </w:r>
          </w:p>
        </w:tc>
      </w:tr>
      <w:tr w:rsidR="00E70E3D" w14:paraId="7BA9CC1C" w14:textId="77777777" w:rsidTr="007A1E65">
        <w:tc>
          <w:tcPr>
            <w:tcW w:w="1253" w:type="dxa"/>
          </w:tcPr>
          <w:p w14:paraId="7DF6A890" w14:textId="77777777" w:rsidR="00E70E3D" w:rsidRDefault="00E70E3D" w:rsidP="00C95A30">
            <w:pPr>
              <w:pStyle w:val="table-text"/>
              <w:numPr>
                <w:ilvl w:val="0"/>
                <w:numId w:val="34"/>
              </w:numPr>
            </w:pPr>
          </w:p>
        </w:tc>
        <w:tc>
          <w:tcPr>
            <w:tcW w:w="6307" w:type="dxa"/>
          </w:tcPr>
          <w:p w14:paraId="7AADA92D" w14:textId="77777777" w:rsidR="00E70E3D" w:rsidRDefault="00E70E3D" w:rsidP="007A1E65">
            <w:pPr>
              <w:pStyle w:val="table-text"/>
            </w:pPr>
            <w:r>
              <w:t xml:space="preserve">Implement the </w:t>
            </w:r>
            <w:proofErr w:type="gramStart"/>
            <w:r w:rsidRPr="009C3E11">
              <w:rPr>
                <w:i/>
              </w:rPr>
              <w:t>GetInfo</w:t>
            </w:r>
            <w:r>
              <w:t>(</w:t>
            </w:r>
            <w:proofErr w:type="gramEnd"/>
            <w:r>
              <w:t>) method as follows:</w:t>
            </w:r>
          </w:p>
          <w:p w14:paraId="73400FC4" w14:textId="77777777" w:rsidR="00E70E3D" w:rsidRDefault="00E70E3D" w:rsidP="007A1E65">
            <w:pPr>
              <w:pStyle w:val="TableBullet"/>
            </w:pPr>
            <w:r>
              <w:t xml:space="preserve">Set the value of </w:t>
            </w:r>
            <w:r>
              <w:rPr>
                <w:i/>
              </w:rPr>
              <w:t>result</w:t>
            </w:r>
            <w:r>
              <w:t xml:space="preserve"> to be a concatenation of the value returned from </w:t>
            </w:r>
            <w:proofErr w:type="gramStart"/>
            <w:r w:rsidRPr="009C3E11">
              <w:rPr>
                <w:i/>
              </w:rPr>
              <w:t>GetName</w:t>
            </w:r>
            <w:r>
              <w:t>(</w:t>
            </w:r>
            <w:proofErr w:type="gramEnd"/>
            <w:r>
              <w:t xml:space="preserve">), </w:t>
            </w:r>
            <w:r w:rsidRPr="009C3E11">
              <w:rPr>
                <w:i/>
              </w:rPr>
              <w:t>Address</w:t>
            </w:r>
            <w:r>
              <w:t xml:space="preserve">, </w:t>
            </w:r>
            <w:r w:rsidRPr="009C3E11">
              <w:rPr>
                <w:i/>
              </w:rPr>
              <w:t>PostalCode</w:t>
            </w:r>
            <w:r>
              <w:t xml:space="preserve">, </w:t>
            </w:r>
            <w:r w:rsidRPr="000D056B">
              <w:rPr>
                <w:i/>
              </w:rPr>
              <w:t>JobTitle</w:t>
            </w:r>
            <w:r>
              <w:t xml:space="preserve">, and the </w:t>
            </w:r>
            <w:r w:rsidRPr="009C3E11">
              <w:rPr>
                <w:i/>
              </w:rPr>
              <w:t>string</w:t>
            </w:r>
            <w:r>
              <w:t xml:space="preserve"> value for </w:t>
            </w:r>
            <w:r w:rsidRPr="009C3E11">
              <w:rPr>
                <w:i/>
              </w:rPr>
              <w:t>VacationHours</w:t>
            </w:r>
          </w:p>
        </w:tc>
      </w:tr>
      <w:tr w:rsidR="00E70E3D" w14:paraId="11D6905D" w14:textId="77777777" w:rsidTr="007A1E65">
        <w:tc>
          <w:tcPr>
            <w:tcW w:w="1253" w:type="dxa"/>
          </w:tcPr>
          <w:p w14:paraId="3C083C64" w14:textId="77777777" w:rsidR="00E70E3D" w:rsidRDefault="00E70E3D" w:rsidP="00C95A30">
            <w:pPr>
              <w:pStyle w:val="table-text"/>
              <w:numPr>
                <w:ilvl w:val="0"/>
                <w:numId w:val="34"/>
              </w:numPr>
            </w:pPr>
          </w:p>
        </w:tc>
        <w:tc>
          <w:tcPr>
            <w:tcW w:w="6307" w:type="dxa"/>
          </w:tcPr>
          <w:p w14:paraId="2301A9A9" w14:textId="77777777" w:rsidR="00E70E3D" w:rsidRDefault="00E70E3D" w:rsidP="007A1E65">
            <w:pPr>
              <w:pStyle w:val="table-text"/>
            </w:pPr>
            <w:r>
              <w:t xml:space="preserve">Implement the </w:t>
            </w:r>
            <w:proofErr w:type="gramStart"/>
            <w:r w:rsidRPr="009C3E11">
              <w:rPr>
                <w:i/>
              </w:rPr>
              <w:t>GetName</w:t>
            </w:r>
            <w:r>
              <w:t>(</w:t>
            </w:r>
            <w:proofErr w:type="gramEnd"/>
            <w:r>
              <w:t xml:space="preserve">) method by returning the concatenation of </w:t>
            </w:r>
            <w:r w:rsidRPr="009C3E11">
              <w:rPr>
                <w:i/>
              </w:rPr>
              <w:t>FirstName</w:t>
            </w:r>
            <w:r>
              <w:t xml:space="preserve"> and </w:t>
            </w:r>
            <w:r w:rsidRPr="009C3E11">
              <w:rPr>
                <w:i/>
              </w:rPr>
              <w:t>LastName</w:t>
            </w:r>
            <w:r>
              <w:t>.</w:t>
            </w:r>
          </w:p>
        </w:tc>
      </w:tr>
      <w:tr w:rsidR="00E70E3D" w14:paraId="569D21B4" w14:textId="77777777" w:rsidTr="007A1E65">
        <w:tc>
          <w:tcPr>
            <w:tcW w:w="1253" w:type="dxa"/>
          </w:tcPr>
          <w:p w14:paraId="6F6CFCB3" w14:textId="77777777" w:rsidR="00E70E3D" w:rsidRDefault="00E70E3D" w:rsidP="00C95A30">
            <w:pPr>
              <w:pStyle w:val="table-text"/>
              <w:numPr>
                <w:ilvl w:val="0"/>
                <w:numId w:val="34"/>
              </w:numPr>
            </w:pPr>
          </w:p>
        </w:tc>
        <w:tc>
          <w:tcPr>
            <w:tcW w:w="6307" w:type="dxa"/>
          </w:tcPr>
          <w:p w14:paraId="432752B7" w14:textId="77777777" w:rsidR="00E70E3D" w:rsidRDefault="00E70E3D" w:rsidP="007A1E65">
            <w:pPr>
              <w:pStyle w:val="table-text"/>
            </w:pPr>
            <w:r>
              <w:t>Save your file. Ensure that it compiles with no errors.</w:t>
            </w:r>
          </w:p>
        </w:tc>
      </w:tr>
    </w:tbl>
    <w:p w14:paraId="6522CD75" w14:textId="77777777" w:rsidR="00E70E3D" w:rsidRDefault="00E70E3D" w:rsidP="00E70E3D">
      <w:pPr>
        <w:pStyle w:val="BlockLine"/>
      </w:pPr>
    </w:p>
    <w:p w14:paraId="0330DDE5" w14:textId="77777777" w:rsidR="00E70E3D" w:rsidRDefault="00E70E3D" w:rsidP="00E70E3D">
      <w:pPr>
        <w:pStyle w:val="Heading3"/>
      </w:pPr>
      <w:r>
        <w:lastRenderedPageBreak/>
        <w:t>Part 2—Implementing the methods for the Dept class</w:t>
      </w:r>
    </w:p>
    <w:p w14:paraId="04BD4C3F" w14:textId="77777777" w:rsidR="00E70E3D" w:rsidRPr="00FC14FD" w:rsidRDefault="00E70E3D" w:rsidP="00E70E3D">
      <w:pPr>
        <w:pStyle w:val="TopLine"/>
      </w:pPr>
    </w:p>
    <w:p w14:paraId="6D22CD40" w14:textId="77777777" w:rsidR="00E70E3D" w:rsidRDefault="00E70E3D" w:rsidP="00E70E3D">
      <w:pPr>
        <w:pStyle w:val="BlockText"/>
      </w:pPr>
      <w:r>
        <w:t xml:space="preserve">Unlike the </w:t>
      </w:r>
      <w:r w:rsidRPr="009C3E11">
        <w:rPr>
          <w:i/>
        </w:rPr>
        <w:t>Emp</w:t>
      </w:r>
      <w:r>
        <w:t xml:space="preserve"> class that uses the default constructor and then uses the </w:t>
      </w:r>
      <w:proofErr w:type="gramStart"/>
      <w:r w:rsidRPr="009C3E11">
        <w:rPr>
          <w:i/>
        </w:rPr>
        <w:t>Initialize</w:t>
      </w:r>
      <w:r>
        <w:t>(</w:t>
      </w:r>
      <w:proofErr w:type="gramEnd"/>
      <w:r>
        <w:t xml:space="preserve">) method to initialize, for the </w:t>
      </w:r>
      <w:r>
        <w:rPr>
          <w:i/>
        </w:rPr>
        <w:t>Dep</w:t>
      </w:r>
      <w:r w:rsidRPr="009C3E11">
        <w:rPr>
          <w:i/>
        </w:rPr>
        <w:t>t</w:t>
      </w:r>
      <w:r>
        <w:t xml:space="preserve"> class, all instance initialization is performed in the constructor. In addition, the constructor retrieves employee data from the database to create </w:t>
      </w:r>
      <w:proofErr w:type="gramStart"/>
      <w:r>
        <w:t>all of</w:t>
      </w:r>
      <w:proofErr w:type="gramEnd"/>
      <w:r>
        <w:t xml:space="preserve"> the Emp instances and populate the ttEmployee temp-table. Next, you will add code to the constructor and the methods of the </w:t>
      </w:r>
      <w:r w:rsidRPr="009C3E11">
        <w:rPr>
          <w:i/>
        </w:rPr>
        <w:t>De</w:t>
      </w:r>
      <w:r>
        <w:rPr>
          <w:i/>
        </w:rPr>
        <w:t>p</w:t>
      </w:r>
      <w:r w:rsidRPr="009C3E11">
        <w:rPr>
          <w:i/>
        </w:rPr>
        <w:t>t</w:t>
      </w:r>
      <w:r>
        <w:t xml:space="preserve"> class.</w:t>
      </w:r>
    </w:p>
    <w:p w14:paraId="0009D4ED" w14:textId="77777777" w:rsidR="00784C2B" w:rsidRDefault="00784C2B" w:rsidP="00E70E3D">
      <w:pPr>
        <w:pStyle w:val="BlockText"/>
      </w:pPr>
    </w:p>
    <w:p w14:paraId="73CE5A1B" w14:textId="0ECAD4C3" w:rsidR="00784C2B" w:rsidRDefault="00E70E3D" w:rsidP="00784C2B">
      <w:pPr>
        <w:pStyle w:val="BlockText"/>
      </w:pPr>
      <w:r w:rsidRPr="008D6B5E">
        <w:t>If you need help, view the Solution</w:t>
      </w:r>
      <w:r>
        <w:t>.</w:t>
      </w:r>
    </w:p>
    <w:tbl>
      <w:tblPr>
        <w:tblStyle w:val="TableGrid"/>
        <w:tblW w:w="7560" w:type="dxa"/>
        <w:tblInd w:w="1915" w:type="dxa"/>
        <w:tblLook w:val="05E0" w:firstRow="1" w:lastRow="1" w:firstColumn="1" w:lastColumn="1" w:noHBand="0" w:noVBand="1"/>
      </w:tblPr>
      <w:tblGrid>
        <w:gridCol w:w="960"/>
        <w:gridCol w:w="6600"/>
      </w:tblGrid>
      <w:tr w:rsidR="00E70E3D" w14:paraId="0452FF5F" w14:textId="77777777" w:rsidTr="00784C2B">
        <w:trPr>
          <w:cnfStyle w:val="100000000000" w:firstRow="1" w:lastRow="0" w:firstColumn="0" w:lastColumn="0" w:oddVBand="0" w:evenVBand="0" w:oddHBand="0" w:evenHBand="0" w:firstRowFirstColumn="0" w:firstRowLastColumn="0" w:lastRowFirstColumn="0" w:lastRowLastColumn="0"/>
        </w:trPr>
        <w:tc>
          <w:tcPr>
            <w:tcW w:w="960" w:type="dxa"/>
          </w:tcPr>
          <w:p w14:paraId="1F468073" w14:textId="77777777" w:rsidR="00E70E3D" w:rsidRDefault="00E70E3D" w:rsidP="007A1E65">
            <w:pPr>
              <w:pStyle w:val="TableHeading"/>
            </w:pPr>
            <w:r>
              <w:t>Step</w:t>
            </w:r>
          </w:p>
        </w:tc>
        <w:tc>
          <w:tcPr>
            <w:tcW w:w="6600" w:type="dxa"/>
          </w:tcPr>
          <w:p w14:paraId="6EBA837B" w14:textId="77777777" w:rsidR="00E70E3D" w:rsidRDefault="00E70E3D" w:rsidP="007A1E65">
            <w:pPr>
              <w:pStyle w:val="TableHeading"/>
            </w:pPr>
            <w:r>
              <w:t>Task</w:t>
            </w:r>
          </w:p>
        </w:tc>
      </w:tr>
      <w:tr w:rsidR="00E70E3D" w14:paraId="32315E62" w14:textId="77777777" w:rsidTr="00784C2B">
        <w:tc>
          <w:tcPr>
            <w:tcW w:w="960" w:type="dxa"/>
          </w:tcPr>
          <w:p w14:paraId="7F1B9262" w14:textId="77777777" w:rsidR="00E70E3D" w:rsidRDefault="00E70E3D" w:rsidP="00C95A30">
            <w:pPr>
              <w:pStyle w:val="table-text"/>
              <w:numPr>
                <w:ilvl w:val="0"/>
                <w:numId w:val="35"/>
              </w:numPr>
            </w:pPr>
          </w:p>
        </w:tc>
        <w:tc>
          <w:tcPr>
            <w:tcW w:w="6600" w:type="dxa"/>
          </w:tcPr>
          <w:p w14:paraId="5FCBC69D" w14:textId="77777777" w:rsidR="00E70E3D" w:rsidRDefault="00E70E3D" w:rsidP="007A1E65">
            <w:pPr>
              <w:pStyle w:val="table-text"/>
            </w:pPr>
            <w:r>
              <w:t>Add code to the constructor to:</w:t>
            </w:r>
          </w:p>
          <w:p w14:paraId="278F6F8B" w14:textId="77777777" w:rsidR="00E70E3D" w:rsidRDefault="00E70E3D" w:rsidP="007A1E65">
            <w:pPr>
              <w:pStyle w:val="TableBullet"/>
            </w:pPr>
            <w:r>
              <w:t xml:space="preserve">Set </w:t>
            </w:r>
            <w:r w:rsidRPr="009C3E11">
              <w:rPr>
                <w:i/>
              </w:rPr>
              <w:t>DeptName</w:t>
            </w:r>
            <w:r>
              <w:t xml:space="preserve"> from the </w:t>
            </w:r>
            <w:r w:rsidRPr="009C3E11">
              <w:rPr>
                <w:i/>
              </w:rPr>
              <w:t>input</w:t>
            </w:r>
            <w:r>
              <w:t xml:space="preserve"> parameter.</w:t>
            </w:r>
          </w:p>
          <w:p w14:paraId="44B700A9" w14:textId="77777777" w:rsidR="00E70E3D" w:rsidRDefault="00E70E3D" w:rsidP="007A1E65">
            <w:pPr>
              <w:pStyle w:val="TableBullet"/>
            </w:pPr>
            <w:r>
              <w:t xml:space="preserve">Set </w:t>
            </w:r>
            <w:r w:rsidRPr="009C3E11">
              <w:rPr>
                <w:i/>
              </w:rPr>
              <w:t>ExpenseCode</w:t>
            </w:r>
            <w:r>
              <w:t xml:space="preserve"> from the </w:t>
            </w:r>
            <w:r w:rsidRPr="009C3E11">
              <w:rPr>
                <w:i/>
              </w:rPr>
              <w:t>input</w:t>
            </w:r>
            <w:r>
              <w:t xml:space="preserve"> parameter.</w:t>
            </w:r>
          </w:p>
          <w:p w14:paraId="3BA13314" w14:textId="77777777" w:rsidR="00E70E3D" w:rsidRDefault="00E70E3D" w:rsidP="007A1E65">
            <w:pPr>
              <w:pStyle w:val="TableBullet"/>
            </w:pPr>
            <w:r>
              <w:t xml:space="preserve">Set </w:t>
            </w:r>
            <w:r w:rsidRPr="00960FC7">
              <w:rPr>
                <w:i/>
              </w:rPr>
              <w:t>DeptCode</w:t>
            </w:r>
            <w:r>
              <w:t xml:space="preserve"> from the </w:t>
            </w:r>
            <w:r w:rsidRPr="00960FC7">
              <w:rPr>
                <w:i/>
              </w:rPr>
              <w:t>input</w:t>
            </w:r>
            <w:r>
              <w:t xml:space="preserve"> parameter.</w:t>
            </w:r>
          </w:p>
        </w:tc>
      </w:tr>
      <w:tr w:rsidR="00E70E3D" w14:paraId="13E51768" w14:textId="77777777" w:rsidTr="00784C2B">
        <w:tc>
          <w:tcPr>
            <w:tcW w:w="960" w:type="dxa"/>
          </w:tcPr>
          <w:p w14:paraId="2AFEA075" w14:textId="77777777" w:rsidR="00E70E3D" w:rsidRDefault="00E70E3D" w:rsidP="00C95A30">
            <w:pPr>
              <w:pStyle w:val="table-text"/>
              <w:numPr>
                <w:ilvl w:val="0"/>
                <w:numId w:val="35"/>
              </w:numPr>
            </w:pPr>
          </w:p>
        </w:tc>
        <w:tc>
          <w:tcPr>
            <w:tcW w:w="6600" w:type="dxa"/>
          </w:tcPr>
          <w:p w14:paraId="055E6D97" w14:textId="77777777" w:rsidR="00E70E3D" w:rsidRDefault="00E70E3D" w:rsidP="007A1E65">
            <w:pPr>
              <w:pStyle w:val="table-text"/>
            </w:pPr>
            <w:r>
              <w:t xml:space="preserve">Implement the </w:t>
            </w:r>
            <w:proofErr w:type="gramStart"/>
            <w:r w:rsidRPr="009C3E11">
              <w:rPr>
                <w:i/>
              </w:rPr>
              <w:t>AddEmployee</w:t>
            </w:r>
            <w:r>
              <w:t>(</w:t>
            </w:r>
            <w:proofErr w:type="gramEnd"/>
            <w:r>
              <w:t xml:space="preserve">) method that takes the parameter with type </w:t>
            </w:r>
            <w:r w:rsidRPr="009C3E11">
              <w:rPr>
                <w:i/>
              </w:rPr>
              <w:t>Emp</w:t>
            </w:r>
            <w:r>
              <w:t xml:space="preserve"> to perform the following:</w:t>
            </w:r>
          </w:p>
          <w:p w14:paraId="129EFF78" w14:textId="77777777" w:rsidR="00E70E3D" w:rsidRDefault="00E70E3D" w:rsidP="007A1E65">
            <w:pPr>
              <w:pStyle w:val="TableBullet"/>
            </w:pPr>
            <w:r>
              <w:t>Create a ttEmployee record.</w:t>
            </w:r>
          </w:p>
          <w:p w14:paraId="78BB4840" w14:textId="77777777" w:rsidR="00E70E3D" w:rsidRDefault="00E70E3D" w:rsidP="007A1E65">
            <w:pPr>
              <w:pStyle w:val="TableBullet"/>
            </w:pPr>
            <w:r>
              <w:t>Set the values of the ttEmployee record from the input parameter.</w:t>
            </w:r>
          </w:p>
          <w:p w14:paraId="43CFBF27" w14:textId="77777777" w:rsidR="00E70E3D" w:rsidRDefault="00E70E3D" w:rsidP="007A1E65">
            <w:pPr>
              <w:pStyle w:val="TableBullet"/>
            </w:pPr>
            <w:r>
              <w:t>Increment NumEmployees by 1.</w:t>
            </w:r>
          </w:p>
        </w:tc>
      </w:tr>
      <w:tr w:rsidR="00E70E3D" w14:paraId="7F8255DD" w14:textId="77777777" w:rsidTr="00784C2B">
        <w:tc>
          <w:tcPr>
            <w:tcW w:w="960" w:type="dxa"/>
          </w:tcPr>
          <w:p w14:paraId="56BFBB42" w14:textId="77777777" w:rsidR="00E70E3D" w:rsidRDefault="00E70E3D" w:rsidP="00C95A30">
            <w:pPr>
              <w:pStyle w:val="table-text"/>
              <w:numPr>
                <w:ilvl w:val="0"/>
                <w:numId w:val="35"/>
              </w:numPr>
            </w:pPr>
          </w:p>
        </w:tc>
        <w:tc>
          <w:tcPr>
            <w:tcW w:w="6600" w:type="dxa"/>
          </w:tcPr>
          <w:p w14:paraId="147FC1F3" w14:textId="77777777" w:rsidR="00E70E3D" w:rsidRDefault="00E70E3D" w:rsidP="007A1E65">
            <w:pPr>
              <w:pStyle w:val="table-text"/>
            </w:pPr>
            <w:r>
              <w:t xml:space="preserve">Implement the </w:t>
            </w:r>
            <w:proofErr w:type="gramStart"/>
            <w:r w:rsidRPr="009C3E11">
              <w:rPr>
                <w:i/>
              </w:rPr>
              <w:t>AddEmployee</w:t>
            </w:r>
            <w:r>
              <w:t>(</w:t>
            </w:r>
            <w:proofErr w:type="gramEnd"/>
            <w:r>
              <w:t xml:space="preserve">) method, which takes multiple parameters that can be used to create an </w:t>
            </w:r>
            <w:r>
              <w:rPr>
                <w:i/>
              </w:rPr>
              <w:t>Emp</w:t>
            </w:r>
            <w:r>
              <w:t xml:space="preserve"> instance as follows:</w:t>
            </w:r>
          </w:p>
          <w:p w14:paraId="04403B22" w14:textId="77777777" w:rsidR="00E70E3D" w:rsidRDefault="00E70E3D" w:rsidP="007A1E65">
            <w:pPr>
              <w:pStyle w:val="TableBullet"/>
            </w:pPr>
            <w:r>
              <w:t xml:space="preserve">Define a variable named </w:t>
            </w:r>
            <w:r w:rsidRPr="009C3E11">
              <w:rPr>
                <w:i/>
              </w:rPr>
              <w:t>Emp</w:t>
            </w:r>
            <w:r>
              <w:rPr>
                <w:i/>
              </w:rPr>
              <w:t>l</w:t>
            </w:r>
            <w:r>
              <w:t xml:space="preserve"> of type </w:t>
            </w:r>
            <w:r w:rsidRPr="009C3E11">
              <w:rPr>
                <w:i/>
              </w:rPr>
              <w:t>Emp</w:t>
            </w:r>
            <w:r>
              <w:t>.</w:t>
            </w:r>
          </w:p>
          <w:p w14:paraId="2F292F24" w14:textId="77777777" w:rsidR="00E70E3D" w:rsidRDefault="00E70E3D" w:rsidP="007A1E65">
            <w:pPr>
              <w:pStyle w:val="TableBullet"/>
            </w:pPr>
            <w:r>
              <w:t xml:space="preserve">Create an </w:t>
            </w:r>
            <w:r w:rsidRPr="009C3E11">
              <w:rPr>
                <w:i/>
              </w:rPr>
              <w:t>Employee</w:t>
            </w:r>
            <w:r>
              <w:t xml:space="preserve"> instance assigning it to </w:t>
            </w:r>
            <w:r w:rsidRPr="009C3E11">
              <w:rPr>
                <w:i/>
              </w:rPr>
              <w:t>Emp</w:t>
            </w:r>
            <w:r>
              <w:rPr>
                <w:i/>
              </w:rPr>
              <w:t>l</w:t>
            </w:r>
            <w:r>
              <w:t>.</w:t>
            </w:r>
          </w:p>
          <w:p w14:paraId="5A023CDC" w14:textId="77777777" w:rsidR="00E70E3D" w:rsidRDefault="00E70E3D" w:rsidP="007A1E65">
            <w:pPr>
              <w:pStyle w:val="TableBullet"/>
            </w:pPr>
            <w:r>
              <w:t xml:space="preserve">Call the </w:t>
            </w:r>
            <w:proofErr w:type="gramStart"/>
            <w:r w:rsidRPr="009C3E11">
              <w:rPr>
                <w:i/>
              </w:rPr>
              <w:t>Initialize</w:t>
            </w:r>
            <w:r>
              <w:t>(</w:t>
            </w:r>
            <w:proofErr w:type="gramEnd"/>
            <w:r>
              <w:t xml:space="preserve">) method using </w:t>
            </w:r>
            <w:r w:rsidRPr="009C3E11">
              <w:rPr>
                <w:i/>
              </w:rPr>
              <w:t>Emp</w:t>
            </w:r>
            <w:r>
              <w:rPr>
                <w:i/>
              </w:rPr>
              <w:t>l</w:t>
            </w:r>
            <w:r>
              <w:t xml:space="preserve">, providing the parameters from the </w:t>
            </w:r>
            <w:r w:rsidRPr="009C3E11">
              <w:rPr>
                <w:i/>
              </w:rPr>
              <w:t>input</w:t>
            </w:r>
            <w:r>
              <w:t xml:space="preserve"> to this method</w:t>
            </w:r>
          </w:p>
          <w:p w14:paraId="22E5BA63" w14:textId="77777777" w:rsidR="00E70E3D" w:rsidRDefault="00E70E3D" w:rsidP="007A1E65">
            <w:pPr>
              <w:pStyle w:val="TableBullet"/>
            </w:pPr>
            <w:r>
              <w:t>Create a ttEmployee record</w:t>
            </w:r>
          </w:p>
          <w:p w14:paraId="622C221C" w14:textId="77777777" w:rsidR="00E70E3D" w:rsidRDefault="00E70E3D" w:rsidP="007A1E65">
            <w:pPr>
              <w:pStyle w:val="TableBullet"/>
            </w:pPr>
            <w:r>
              <w:t>Set the values of the ttEmployee record from the input parameters and the Emp instance.</w:t>
            </w:r>
          </w:p>
          <w:p w14:paraId="52256436" w14:textId="77777777" w:rsidR="00E70E3D" w:rsidRDefault="00E70E3D" w:rsidP="007A1E65">
            <w:pPr>
              <w:pStyle w:val="TableBullet"/>
            </w:pPr>
            <w:r>
              <w:t>Increment NumEmployees by 1.</w:t>
            </w:r>
          </w:p>
        </w:tc>
      </w:tr>
      <w:tr w:rsidR="00E70E3D" w14:paraId="1E9FBDEC" w14:textId="77777777" w:rsidTr="00784C2B">
        <w:tc>
          <w:tcPr>
            <w:tcW w:w="960" w:type="dxa"/>
          </w:tcPr>
          <w:p w14:paraId="4624EEDA" w14:textId="77777777" w:rsidR="00E70E3D" w:rsidRDefault="00E70E3D" w:rsidP="00C95A30">
            <w:pPr>
              <w:pStyle w:val="table-text"/>
              <w:numPr>
                <w:ilvl w:val="0"/>
                <w:numId w:val="35"/>
              </w:numPr>
            </w:pPr>
          </w:p>
        </w:tc>
        <w:tc>
          <w:tcPr>
            <w:tcW w:w="6600" w:type="dxa"/>
          </w:tcPr>
          <w:p w14:paraId="11EC0CDF" w14:textId="77777777" w:rsidR="00E70E3D" w:rsidRDefault="00E70E3D" w:rsidP="007A1E65">
            <w:pPr>
              <w:pStyle w:val="table-text"/>
            </w:pPr>
            <w:r>
              <w:t xml:space="preserve">Implement the </w:t>
            </w:r>
            <w:proofErr w:type="gramStart"/>
            <w:r w:rsidRPr="009C3E11">
              <w:rPr>
                <w:i/>
              </w:rPr>
              <w:t>GetEmployee</w:t>
            </w:r>
            <w:r>
              <w:t>(</w:t>
            </w:r>
            <w:proofErr w:type="gramEnd"/>
            <w:r>
              <w:t xml:space="preserve">) method to return the reference to the </w:t>
            </w:r>
            <w:r w:rsidRPr="009C3E11">
              <w:rPr>
                <w:i/>
              </w:rPr>
              <w:t>Emp</w:t>
            </w:r>
            <w:r>
              <w:t xml:space="preserve"> instance using the </w:t>
            </w:r>
            <w:r w:rsidRPr="009C3E11">
              <w:rPr>
                <w:i/>
              </w:rPr>
              <w:t>input</w:t>
            </w:r>
            <w:r>
              <w:t xml:space="preserve"> to this method. Add code to the </w:t>
            </w:r>
            <w:proofErr w:type="gramStart"/>
            <w:r w:rsidRPr="009C3E11">
              <w:rPr>
                <w:i/>
              </w:rPr>
              <w:t>GetEmployee</w:t>
            </w:r>
            <w:r>
              <w:t>(</w:t>
            </w:r>
            <w:proofErr w:type="gramEnd"/>
            <w:r>
              <w:t>) method to find an employee based on the first and last name in the ttEmployee temp-table. If an employee is found, it should cast the EmpRef field and return the Emp instance. If an employee is not found, it should return unknown.</w:t>
            </w:r>
          </w:p>
          <w:p w14:paraId="27B67B2A" w14:textId="77777777" w:rsidR="00E70E3D" w:rsidRPr="00F109B1" w:rsidRDefault="00E70E3D" w:rsidP="007A1E65">
            <w:pPr>
              <w:pStyle w:val="table-text"/>
            </w:pPr>
            <w:r w:rsidRPr="00602F57">
              <w:rPr>
                <w:b/>
              </w:rPr>
              <w:t>Hint</w:t>
            </w:r>
            <w:r>
              <w:t>: You will need to cast the temp-table field ttEmployee.EmpRef to the type Emp.</w:t>
            </w:r>
          </w:p>
        </w:tc>
      </w:tr>
      <w:tr w:rsidR="00E70E3D" w14:paraId="2CD060C2" w14:textId="77777777" w:rsidTr="00784C2B">
        <w:tc>
          <w:tcPr>
            <w:tcW w:w="960" w:type="dxa"/>
          </w:tcPr>
          <w:p w14:paraId="7145BB08" w14:textId="77777777" w:rsidR="00E70E3D" w:rsidRDefault="00E70E3D" w:rsidP="00C95A30">
            <w:pPr>
              <w:pStyle w:val="table-text"/>
              <w:numPr>
                <w:ilvl w:val="0"/>
                <w:numId w:val="35"/>
              </w:numPr>
            </w:pPr>
          </w:p>
        </w:tc>
        <w:tc>
          <w:tcPr>
            <w:tcW w:w="6600" w:type="dxa"/>
          </w:tcPr>
          <w:p w14:paraId="1B2519DE" w14:textId="77777777" w:rsidR="00E70E3D" w:rsidRDefault="00E70E3D" w:rsidP="007A1E65">
            <w:pPr>
              <w:pStyle w:val="table-text"/>
            </w:pPr>
            <w:r>
              <w:t>Add code to the destructor for the class to delete all ttEmployee records and delete their corresponding Emp objects.</w:t>
            </w:r>
          </w:p>
          <w:p w14:paraId="795E2C24" w14:textId="77777777" w:rsidR="00E70E3D" w:rsidRDefault="00E70E3D" w:rsidP="007A1E65">
            <w:pPr>
              <w:pStyle w:val="table-text"/>
            </w:pPr>
            <w:r w:rsidRPr="00602F57">
              <w:rPr>
                <w:b/>
              </w:rPr>
              <w:t>Hint</w:t>
            </w:r>
            <w:r>
              <w:t xml:space="preserve">: You will need to cast the temp-table field ttEmployee.EmpRef to the type Emp </w:t>
            </w:r>
            <w:proofErr w:type="gramStart"/>
            <w:r>
              <w:t>in order to</w:t>
            </w:r>
            <w:proofErr w:type="gramEnd"/>
            <w:r>
              <w:t xml:space="preserve"> call the Emp destructor.</w:t>
            </w:r>
          </w:p>
        </w:tc>
      </w:tr>
      <w:tr w:rsidR="00E70E3D" w14:paraId="79813095" w14:textId="77777777" w:rsidTr="00784C2B">
        <w:tc>
          <w:tcPr>
            <w:tcW w:w="960" w:type="dxa"/>
          </w:tcPr>
          <w:p w14:paraId="511CB9BC" w14:textId="77777777" w:rsidR="00E70E3D" w:rsidRDefault="00E70E3D" w:rsidP="00C95A30">
            <w:pPr>
              <w:pStyle w:val="table-text"/>
              <w:numPr>
                <w:ilvl w:val="0"/>
                <w:numId w:val="35"/>
              </w:numPr>
            </w:pPr>
          </w:p>
        </w:tc>
        <w:tc>
          <w:tcPr>
            <w:tcW w:w="6600" w:type="dxa"/>
          </w:tcPr>
          <w:p w14:paraId="560E312B" w14:textId="77777777" w:rsidR="00E70E3D" w:rsidRDefault="00E70E3D" w:rsidP="007A1E65">
            <w:pPr>
              <w:pStyle w:val="table-text"/>
            </w:pPr>
            <w:r>
              <w:t xml:space="preserve">Note that you need not implement the </w:t>
            </w:r>
            <w:proofErr w:type="gramStart"/>
            <w:r>
              <w:t>GetEmployees(</w:t>
            </w:r>
            <w:proofErr w:type="gramEnd"/>
            <w:r>
              <w:t>) method. The ABL will automatically return the ttEmployee temp-table. Save your file. Ensure that it compiles without error.</w:t>
            </w:r>
          </w:p>
        </w:tc>
      </w:tr>
    </w:tbl>
    <w:p w14:paraId="6C31CEE5" w14:textId="77777777" w:rsidR="00E70E3D" w:rsidRPr="0027310E" w:rsidRDefault="00E70E3D" w:rsidP="00E70E3D">
      <w:pPr>
        <w:pStyle w:val="BlockLine"/>
      </w:pPr>
    </w:p>
    <w:p w14:paraId="4DDB1051" w14:textId="77777777" w:rsidR="00E70E3D" w:rsidRDefault="00E70E3D" w:rsidP="00E70E3D">
      <w:pPr>
        <w:pStyle w:val="Heading3"/>
      </w:pPr>
      <w:r>
        <w:lastRenderedPageBreak/>
        <w:t>Solution, Part 1—Implementing the methods of the Emp class</w:t>
      </w:r>
    </w:p>
    <w:p w14:paraId="680DC745" w14:textId="77777777" w:rsidR="00E70E3D" w:rsidRPr="00966C58" w:rsidRDefault="00E70E3D" w:rsidP="00E70E3D">
      <w:pPr>
        <w:pStyle w:val="TopLine"/>
      </w:pPr>
    </w:p>
    <w:tbl>
      <w:tblPr>
        <w:tblStyle w:val="TableGrid"/>
        <w:tblW w:w="7440" w:type="dxa"/>
        <w:tblInd w:w="1915" w:type="dxa"/>
        <w:tblLook w:val="05E0" w:firstRow="1" w:lastRow="1" w:firstColumn="1" w:lastColumn="1" w:noHBand="0" w:noVBand="1"/>
      </w:tblPr>
      <w:tblGrid>
        <w:gridCol w:w="940"/>
        <w:gridCol w:w="6500"/>
      </w:tblGrid>
      <w:tr w:rsidR="00E70E3D" w14:paraId="7E024DC7" w14:textId="77777777" w:rsidTr="007A1E65">
        <w:trPr>
          <w:cnfStyle w:val="100000000000" w:firstRow="1" w:lastRow="0" w:firstColumn="0" w:lastColumn="0" w:oddVBand="0" w:evenVBand="0" w:oddHBand="0" w:evenHBand="0" w:firstRowFirstColumn="0" w:firstRowLastColumn="0" w:lastRowFirstColumn="0" w:lastRowLastColumn="0"/>
        </w:trPr>
        <w:tc>
          <w:tcPr>
            <w:tcW w:w="940" w:type="dxa"/>
          </w:tcPr>
          <w:p w14:paraId="73A285B8" w14:textId="77777777" w:rsidR="00E70E3D" w:rsidRDefault="00E70E3D" w:rsidP="007A1E65">
            <w:pPr>
              <w:pStyle w:val="TableHeading"/>
            </w:pPr>
            <w:r>
              <w:t>Step</w:t>
            </w:r>
          </w:p>
        </w:tc>
        <w:tc>
          <w:tcPr>
            <w:tcW w:w="6500" w:type="dxa"/>
          </w:tcPr>
          <w:p w14:paraId="3CF0D403" w14:textId="5661F033" w:rsidR="00E70E3D" w:rsidRDefault="00E70E3D" w:rsidP="007A1E65">
            <w:pPr>
              <w:pStyle w:val="TableHeading"/>
            </w:pPr>
            <w:r>
              <w:t>Solution instruction</w:t>
            </w:r>
            <w:r w:rsidR="00784C2B">
              <w:t>s</w:t>
            </w:r>
          </w:p>
        </w:tc>
      </w:tr>
      <w:tr w:rsidR="00E70E3D" w14:paraId="146B0E21" w14:textId="77777777" w:rsidTr="007A1E65">
        <w:tc>
          <w:tcPr>
            <w:tcW w:w="940" w:type="dxa"/>
          </w:tcPr>
          <w:p w14:paraId="396ED191" w14:textId="77777777" w:rsidR="00E70E3D" w:rsidRDefault="00E70E3D" w:rsidP="00C95A30">
            <w:pPr>
              <w:pStyle w:val="table-text"/>
              <w:numPr>
                <w:ilvl w:val="0"/>
                <w:numId w:val="37"/>
              </w:numPr>
            </w:pPr>
          </w:p>
        </w:tc>
        <w:tc>
          <w:tcPr>
            <w:tcW w:w="6500" w:type="dxa"/>
          </w:tcPr>
          <w:p w14:paraId="6B6A6E55" w14:textId="77777777" w:rsidR="00E70E3D" w:rsidRDefault="00E70E3D" w:rsidP="007A1E65">
            <w:pPr>
              <w:pStyle w:val="table-text"/>
            </w:pPr>
            <w:r>
              <w:t xml:space="preserve">Implement the code for the </w:t>
            </w:r>
            <w:proofErr w:type="gramStart"/>
            <w:r w:rsidRPr="009C3E11">
              <w:rPr>
                <w:i/>
              </w:rPr>
              <w:t>Initialize</w:t>
            </w:r>
            <w:r>
              <w:t>(</w:t>
            </w:r>
            <w:proofErr w:type="gramEnd"/>
            <w:r>
              <w:t xml:space="preserve">) method. Assign the value of the </w:t>
            </w:r>
            <w:r w:rsidRPr="009C3E11">
              <w:rPr>
                <w:i/>
              </w:rPr>
              <w:t>input</w:t>
            </w:r>
            <w:r>
              <w:t xml:space="preserve"> parameter to each of the data members. </w:t>
            </w:r>
          </w:p>
          <w:p w14:paraId="6D1797BB" w14:textId="77777777" w:rsidR="00E70E3D" w:rsidRDefault="00E70E3D" w:rsidP="007A1E65">
            <w:pPr>
              <w:pStyle w:val="table-text"/>
            </w:pPr>
            <w:r w:rsidRPr="00FB0DDC">
              <w:rPr>
                <w:b/>
              </w:rPr>
              <w:t>Hint</w:t>
            </w:r>
            <w:r>
              <w:t xml:space="preserve">: Use </w:t>
            </w:r>
            <w:r w:rsidRPr="009C3E11">
              <w:rPr>
                <w:i/>
              </w:rPr>
              <w:t>Phones</w:t>
            </w:r>
            <w:r>
              <w:t xml:space="preserve">[x] = </w:t>
            </w:r>
            <w:r w:rsidRPr="009C3E11">
              <w:rPr>
                <w:i/>
              </w:rPr>
              <w:t>pPhones</w:t>
            </w:r>
            <w:r>
              <w:t xml:space="preserve">[x] to initialize the three elements of the </w:t>
            </w:r>
            <w:r w:rsidRPr="009C3E11">
              <w:rPr>
                <w:i/>
              </w:rPr>
              <w:t>Phones</w:t>
            </w:r>
            <w:r>
              <w:t xml:space="preserve"> array.</w:t>
            </w:r>
          </w:p>
          <w:p w14:paraId="778B1CD6" w14:textId="77777777" w:rsidR="00784C2B" w:rsidRDefault="00784C2B" w:rsidP="007A1E65">
            <w:pPr>
              <w:pStyle w:val="table-text"/>
            </w:pPr>
          </w:p>
          <w:p w14:paraId="3D24CDA8" w14:textId="40722F3D" w:rsidR="00E70E3D" w:rsidRDefault="00E70E3D" w:rsidP="007A1E65">
            <w:pPr>
              <w:pStyle w:val="table-text"/>
            </w:pPr>
            <w:r>
              <w:t>Add this code to the method:</w:t>
            </w:r>
          </w:p>
          <w:p w14:paraId="490277EF" w14:textId="77777777" w:rsidR="00784C2B" w:rsidRDefault="00784C2B" w:rsidP="007A1E65">
            <w:pPr>
              <w:pStyle w:val="table-text"/>
            </w:pPr>
          </w:p>
          <w:p w14:paraId="3A9C7CA7" w14:textId="3C39DC29" w:rsidR="00E70E3D" w:rsidRPr="001C4E39" w:rsidRDefault="00E70E3D" w:rsidP="007A1E65">
            <w:pPr>
              <w:pStyle w:val="BlockCode"/>
              <w:ind w:left="0" w:right="86"/>
              <w:rPr>
                <w:rFonts w:cs="Courier New"/>
                <w:szCs w:val="20"/>
              </w:rPr>
            </w:pPr>
            <w:r w:rsidRPr="001C4E39">
              <w:rPr>
                <w:rFonts w:cs="Courier New"/>
                <w:color w:val="7F0055"/>
                <w:szCs w:val="20"/>
              </w:rPr>
              <w:t>assign</w:t>
            </w:r>
          </w:p>
          <w:p w14:paraId="2066EE75" w14:textId="77777777" w:rsidR="00E70E3D" w:rsidRPr="001C4E39" w:rsidRDefault="00E70E3D" w:rsidP="007A1E65">
            <w:pPr>
              <w:pStyle w:val="BlockCode"/>
              <w:ind w:left="0" w:right="86"/>
              <w:rPr>
                <w:rFonts w:cs="Courier New"/>
                <w:szCs w:val="20"/>
              </w:rPr>
            </w:pPr>
            <w:r w:rsidRPr="001C4E39">
              <w:rPr>
                <w:rFonts w:cs="Courier New"/>
                <w:color w:val="000000"/>
                <w:szCs w:val="20"/>
              </w:rPr>
              <w:t xml:space="preserve">          EmpNum = pEmpNum</w:t>
            </w:r>
          </w:p>
          <w:p w14:paraId="27D6C58A" w14:textId="77777777" w:rsidR="00E70E3D" w:rsidRPr="001C4E39" w:rsidRDefault="00E70E3D" w:rsidP="007A1E65">
            <w:pPr>
              <w:pStyle w:val="BlockCode"/>
              <w:ind w:left="0" w:right="86"/>
              <w:rPr>
                <w:rFonts w:cs="Courier New"/>
                <w:szCs w:val="20"/>
              </w:rPr>
            </w:pPr>
            <w:r w:rsidRPr="001C4E39">
              <w:rPr>
                <w:rFonts w:cs="Courier New"/>
                <w:color w:val="000000"/>
                <w:szCs w:val="20"/>
              </w:rPr>
              <w:t xml:space="preserve">          FirstName = pFirstName</w:t>
            </w:r>
          </w:p>
          <w:p w14:paraId="7564FA19" w14:textId="77777777" w:rsidR="00E70E3D" w:rsidRPr="001C4E39" w:rsidRDefault="00E70E3D" w:rsidP="007A1E65">
            <w:pPr>
              <w:pStyle w:val="BlockCode"/>
              <w:ind w:left="0" w:right="86"/>
              <w:rPr>
                <w:rFonts w:cs="Courier New"/>
                <w:szCs w:val="20"/>
              </w:rPr>
            </w:pPr>
            <w:r w:rsidRPr="001C4E39">
              <w:rPr>
                <w:rFonts w:cs="Courier New"/>
                <w:color w:val="000000"/>
                <w:szCs w:val="20"/>
              </w:rPr>
              <w:t xml:space="preserve">          LastName = pLastName</w:t>
            </w:r>
          </w:p>
          <w:p w14:paraId="3DDB8F69" w14:textId="77777777" w:rsidR="00E70E3D" w:rsidRPr="001C4E39" w:rsidRDefault="00E70E3D" w:rsidP="007A1E65">
            <w:pPr>
              <w:pStyle w:val="BlockCode"/>
              <w:ind w:left="0" w:right="86"/>
              <w:rPr>
                <w:rFonts w:cs="Courier New"/>
                <w:szCs w:val="20"/>
              </w:rPr>
            </w:pPr>
            <w:r w:rsidRPr="001C4E39">
              <w:rPr>
                <w:rFonts w:cs="Courier New"/>
                <w:color w:val="000000"/>
                <w:szCs w:val="20"/>
              </w:rPr>
              <w:t xml:space="preserve">          Address = pAddress</w:t>
            </w:r>
          </w:p>
          <w:p w14:paraId="2B199293" w14:textId="77777777" w:rsidR="00E70E3D" w:rsidRPr="001C4E39" w:rsidRDefault="00E70E3D" w:rsidP="007A1E65">
            <w:pPr>
              <w:pStyle w:val="BlockCode"/>
              <w:ind w:left="0" w:right="86"/>
              <w:rPr>
                <w:rFonts w:cs="Courier New"/>
                <w:szCs w:val="20"/>
              </w:rPr>
            </w:pPr>
            <w:r w:rsidRPr="001C4E39">
              <w:rPr>
                <w:rFonts w:cs="Courier New"/>
                <w:color w:val="000000"/>
                <w:szCs w:val="20"/>
              </w:rPr>
              <w:t xml:space="preserve">          PostalCode = pPostalCode</w:t>
            </w:r>
          </w:p>
          <w:p w14:paraId="0F18ECAB" w14:textId="77777777" w:rsidR="00E70E3D" w:rsidRPr="001C4E39" w:rsidRDefault="00E70E3D" w:rsidP="007A1E65">
            <w:pPr>
              <w:pStyle w:val="BlockCode"/>
              <w:ind w:left="0" w:right="86"/>
              <w:rPr>
                <w:rFonts w:cs="Courier New"/>
                <w:szCs w:val="20"/>
              </w:rPr>
            </w:pPr>
            <w:r w:rsidRPr="001C4E39">
              <w:rPr>
                <w:rFonts w:cs="Courier New"/>
                <w:color w:val="000000"/>
                <w:szCs w:val="20"/>
              </w:rPr>
              <w:t xml:space="preserve">          Phones[</w:t>
            </w:r>
            <w:r w:rsidRPr="001C4E39">
              <w:rPr>
                <w:rFonts w:cs="Courier New"/>
                <w:color w:val="2A00FF"/>
                <w:szCs w:val="20"/>
              </w:rPr>
              <w:t>1</w:t>
            </w:r>
            <w:r w:rsidRPr="001C4E39">
              <w:rPr>
                <w:rFonts w:cs="Courier New"/>
                <w:color w:val="000000"/>
                <w:szCs w:val="20"/>
              </w:rPr>
              <w:t>] = pPhones[</w:t>
            </w:r>
            <w:r w:rsidRPr="001C4E39">
              <w:rPr>
                <w:rFonts w:cs="Courier New"/>
                <w:color w:val="2A00FF"/>
                <w:szCs w:val="20"/>
              </w:rPr>
              <w:t>1</w:t>
            </w:r>
            <w:r w:rsidRPr="001C4E39">
              <w:rPr>
                <w:rFonts w:cs="Courier New"/>
                <w:color w:val="000000"/>
                <w:szCs w:val="20"/>
              </w:rPr>
              <w:t>]</w:t>
            </w:r>
          </w:p>
          <w:p w14:paraId="4A3C18BD" w14:textId="77777777" w:rsidR="00E70E3D" w:rsidRPr="001C4E39" w:rsidRDefault="00E70E3D" w:rsidP="007A1E65">
            <w:pPr>
              <w:pStyle w:val="BlockCode"/>
              <w:ind w:left="0" w:right="86"/>
              <w:rPr>
                <w:rFonts w:cs="Courier New"/>
                <w:szCs w:val="20"/>
              </w:rPr>
            </w:pPr>
            <w:r w:rsidRPr="001C4E39">
              <w:rPr>
                <w:rFonts w:cs="Courier New"/>
                <w:color w:val="000000"/>
                <w:szCs w:val="20"/>
              </w:rPr>
              <w:t xml:space="preserve">          Phones[</w:t>
            </w:r>
            <w:r w:rsidRPr="001C4E39">
              <w:rPr>
                <w:rFonts w:cs="Courier New"/>
                <w:color w:val="2A00FF"/>
                <w:szCs w:val="20"/>
              </w:rPr>
              <w:t>2</w:t>
            </w:r>
            <w:r w:rsidRPr="001C4E39">
              <w:rPr>
                <w:rFonts w:cs="Courier New"/>
                <w:color w:val="000000"/>
                <w:szCs w:val="20"/>
              </w:rPr>
              <w:t>] = pPhones[</w:t>
            </w:r>
            <w:r w:rsidRPr="001C4E39">
              <w:rPr>
                <w:rFonts w:cs="Courier New"/>
                <w:color w:val="2A00FF"/>
                <w:szCs w:val="20"/>
              </w:rPr>
              <w:t>2</w:t>
            </w:r>
            <w:r w:rsidRPr="001C4E39">
              <w:rPr>
                <w:rFonts w:cs="Courier New"/>
                <w:color w:val="000000"/>
                <w:szCs w:val="20"/>
              </w:rPr>
              <w:t>]</w:t>
            </w:r>
          </w:p>
          <w:p w14:paraId="7E8DE279" w14:textId="77777777" w:rsidR="00E70E3D" w:rsidRPr="001C4E39" w:rsidRDefault="00E70E3D" w:rsidP="007A1E65">
            <w:pPr>
              <w:pStyle w:val="BlockCode"/>
              <w:ind w:left="0" w:right="86"/>
              <w:rPr>
                <w:rFonts w:cs="Courier New"/>
                <w:szCs w:val="20"/>
              </w:rPr>
            </w:pPr>
            <w:r w:rsidRPr="001C4E39">
              <w:rPr>
                <w:rFonts w:cs="Courier New"/>
                <w:color w:val="000000"/>
                <w:szCs w:val="20"/>
              </w:rPr>
              <w:t xml:space="preserve">          Phones[</w:t>
            </w:r>
            <w:r w:rsidRPr="001C4E39">
              <w:rPr>
                <w:rFonts w:cs="Courier New"/>
                <w:color w:val="2A00FF"/>
                <w:szCs w:val="20"/>
              </w:rPr>
              <w:t>3</w:t>
            </w:r>
            <w:r w:rsidRPr="001C4E39">
              <w:rPr>
                <w:rFonts w:cs="Courier New"/>
                <w:color w:val="000000"/>
                <w:szCs w:val="20"/>
              </w:rPr>
              <w:t>] = pPhones[</w:t>
            </w:r>
            <w:r w:rsidRPr="001C4E39">
              <w:rPr>
                <w:rFonts w:cs="Courier New"/>
                <w:color w:val="2A00FF"/>
                <w:szCs w:val="20"/>
              </w:rPr>
              <w:t>3</w:t>
            </w:r>
            <w:r w:rsidRPr="001C4E39">
              <w:rPr>
                <w:rFonts w:cs="Courier New"/>
                <w:color w:val="000000"/>
                <w:szCs w:val="20"/>
              </w:rPr>
              <w:t>]</w:t>
            </w:r>
          </w:p>
          <w:p w14:paraId="243637AA" w14:textId="77777777" w:rsidR="00E70E3D" w:rsidRPr="001C4E39" w:rsidRDefault="00E70E3D" w:rsidP="007A1E65">
            <w:pPr>
              <w:pStyle w:val="BlockCode"/>
              <w:ind w:left="0" w:right="86"/>
              <w:rPr>
                <w:rFonts w:cs="Courier New"/>
                <w:szCs w:val="20"/>
              </w:rPr>
            </w:pPr>
            <w:r w:rsidRPr="001C4E39">
              <w:rPr>
                <w:rFonts w:cs="Courier New"/>
                <w:color w:val="000000"/>
                <w:szCs w:val="20"/>
              </w:rPr>
              <w:t xml:space="preserve">          VacationHours = pVacationHours</w:t>
            </w:r>
          </w:p>
          <w:p w14:paraId="4F024A66" w14:textId="77777777" w:rsidR="00E70E3D" w:rsidRPr="001C4E39" w:rsidRDefault="00E70E3D" w:rsidP="007A1E65">
            <w:pPr>
              <w:pStyle w:val="BlockCode"/>
              <w:ind w:left="0" w:right="86"/>
              <w:rPr>
                <w:rFonts w:cs="Courier New"/>
                <w:szCs w:val="20"/>
              </w:rPr>
            </w:pPr>
            <w:r w:rsidRPr="001C4E39">
              <w:rPr>
                <w:rFonts w:cs="Courier New"/>
                <w:color w:val="000000"/>
                <w:szCs w:val="20"/>
              </w:rPr>
              <w:t xml:space="preserve">          JobTitle = pJobTitle</w:t>
            </w:r>
          </w:p>
          <w:p w14:paraId="25ED1C7F" w14:textId="77777777" w:rsidR="00E70E3D" w:rsidRDefault="00E70E3D" w:rsidP="007A1E65">
            <w:pPr>
              <w:pStyle w:val="BlockCode"/>
              <w:ind w:left="0" w:right="86"/>
            </w:pPr>
            <w:r w:rsidRPr="001C4E39">
              <w:rPr>
                <w:rFonts w:cs="Courier New"/>
                <w:color w:val="000000"/>
                <w:szCs w:val="20"/>
              </w:rPr>
              <w:t xml:space="preserve">        .</w:t>
            </w:r>
            <w:r w:rsidRPr="001C4E39">
              <w:rPr>
                <w:rFonts w:ascii="Consolas" w:hAnsi="Consolas" w:cs="Consolas"/>
                <w:color w:val="000000"/>
                <w:szCs w:val="20"/>
              </w:rPr>
              <w:t xml:space="preserve">  </w:t>
            </w:r>
          </w:p>
        </w:tc>
      </w:tr>
      <w:tr w:rsidR="00E70E3D" w14:paraId="6D740343" w14:textId="77777777" w:rsidTr="007A1E65">
        <w:tc>
          <w:tcPr>
            <w:tcW w:w="940" w:type="dxa"/>
          </w:tcPr>
          <w:p w14:paraId="6A09C13B" w14:textId="77777777" w:rsidR="00E70E3D" w:rsidRDefault="00E70E3D" w:rsidP="00C95A30">
            <w:pPr>
              <w:pStyle w:val="table-text"/>
              <w:numPr>
                <w:ilvl w:val="0"/>
                <w:numId w:val="37"/>
              </w:numPr>
            </w:pPr>
          </w:p>
        </w:tc>
        <w:tc>
          <w:tcPr>
            <w:tcW w:w="6500" w:type="dxa"/>
          </w:tcPr>
          <w:p w14:paraId="1346EBF3" w14:textId="77777777" w:rsidR="00E70E3D" w:rsidRPr="001C4E39" w:rsidRDefault="00E70E3D" w:rsidP="007A1E65">
            <w:pPr>
              <w:pStyle w:val="table-text"/>
            </w:pPr>
            <w:r w:rsidRPr="001C4E39">
              <w:t xml:space="preserve">Implement the </w:t>
            </w:r>
            <w:proofErr w:type="gramStart"/>
            <w:r w:rsidRPr="009C3E11">
              <w:rPr>
                <w:i/>
              </w:rPr>
              <w:t>SetVacationHours</w:t>
            </w:r>
            <w:r w:rsidRPr="001C4E39">
              <w:t>(</w:t>
            </w:r>
            <w:proofErr w:type="gramEnd"/>
            <w:r w:rsidRPr="001C4E39">
              <w:t xml:space="preserve">) method to set </w:t>
            </w:r>
            <w:r w:rsidRPr="009C3E11">
              <w:rPr>
                <w:i/>
              </w:rPr>
              <w:t>VacationHours</w:t>
            </w:r>
            <w:r w:rsidRPr="001C4E39">
              <w:t xml:space="preserve"> with the </w:t>
            </w:r>
            <w:r w:rsidRPr="009C3E11">
              <w:rPr>
                <w:i/>
              </w:rPr>
              <w:t>input</w:t>
            </w:r>
            <w:r w:rsidRPr="001C4E39">
              <w:t xml:space="preserve"> parameter.</w:t>
            </w:r>
          </w:p>
          <w:p w14:paraId="2EE54016" w14:textId="77777777" w:rsidR="00784C2B" w:rsidRDefault="00784C2B" w:rsidP="007A1E65">
            <w:pPr>
              <w:pStyle w:val="table-text"/>
            </w:pPr>
          </w:p>
          <w:p w14:paraId="22D671E4" w14:textId="0D5C6DDD" w:rsidR="00E70E3D" w:rsidRDefault="00E70E3D" w:rsidP="007A1E65">
            <w:pPr>
              <w:pStyle w:val="table-text"/>
            </w:pPr>
            <w:r w:rsidRPr="001C4E39">
              <w:t>Add this code to th</w:t>
            </w:r>
            <w:r>
              <w:t>e</w:t>
            </w:r>
            <w:r w:rsidRPr="001C4E39">
              <w:t xml:space="preserve"> method:</w:t>
            </w:r>
          </w:p>
          <w:p w14:paraId="2DEF7241" w14:textId="77777777" w:rsidR="00784C2B" w:rsidRPr="001C4E39" w:rsidRDefault="00784C2B" w:rsidP="007A1E65">
            <w:pPr>
              <w:pStyle w:val="table-text"/>
            </w:pPr>
          </w:p>
          <w:p w14:paraId="17DBFC8A" w14:textId="77777777" w:rsidR="00E70E3D" w:rsidRPr="001C4E39" w:rsidRDefault="00E70E3D" w:rsidP="007A1E65">
            <w:pPr>
              <w:pStyle w:val="BlockCode"/>
              <w:ind w:left="0" w:right="86"/>
              <w:rPr>
                <w:rFonts w:cs="Courier New"/>
              </w:rPr>
            </w:pPr>
            <w:r w:rsidRPr="001C4E39">
              <w:rPr>
                <w:rFonts w:cs="Courier New"/>
                <w:color w:val="000000"/>
                <w:szCs w:val="20"/>
              </w:rPr>
              <w:t>VacationHours = pHours.</w:t>
            </w:r>
            <w:r w:rsidRPr="001C4E39">
              <w:rPr>
                <w:rFonts w:cs="Courier New"/>
                <w:color w:val="000000"/>
                <w:sz w:val="20"/>
                <w:szCs w:val="20"/>
              </w:rPr>
              <w:tab/>
            </w:r>
          </w:p>
        </w:tc>
      </w:tr>
      <w:tr w:rsidR="00E70E3D" w14:paraId="2EF356AB" w14:textId="77777777" w:rsidTr="007A1E65">
        <w:tc>
          <w:tcPr>
            <w:tcW w:w="940" w:type="dxa"/>
          </w:tcPr>
          <w:p w14:paraId="16AE05F9" w14:textId="77777777" w:rsidR="00E70E3D" w:rsidRDefault="00E70E3D" w:rsidP="00C95A30">
            <w:pPr>
              <w:pStyle w:val="table-text"/>
              <w:numPr>
                <w:ilvl w:val="0"/>
                <w:numId w:val="37"/>
              </w:numPr>
            </w:pPr>
          </w:p>
        </w:tc>
        <w:tc>
          <w:tcPr>
            <w:tcW w:w="6500" w:type="dxa"/>
          </w:tcPr>
          <w:p w14:paraId="2D27D2D6" w14:textId="77777777" w:rsidR="00E70E3D" w:rsidRDefault="00E70E3D" w:rsidP="007A1E65">
            <w:pPr>
              <w:pStyle w:val="table-text"/>
            </w:pPr>
            <w:r>
              <w:t xml:space="preserve">Implement the </w:t>
            </w:r>
            <w:proofErr w:type="gramStart"/>
            <w:r w:rsidRPr="009C3E11">
              <w:rPr>
                <w:i/>
              </w:rPr>
              <w:t>SetJobTitle</w:t>
            </w:r>
            <w:r>
              <w:t>(</w:t>
            </w:r>
            <w:proofErr w:type="gramEnd"/>
            <w:r>
              <w:t xml:space="preserve">) method to set </w:t>
            </w:r>
            <w:r w:rsidRPr="009C3E11">
              <w:rPr>
                <w:i/>
              </w:rPr>
              <w:t>JobTitle</w:t>
            </w:r>
            <w:r>
              <w:t xml:space="preserve"> with the </w:t>
            </w:r>
            <w:r w:rsidRPr="009C3E11">
              <w:rPr>
                <w:i/>
              </w:rPr>
              <w:t>input</w:t>
            </w:r>
            <w:r>
              <w:t xml:space="preserve"> parameter.</w:t>
            </w:r>
          </w:p>
          <w:p w14:paraId="78EE6C41" w14:textId="77777777" w:rsidR="00784C2B" w:rsidRDefault="00784C2B" w:rsidP="007A1E65">
            <w:pPr>
              <w:pStyle w:val="table-text"/>
            </w:pPr>
          </w:p>
          <w:p w14:paraId="6BD02A1D" w14:textId="1E30AE27" w:rsidR="00E70E3D" w:rsidRDefault="00E70E3D" w:rsidP="007A1E65">
            <w:pPr>
              <w:pStyle w:val="table-text"/>
            </w:pPr>
            <w:r>
              <w:t>Add this code to the method:</w:t>
            </w:r>
          </w:p>
          <w:p w14:paraId="4C95C71D" w14:textId="77777777" w:rsidR="00784C2B" w:rsidRDefault="00784C2B" w:rsidP="007A1E65">
            <w:pPr>
              <w:pStyle w:val="table-text"/>
            </w:pPr>
          </w:p>
          <w:p w14:paraId="2BEC9A97" w14:textId="77777777" w:rsidR="00E70E3D" w:rsidRPr="001C4E39" w:rsidRDefault="00E70E3D" w:rsidP="007A1E65">
            <w:pPr>
              <w:pStyle w:val="BlockCode"/>
              <w:ind w:left="0" w:right="86"/>
              <w:rPr>
                <w:rFonts w:cs="Courier New"/>
                <w:sz w:val="20"/>
                <w:szCs w:val="20"/>
              </w:rPr>
            </w:pPr>
            <w:r w:rsidRPr="001C4E39">
              <w:rPr>
                <w:rFonts w:cs="Courier New"/>
                <w:color w:val="000000"/>
                <w:szCs w:val="20"/>
              </w:rPr>
              <w:t>JobTitle = pJobTitle.</w:t>
            </w:r>
          </w:p>
        </w:tc>
      </w:tr>
      <w:tr w:rsidR="00E70E3D" w14:paraId="483D4F6F" w14:textId="77777777" w:rsidTr="007A1E65">
        <w:trPr>
          <w:trHeight w:val="2429"/>
        </w:trPr>
        <w:tc>
          <w:tcPr>
            <w:tcW w:w="940" w:type="dxa"/>
          </w:tcPr>
          <w:p w14:paraId="4850A05C" w14:textId="77777777" w:rsidR="00E70E3D" w:rsidRDefault="00E70E3D" w:rsidP="00C95A30">
            <w:pPr>
              <w:pStyle w:val="table-text"/>
              <w:numPr>
                <w:ilvl w:val="0"/>
                <w:numId w:val="37"/>
              </w:numPr>
            </w:pPr>
          </w:p>
        </w:tc>
        <w:tc>
          <w:tcPr>
            <w:tcW w:w="6500" w:type="dxa"/>
          </w:tcPr>
          <w:p w14:paraId="5824B2C7" w14:textId="77777777" w:rsidR="00E70E3D" w:rsidRDefault="00E70E3D" w:rsidP="007A1E65">
            <w:pPr>
              <w:pStyle w:val="table-text"/>
            </w:pPr>
            <w:r>
              <w:t xml:space="preserve">Implement the </w:t>
            </w:r>
            <w:proofErr w:type="gramStart"/>
            <w:r w:rsidRPr="009C3E11">
              <w:rPr>
                <w:i/>
              </w:rPr>
              <w:t>GetInfo</w:t>
            </w:r>
            <w:r>
              <w:t>(</w:t>
            </w:r>
            <w:proofErr w:type="gramEnd"/>
            <w:r>
              <w:t>) method as follows:</w:t>
            </w:r>
          </w:p>
          <w:p w14:paraId="12EB4F77" w14:textId="77777777" w:rsidR="00E70E3D" w:rsidRDefault="00E70E3D" w:rsidP="007A1E65">
            <w:pPr>
              <w:pStyle w:val="TableBullet"/>
            </w:pPr>
            <w:r>
              <w:t xml:space="preserve">Set the value of </w:t>
            </w:r>
            <w:r>
              <w:rPr>
                <w:i/>
              </w:rPr>
              <w:t>result</w:t>
            </w:r>
            <w:r>
              <w:t xml:space="preserve"> to be a concatenation of the value returned from </w:t>
            </w:r>
            <w:proofErr w:type="gramStart"/>
            <w:r w:rsidRPr="009C3E11">
              <w:rPr>
                <w:i/>
              </w:rPr>
              <w:t>GetName</w:t>
            </w:r>
            <w:r>
              <w:t>(</w:t>
            </w:r>
            <w:proofErr w:type="gramEnd"/>
            <w:r>
              <w:t xml:space="preserve">), </w:t>
            </w:r>
            <w:r w:rsidRPr="009C3E11">
              <w:rPr>
                <w:i/>
              </w:rPr>
              <w:t>Address</w:t>
            </w:r>
            <w:r>
              <w:t xml:space="preserve">, </w:t>
            </w:r>
            <w:r w:rsidRPr="000D056B">
              <w:rPr>
                <w:i/>
              </w:rPr>
              <w:t>PostalCode</w:t>
            </w:r>
            <w:r>
              <w:t xml:space="preserve">, </w:t>
            </w:r>
            <w:r w:rsidRPr="009C3E11">
              <w:rPr>
                <w:i/>
              </w:rPr>
              <w:t>JobTitle</w:t>
            </w:r>
            <w:r>
              <w:t xml:space="preserve">, and the </w:t>
            </w:r>
            <w:r w:rsidRPr="009C3E11">
              <w:rPr>
                <w:i/>
              </w:rPr>
              <w:t>string</w:t>
            </w:r>
            <w:r>
              <w:t xml:space="preserve"> value for </w:t>
            </w:r>
            <w:r w:rsidRPr="009C3E11">
              <w:rPr>
                <w:i/>
              </w:rPr>
              <w:t>VacationHours</w:t>
            </w:r>
          </w:p>
          <w:p w14:paraId="57146083" w14:textId="77777777" w:rsidR="00784C2B" w:rsidRDefault="00784C2B" w:rsidP="007A1E65">
            <w:pPr>
              <w:pStyle w:val="TableBullet"/>
              <w:numPr>
                <w:ilvl w:val="0"/>
                <w:numId w:val="0"/>
              </w:numPr>
            </w:pPr>
          </w:p>
          <w:p w14:paraId="68545388" w14:textId="2845D343" w:rsidR="00E70E3D" w:rsidRDefault="00E70E3D" w:rsidP="007A1E65">
            <w:pPr>
              <w:pStyle w:val="TableBullet"/>
              <w:numPr>
                <w:ilvl w:val="0"/>
                <w:numId w:val="0"/>
              </w:numPr>
            </w:pPr>
            <w:r>
              <w:t xml:space="preserve">Add this code to the method before </w:t>
            </w:r>
            <w:r w:rsidRPr="009C3E11">
              <w:rPr>
                <w:i/>
              </w:rPr>
              <w:t>result</w:t>
            </w:r>
            <w:r>
              <w:t xml:space="preserve"> is returned:</w:t>
            </w:r>
          </w:p>
          <w:p w14:paraId="19C67E12" w14:textId="77777777" w:rsidR="00784C2B" w:rsidRDefault="00784C2B" w:rsidP="007A1E65">
            <w:pPr>
              <w:pStyle w:val="TableBullet"/>
              <w:numPr>
                <w:ilvl w:val="0"/>
                <w:numId w:val="0"/>
              </w:numPr>
            </w:pPr>
          </w:p>
          <w:p w14:paraId="0615774E" w14:textId="77777777" w:rsidR="00E70E3D" w:rsidRPr="001F6B76" w:rsidRDefault="00E70E3D" w:rsidP="007A1E65">
            <w:pPr>
              <w:pStyle w:val="BlockCode"/>
              <w:ind w:left="0" w:right="86"/>
              <w:rPr>
                <w:rFonts w:cs="Courier New"/>
                <w:szCs w:val="20"/>
              </w:rPr>
            </w:pPr>
            <w:r w:rsidRPr="001F6B76">
              <w:rPr>
                <w:rFonts w:cs="Courier New"/>
                <w:color w:val="7F0055"/>
                <w:szCs w:val="20"/>
              </w:rPr>
              <w:t>result</w:t>
            </w:r>
            <w:r w:rsidRPr="001F6B76">
              <w:rPr>
                <w:rFonts w:cs="Courier New"/>
                <w:color w:val="000000"/>
                <w:szCs w:val="20"/>
              </w:rPr>
              <w:t xml:space="preserve"> = GetName() + </w:t>
            </w:r>
            <w:r w:rsidRPr="001F6B76">
              <w:rPr>
                <w:rFonts w:cs="Courier New"/>
                <w:color w:val="2A00FF"/>
                <w:szCs w:val="20"/>
              </w:rPr>
              <w:t>" "</w:t>
            </w:r>
            <w:r w:rsidRPr="001F6B76">
              <w:rPr>
                <w:rFonts w:cs="Courier New"/>
                <w:color w:val="000000"/>
                <w:szCs w:val="20"/>
              </w:rPr>
              <w:t xml:space="preserve"> + </w:t>
            </w:r>
          </w:p>
          <w:p w14:paraId="008E9839" w14:textId="77777777" w:rsidR="00E70E3D" w:rsidRPr="001F6B76" w:rsidRDefault="00E70E3D" w:rsidP="007A1E65">
            <w:pPr>
              <w:pStyle w:val="BlockCode"/>
              <w:ind w:left="0" w:right="86"/>
              <w:rPr>
                <w:rFonts w:cs="Courier New"/>
                <w:szCs w:val="20"/>
              </w:rPr>
            </w:pPr>
            <w:r w:rsidRPr="001F6B76">
              <w:rPr>
                <w:rFonts w:cs="Courier New"/>
                <w:color w:val="000000"/>
                <w:szCs w:val="20"/>
              </w:rPr>
              <w:t xml:space="preserve">           Address + </w:t>
            </w:r>
            <w:r w:rsidRPr="001F6B76">
              <w:rPr>
                <w:rFonts w:cs="Courier New"/>
                <w:color w:val="2A00FF"/>
                <w:szCs w:val="20"/>
              </w:rPr>
              <w:t>" "</w:t>
            </w:r>
            <w:r w:rsidRPr="001F6B76">
              <w:rPr>
                <w:rFonts w:cs="Courier New"/>
                <w:color w:val="000000"/>
                <w:szCs w:val="20"/>
              </w:rPr>
              <w:t xml:space="preserve"> + PostalCode + </w:t>
            </w:r>
            <w:r w:rsidRPr="001F6B76">
              <w:rPr>
                <w:rFonts w:cs="Courier New"/>
                <w:color w:val="2A00FF"/>
                <w:szCs w:val="20"/>
              </w:rPr>
              <w:t>" "</w:t>
            </w:r>
            <w:r w:rsidRPr="001F6B76">
              <w:rPr>
                <w:rFonts w:cs="Courier New"/>
                <w:color w:val="000000"/>
                <w:szCs w:val="20"/>
              </w:rPr>
              <w:t xml:space="preserve"> +</w:t>
            </w:r>
          </w:p>
          <w:p w14:paraId="79726E9D" w14:textId="77777777" w:rsidR="00E70E3D" w:rsidRPr="001F6B76" w:rsidRDefault="00E70E3D" w:rsidP="007A1E65">
            <w:pPr>
              <w:pStyle w:val="BlockCode"/>
              <w:ind w:left="0" w:right="86"/>
              <w:rPr>
                <w:rFonts w:cs="Courier New"/>
                <w:szCs w:val="20"/>
              </w:rPr>
            </w:pPr>
            <w:r w:rsidRPr="001F6B76">
              <w:rPr>
                <w:rFonts w:cs="Courier New"/>
                <w:color w:val="000000"/>
                <w:szCs w:val="20"/>
              </w:rPr>
              <w:t xml:space="preserve">          </w:t>
            </w:r>
            <w:r w:rsidRPr="001F6B76">
              <w:rPr>
                <w:rFonts w:cs="Courier New"/>
                <w:color w:val="2A00FF"/>
                <w:szCs w:val="20"/>
              </w:rPr>
              <w:t>"Job Title: "</w:t>
            </w:r>
            <w:r w:rsidRPr="001F6B76">
              <w:rPr>
                <w:rFonts w:cs="Courier New"/>
                <w:color w:val="000000"/>
                <w:szCs w:val="20"/>
              </w:rPr>
              <w:t xml:space="preserve"> + JobTitle + </w:t>
            </w:r>
            <w:r w:rsidRPr="001F6B76">
              <w:rPr>
                <w:rFonts w:cs="Courier New"/>
                <w:color w:val="2A00FF"/>
                <w:szCs w:val="20"/>
              </w:rPr>
              <w:t>" "</w:t>
            </w:r>
            <w:r w:rsidRPr="001F6B76">
              <w:rPr>
                <w:rFonts w:cs="Courier New"/>
                <w:color w:val="000000"/>
                <w:szCs w:val="20"/>
              </w:rPr>
              <w:t xml:space="preserve"> +</w:t>
            </w:r>
          </w:p>
          <w:p w14:paraId="360A67CF" w14:textId="77777777" w:rsidR="00E70E3D" w:rsidRDefault="00E70E3D" w:rsidP="007A1E65">
            <w:pPr>
              <w:pStyle w:val="BlockCode"/>
              <w:ind w:left="0" w:right="86"/>
            </w:pPr>
            <w:r w:rsidRPr="001F6B76">
              <w:rPr>
                <w:rFonts w:cs="Courier New"/>
                <w:color w:val="000000"/>
                <w:szCs w:val="20"/>
              </w:rPr>
              <w:t xml:space="preserve">          </w:t>
            </w:r>
            <w:r w:rsidRPr="001F6B76">
              <w:rPr>
                <w:rFonts w:cs="Courier New"/>
                <w:color w:val="2A00FF"/>
                <w:szCs w:val="20"/>
              </w:rPr>
              <w:t>"Vacation Hours: "</w:t>
            </w:r>
            <w:r w:rsidRPr="001F6B76">
              <w:rPr>
                <w:rFonts w:cs="Courier New"/>
                <w:color w:val="000000"/>
                <w:szCs w:val="20"/>
              </w:rPr>
              <w:t xml:space="preserve"> + </w:t>
            </w:r>
            <w:r w:rsidRPr="001F6B76">
              <w:rPr>
                <w:rFonts w:cs="Courier New"/>
                <w:color w:val="7F0055"/>
                <w:szCs w:val="20"/>
              </w:rPr>
              <w:t>string</w:t>
            </w:r>
            <w:r w:rsidRPr="001F6B76">
              <w:rPr>
                <w:rFonts w:cs="Courier New"/>
                <w:color w:val="000000"/>
                <w:szCs w:val="20"/>
              </w:rPr>
              <w:t>(VacationHours).</w:t>
            </w:r>
          </w:p>
        </w:tc>
      </w:tr>
      <w:tr w:rsidR="00E70E3D" w14:paraId="684E136A" w14:textId="77777777" w:rsidTr="007A1E65">
        <w:tc>
          <w:tcPr>
            <w:tcW w:w="940" w:type="dxa"/>
          </w:tcPr>
          <w:p w14:paraId="731D29FE" w14:textId="77777777" w:rsidR="00E70E3D" w:rsidRDefault="00E70E3D" w:rsidP="00C95A30">
            <w:pPr>
              <w:pStyle w:val="table-text"/>
              <w:numPr>
                <w:ilvl w:val="0"/>
                <w:numId w:val="37"/>
              </w:numPr>
            </w:pPr>
          </w:p>
        </w:tc>
        <w:tc>
          <w:tcPr>
            <w:tcW w:w="6500" w:type="dxa"/>
          </w:tcPr>
          <w:p w14:paraId="40E0D8DA" w14:textId="77777777" w:rsidR="00E70E3D" w:rsidRDefault="00E70E3D" w:rsidP="007A1E65">
            <w:pPr>
              <w:pStyle w:val="table-text"/>
            </w:pPr>
            <w:r>
              <w:t xml:space="preserve">Implement the </w:t>
            </w:r>
            <w:proofErr w:type="gramStart"/>
            <w:r w:rsidRPr="009C3E11">
              <w:rPr>
                <w:i/>
              </w:rPr>
              <w:t>GetName</w:t>
            </w:r>
            <w:r>
              <w:t>(</w:t>
            </w:r>
            <w:proofErr w:type="gramEnd"/>
            <w:r>
              <w:t xml:space="preserve">) method by returning the concatenation of </w:t>
            </w:r>
            <w:r w:rsidRPr="009C3E11">
              <w:rPr>
                <w:i/>
              </w:rPr>
              <w:t>FirstName</w:t>
            </w:r>
            <w:r>
              <w:t xml:space="preserve"> and </w:t>
            </w:r>
            <w:r w:rsidRPr="009C3E11">
              <w:rPr>
                <w:i/>
              </w:rPr>
              <w:t>LastName</w:t>
            </w:r>
            <w:r>
              <w:t>.</w:t>
            </w:r>
          </w:p>
          <w:p w14:paraId="0CEC0C79" w14:textId="77777777" w:rsidR="00E70E3D" w:rsidRDefault="00E70E3D" w:rsidP="007A1E65">
            <w:pPr>
              <w:pStyle w:val="table-text"/>
            </w:pPr>
            <w:r>
              <w:t xml:space="preserve">Add this code to the method before </w:t>
            </w:r>
            <w:r w:rsidRPr="009C3E11">
              <w:rPr>
                <w:i/>
              </w:rPr>
              <w:t>result</w:t>
            </w:r>
            <w:r>
              <w:t xml:space="preserve"> is returned:</w:t>
            </w:r>
          </w:p>
          <w:p w14:paraId="56A7394D" w14:textId="77777777" w:rsidR="00E70E3D" w:rsidRDefault="00E70E3D" w:rsidP="007A1E65">
            <w:pPr>
              <w:pStyle w:val="BlockCode"/>
              <w:ind w:left="0"/>
            </w:pPr>
            <w:r w:rsidRPr="001F6B76">
              <w:rPr>
                <w:color w:val="7F0055"/>
              </w:rPr>
              <w:t>result</w:t>
            </w:r>
            <w:r w:rsidRPr="001F6B76">
              <w:t xml:space="preserve"> = FirstName + </w:t>
            </w:r>
            <w:r w:rsidRPr="001F6B76">
              <w:rPr>
                <w:color w:val="2A00FF"/>
              </w:rPr>
              <w:t>" "</w:t>
            </w:r>
            <w:r w:rsidRPr="001F6B76">
              <w:t xml:space="preserve"> + LastName.</w:t>
            </w:r>
          </w:p>
        </w:tc>
      </w:tr>
      <w:tr w:rsidR="00E70E3D" w14:paraId="290FA911" w14:textId="77777777" w:rsidTr="007A1E65">
        <w:tc>
          <w:tcPr>
            <w:tcW w:w="940" w:type="dxa"/>
          </w:tcPr>
          <w:p w14:paraId="164BBE8C" w14:textId="77777777" w:rsidR="00E70E3D" w:rsidRDefault="00E70E3D" w:rsidP="00C95A30">
            <w:pPr>
              <w:pStyle w:val="table-text"/>
              <w:numPr>
                <w:ilvl w:val="0"/>
                <w:numId w:val="37"/>
              </w:numPr>
            </w:pPr>
          </w:p>
        </w:tc>
        <w:tc>
          <w:tcPr>
            <w:tcW w:w="6500" w:type="dxa"/>
          </w:tcPr>
          <w:p w14:paraId="72D9D00E" w14:textId="77777777" w:rsidR="00E70E3D" w:rsidRDefault="00E70E3D" w:rsidP="007A1E65">
            <w:pPr>
              <w:pStyle w:val="table-text"/>
            </w:pPr>
            <w:r>
              <w:t>Save your file. Ensure that it complies with no errors.</w:t>
            </w:r>
          </w:p>
        </w:tc>
      </w:tr>
    </w:tbl>
    <w:p w14:paraId="58D5ADF1" w14:textId="77777777" w:rsidR="00E70E3D" w:rsidRPr="0027310E" w:rsidRDefault="00E70E3D" w:rsidP="00E70E3D">
      <w:pPr>
        <w:pStyle w:val="BlockLine"/>
      </w:pPr>
    </w:p>
    <w:p w14:paraId="187EDC4E" w14:textId="77777777" w:rsidR="00E70E3D" w:rsidRDefault="00E70E3D" w:rsidP="00E70E3D">
      <w:pPr>
        <w:pStyle w:val="Heading3"/>
      </w:pPr>
      <w:r>
        <w:lastRenderedPageBreak/>
        <w:t>Solution, Part 2—Implementing the methods for the Dept class</w:t>
      </w:r>
    </w:p>
    <w:p w14:paraId="55D66970" w14:textId="77777777" w:rsidR="00E70E3D" w:rsidRPr="00966C58" w:rsidRDefault="00E70E3D" w:rsidP="00E70E3D">
      <w:pPr>
        <w:pStyle w:val="TopLine"/>
      </w:pPr>
    </w:p>
    <w:tbl>
      <w:tblPr>
        <w:tblStyle w:val="TableGrid"/>
        <w:tblW w:w="7398" w:type="dxa"/>
        <w:tblInd w:w="1915" w:type="dxa"/>
        <w:tblLook w:val="05E0" w:firstRow="1" w:lastRow="1" w:firstColumn="1" w:lastColumn="1" w:noHBand="0" w:noVBand="1"/>
      </w:tblPr>
      <w:tblGrid>
        <w:gridCol w:w="1137"/>
        <w:gridCol w:w="6247"/>
        <w:gridCol w:w="14"/>
      </w:tblGrid>
      <w:tr w:rsidR="00E70E3D" w14:paraId="621A7002" w14:textId="77777777" w:rsidTr="007A1E65">
        <w:trPr>
          <w:gridAfter w:val="1"/>
          <w:cnfStyle w:val="100000000000" w:firstRow="1" w:lastRow="0" w:firstColumn="0" w:lastColumn="0" w:oddVBand="0" w:evenVBand="0" w:oddHBand="0" w:evenHBand="0" w:firstRowFirstColumn="0" w:firstRowLastColumn="0" w:lastRowFirstColumn="0" w:lastRowLastColumn="0"/>
          <w:wAfter w:w="14" w:type="dxa"/>
          <w:trHeight w:val="421"/>
        </w:trPr>
        <w:tc>
          <w:tcPr>
            <w:tcW w:w="1137" w:type="dxa"/>
          </w:tcPr>
          <w:p w14:paraId="1D97C402" w14:textId="77777777" w:rsidR="00E70E3D" w:rsidRDefault="00E70E3D" w:rsidP="007A1E65">
            <w:pPr>
              <w:pStyle w:val="TableHeading"/>
            </w:pPr>
            <w:r>
              <w:t>Step</w:t>
            </w:r>
          </w:p>
        </w:tc>
        <w:tc>
          <w:tcPr>
            <w:tcW w:w="6247" w:type="dxa"/>
          </w:tcPr>
          <w:p w14:paraId="62473DCB" w14:textId="09CD0727" w:rsidR="00E70E3D" w:rsidRDefault="00E70E3D" w:rsidP="007A1E65">
            <w:pPr>
              <w:pStyle w:val="TableHeading"/>
            </w:pPr>
            <w:r>
              <w:t>Solution instruction</w:t>
            </w:r>
            <w:r w:rsidR="00784C2B">
              <w:t>s</w:t>
            </w:r>
          </w:p>
        </w:tc>
      </w:tr>
      <w:tr w:rsidR="00E70E3D" w14:paraId="6C730016" w14:textId="77777777" w:rsidTr="007A1E65">
        <w:trPr>
          <w:gridAfter w:val="1"/>
          <w:wAfter w:w="14" w:type="dxa"/>
          <w:trHeight w:val="2317"/>
        </w:trPr>
        <w:tc>
          <w:tcPr>
            <w:tcW w:w="1137" w:type="dxa"/>
          </w:tcPr>
          <w:p w14:paraId="2B47DFB5" w14:textId="77777777" w:rsidR="00E70E3D" w:rsidRDefault="00E70E3D" w:rsidP="00C95A30">
            <w:pPr>
              <w:pStyle w:val="table-text"/>
              <w:numPr>
                <w:ilvl w:val="0"/>
                <w:numId w:val="36"/>
              </w:numPr>
            </w:pPr>
          </w:p>
        </w:tc>
        <w:tc>
          <w:tcPr>
            <w:tcW w:w="6247" w:type="dxa"/>
          </w:tcPr>
          <w:p w14:paraId="7F5DFA91" w14:textId="77777777" w:rsidR="00E70E3D" w:rsidRDefault="00E70E3D" w:rsidP="007A1E65">
            <w:pPr>
              <w:pStyle w:val="table-text"/>
            </w:pPr>
            <w:r>
              <w:t>Add code to the constructor to:</w:t>
            </w:r>
          </w:p>
          <w:p w14:paraId="53628862" w14:textId="77777777" w:rsidR="00E70E3D" w:rsidRDefault="00E70E3D" w:rsidP="007A1E65">
            <w:pPr>
              <w:pStyle w:val="TableBullet"/>
            </w:pPr>
            <w:r>
              <w:t xml:space="preserve">Set </w:t>
            </w:r>
            <w:r w:rsidRPr="009C3E11">
              <w:rPr>
                <w:i/>
              </w:rPr>
              <w:t>DeptName</w:t>
            </w:r>
            <w:r>
              <w:t xml:space="preserve"> from the </w:t>
            </w:r>
            <w:r w:rsidRPr="009C3E11">
              <w:rPr>
                <w:i/>
              </w:rPr>
              <w:t>input</w:t>
            </w:r>
            <w:r>
              <w:t xml:space="preserve"> parameter.</w:t>
            </w:r>
          </w:p>
          <w:p w14:paraId="0616ED40" w14:textId="77777777" w:rsidR="00E70E3D" w:rsidRDefault="00E70E3D" w:rsidP="007A1E65">
            <w:pPr>
              <w:pStyle w:val="TableBullet"/>
            </w:pPr>
            <w:r>
              <w:t xml:space="preserve">Set </w:t>
            </w:r>
            <w:r w:rsidRPr="009C3E11">
              <w:rPr>
                <w:i/>
              </w:rPr>
              <w:t>ExpenseCode</w:t>
            </w:r>
            <w:r>
              <w:t xml:space="preserve"> from the </w:t>
            </w:r>
            <w:r w:rsidRPr="009C3E11">
              <w:rPr>
                <w:i/>
              </w:rPr>
              <w:t>input</w:t>
            </w:r>
            <w:r>
              <w:t xml:space="preserve"> parameter.</w:t>
            </w:r>
          </w:p>
          <w:p w14:paraId="389854F7" w14:textId="77777777" w:rsidR="00E70E3D" w:rsidRDefault="00E70E3D" w:rsidP="007A1E65">
            <w:pPr>
              <w:pStyle w:val="TableBullet"/>
            </w:pPr>
            <w:r>
              <w:t xml:space="preserve">Size the </w:t>
            </w:r>
            <w:r w:rsidRPr="00EC02F2">
              <w:rPr>
                <w:i/>
              </w:rPr>
              <w:t>Employees</w:t>
            </w:r>
            <w:r>
              <w:t xml:space="preserve"> array using the </w:t>
            </w:r>
            <w:r w:rsidRPr="00EC02F2">
              <w:rPr>
                <w:i/>
              </w:rPr>
              <w:t>input</w:t>
            </w:r>
            <w:r>
              <w:t xml:space="preserve"> parameter.</w:t>
            </w:r>
          </w:p>
          <w:p w14:paraId="684C06C1" w14:textId="77777777" w:rsidR="00784C2B" w:rsidRDefault="00784C2B" w:rsidP="007A1E65">
            <w:pPr>
              <w:pStyle w:val="TableBullet"/>
              <w:numPr>
                <w:ilvl w:val="0"/>
                <w:numId w:val="0"/>
              </w:numPr>
            </w:pPr>
          </w:p>
          <w:p w14:paraId="470061B8" w14:textId="47EC26FF" w:rsidR="00E70E3D" w:rsidRDefault="00E70E3D" w:rsidP="007A1E65">
            <w:pPr>
              <w:pStyle w:val="TableBullet"/>
              <w:numPr>
                <w:ilvl w:val="0"/>
                <w:numId w:val="0"/>
              </w:numPr>
            </w:pPr>
            <w:r>
              <w:t xml:space="preserve">Add this code to the constructor after the call to </w:t>
            </w:r>
            <w:proofErr w:type="gramStart"/>
            <w:r w:rsidRPr="00EC02F2">
              <w:rPr>
                <w:i/>
              </w:rPr>
              <w:t>super</w:t>
            </w:r>
            <w:r>
              <w:t>(</w:t>
            </w:r>
            <w:proofErr w:type="gramEnd"/>
            <w:r>
              <w:t>):</w:t>
            </w:r>
          </w:p>
          <w:p w14:paraId="49A0E046" w14:textId="77777777" w:rsidR="00784C2B" w:rsidRDefault="00784C2B" w:rsidP="007A1E65">
            <w:pPr>
              <w:pStyle w:val="TableBullet"/>
              <w:numPr>
                <w:ilvl w:val="0"/>
                <w:numId w:val="0"/>
              </w:numPr>
            </w:pPr>
          </w:p>
          <w:p w14:paraId="74B1AF73" w14:textId="77777777" w:rsidR="00E70E3D" w:rsidRPr="001F6B76" w:rsidRDefault="00E70E3D" w:rsidP="007A1E65">
            <w:pPr>
              <w:pStyle w:val="BlockCode"/>
              <w:ind w:left="0" w:right="86"/>
              <w:rPr>
                <w:rFonts w:cs="Courier New"/>
                <w:szCs w:val="20"/>
              </w:rPr>
            </w:pPr>
            <w:r w:rsidRPr="001F6B76">
              <w:rPr>
                <w:rFonts w:cs="Courier New"/>
                <w:color w:val="7F0055"/>
                <w:szCs w:val="20"/>
              </w:rPr>
              <w:t>assign</w:t>
            </w:r>
          </w:p>
          <w:p w14:paraId="5FA4C649" w14:textId="77777777" w:rsidR="00E70E3D" w:rsidRPr="001F6B76" w:rsidRDefault="00E70E3D" w:rsidP="007A1E65">
            <w:pPr>
              <w:pStyle w:val="BlockCode"/>
              <w:ind w:left="0" w:right="86"/>
              <w:rPr>
                <w:rFonts w:cs="Courier New"/>
                <w:szCs w:val="20"/>
              </w:rPr>
            </w:pPr>
            <w:r w:rsidRPr="001F6B76">
              <w:rPr>
                <w:rFonts w:cs="Courier New"/>
                <w:color w:val="000000"/>
                <w:szCs w:val="20"/>
              </w:rPr>
              <w:t xml:space="preserve">   DeptName = pDeptName</w:t>
            </w:r>
          </w:p>
          <w:p w14:paraId="4F57D3EE" w14:textId="77777777" w:rsidR="00E70E3D" w:rsidRPr="001F6B76" w:rsidRDefault="00E70E3D" w:rsidP="007A1E65">
            <w:pPr>
              <w:pStyle w:val="BlockCode"/>
              <w:ind w:left="0" w:right="86"/>
              <w:rPr>
                <w:rFonts w:cs="Courier New"/>
                <w:szCs w:val="20"/>
              </w:rPr>
            </w:pPr>
            <w:r w:rsidRPr="001F6B76">
              <w:rPr>
                <w:rFonts w:cs="Courier New"/>
                <w:color w:val="000000"/>
                <w:szCs w:val="20"/>
              </w:rPr>
              <w:t xml:space="preserve">   </w:t>
            </w:r>
            <w:r>
              <w:rPr>
                <w:rFonts w:cs="Courier New"/>
                <w:color w:val="000000"/>
                <w:szCs w:val="20"/>
              </w:rPr>
              <w:t>DeptCode</w:t>
            </w:r>
            <w:r w:rsidRPr="001F6B76">
              <w:rPr>
                <w:rFonts w:cs="Courier New"/>
                <w:color w:val="000000"/>
                <w:szCs w:val="20"/>
              </w:rPr>
              <w:t xml:space="preserve"> = p</w:t>
            </w:r>
            <w:r>
              <w:rPr>
                <w:rFonts w:cs="Courier New"/>
                <w:color w:val="000000"/>
                <w:szCs w:val="20"/>
              </w:rPr>
              <w:t>DeptCode</w:t>
            </w:r>
          </w:p>
          <w:p w14:paraId="776A4380" w14:textId="77777777" w:rsidR="00E70E3D" w:rsidRPr="001F6B76" w:rsidRDefault="00E70E3D" w:rsidP="007A1E65">
            <w:pPr>
              <w:pStyle w:val="BlockCode"/>
              <w:ind w:left="0" w:right="86"/>
              <w:rPr>
                <w:rFonts w:cs="Courier New"/>
                <w:szCs w:val="20"/>
              </w:rPr>
            </w:pPr>
            <w:r w:rsidRPr="001F6B76">
              <w:rPr>
                <w:rFonts w:cs="Courier New"/>
                <w:color w:val="000000"/>
                <w:szCs w:val="20"/>
              </w:rPr>
              <w:t xml:space="preserve">   ExpenseCode = pExpenseCode</w:t>
            </w:r>
          </w:p>
          <w:p w14:paraId="42AC70DF" w14:textId="77777777" w:rsidR="00E70E3D" w:rsidRDefault="00E70E3D" w:rsidP="007A1E65">
            <w:pPr>
              <w:pStyle w:val="BlockCode"/>
              <w:ind w:left="0" w:right="86"/>
            </w:pPr>
            <w:r w:rsidRPr="001F6B76">
              <w:rPr>
                <w:rFonts w:cs="Courier New"/>
                <w:color w:val="000000"/>
                <w:sz w:val="16"/>
              </w:rPr>
              <w:t xml:space="preserve">   </w:t>
            </w:r>
            <w:r w:rsidRPr="001F6B76">
              <w:rPr>
                <w:rFonts w:cs="Courier New"/>
                <w:color w:val="000000"/>
                <w:szCs w:val="20"/>
              </w:rPr>
              <w:t>.</w:t>
            </w:r>
          </w:p>
        </w:tc>
      </w:tr>
      <w:tr w:rsidR="00E70E3D" w14:paraId="4B37B530" w14:textId="77777777" w:rsidTr="007A1E65">
        <w:trPr>
          <w:gridAfter w:val="1"/>
          <w:wAfter w:w="14" w:type="dxa"/>
          <w:trHeight w:val="2317"/>
        </w:trPr>
        <w:tc>
          <w:tcPr>
            <w:tcW w:w="1137" w:type="dxa"/>
          </w:tcPr>
          <w:p w14:paraId="12D74D79" w14:textId="77777777" w:rsidR="00E70E3D" w:rsidRDefault="00E70E3D" w:rsidP="00C95A30">
            <w:pPr>
              <w:pStyle w:val="table-text"/>
              <w:numPr>
                <w:ilvl w:val="0"/>
                <w:numId w:val="36"/>
              </w:numPr>
            </w:pPr>
          </w:p>
        </w:tc>
        <w:tc>
          <w:tcPr>
            <w:tcW w:w="6247" w:type="dxa"/>
          </w:tcPr>
          <w:p w14:paraId="68C3C9A3" w14:textId="77777777" w:rsidR="00E70E3D" w:rsidRDefault="00E70E3D" w:rsidP="007A1E65">
            <w:pPr>
              <w:pStyle w:val="table-text"/>
            </w:pPr>
            <w:r>
              <w:t xml:space="preserve">Implement the </w:t>
            </w:r>
            <w:proofErr w:type="gramStart"/>
            <w:r w:rsidRPr="00EC02F2">
              <w:rPr>
                <w:i/>
              </w:rPr>
              <w:t>AddEmployee</w:t>
            </w:r>
            <w:r>
              <w:t>(</w:t>
            </w:r>
            <w:proofErr w:type="gramEnd"/>
            <w:r>
              <w:t xml:space="preserve">) method that takes the parameter with type </w:t>
            </w:r>
            <w:r>
              <w:rPr>
                <w:i/>
              </w:rPr>
              <w:t>Emp</w:t>
            </w:r>
            <w:r>
              <w:t xml:space="preserve"> to perform the following:</w:t>
            </w:r>
          </w:p>
          <w:p w14:paraId="3A1B5246" w14:textId="77777777" w:rsidR="00E70E3D" w:rsidRDefault="00E70E3D" w:rsidP="007A1E65">
            <w:pPr>
              <w:pStyle w:val="TableBullet"/>
            </w:pPr>
            <w:r>
              <w:t>Create a ttEmployee record.</w:t>
            </w:r>
          </w:p>
          <w:p w14:paraId="45301C06" w14:textId="77777777" w:rsidR="00E70E3D" w:rsidRDefault="00E70E3D" w:rsidP="007A1E65">
            <w:pPr>
              <w:pStyle w:val="TableBullet"/>
            </w:pPr>
            <w:r>
              <w:t>Set the values of the ttEmployee record from the input parameter.</w:t>
            </w:r>
          </w:p>
          <w:p w14:paraId="61AFEECA" w14:textId="77777777" w:rsidR="00E70E3D" w:rsidRDefault="00E70E3D" w:rsidP="007A1E65">
            <w:pPr>
              <w:pStyle w:val="TableBullet"/>
            </w:pPr>
            <w:r>
              <w:t>Increment NumEmployees by 1.</w:t>
            </w:r>
          </w:p>
          <w:p w14:paraId="7B10EA9A" w14:textId="77777777" w:rsidR="00784C2B" w:rsidRDefault="00784C2B" w:rsidP="007A1E65">
            <w:pPr>
              <w:pStyle w:val="TableBullet"/>
              <w:numPr>
                <w:ilvl w:val="0"/>
                <w:numId w:val="0"/>
              </w:numPr>
            </w:pPr>
          </w:p>
          <w:p w14:paraId="3568A8B4" w14:textId="30C73E4B" w:rsidR="00E70E3D" w:rsidRDefault="00E70E3D" w:rsidP="007A1E65">
            <w:pPr>
              <w:pStyle w:val="TableBullet"/>
              <w:numPr>
                <w:ilvl w:val="0"/>
                <w:numId w:val="0"/>
              </w:numPr>
            </w:pPr>
            <w:r>
              <w:t>Add this code to the method:</w:t>
            </w:r>
          </w:p>
          <w:p w14:paraId="66AD913F" w14:textId="77777777" w:rsidR="00784C2B" w:rsidRDefault="00784C2B" w:rsidP="007A1E65">
            <w:pPr>
              <w:pStyle w:val="TableBullet"/>
              <w:numPr>
                <w:ilvl w:val="0"/>
                <w:numId w:val="0"/>
              </w:numPr>
            </w:pPr>
          </w:p>
          <w:p w14:paraId="0B1CDBC2" w14:textId="77777777" w:rsidR="00E70E3D" w:rsidRDefault="00E70E3D" w:rsidP="007A1E65">
            <w:pPr>
              <w:pStyle w:val="BlockCode"/>
              <w:ind w:left="0" w:right="86"/>
              <w:rPr>
                <w:rFonts w:cs="Courier New"/>
                <w:color w:val="7F0055"/>
                <w:szCs w:val="20"/>
              </w:rPr>
            </w:pPr>
            <w:r>
              <w:rPr>
                <w:rFonts w:cs="Courier New"/>
                <w:color w:val="7F0055"/>
                <w:szCs w:val="20"/>
              </w:rPr>
              <w:t xml:space="preserve">create </w:t>
            </w:r>
            <w:r w:rsidRPr="008115CB">
              <w:rPr>
                <w:rFonts w:cs="Courier New"/>
                <w:szCs w:val="20"/>
              </w:rPr>
              <w:t>ttEmployee.</w:t>
            </w:r>
          </w:p>
          <w:p w14:paraId="6D275733" w14:textId="77777777" w:rsidR="00E70E3D" w:rsidRDefault="00E70E3D" w:rsidP="007A1E65">
            <w:pPr>
              <w:pStyle w:val="BlockCode"/>
              <w:ind w:left="0" w:right="86"/>
              <w:rPr>
                <w:rFonts w:cs="Courier New"/>
                <w:color w:val="7F0055"/>
                <w:szCs w:val="20"/>
              </w:rPr>
            </w:pPr>
            <w:r>
              <w:rPr>
                <w:rFonts w:cs="Courier New"/>
                <w:color w:val="7F0055"/>
                <w:szCs w:val="20"/>
              </w:rPr>
              <w:t>a</w:t>
            </w:r>
            <w:r w:rsidRPr="001F6B76">
              <w:rPr>
                <w:rFonts w:cs="Courier New"/>
                <w:color w:val="7F0055"/>
                <w:szCs w:val="20"/>
              </w:rPr>
              <w:t>ssign</w:t>
            </w:r>
          </w:p>
          <w:p w14:paraId="1949226F" w14:textId="77777777" w:rsidR="00E70E3D" w:rsidRDefault="00E70E3D" w:rsidP="007A1E65">
            <w:pPr>
              <w:pStyle w:val="BlockCode"/>
              <w:ind w:left="0" w:right="86"/>
              <w:rPr>
                <w:rFonts w:cs="Courier New"/>
                <w:color w:val="000000" w:themeColor="text1"/>
                <w:szCs w:val="20"/>
              </w:rPr>
            </w:pPr>
            <w:r>
              <w:rPr>
                <w:rFonts w:cs="Courier New"/>
                <w:color w:val="000000" w:themeColor="text1"/>
                <w:szCs w:val="20"/>
              </w:rPr>
              <w:t xml:space="preserve">  </w:t>
            </w:r>
            <w:r w:rsidRPr="00516992">
              <w:rPr>
                <w:rFonts w:cs="Courier New"/>
                <w:color w:val="000000" w:themeColor="text1"/>
                <w:szCs w:val="20"/>
              </w:rPr>
              <w:t>ttEmployee.FirstName = pEmployee:Fi</w:t>
            </w:r>
            <w:r>
              <w:rPr>
                <w:rFonts w:cs="Courier New"/>
                <w:color w:val="000000" w:themeColor="text1"/>
                <w:szCs w:val="20"/>
              </w:rPr>
              <w:t>r</w:t>
            </w:r>
            <w:r w:rsidRPr="00516992">
              <w:rPr>
                <w:rFonts w:cs="Courier New"/>
                <w:color w:val="000000" w:themeColor="text1"/>
                <w:szCs w:val="20"/>
              </w:rPr>
              <w:t>stName</w:t>
            </w:r>
          </w:p>
          <w:p w14:paraId="25BACD2C" w14:textId="77777777" w:rsidR="00E70E3D" w:rsidRDefault="00E70E3D" w:rsidP="007A1E65">
            <w:pPr>
              <w:pStyle w:val="BlockCode"/>
              <w:ind w:left="0" w:right="86"/>
              <w:rPr>
                <w:rFonts w:cs="Courier New"/>
                <w:color w:val="000000" w:themeColor="text1"/>
                <w:szCs w:val="20"/>
              </w:rPr>
            </w:pPr>
            <w:r>
              <w:rPr>
                <w:rFonts w:cs="Courier New"/>
                <w:color w:val="000000" w:themeColor="text1"/>
                <w:szCs w:val="20"/>
              </w:rPr>
              <w:t xml:space="preserve">  ttEmployee.LastName =</w:t>
            </w:r>
          </w:p>
          <w:p w14:paraId="0A5DEA74" w14:textId="77777777" w:rsidR="00E70E3D" w:rsidRDefault="00E70E3D" w:rsidP="007A1E65">
            <w:pPr>
              <w:pStyle w:val="BlockCode"/>
              <w:ind w:left="0" w:right="86"/>
              <w:rPr>
                <w:rFonts w:cs="Courier New"/>
                <w:color w:val="000000" w:themeColor="text1"/>
                <w:szCs w:val="20"/>
              </w:rPr>
            </w:pPr>
            <w:r>
              <w:rPr>
                <w:rFonts w:cs="Courier New"/>
                <w:color w:val="000000" w:themeColor="text1"/>
                <w:szCs w:val="20"/>
              </w:rPr>
              <w:t xml:space="preserve">      pEmployee:LastName</w:t>
            </w:r>
          </w:p>
          <w:p w14:paraId="4FF812F8" w14:textId="77777777" w:rsidR="00E70E3D" w:rsidRDefault="00E70E3D" w:rsidP="007A1E65">
            <w:pPr>
              <w:pStyle w:val="BlockCode"/>
              <w:ind w:left="0" w:right="86"/>
              <w:rPr>
                <w:rFonts w:cs="Courier New"/>
                <w:color w:val="000000" w:themeColor="text1"/>
                <w:szCs w:val="20"/>
              </w:rPr>
            </w:pPr>
            <w:r>
              <w:rPr>
                <w:rFonts w:cs="Courier New"/>
                <w:color w:val="000000" w:themeColor="text1"/>
                <w:szCs w:val="20"/>
              </w:rPr>
              <w:t xml:space="preserve">  ttEmployee.EmpRef = pEmployee</w:t>
            </w:r>
          </w:p>
          <w:p w14:paraId="48E318B5" w14:textId="6F373A6B" w:rsidR="00E70E3D" w:rsidRPr="00784C2B" w:rsidRDefault="00E70E3D" w:rsidP="00784C2B">
            <w:pPr>
              <w:pStyle w:val="BlockCode"/>
              <w:ind w:left="0" w:right="86"/>
              <w:rPr>
                <w:rFonts w:cs="Courier New"/>
                <w:color w:val="000000" w:themeColor="text1"/>
                <w:szCs w:val="20"/>
              </w:rPr>
            </w:pPr>
            <w:r>
              <w:rPr>
                <w:rFonts w:cs="Courier New"/>
                <w:color w:val="000000" w:themeColor="text1"/>
                <w:szCs w:val="20"/>
              </w:rPr>
              <w:t xml:space="preserve">  NumEmployees = NumEmployees + </w:t>
            </w:r>
            <w:r w:rsidRPr="000D056B">
              <w:rPr>
                <w:rFonts w:cs="Courier New"/>
                <w:noProof w:val="0"/>
                <w:color w:val="2A00FF"/>
                <w:szCs w:val="18"/>
              </w:rPr>
              <w:t>1</w:t>
            </w:r>
            <w:r>
              <w:rPr>
                <w:rFonts w:ascii="Consolas" w:hAnsi="Consolas" w:cs="Consolas"/>
                <w:color w:val="000000"/>
              </w:rPr>
              <w:t xml:space="preserve">   .  </w:t>
            </w:r>
          </w:p>
        </w:tc>
      </w:tr>
      <w:tr w:rsidR="00E70E3D" w14:paraId="210FCD28" w14:textId="77777777" w:rsidTr="007A1E65">
        <w:trPr>
          <w:gridAfter w:val="1"/>
          <w:wAfter w:w="14" w:type="dxa"/>
          <w:trHeight w:val="1160"/>
        </w:trPr>
        <w:tc>
          <w:tcPr>
            <w:tcW w:w="1137" w:type="dxa"/>
          </w:tcPr>
          <w:p w14:paraId="332EDFAF" w14:textId="77777777" w:rsidR="00E70E3D" w:rsidRDefault="00E70E3D" w:rsidP="00C95A30">
            <w:pPr>
              <w:pStyle w:val="table-text"/>
              <w:numPr>
                <w:ilvl w:val="0"/>
                <w:numId w:val="36"/>
              </w:numPr>
            </w:pPr>
          </w:p>
        </w:tc>
        <w:tc>
          <w:tcPr>
            <w:tcW w:w="6247" w:type="dxa"/>
          </w:tcPr>
          <w:p w14:paraId="28480FF9" w14:textId="77777777" w:rsidR="00E70E3D" w:rsidRDefault="00E70E3D" w:rsidP="007A1E65">
            <w:pPr>
              <w:pStyle w:val="table-text"/>
            </w:pPr>
            <w:r>
              <w:t xml:space="preserve">Implement the </w:t>
            </w:r>
            <w:proofErr w:type="gramStart"/>
            <w:r w:rsidRPr="00EC02F2">
              <w:rPr>
                <w:i/>
              </w:rPr>
              <w:t>AddEmployee</w:t>
            </w:r>
            <w:r>
              <w:t>(</w:t>
            </w:r>
            <w:proofErr w:type="gramEnd"/>
            <w:r>
              <w:t xml:space="preserve">) method that takes multiple parameters that can be used to create an </w:t>
            </w:r>
            <w:r>
              <w:rPr>
                <w:i/>
              </w:rPr>
              <w:t>Emp</w:t>
            </w:r>
            <w:r>
              <w:t xml:space="preserve"> instance as follows:</w:t>
            </w:r>
          </w:p>
          <w:p w14:paraId="6F997D4D" w14:textId="77777777" w:rsidR="00E70E3D" w:rsidRDefault="00E70E3D" w:rsidP="007A1E65">
            <w:pPr>
              <w:pStyle w:val="TableBullet"/>
            </w:pPr>
            <w:r>
              <w:t xml:space="preserve">Define a variable named </w:t>
            </w:r>
            <w:r>
              <w:rPr>
                <w:i/>
              </w:rPr>
              <w:t>Empl</w:t>
            </w:r>
            <w:r>
              <w:t xml:space="preserve"> of type </w:t>
            </w:r>
            <w:r>
              <w:rPr>
                <w:i/>
              </w:rPr>
              <w:t>Emp</w:t>
            </w:r>
            <w:r>
              <w:t>.</w:t>
            </w:r>
          </w:p>
          <w:p w14:paraId="6E68D580" w14:textId="77777777" w:rsidR="00E70E3D" w:rsidRDefault="00E70E3D" w:rsidP="007A1E65">
            <w:pPr>
              <w:pStyle w:val="TableBullet"/>
            </w:pPr>
            <w:r>
              <w:t xml:space="preserve">Create an </w:t>
            </w:r>
            <w:r>
              <w:rPr>
                <w:i/>
              </w:rPr>
              <w:t>Emp</w:t>
            </w:r>
            <w:r>
              <w:t xml:space="preserve"> instance assigning it to </w:t>
            </w:r>
            <w:r w:rsidRPr="00EC02F2">
              <w:rPr>
                <w:i/>
              </w:rPr>
              <w:t>Emp</w:t>
            </w:r>
            <w:r>
              <w:rPr>
                <w:i/>
              </w:rPr>
              <w:t>l</w:t>
            </w:r>
            <w:r>
              <w:t>.</w:t>
            </w:r>
          </w:p>
          <w:p w14:paraId="46D38A4F" w14:textId="77777777" w:rsidR="00E70E3D" w:rsidRDefault="00E70E3D" w:rsidP="007A1E65">
            <w:pPr>
              <w:pStyle w:val="TableBullet"/>
            </w:pPr>
            <w:r>
              <w:t xml:space="preserve">Call the </w:t>
            </w:r>
            <w:proofErr w:type="gramStart"/>
            <w:r w:rsidRPr="00EC02F2">
              <w:rPr>
                <w:i/>
              </w:rPr>
              <w:t>Initialize</w:t>
            </w:r>
            <w:r>
              <w:t>(</w:t>
            </w:r>
            <w:proofErr w:type="gramEnd"/>
            <w:r>
              <w:t xml:space="preserve">) method using </w:t>
            </w:r>
            <w:r w:rsidRPr="00EC02F2">
              <w:rPr>
                <w:i/>
              </w:rPr>
              <w:t>Emp</w:t>
            </w:r>
            <w:r>
              <w:rPr>
                <w:i/>
              </w:rPr>
              <w:t>l</w:t>
            </w:r>
            <w:r>
              <w:t xml:space="preserve">, providing the parameters from the </w:t>
            </w:r>
            <w:r w:rsidRPr="00EC02F2">
              <w:rPr>
                <w:i/>
              </w:rPr>
              <w:t>input</w:t>
            </w:r>
            <w:r>
              <w:t xml:space="preserve"> to this method</w:t>
            </w:r>
          </w:p>
          <w:p w14:paraId="3C6DC773" w14:textId="77777777" w:rsidR="00E70E3D" w:rsidRDefault="00E70E3D" w:rsidP="007A1E65">
            <w:pPr>
              <w:pStyle w:val="TableBullet"/>
            </w:pPr>
            <w:r>
              <w:t>Create a ttEmployee record.</w:t>
            </w:r>
          </w:p>
          <w:p w14:paraId="5A895CF2" w14:textId="77777777" w:rsidR="00E70E3D" w:rsidRDefault="00E70E3D" w:rsidP="007A1E65">
            <w:pPr>
              <w:pStyle w:val="TableBullet"/>
            </w:pPr>
            <w:r>
              <w:t>Set the values of the ttEmployee record from the input parameters and the Emp instance.</w:t>
            </w:r>
          </w:p>
          <w:p w14:paraId="62BF8568" w14:textId="77777777" w:rsidR="00E70E3D" w:rsidRDefault="00E70E3D" w:rsidP="007A1E65">
            <w:pPr>
              <w:pStyle w:val="TableBullet"/>
            </w:pPr>
            <w:r>
              <w:t>Increment NumEmployees by 1.</w:t>
            </w:r>
          </w:p>
          <w:p w14:paraId="2DAEDF12" w14:textId="77777777" w:rsidR="00784C2B" w:rsidRDefault="00784C2B" w:rsidP="007A1E65">
            <w:pPr>
              <w:pStyle w:val="TableBullet"/>
              <w:numPr>
                <w:ilvl w:val="0"/>
                <w:numId w:val="0"/>
              </w:numPr>
            </w:pPr>
          </w:p>
          <w:p w14:paraId="686DCA49" w14:textId="4D4DE719" w:rsidR="00E70E3D" w:rsidRDefault="00E70E3D" w:rsidP="007A1E65">
            <w:pPr>
              <w:pStyle w:val="TableBullet"/>
              <w:numPr>
                <w:ilvl w:val="0"/>
                <w:numId w:val="0"/>
              </w:numPr>
            </w:pPr>
            <w:r>
              <w:t>Add this code to the method:</w:t>
            </w:r>
          </w:p>
          <w:p w14:paraId="40A79A1A" w14:textId="77777777" w:rsidR="00784C2B" w:rsidRDefault="00784C2B" w:rsidP="007A1E65">
            <w:pPr>
              <w:pStyle w:val="TableBullet"/>
              <w:numPr>
                <w:ilvl w:val="0"/>
                <w:numId w:val="0"/>
              </w:numPr>
            </w:pPr>
          </w:p>
          <w:p w14:paraId="56F634C0" w14:textId="77777777" w:rsidR="00E70E3D" w:rsidRPr="001F6B76" w:rsidRDefault="00E70E3D" w:rsidP="007A1E65">
            <w:pPr>
              <w:pStyle w:val="BlockCode"/>
              <w:ind w:left="0" w:right="86"/>
              <w:rPr>
                <w:rFonts w:cs="Courier New"/>
                <w:szCs w:val="20"/>
              </w:rPr>
            </w:pPr>
            <w:r w:rsidRPr="001F6B76">
              <w:rPr>
                <w:rFonts w:cs="Courier New"/>
                <w:color w:val="7F0055"/>
                <w:szCs w:val="20"/>
              </w:rPr>
              <w:t>define</w:t>
            </w:r>
            <w:r w:rsidRPr="001F6B76">
              <w:rPr>
                <w:rFonts w:cs="Courier New"/>
                <w:color w:val="000000"/>
                <w:szCs w:val="20"/>
              </w:rPr>
              <w:t xml:space="preserve"> </w:t>
            </w:r>
            <w:r w:rsidRPr="001F6B76">
              <w:rPr>
                <w:rFonts w:cs="Courier New"/>
                <w:color w:val="7F0055"/>
                <w:szCs w:val="20"/>
              </w:rPr>
              <w:t>variable</w:t>
            </w:r>
            <w:r w:rsidRPr="001F6B76">
              <w:rPr>
                <w:rFonts w:cs="Courier New"/>
                <w:color w:val="000000"/>
                <w:szCs w:val="20"/>
              </w:rPr>
              <w:t xml:space="preserve"> Emp</w:t>
            </w:r>
            <w:r>
              <w:rPr>
                <w:rFonts w:cs="Courier New"/>
                <w:color w:val="000000"/>
                <w:szCs w:val="20"/>
              </w:rPr>
              <w:t>l</w:t>
            </w:r>
            <w:r w:rsidRPr="001F6B76">
              <w:rPr>
                <w:rFonts w:cs="Courier New"/>
                <w:color w:val="000000"/>
                <w:szCs w:val="20"/>
              </w:rPr>
              <w:t xml:space="preserve"> </w:t>
            </w:r>
            <w:r w:rsidRPr="001F6B76">
              <w:rPr>
                <w:rFonts w:cs="Courier New"/>
                <w:color w:val="7F0055"/>
                <w:szCs w:val="20"/>
              </w:rPr>
              <w:t>as</w:t>
            </w:r>
            <w:r w:rsidRPr="001F6B76">
              <w:rPr>
                <w:rFonts w:cs="Courier New"/>
                <w:color w:val="000000"/>
                <w:szCs w:val="20"/>
              </w:rPr>
              <w:t xml:space="preserve"> </w:t>
            </w:r>
            <w:r>
              <w:rPr>
                <w:rFonts w:cs="Courier New"/>
                <w:color w:val="000000"/>
                <w:szCs w:val="20"/>
              </w:rPr>
              <w:t>Emp</w:t>
            </w:r>
            <w:r w:rsidRPr="001F6B76">
              <w:rPr>
                <w:rFonts w:cs="Courier New"/>
                <w:color w:val="000000"/>
                <w:szCs w:val="20"/>
              </w:rPr>
              <w:t xml:space="preserve"> </w:t>
            </w:r>
            <w:r w:rsidRPr="001F6B76">
              <w:rPr>
                <w:rFonts w:cs="Courier New"/>
                <w:color w:val="7F0055"/>
                <w:szCs w:val="20"/>
              </w:rPr>
              <w:t>no-undo</w:t>
            </w:r>
            <w:r w:rsidRPr="001F6B76">
              <w:rPr>
                <w:rFonts w:cs="Courier New"/>
                <w:color w:val="000000"/>
                <w:szCs w:val="20"/>
              </w:rPr>
              <w:t>.</w:t>
            </w:r>
          </w:p>
          <w:p w14:paraId="3E52889C" w14:textId="77777777" w:rsidR="00E70E3D" w:rsidRPr="001F6B76" w:rsidRDefault="00E70E3D" w:rsidP="007A1E65">
            <w:pPr>
              <w:pStyle w:val="BlockCode"/>
              <w:ind w:left="0" w:right="86"/>
              <w:rPr>
                <w:rFonts w:cs="Courier New"/>
                <w:szCs w:val="20"/>
              </w:rPr>
            </w:pPr>
            <w:r w:rsidRPr="001F6B76">
              <w:rPr>
                <w:rFonts w:cs="Courier New"/>
                <w:color w:val="000000"/>
                <w:szCs w:val="20"/>
              </w:rPr>
              <w:lastRenderedPageBreak/>
              <w:t>Emp</w:t>
            </w:r>
            <w:r>
              <w:rPr>
                <w:rFonts w:cs="Courier New"/>
                <w:color w:val="000000"/>
                <w:szCs w:val="20"/>
              </w:rPr>
              <w:t>l</w:t>
            </w:r>
            <w:r w:rsidRPr="001F6B76">
              <w:rPr>
                <w:rFonts w:cs="Courier New"/>
                <w:color w:val="000000"/>
                <w:szCs w:val="20"/>
              </w:rPr>
              <w:t xml:space="preserve"> = </w:t>
            </w:r>
            <w:r w:rsidRPr="001F6B76">
              <w:rPr>
                <w:rFonts w:cs="Courier New"/>
                <w:color w:val="7F0055"/>
                <w:szCs w:val="20"/>
              </w:rPr>
              <w:t>new</w:t>
            </w:r>
            <w:r w:rsidRPr="001F6B76">
              <w:rPr>
                <w:rFonts w:cs="Courier New"/>
                <w:color w:val="000000"/>
                <w:szCs w:val="20"/>
              </w:rPr>
              <w:t xml:space="preserve"> </w:t>
            </w:r>
            <w:r>
              <w:rPr>
                <w:rFonts w:cs="Courier New"/>
                <w:color w:val="000000"/>
                <w:szCs w:val="20"/>
              </w:rPr>
              <w:t>Emp</w:t>
            </w:r>
            <w:r w:rsidRPr="001F6B76">
              <w:rPr>
                <w:rFonts w:cs="Courier New"/>
                <w:color w:val="000000"/>
                <w:szCs w:val="20"/>
              </w:rPr>
              <w:t>().</w:t>
            </w:r>
          </w:p>
          <w:p w14:paraId="7F4FA0DC" w14:textId="77777777" w:rsidR="00E70E3D" w:rsidRDefault="00E70E3D" w:rsidP="007A1E65">
            <w:pPr>
              <w:pStyle w:val="BlockCode"/>
              <w:ind w:left="0" w:right="86"/>
              <w:rPr>
                <w:rFonts w:cs="Courier New"/>
                <w:color w:val="000000"/>
                <w:szCs w:val="20"/>
              </w:rPr>
            </w:pPr>
            <w:r w:rsidRPr="001F6B76">
              <w:rPr>
                <w:rFonts w:cs="Courier New"/>
                <w:color w:val="000000"/>
                <w:szCs w:val="20"/>
              </w:rPr>
              <w:t>Emp</w:t>
            </w:r>
            <w:r>
              <w:rPr>
                <w:rFonts w:cs="Courier New"/>
                <w:color w:val="000000"/>
                <w:szCs w:val="20"/>
              </w:rPr>
              <w:t>l</w:t>
            </w:r>
            <w:r w:rsidRPr="001F6B76">
              <w:rPr>
                <w:rFonts w:cs="Courier New"/>
                <w:color w:val="000000"/>
                <w:szCs w:val="20"/>
              </w:rPr>
              <w:t>:</w:t>
            </w:r>
            <w:r w:rsidRPr="001F6B76">
              <w:rPr>
                <w:rFonts w:cs="Courier New"/>
                <w:color w:val="7F0055"/>
                <w:szCs w:val="20"/>
              </w:rPr>
              <w:t>Initialize</w:t>
            </w:r>
            <w:r w:rsidRPr="001F6B76">
              <w:rPr>
                <w:rFonts w:cs="Courier New"/>
                <w:color w:val="000000"/>
                <w:szCs w:val="20"/>
              </w:rPr>
              <w:t>(pEmpNum, pFirstName,</w:t>
            </w:r>
            <w:r>
              <w:rPr>
                <w:rFonts w:cs="Courier New"/>
                <w:color w:val="000000"/>
                <w:szCs w:val="20"/>
              </w:rPr>
              <w:t xml:space="preserve"> </w:t>
            </w:r>
            <w:r w:rsidRPr="001F6B76">
              <w:rPr>
                <w:rFonts w:cs="Courier New"/>
                <w:color w:val="000000"/>
                <w:szCs w:val="20"/>
              </w:rPr>
              <w:t>pLastName,</w:t>
            </w:r>
            <w:r>
              <w:rPr>
                <w:rFonts w:cs="Courier New"/>
                <w:color w:val="000000"/>
                <w:szCs w:val="20"/>
              </w:rPr>
              <w:t xml:space="preserve"> </w:t>
            </w:r>
          </w:p>
          <w:p w14:paraId="2CDB101C" w14:textId="77777777" w:rsidR="00E70E3D" w:rsidRPr="009A6E8B" w:rsidRDefault="00E70E3D" w:rsidP="007A1E65">
            <w:pPr>
              <w:pStyle w:val="BlockCode"/>
              <w:ind w:left="0" w:right="86"/>
              <w:rPr>
                <w:rFonts w:cs="Courier New"/>
                <w:szCs w:val="20"/>
              </w:rPr>
            </w:pPr>
            <w:r>
              <w:rPr>
                <w:rFonts w:cs="Courier New"/>
                <w:color w:val="000000"/>
                <w:szCs w:val="20"/>
              </w:rPr>
              <w:t xml:space="preserve">               </w:t>
            </w:r>
            <w:r w:rsidRPr="001F6B76">
              <w:rPr>
                <w:rFonts w:cs="Courier New"/>
                <w:color w:val="000000"/>
                <w:szCs w:val="20"/>
              </w:rPr>
              <w:t>pAddress,</w:t>
            </w:r>
            <w:r>
              <w:rPr>
                <w:rFonts w:cs="Courier New"/>
                <w:color w:val="000000"/>
                <w:szCs w:val="20"/>
              </w:rPr>
              <w:t xml:space="preserve"> </w:t>
            </w:r>
            <w:r w:rsidRPr="001F6B76">
              <w:rPr>
                <w:rFonts w:cs="Courier New"/>
                <w:color w:val="000000"/>
                <w:szCs w:val="20"/>
              </w:rPr>
              <w:t>pPostalCode,</w:t>
            </w:r>
            <w:r>
              <w:rPr>
                <w:rFonts w:cs="Courier New"/>
                <w:szCs w:val="20"/>
              </w:rPr>
              <w:t xml:space="preserve"> </w:t>
            </w:r>
            <w:r w:rsidRPr="001F6B76">
              <w:rPr>
                <w:rFonts w:cs="Courier New"/>
                <w:color w:val="000000"/>
                <w:szCs w:val="20"/>
              </w:rPr>
              <w:t>pPhones,</w:t>
            </w:r>
          </w:p>
          <w:p w14:paraId="6B05C322" w14:textId="77777777" w:rsidR="00E70E3D" w:rsidRPr="001F6B76" w:rsidRDefault="00E70E3D" w:rsidP="007A1E65">
            <w:pPr>
              <w:pStyle w:val="BlockCode"/>
              <w:ind w:left="0" w:right="86"/>
              <w:rPr>
                <w:rFonts w:cs="Courier New"/>
                <w:szCs w:val="20"/>
              </w:rPr>
            </w:pPr>
            <w:r>
              <w:rPr>
                <w:rFonts w:cs="Courier New"/>
                <w:color w:val="000000"/>
                <w:szCs w:val="20"/>
              </w:rPr>
              <w:t xml:space="preserve">               </w:t>
            </w:r>
            <w:r w:rsidRPr="001F6B76">
              <w:rPr>
                <w:rFonts w:cs="Courier New"/>
                <w:color w:val="000000"/>
                <w:szCs w:val="20"/>
              </w:rPr>
              <w:t>pVacationHours,</w:t>
            </w:r>
            <w:r>
              <w:rPr>
                <w:rFonts w:cs="Courier New"/>
                <w:color w:val="000000"/>
                <w:szCs w:val="20"/>
              </w:rPr>
              <w:t xml:space="preserve"> </w:t>
            </w:r>
            <w:r w:rsidRPr="001F6B76">
              <w:rPr>
                <w:rFonts w:cs="Courier New"/>
                <w:color w:val="000000"/>
                <w:szCs w:val="20"/>
              </w:rPr>
              <w:t>pJobTitle).</w:t>
            </w:r>
          </w:p>
          <w:p w14:paraId="571BDBB2" w14:textId="77777777" w:rsidR="00E70E3D" w:rsidRPr="00EB4576" w:rsidRDefault="00E70E3D" w:rsidP="007A1E65">
            <w:pPr>
              <w:pStyle w:val="BlockCode"/>
              <w:ind w:left="0" w:right="86"/>
              <w:rPr>
                <w:rFonts w:cs="Courier New"/>
                <w:color w:val="000000" w:themeColor="text1"/>
                <w:szCs w:val="20"/>
              </w:rPr>
            </w:pPr>
            <w:r>
              <w:rPr>
                <w:rFonts w:cs="Courier New"/>
                <w:color w:val="7F0055"/>
                <w:szCs w:val="20"/>
              </w:rPr>
              <w:t xml:space="preserve">create </w:t>
            </w:r>
            <w:r w:rsidRPr="00EB4576">
              <w:rPr>
                <w:rFonts w:cs="Courier New"/>
                <w:color w:val="000000" w:themeColor="text1"/>
                <w:szCs w:val="20"/>
              </w:rPr>
              <w:t>ttEmployee</w:t>
            </w:r>
            <w:r>
              <w:rPr>
                <w:rFonts w:cs="Courier New"/>
                <w:color w:val="000000" w:themeColor="text1"/>
                <w:szCs w:val="20"/>
              </w:rPr>
              <w:t>.</w:t>
            </w:r>
          </w:p>
          <w:p w14:paraId="62C82EAD" w14:textId="77777777" w:rsidR="00E70E3D" w:rsidRPr="001F6B76" w:rsidRDefault="00E70E3D" w:rsidP="007A1E65">
            <w:pPr>
              <w:pStyle w:val="BlockCode"/>
              <w:ind w:left="0" w:right="86"/>
              <w:rPr>
                <w:rFonts w:cs="Courier New"/>
                <w:szCs w:val="20"/>
              </w:rPr>
            </w:pPr>
            <w:r w:rsidRPr="001F6B76">
              <w:rPr>
                <w:rFonts w:cs="Courier New"/>
                <w:color w:val="7F0055"/>
                <w:szCs w:val="20"/>
              </w:rPr>
              <w:t>assign</w:t>
            </w:r>
          </w:p>
          <w:p w14:paraId="34B39C15" w14:textId="77777777" w:rsidR="00E70E3D" w:rsidRDefault="00E70E3D" w:rsidP="007A1E65">
            <w:pPr>
              <w:pStyle w:val="BlockCode"/>
              <w:ind w:left="0" w:right="86"/>
              <w:rPr>
                <w:rFonts w:cs="Courier New"/>
                <w:color w:val="000000" w:themeColor="text1"/>
                <w:szCs w:val="20"/>
              </w:rPr>
            </w:pPr>
            <w:r>
              <w:rPr>
                <w:rFonts w:cs="Courier New"/>
                <w:color w:val="000000"/>
                <w:szCs w:val="20"/>
              </w:rPr>
              <w:t xml:space="preserve">   </w:t>
            </w:r>
            <w:r w:rsidRPr="00516992">
              <w:rPr>
                <w:rFonts w:cs="Courier New"/>
                <w:color w:val="000000" w:themeColor="text1"/>
                <w:szCs w:val="20"/>
              </w:rPr>
              <w:t>ttEmployee.FirstName = pFi</w:t>
            </w:r>
            <w:r>
              <w:rPr>
                <w:rFonts w:cs="Courier New"/>
                <w:color w:val="000000" w:themeColor="text1"/>
                <w:szCs w:val="20"/>
              </w:rPr>
              <w:t>r</w:t>
            </w:r>
            <w:r w:rsidRPr="00516992">
              <w:rPr>
                <w:rFonts w:cs="Courier New"/>
                <w:color w:val="000000" w:themeColor="text1"/>
                <w:szCs w:val="20"/>
              </w:rPr>
              <w:t>stName</w:t>
            </w:r>
          </w:p>
          <w:p w14:paraId="6977A76B" w14:textId="77777777" w:rsidR="00E70E3D" w:rsidRDefault="00E70E3D" w:rsidP="007A1E65">
            <w:pPr>
              <w:pStyle w:val="BlockCode"/>
              <w:ind w:left="0" w:right="86"/>
              <w:rPr>
                <w:rFonts w:cs="Courier New"/>
                <w:color w:val="000000" w:themeColor="text1"/>
                <w:szCs w:val="20"/>
              </w:rPr>
            </w:pPr>
            <w:r>
              <w:rPr>
                <w:rFonts w:cs="Courier New"/>
                <w:color w:val="000000" w:themeColor="text1"/>
                <w:szCs w:val="20"/>
              </w:rPr>
              <w:t>ttEmployee.LastName = pLastName</w:t>
            </w:r>
          </w:p>
          <w:p w14:paraId="2E5EB340" w14:textId="77777777" w:rsidR="00E70E3D" w:rsidRDefault="00E70E3D" w:rsidP="007A1E65">
            <w:pPr>
              <w:pStyle w:val="BlockCode"/>
              <w:ind w:left="0" w:right="86"/>
              <w:rPr>
                <w:rFonts w:cs="Courier New"/>
                <w:color w:val="000000" w:themeColor="text1"/>
                <w:szCs w:val="20"/>
              </w:rPr>
            </w:pPr>
            <w:r>
              <w:rPr>
                <w:rFonts w:cs="Courier New"/>
                <w:color w:val="000000" w:themeColor="text1"/>
                <w:szCs w:val="20"/>
              </w:rPr>
              <w:t>ttEmployee.EmpRef = Empl</w:t>
            </w:r>
          </w:p>
          <w:p w14:paraId="020F7000" w14:textId="77777777" w:rsidR="00E70E3D" w:rsidRDefault="00E70E3D" w:rsidP="007A1E65">
            <w:pPr>
              <w:pStyle w:val="BlockCode"/>
              <w:ind w:left="0" w:right="86"/>
              <w:rPr>
                <w:rFonts w:ascii="Consolas" w:hAnsi="Consolas" w:cs="Consolas"/>
                <w:noProof w:val="0"/>
                <w:color w:val="2A00FF"/>
                <w:sz w:val="20"/>
                <w:szCs w:val="20"/>
              </w:rPr>
            </w:pPr>
            <w:r>
              <w:rPr>
                <w:rFonts w:cs="Courier New"/>
                <w:color w:val="000000" w:themeColor="text1"/>
                <w:szCs w:val="20"/>
              </w:rPr>
              <w:t xml:space="preserve">NumEmployees = NumEmployees + </w:t>
            </w:r>
            <w:r w:rsidRPr="000D056B">
              <w:rPr>
                <w:rFonts w:cs="Courier New"/>
                <w:noProof w:val="0"/>
                <w:color w:val="2A00FF"/>
                <w:szCs w:val="20"/>
              </w:rPr>
              <w:t>1</w:t>
            </w:r>
          </w:p>
          <w:p w14:paraId="661725BE" w14:textId="7323B97F" w:rsidR="00E70E3D" w:rsidRPr="00784C2B" w:rsidRDefault="00E70E3D" w:rsidP="00784C2B">
            <w:pPr>
              <w:pStyle w:val="BlockCode"/>
              <w:ind w:left="0" w:right="86"/>
              <w:rPr>
                <w:rFonts w:cs="Courier New"/>
                <w:szCs w:val="20"/>
              </w:rPr>
            </w:pPr>
            <w:r w:rsidRPr="00221454">
              <w:rPr>
                <w:rFonts w:ascii="Consolas" w:hAnsi="Consolas" w:cs="Consolas"/>
                <w:noProof w:val="0"/>
                <w:sz w:val="20"/>
                <w:szCs w:val="20"/>
              </w:rPr>
              <w:t>.</w:t>
            </w:r>
          </w:p>
        </w:tc>
      </w:tr>
      <w:tr w:rsidR="00E70E3D" w14:paraId="441B889A" w14:textId="77777777" w:rsidTr="007A1E65">
        <w:trPr>
          <w:trHeight w:val="4267"/>
        </w:trPr>
        <w:tc>
          <w:tcPr>
            <w:tcW w:w="1137" w:type="dxa"/>
          </w:tcPr>
          <w:p w14:paraId="763E36EB" w14:textId="77777777" w:rsidR="00E70E3D" w:rsidRDefault="00E70E3D" w:rsidP="00C95A30">
            <w:pPr>
              <w:pStyle w:val="table-text"/>
              <w:numPr>
                <w:ilvl w:val="0"/>
                <w:numId w:val="36"/>
              </w:numPr>
            </w:pPr>
          </w:p>
        </w:tc>
        <w:tc>
          <w:tcPr>
            <w:tcW w:w="6261" w:type="dxa"/>
            <w:gridSpan w:val="2"/>
          </w:tcPr>
          <w:p w14:paraId="4BCDC8D6" w14:textId="77777777" w:rsidR="00E70E3D" w:rsidRDefault="00E70E3D" w:rsidP="007A1E65">
            <w:pPr>
              <w:pStyle w:val="table-text"/>
            </w:pPr>
            <w:r>
              <w:t xml:space="preserve">Implement the </w:t>
            </w:r>
            <w:proofErr w:type="gramStart"/>
            <w:r w:rsidRPr="009C3E11">
              <w:rPr>
                <w:i/>
              </w:rPr>
              <w:t>GetEmployee</w:t>
            </w:r>
            <w:r>
              <w:t>(</w:t>
            </w:r>
            <w:proofErr w:type="gramEnd"/>
            <w:r>
              <w:t xml:space="preserve">) method to return the reference to the </w:t>
            </w:r>
            <w:r w:rsidRPr="009C3E11">
              <w:rPr>
                <w:i/>
              </w:rPr>
              <w:t>Emp</w:t>
            </w:r>
            <w:r>
              <w:t xml:space="preserve"> instance using the </w:t>
            </w:r>
            <w:r w:rsidRPr="009C3E11">
              <w:rPr>
                <w:i/>
              </w:rPr>
              <w:t>input</w:t>
            </w:r>
            <w:r>
              <w:t xml:space="preserve"> to this method. Add code to the </w:t>
            </w:r>
            <w:proofErr w:type="gramStart"/>
            <w:r w:rsidRPr="009C3E11">
              <w:rPr>
                <w:i/>
              </w:rPr>
              <w:t>GetEmployee</w:t>
            </w:r>
            <w:r>
              <w:t>(</w:t>
            </w:r>
            <w:proofErr w:type="gramEnd"/>
            <w:r>
              <w:t>) method to find an employee based on the first and last name in the ttEmployee temp-table. If an employee is found, it should cast the EmpRef field and return the Emp instance. If an employee is not found, it should return unknown.</w:t>
            </w:r>
          </w:p>
          <w:p w14:paraId="309E9023" w14:textId="77777777" w:rsidR="00E70E3D" w:rsidRDefault="00E70E3D" w:rsidP="007A1E65">
            <w:pPr>
              <w:pStyle w:val="table-text"/>
            </w:pPr>
            <w:r w:rsidRPr="00602F57">
              <w:rPr>
                <w:b/>
              </w:rPr>
              <w:t>Hint</w:t>
            </w:r>
            <w:r>
              <w:t>: You will need to cast the temp-table field ttEmployee.EmpRef to the type Emp.</w:t>
            </w:r>
          </w:p>
          <w:p w14:paraId="28D3FACA" w14:textId="77777777" w:rsidR="00784C2B" w:rsidRDefault="00784C2B" w:rsidP="007A1E65">
            <w:pPr>
              <w:pStyle w:val="table-text"/>
            </w:pPr>
          </w:p>
          <w:p w14:paraId="4E0C52C0" w14:textId="7BB7CF7E" w:rsidR="00E70E3D" w:rsidRDefault="00E70E3D" w:rsidP="007A1E65">
            <w:pPr>
              <w:pStyle w:val="table-text"/>
            </w:pPr>
            <w:r>
              <w:t xml:space="preserve">Add this code to the method before it returns </w:t>
            </w:r>
            <w:r w:rsidRPr="00EC02F2">
              <w:rPr>
                <w:i/>
              </w:rPr>
              <w:t>result</w:t>
            </w:r>
            <w:r>
              <w:t>:</w:t>
            </w:r>
          </w:p>
          <w:p w14:paraId="55A00D2F" w14:textId="77777777" w:rsidR="00784C2B" w:rsidRDefault="00784C2B" w:rsidP="007A1E65">
            <w:pPr>
              <w:pStyle w:val="table-text"/>
            </w:pPr>
          </w:p>
          <w:p w14:paraId="49CF66E4" w14:textId="77777777" w:rsidR="00E70E3D" w:rsidRDefault="00E70E3D" w:rsidP="007A1E65">
            <w:pPr>
              <w:pStyle w:val="BlockCode"/>
              <w:ind w:left="0" w:right="86"/>
              <w:rPr>
                <w:rFonts w:cs="Courier New"/>
                <w:color w:val="7F0055"/>
                <w:szCs w:val="20"/>
              </w:rPr>
            </w:pPr>
            <w:r>
              <w:rPr>
                <w:rFonts w:cs="Courier New"/>
                <w:color w:val="7F0055"/>
                <w:szCs w:val="20"/>
              </w:rPr>
              <w:t xml:space="preserve">find first </w:t>
            </w:r>
            <w:r w:rsidRPr="00A06AD3">
              <w:rPr>
                <w:rFonts w:cs="Courier New"/>
                <w:color w:val="000000" w:themeColor="text1"/>
                <w:szCs w:val="20"/>
              </w:rPr>
              <w:t>ttEmployee</w:t>
            </w:r>
            <w:r>
              <w:rPr>
                <w:rFonts w:cs="Courier New"/>
                <w:color w:val="7F0055"/>
                <w:szCs w:val="20"/>
              </w:rPr>
              <w:t xml:space="preserve"> where             </w:t>
            </w:r>
            <w:r w:rsidRPr="00A06AD3">
              <w:rPr>
                <w:rFonts w:cs="Courier New"/>
                <w:color w:val="000000" w:themeColor="text1"/>
                <w:szCs w:val="20"/>
              </w:rPr>
              <w:t>ttEmployee.FirstName = pFirstN</w:t>
            </w:r>
            <w:r w:rsidRPr="00221454">
              <w:rPr>
                <w:rFonts w:cs="Courier New"/>
                <w:szCs w:val="20"/>
              </w:rPr>
              <w:t>ame</w:t>
            </w:r>
            <w:r>
              <w:rPr>
                <w:rFonts w:cs="Courier New"/>
                <w:color w:val="7F0055"/>
                <w:szCs w:val="20"/>
              </w:rPr>
              <w:t xml:space="preserve"> and</w:t>
            </w:r>
          </w:p>
          <w:p w14:paraId="34AB1C2F" w14:textId="77777777" w:rsidR="00E70E3D" w:rsidRPr="00A06AD3" w:rsidRDefault="00E70E3D" w:rsidP="007A1E65">
            <w:pPr>
              <w:pStyle w:val="BlockCode"/>
              <w:ind w:left="0" w:right="86"/>
              <w:rPr>
                <w:rFonts w:cs="Courier New"/>
                <w:color w:val="000000" w:themeColor="text1"/>
                <w:szCs w:val="20"/>
              </w:rPr>
            </w:pPr>
            <w:r>
              <w:rPr>
                <w:rFonts w:cs="Courier New"/>
                <w:color w:val="000000" w:themeColor="text1"/>
                <w:szCs w:val="20"/>
              </w:rPr>
              <w:t xml:space="preserve">   </w:t>
            </w:r>
            <w:r w:rsidRPr="00A06AD3">
              <w:rPr>
                <w:rFonts w:cs="Courier New"/>
                <w:color w:val="000000" w:themeColor="text1"/>
                <w:szCs w:val="20"/>
              </w:rPr>
              <w:t>ttEmployee.LastName = pLastName</w:t>
            </w:r>
            <w:r>
              <w:rPr>
                <w:rFonts w:cs="Courier New"/>
                <w:color w:val="000000" w:themeColor="text1"/>
                <w:szCs w:val="20"/>
              </w:rPr>
              <w:t>.</w:t>
            </w:r>
          </w:p>
          <w:p w14:paraId="23650B5F" w14:textId="77777777" w:rsidR="00E70E3D" w:rsidRDefault="00E70E3D" w:rsidP="007A1E65">
            <w:pPr>
              <w:pStyle w:val="BlockCode"/>
              <w:ind w:left="0" w:right="86"/>
              <w:rPr>
                <w:rFonts w:cs="Courier New"/>
                <w:color w:val="7F0055"/>
                <w:szCs w:val="20"/>
              </w:rPr>
            </w:pPr>
            <w:r>
              <w:rPr>
                <w:rFonts w:cs="Courier New"/>
                <w:color w:val="7F0055"/>
                <w:szCs w:val="20"/>
              </w:rPr>
              <w:t xml:space="preserve">if available </w:t>
            </w:r>
            <w:r w:rsidRPr="00A06AD3">
              <w:rPr>
                <w:rFonts w:cs="Courier New"/>
                <w:color w:val="000000" w:themeColor="text1"/>
                <w:szCs w:val="20"/>
              </w:rPr>
              <w:t>(ttEmployee)</w:t>
            </w:r>
          </w:p>
          <w:p w14:paraId="7671FC3F" w14:textId="77777777" w:rsidR="00E70E3D" w:rsidRDefault="00E70E3D" w:rsidP="007A1E65">
            <w:pPr>
              <w:pStyle w:val="BlockCode"/>
              <w:ind w:left="0" w:right="86"/>
              <w:rPr>
                <w:rFonts w:cs="Courier New"/>
                <w:color w:val="7F0055"/>
                <w:szCs w:val="20"/>
              </w:rPr>
            </w:pPr>
            <w:r>
              <w:rPr>
                <w:rFonts w:cs="Courier New"/>
                <w:color w:val="7F0055"/>
                <w:szCs w:val="20"/>
              </w:rPr>
              <w:t xml:space="preserve">  then</w:t>
            </w:r>
          </w:p>
          <w:p w14:paraId="0DE6FAB2" w14:textId="77777777" w:rsidR="00E70E3D" w:rsidRDefault="00E70E3D" w:rsidP="007A1E65">
            <w:pPr>
              <w:pStyle w:val="BlockCode"/>
              <w:ind w:left="0" w:right="86"/>
              <w:rPr>
                <w:rFonts w:cs="Courier New"/>
                <w:color w:val="7F0055"/>
                <w:szCs w:val="20"/>
              </w:rPr>
            </w:pPr>
            <w:r>
              <w:rPr>
                <w:rFonts w:cs="Courier New"/>
                <w:color w:val="7F0055"/>
                <w:szCs w:val="20"/>
              </w:rPr>
              <w:t xml:space="preserve">     result = cast</w:t>
            </w:r>
            <w:r>
              <w:rPr>
                <w:rFonts w:cs="Courier New"/>
                <w:color w:val="000000" w:themeColor="text1"/>
                <w:szCs w:val="20"/>
              </w:rPr>
              <w:t>(ttEmployee.EmpRef</w:t>
            </w:r>
            <w:r w:rsidRPr="00A06AD3">
              <w:rPr>
                <w:rFonts w:cs="Courier New"/>
                <w:color w:val="000000" w:themeColor="text1"/>
                <w:szCs w:val="20"/>
              </w:rPr>
              <w:t>,Emp).</w:t>
            </w:r>
          </w:p>
          <w:p w14:paraId="712C313D" w14:textId="77777777" w:rsidR="00E70E3D" w:rsidRDefault="00E70E3D" w:rsidP="007A1E65">
            <w:pPr>
              <w:pStyle w:val="BlockCode"/>
              <w:ind w:left="0" w:right="86"/>
              <w:rPr>
                <w:rFonts w:cs="Courier New"/>
                <w:color w:val="7F0055"/>
                <w:szCs w:val="20"/>
              </w:rPr>
            </w:pPr>
            <w:r>
              <w:rPr>
                <w:rFonts w:cs="Courier New"/>
                <w:color w:val="7F0055"/>
                <w:szCs w:val="20"/>
              </w:rPr>
              <w:t xml:space="preserve">  else</w:t>
            </w:r>
          </w:p>
          <w:p w14:paraId="4769E24D" w14:textId="77777777" w:rsidR="00E70E3D" w:rsidRPr="00A06AD3" w:rsidRDefault="00E70E3D" w:rsidP="007A1E65">
            <w:pPr>
              <w:pStyle w:val="BlockCode"/>
              <w:ind w:left="0" w:right="86"/>
              <w:rPr>
                <w:rFonts w:cs="Courier New"/>
                <w:color w:val="7F0055"/>
                <w:szCs w:val="20"/>
              </w:rPr>
            </w:pPr>
            <w:r>
              <w:rPr>
                <w:rFonts w:cs="Courier New"/>
                <w:color w:val="7F0055"/>
                <w:szCs w:val="20"/>
              </w:rPr>
              <w:t xml:space="preserve">     result = ?.</w:t>
            </w:r>
          </w:p>
        </w:tc>
      </w:tr>
      <w:tr w:rsidR="00E70E3D" w14:paraId="6E36AA6A" w14:textId="77777777" w:rsidTr="007A1E65">
        <w:trPr>
          <w:trHeight w:val="3361"/>
        </w:trPr>
        <w:tc>
          <w:tcPr>
            <w:tcW w:w="1137" w:type="dxa"/>
          </w:tcPr>
          <w:p w14:paraId="6F54539C" w14:textId="77777777" w:rsidR="00E70E3D" w:rsidRDefault="00E70E3D" w:rsidP="00C95A30">
            <w:pPr>
              <w:pStyle w:val="table-text"/>
              <w:numPr>
                <w:ilvl w:val="0"/>
                <w:numId w:val="36"/>
              </w:numPr>
            </w:pPr>
          </w:p>
        </w:tc>
        <w:tc>
          <w:tcPr>
            <w:tcW w:w="6261" w:type="dxa"/>
            <w:gridSpan w:val="2"/>
          </w:tcPr>
          <w:p w14:paraId="11187572" w14:textId="77777777" w:rsidR="00E70E3D" w:rsidRDefault="00E70E3D" w:rsidP="007A1E65">
            <w:pPr>
              <w:pStyle w:val="table-text"/>
            </w:pPr>
            <w:r>
              <w:t>Add code to the destructor to delete all ttEmployee records and their corresponding Emp objects.</w:t>
            </w:r>
          </w:p>
          <w:p w14:paraId="725E4DEF" w14:textId="77777777" w:rsidR="00E70E3D" w:rsidRDefault="00E70E3D" w:rsidP="007A1E65">
            <w:pPr>
              <w:pStyle w:val="table-text"/>
            </w:pPr>
            <w:r w:rsidRPr="00602F57">
              <w:rPr>
                <w:b/>
              </w:rPr>
              <w:t>Hint</w:t>
            </w:r>
            <w:r>
              <w:t xml:space="preserve">: You will need to cast the temp-table field ttEmployee.EmpRef to the type Emp </w:t>
            </w:r>
            <w:proofErr w:type="gramStart"/>
            <w:r>
              <w:t>in order to</w:t>
            </w:r>
            <w:proofErr w:type="gramEnd"/>
            <w:r>
              <w:t xml:space="preserve"> call the Emp destructor.</w:t>
            </w:r>
          </w:p>
          <w:p w14:paraId="26E0BA85" w14:textId="77777777" w:rsidR="00E70E3D" w:rsidRDefault="00E70E3D" w:rsidP="007A1E65">
            <w:pPr>
              <w:pStyle w:val="table-text"/>
            </w:pPr>
          </w:p>
          <w:p w14:paraId="16603AFD" w14:textId="21AB7093" w:rsidR="00E70E3D" w:rsidRDefault="00784C2B" w:rsidP="007A1E65">
            <w:pPr>
              <w:pStyle w:val="table-text"/>
            </w:pPr>
            <w:r>
              <w:t>Add this code to the destructor:</w:t>
            </w:r>
          </w:p>
          <w:p w14:paraId="04C3B802" w14:textId="77777777" w:rsidR="00E70E3D" w:rsidRPr="000D056B" w:rsidRDefault="00E70E3D" w:rsidP="00784C2B">
            <w:pPr>
              <w:pStyle w:val="BlockCode"/>
              <w:ind w:left="0"/>
              <w:rPr>
                <w:rFonts w:cs="Courier New"/>
                <w:color w:val="7F0055"/>
                <w:szCs w:val="20"/>
              </w:rPr>
            </w:pPr>
            <w:r w:rsidRPr="000D056B">
              <w:rPr>
                <w:rFonts w:cs="Courier New"/>
                <w:color w:val="7F0055"/>
                <w:szCs w:val="20"/>
              </w:rPr>
              <w:t xml:space="preserve">for each </w:t>
            </w:r>
            <w:r w:rsidRPr="000D056B">
              <w:rPr>
                <w:rFonts w:cs="Courier New"/>
                <w:color w:val="000000" w:themeColor="text1"/>
                <w:szCs w:val="20"/>
              </w:rPr>
              <w:t>ttEmployee:</w:t>
            </w:r>
          </w:p>
          <w:p w14:paraId="6376CBC3" w14:textId="77777777" w:rsidR="00E70E3D" w:rsidRPr="000D056B" w:rsidRDefault="00E70E3D" w:rsidP="00784C2B">
            <w:pPr>
              <w:pStyle w:val="BlockCode"/>
              <w:ind w:left="0"/>
              <w:rPr>
                <w:rFonts w:cs="Courier New"/>
                <w:color w:val="7F0055"/>
                <w:szCs w:val="20"/>
              </w:rPr>
            </w:pPr>
            <w:r w:rsidRPr="000D056B">
              <w:rPr>
                <w:rFonts w:cs="Courier New"/>
                <w:color w:val="7F0055"/>
                <w:szCs w:val="20"/>
              </w:rPr>
              <w:t xml:space="preserve">        delete object</w:t>
            </w:r>
          </w:p>
          <w:p w14:paraId="5F73EA07" w14:textId="77777777" w:rsidR="00E70E3D" w:rsidRPr="000D056B" w:rsidRDefault="00E70E3D" w:rsidP="00784C2B">
            <w:pPr>
              <w:pStyle w:val="BlockCode"/>
              <w:ind w:left="0"/>
              <w:rPr>
                <w:rFonts w:cs="Courier New"/>
                <w:color w:val="000000" w:themeColor="text1"/>
                <w:szCs w:val="20"/>
              </w:rPr>
            </w:pPr>
            <w:r w:rsidRPr="000D056B">
              <w:rPr>
                <w:rFonts w:cs="Courier New"/>
                <w:color w:val="7F0055"/>
                <w:szCs w:val="20"/>
              </w:rPr>
              <w:t>cast</w:t>
            </w:r>
            <w:r w:rsidRPr="000D056B">
              <w:rPr>
                <w:rFonts w:cs="Courier New"/>
                <w:color w:val="000000" w:themeColor="text1"/>
                <w:szCs w:val="20"/>
              </w:rPr>
              <w:t>(ttEmployee.EmpRef,Emp).</w:t>
            </w:r>
          </w:p>
          <w:p w14:paraId="7CE607D9" w14:textId="77777777" w:rsidR="00E70E3D" w:rsidRPr="000D056B" w:rsidRDefault="00E70E3D" w:rsidP="00784C2B">
            <w:pPr>
              <w:pStyle w:val="BlockCode"/>
              <w:ind w:left="0"/>
              <w:rPr>
                <w:rFonts w:cs="Courier New"/>
                <w:color w:val="000000" w:themeColor="text1"/>
                <w:szCs w:val="20"/>
              </w:rPr>
            </w:pPr>
            <w:r w:rsidRPr="000D056B">
              <w:rPr>
                <w:rFonts w:cs="Courier New"/>
                <w:color w:val="7F0055"/>
                <w:szCs w:val="20"/>
              </w:rPr>
              <w:t>delete</w:t>
            </w:r>
            <w:r w:rsidRPr="000D056B">
              <w:rPr>
                <w:rFonts w:cs="Courier New"/>
                <w:color w:val="000000" w:themeColor="text1"/>
                <w:szCs w:val="20"/>
              </w:rPr>
              <w:t xml:space="preserve"> ttEmployee.</w:t>
            </w:r>
          </w:p>
          <w:p w14:paraId="598C160C" w14:textId="2C9CC525" w:rsidR="00784C2B" w:rsidRPr="00784C2B" w:rsidRDefault="00784C2B" w:rsidP="00784C2B">
            <w:pPr>
              <w:pStyle w:val="BlockCode"/>
              <w:ind w:left="0"/>
              <w:rPr>
                <w:rFonts w:cs="Courier New"/>
                <w:color w:val="000000" w:themeColor="text1"/>
                <w:szCs w:val="20"/>
              </w:rPr>
            </w:pPr>
            <w:r>
              <w:rPr>
                <w:rFonts w:cs="Courier New"/>
                <w:color w:val="7F0055"/>
                <w:szCs w:val="20"/>
              </w:rPr>
              <w:t>e</w:t>
            </w:r>
            <w:r w:rsidR="00E70E3D" w:rsidRPr="000D056B">
              <w:rPr>
                <w:rFonts w:cs="Courier New"/>
                <w:color w:val="7F0055"/>
                <w:szCs w:val="20"/>
              </w:rPr>
              <w:t>nd</w:t>
            </w:r>
            <w:r>
              <w:rPr>
                <w:rFonts w:cs="Courier New"/>
                <w:color w:val="000000" w:themeColor="text1"/>
                <w:szCs w:val="20"/>
              </w:rPr>
              <w:t>.</w:t>
            </w:r>
          </w:p>
        </w:tc>
      </w:tr>
      <w:tr w:rsidR="00E70E3D" w14:paraId="7950294B" w14:textId="77777777" w:rsidTr="007A1E65">
        <w:trPr>
          <w:trHeight w:val="1026"/>
        </w:trPr>
        <w:tc>
          <w:tcPr>
            <w:tcW w:w="1137" w:type="dxa"/>
          </w:tcPr>
          <w:p w14:paraId="42349F77" w14:textId="77777777" w:rsidR="00E70E3D" w:rsidRDefault="00E70E3D" w:rsidP="00C95A30">
            <w:pPr>
              <w:pStyle w:val="table-text"/>
              <w:numPr>
                <w:ilvl w:val="0"/>
                <w:numId w:val="36"/>
              </w:numPr>
            </w:pPr>
          </w:p>
        </w:tc>
        <w:tc>
          <w:tcPr>
            <w:tcW w:w="6261" w:type="dxa"/>
            <w:gridSpan w:val="2"/>
          </w:tcPr>
          <w:p w14:paraId="77D674EA" w14:textId="77777777" w:rsidR="00E70E3D" w:rsidRDefault="00E70E3D" w:rsidP="007A1E65">
            <w:pPr>
              <w:pStyle w:val="table-text"/>
            </w:pPr>
            <w:r>
              <w:t xml:space="preserve">Note that you need not implement the </w:t>
            </w:r>
            <w:proofErr w:type="gramStart"/>
            <w:r>
              <w:t>GetEmployees(</w:t>
            </w:r>
            <w:proofErr w:type="gramEnd"/>
            <w:r>
              <w:t>) method. The ABL will automatically return the ttEmployee temp-table. Save your file. Ensure that it compiles without error.</w:t>
            </w:r>
          </w:p>
        </w:tc>
      </w:tr>
    </w:tbl>
    <w:p w14:paraId="134D1EDB" w14:textId="77777777" w:rsidR="00E70E3D" w:rsidRDefault="00E70E3D" w:rsidP="00E70E3D">
      <w:pPr>
        <w:pStyle w:val="BlockLine"/>
      </w:pPr>
    </w:p>
    <w:p w14:paraId="10A56DBC" w14:textId="77777777" w:rsidR="00E70E3D" w:rsidRDefault="00E70E3D" w:rsidP="00E70E3D">
      <w:pPr>
        <w:pStyle w:val="Heading3"/>
      </w:pPr>
      <w:bookmarkStart w:id="53" w:name="_Toc432509250"/>
      <w:bookmarkStart w:id="54" w:name="_Toc433390030"/>
      <w:r>
        <w:lastRenderedPageBreak/>
        <w:t>Try It 2.2: Working with classes, Wrap-up</w:t>
      </w:r>
      <w:bookmarkEnd w:id="53"/>
      <w:bookmarkEnd w:id="54"/>
    </w:p>
    <w:p w14:paraId="356F8549" w14:textId="77777777" w:rsidR="00E70E3D" w:rsidRDefault="00E70E3D" w:rsidP="00E70E3D">
      <w:pPr>
        <w:pStyle w:val="TopLine"/>
      </w:pPr>
    </w:p>
    <w:p w14:paraId="12592002" w14:textId="77777777" w:rsidR="00E70E3D" w:rsidRDefault="00E70E3D" w:rsidP="00E70E3D">
      <w:pPr>
        <w:pStyle w:val="Heading5"/>
        <w:rPr>
          <w:vanish w:val="0"/>
        </w:rPr>
      </w:pPr>
      <w:r>
        <w:rPr>
          <w:vanish w:val="0"/>
        </w:rPr>
        <w:t>Exercise summary</w:t>
      </w:r>
    </w:p>
    <w:p w14:paraId="002DA214" w14:textId="77777777" w:rsidR="00E70E3D" w:rsidRDefault="00E70E3D" w:rsidP="00E70E3D">
      <w:pPr>
        <w:pStyle w:val="BlockText"/>
      </w:pPr>
      <w:r>
        <w:t xml:space="preserve">In this Try It, you wrote ABL code to implement the constructors and methods for the </w:t>
      </w:r>
      <w:r w:rsidRPr="00EC02F2">
        <w:rPr>
          <w:i/>
        </w:rPr>
        <w:t>Emp</w:t>
      </w:r>
      <w:r>
        <w:rPr>
          <w:i/>
        </w:rPr>
        <w:t xml:space="preserve"> </w:t>
      </w:r>
      <w:r>
        <w:t xml:space="preserve">and </w:t>
      </w:r>
      <w:r w:rsidRPr="00EC02F2">
        <w:rPr>
          <w:i/>
        </w:rPr>
        <w:t>Dep</w:t>
      </w:r>
      <w:r>
        <w:rPr>
          <w:i/>
        </w:rPr>
        <w:t xml:space="preserve">t </w:t>
      </w:r>
      <w:r>
        <w:t>classes. In the next lesson, you will learn how to test these classes.</w:t>
      </w:r>
    </w:p>
    <w:p w14:paraId="71AF9954" w14:textId="77777777" w:rsidR="00E70E3D" w:rsidRDefault="00E70E3D" w:rsidP="00E70E3D">
      <w:pPr>
        <w:pStyle w:val="BlockLine"/>
      </w:pPr>
      <w:r>
        <w:t xml:space="preserve"> </w:t>
      </w:r>
    </w:p>
    <w:bookmarkEnd w:id="48"/>
    <w:bookmarkEnd w:id="49"/>
    <w:bookmarkEnd w:id="50"/>
    <w:bookmarkEnd w:id="51"/>
    <w:bookmarkEnd w:id="52"/>
    <w:p w14:paraId="789A10F8" w14:textId="77777777" w:rsidR="00E70E3D" w:rsidRDefault="00E70E3D" w:rsidP="00E70E3D"/>
    <w:p w14:paraId="1A0F9C31" w14:textId="466F797B" w:rsidR="007A1E65" w:rsidRDefault="007A1E65">
      <w:pPr>
        <w:rPr>
          <w:rFonts w:ascii="Arial" w:hAnsi="Arial"/>
          <w:b/>
          <w:sz w:val="40"/>
          <w:szCs w:val="20"/>
        </w:rPr>
      </w:pPr>
      <w:r>
        <w:rPr>
          <w:rFonts w:ascii="Arial" w:hAnsi="Arial"/>
          <w:b/>
          <w:sz w:val="40"/>
          <w:szCs w:val="20"/>
        </w:rPr>
        <w:br w:type="page"/>
      </w:r>
    </w:p>
    <w:p w14:paraId="185BDBCB" w14:textId="77777777" w:rsidR="007A1E65" w:rsidRDefault="007A1E65" w:rsidP="007A1E65">
      <w:pPr>
        <w:pStyle w:val="Heading2"/>
      </w:pPr>
      <w:bookmarkStart w:id="55" w:name="_Toc433390031"/>
      <w:r>
        <w:lastRenderedPageBreak/>
        <w:t>Try It 2.3: Testing classes</w:t>
      </w:r>
      <w:bookmarkEnd w:id="55"/>
    </w:p>
    <w:p w14:paraId="170BC2FB" w14:textId="77777777" w:rsidR="007A1E65" w:rsidRDefault="007A1E65" w:rsidP="007A1E65">
      <w:pPr>
        <w:pStyle w:val="TopLine"/>
      </w:pPr>
    </w:p>
    <w:p w14:paraId="3943CE8E" w14:textId="77777777" w:rsidR="007A1E65" w:rsidRDefault="007A1E65" w:rsidP="007A1E65">
      <w:pPr>
        <w:pStyle w:val="Heading5"/>
      </w:pPr>
      <w:r>
        <w:t>Page name: l3t7p000</w:t>
      </w:r>
    </w:p>
    <w:p w14:paraId="79580057" w14:textId="77777777" w:rsidR="007A1E65" w:rsidRDefault="007A1E65" w:rsidP="007A1E65">
      <w:pPr>
        <w:pStyle w:val="BlockText"/>
        <w:rPr>
          <w:vanish/>
        </w:rPr>
      </w:pPr>
      <w:r>
        <w:rPr>
          <w:vanish/>
        </w:rPr>
        <w:t>Next: l3t8p000</w:t>
      </w:r>
    </w:p>
    <w:p w14:paraId="4011F2E1" w14:textId="77777777" w:rsidR="007A1E65" w:rsidRDefault="007A1E65" w:rsidP="007A1E65">
      <w:pPr>
        <w:pStyle w:val="Blocklinehidden"/>
      </w:pPr>
      <w:r>
        <w:t>Block line</w:t>
      </w:r>
    </w:p>
    <w:p w14:paraId="0B9F8386" w14:textId="77777777" w:rsidR="007A1E65" w:rsidRDefault="007A1E65" w:rsidP="007A1E65">
      <w:pPr>
        <w:pStyle w:val="Heading5"/>
      </w:pPr>
      <w:r>
        <w:t>Page type</w:t>
      </w:r>
    </w:p>
    <w:p w14:paraId="018560BC" w14:textId="77777777" w:rsidR="007A1E65" w:rsidRDefault="007A1E65" w:rsidP="007A1E65">
      <w:pPr>
        <w:pStyle w:val="BlockText"/>
        <w:rPr>
          <w:vanish/>
        </w:rPr>
      </w:pPr>
      <w:r>
        <w:rPr>
          <w:vanish/>
        </w:rPr>
        <w:t>Try it structure</w:t>
      </w:r>
    </w:p>
    <w:p w14:paraId="74DCB07C" w14:textId="77777777" w:rsidR="007A1E65" w:rsidRDefault="007A1E65" w:rsidP="007A1E65">
      <w:pPr>
        <w:pStyle w:val="Blocklinehidden"/>
      </w:pPr>
      <w:r>
        <w:t>Block line</w:t>
      </w:r>
    </w:p>
    <w:p w14:paraId="516B7AFC" w14:textId="77777777" w:rsidR="007A1E65" w:rsidRDefault="007A1E65" w:rsidP="007A1E65">
      <w:pPr>
        <w:pStyle w:val="Heading5"/>
      </w:pPr>
      <w:r>
        <w:t>Graphics/Slide</w:t>
      </w:r>
    </w:p>
    <w:p w14:paraId="2359F72E" w14:textId="77777777" w:rsidR="007A1E65" w:rsidRDefault="007A1E65" w:rsidP="007A1E65">
      <w:pPr>
        <w:pStyle w:val="Heading5"/>
        <w:rPr>
          <w:vanish w:val="0"/>
        </w:rPr>
      </w:pPr>
      <w:r>
        <w:rPr>
          <w:vanish w:val="0"/>
        </w:rPr>
        <w:t>Overview</w:t>
      </w:r>
    </w:p>
    <w:p w14:paraId="4D6C6D30" w14:textId="77777777" w:rsidR="007A1E65" w:rsidRPr="00BC4730" w:rsidRDefault="007A1E65" w:rsidP="007A1E65">
      <w:pPr>
        <w:pStyle w:val="BlockText"/>
      </w:pPr>
      <w:r w:rsidRPr="00BC4730">
        <w:t>In this Try It</w:t>
      </w:r>
      <w:r>
        <w:t>,</w:t>
      </w:r>
      <w:r w:rsidRPr="00BC4730">
        <w:t xml:space="preserve"> you will develop simple </w:t>
      </w:r>
      <w:r>
        <w:t xml:space="preserve">test </w:t>
      </w:r>
      <w:r w:rsidRPr="00BC4730">
        <w:t>procedure</w:t>
      </w:r>
      <w:r>
        <w:t>s</w:t>
      </w:r>
      <w:r w:rsidRPr="00BC4730">
        <w:t xml:space="preserve"> </w:t>
      </w:r>
      <w:r>
        <w:t xml:space="preserve">to test the </w:t>
      </w:r>
      <w:r w:rsidRPr="00FB3B67">
        <w:rPr>
          <w:i/>
        </w:rPr>
        <w:t>Emp</w:t>
      </w:r>
      <w:r>
        <w:rPr>
          <w:i/>
        </w:rPr>
        <w:t xml:space="preserve"> </w:t>
      </w:r>
      <w:r>
        <w:t xml:space="preserve">class and the </w:t>
      </w:r>
      <w:r w:rsidRPr="00FB3B67">
        <w:rPr>
          <w:i/>
        </w:rPr>
        <w:t>Dept</w:t>
      </w:r>
      <w:r>
        <w:t xml:space="preserve"> class, and run them to ensure that the class code you have written executes correctly.</w:t>
      </w:r>
    </w:p>
    <w:p w14:paraId="53A59D3B" w14:textId="77777777" w:rsidR="007A1E65" w:rsidRPr="00BC4730" w:rsidRDefault="007A1E65" w:rsidP="007A1E65">
      <w:pPr>
        <w:pStyle w:val="BlockText"/>
      </w:pPr>
    </w:p>
    <w:p w14:paraId="138DD5A0" w14:textId="77777777" w:rsidR="007A1E65" w:rsidRDefault="007A1E65" w:rsidP="007A1E65">
      <w:pPr>
        <w:spacing w:line="300" w:lineRule="atLeast"/>
        <w:ind w:left="1800"/>
      </w:pPr>
      <w:r>
        <w:t xml:space="preserve">This exercise has 5 parts. </w:t>
      </w:r>
      <w:r w:rsidRPr="00EF35E6">
        <w:t xml:space="preserve">The exercise steps take approximately </w:t>
      </w:r>
      <w:r>
        <w:t xml:space="preserve">60 minutes </w:t>
      </w:r>
      <w:r w:rsidRPr="00EF35E6">
        <w:t xml:space="preserve">to complete. You perform this exercise in your live version of </w:t>
      </w:r>
      <w:r>
        <w:t xml:space="preserve">Progress </w:t>
      </w:r>
      <w:r w:rsidRPr="00EF35E6">
        <w:t xml:space="preserve">OpenEdge. </w:t>
      </w:r>
    </w:p>
    <w:p w14:paraId="434911E6" w14:textId="77777777" w:rsidR="007A1E65" w:rsidRDefault="007A1E65" w:rsidP="007A1E65">
      <w:pPr>
        <w:pStyle w:val="BlockLine"/>
      </w:pPr>
    </w:p>
    <w:p w14:paraId="654075ED" w14:textId="77777777" w:rsidR="007A1E65" w:rsidRDefault="007A1E65" w:rsidP="007A1E65">
      <w:pPr>
        <w:pStyle w:val="Heading5"/>
        <w:rPr>
          <w:vanish w:val="0"/>
        </w:rPr>
      </w:pPr>
      <w:r>
        <w:rPr>
          <w:vanish w:val="0"/>
        </w:rPr>
        <w:t>Before you begin</w:t>
      </w:r>
    </w:p>
    <w:p w14:paraId="74F8E8F9" w14:textId="77777777" w:rsidR="007A1E65" w:rsidRDefault="007A1E65" w:rsidP="007A1E65">
      <w:pPr>
        <w:pStyle w:val="BlockText"/>
      </w:pPr>
      <w:r>
        <w:t>Before you begin, you must:</w:t>
      </w:r>
    </w:p>
    <w:p w14:paraId="0C0E9D88" w14:textId="77777777" w:rsidR="007A1E65" w:rsidRDefault="007A1E65" w:rsidP="007A1E65">
      <w:pPr>
        <w:pStyle w:val="BlockText"/>
      </w:pPr>
    </w:p>
    <w:tbl>
      <w:tblPr>
        <w:tblStyle w:val="TableGrid"/>
        <w:tblW w:w="7560" w:type="dxa"/>
        <w:tblInd w:w="1915" w:type="dxa"/>
        <w:tblLook w:val="05E0" w:firstRow="1" w:lastRow="1" w:firstColumn="1" w:lastColumn="1" w:noHBand="0" w:noVBand="1"/>
      </w:tblPr>
      <w:tblGrid>
        <w:gridCol w:w="1343"/>
        <w:gridCol w:w="6217"/>
      </w:tblGrid>
      <w:tr w:rsidR="007A1E65" w14:paraId="0F659C16" w14:textId="77777777" w:rsidTr="007A1E65">
        <w:trPr>
          <w:cnfStyle w:val="100000000000" w:firstRow="1" w:lastRow="0" w:firstColumn="0" w:lastColumn="0" w:oddVBand="0" w:evenVBand="0" w:oddHBand="0" w:evenHBand="0" w:firstRowFirstColumn="0" w:firstRowLastColumn="0" w:lastRowFirstColumn="0" w:lastRowLastColumn="0"/>
        </w:trPr>
        <w:tc>
          <w:tcPr>
            <w:tcW w:w="1343" w:type="dxa"/>
          </w:tcPr>
          <w:p w14:paraId="27BE34A9" w14:textId="77777777" w:rsidR="007A1E65" w:rsidRDefault="007A1E65" w:rsidP="007A1E65">
            <w:pPr>
              <w:pStyle w:val="TableHeading"/>
            </w:pPr>
            <w:r>
              <w:t>Step</w:t>
            </w:r>
          </w:p>
        </w:tc>
        <w:tc>
          <w:tcPr>
            <w:tcW w:w="6217" w:type="dxa"/>
          </w:tcPr>
          <w:p w14:paraId="46F71175" w14:textId="77777777" w:rsidR="007A1E65" w:rsidRDefault="007A1E65" w:rsidP="007A1E65">
            <w:pPr>
              <w:pStyle w:val="TableHeading"/>
            </w:pPr>
            <w:r>
              <w:t>Description</w:t>
            </w:r>
          </w:p>
        </w:tc>
      </w:tr>
      <w:tr w:rsidR="007A1E65" w14:paraId="715B0AC9" w14:textId="77777777" w:rsidTr="007A1E65">
        <w:tc>
          <w:tcPr>
            <w:tcW w:w="1343" w:type="dxa"/>
          </w:tcPr>
          <w:p w14:paraId="48219EA8" w14:textId="77777777" w:rsidR="007A1E65" w:rsidRDefault="007A1E65" w:rsidP="00C95A30">
            <w:pPr>
              <w:pStyle w:val="table-text"/>
              <w:numPr>
                <w:ilvl w:val="0"/>
                <w:numId w:val="39"/>
              </w:numPr>
            </w:pPr>
          </w:p>
        </w:tc>
        <w:tc>
          <w:tcPr>
            <w:tcW w:w="6217" w:type="dxa"/>
          </w:tcPr>
          <w:p w14:paraId="4CD06261" w14:textId="77777777" w:rsidR="007A1E65" w:rsidRDefault="007A1E65" w:rsidP="007A1E65">
            <w:pPr>
              <w:pStyle w:val="table-text"/>
            </w:pPr>
            <w:r>
              <w:t>Complete the Exercise Setup instructions, if you have not done so already.</w:t>
            </w:r>
          </w:p>
        </w:tc>
      </w:tr>
      <w:tr w:rsidR="007A1E65" w14:paraId="05B801F9" w14:textId="77777777" w:rsidTr="007A1E65">
        <w:tc>
          <w:tcPr>
            <w:tcW w:w="1343" w:type="dxa"/>
          </w:tcPr>
          <w:p w14:paraId="4CB9C245" w14:textId="77777777" w:rsidR="007A1E65" w:rsidRDefault="007A1E65" w:rsidP="00C95A30">
            <w:pPr>
              <w:pStyle w:val="table-text"/>
              <w:numPr>
                <w:ilvl w:val="0"/>
                <w:numId w:val="39"/>
              </w:numPr>
            </w:pPr>
          </w:p>
        </w:tc>
        <w:tc>
          <w:tcPr>
            <w:tcW w:w="6217" w:type="dxa"/>
          </w:tcPr>
          <w:p w14:paraId="0D5EB7A6" w14:textId="77777777" w:rsidR="007A1E65" w:rsidRDefault="007A1E65" w:rsidP="007A1E65">
            <w:pPr>
              <w:pStyle w:val="table-text"/>
            </w:pPr>
            <w:r>
              <w:t>Complete Try It 2.2.</w:t>
            </w:r>
          </w:p>
        </w:tc>
      </w:tr>
    </w:tbl>
    <w:p w14:paraId="7F305670" w14:textId="77777777" w:rsidR="007A1E65" w:rsidRDefault="007A1E65" w:rsidP="007A1E65">
      <w:pPr>
        <w:pStyle w:val="BlockText"/>
      </w:pPr>
    </w:p>
    <w:p w14:paraId="7C711499" w14:textId="77777777" w:rsidR="007A1E65" w:rsidRPr="00FA608E" w:rsidRDefault="007A1E65" w:rsidP="007A1E65">
      <w:pPr>
        <w:pStyle w:val="BlockText"/>
      </w:pPr>
      <w:r w:rsidRPr="00FA608E">
        <w:t>Location of files:</w:t>
      </w:r>
    </w:p>
    <w:p w14:paraId="193032FC" w14:textId="77777777" w:rsidR="007A1E65" w:rsidRDefault="007A1E65" w:rsidP="007A1E65">
      <w:pPr>
        <w:pStyle w:val="BlockText"/>
      </w:pPr>
      <w:r>
        <w:t xml:space="preserve">Exercise files: </w:t>
      </w:r>
      <w:r>
        <w:rPr>
          <w:b/>
        </w:rPr>
        <w:t>/progress_education/openedge/IntroOOP/Exercise/Lesson02</w:t>
      </w:r>
    </w:p>
    <w:p w14:paraId="6920BBB2" w14:textId="77777777" w:rsidR="007A1E65" w:rsidRDefault="007A1E65" w:rsidP="007A1E65">
      <w:pPr>
        <w:pStyle w:val="BlockText"/>
      </w:pPr>
      <w:r>
        <w:t xml:space="preserve">Solution files: </w:t>
      </w:r>
      <w:r>
        <w:rPr>
          <w:b/>
        </w:rPr>
        <w:t>/</w:t>
      </w:r>
      <w:r w:rsidRPr="00FB3B67">
        <w:rPr>
          <w:b/>
        </w:rPr>
        <w:t>progress_education</w:t>
      </w:r>
      <w:r>
        <w:rPr>
          <w:b/>
        </w:rPr>
        <w:t>/</w:t>
      </w:r>
      <w:r w:rsidRPr="00FB3B67">
        <w:rPr>
          <w:b/>
        </w:rPr>
        <w:t>openedge</w:t>
      </w:r>
      <w:r>
        <w:rPr>
          <w:b/>
        </w:rPr>
        <w:t>/IntroOOP/</w:t>
      </w:r>
      <w:r w:rsidRPr="00FB3B67">
        <w:rPr>
          <w:b/>
        </w:rPr>
        <w:t>Solutions</w:t>
      </w:r>
      <w:r>
        <w:rPr>
          <w:b/>
        </w:rPr>
        <w:t>/</w:t>
      </w:r>
      <w:r w:rsidRPr="00FB3B67">
        <w:rPr>
          <w:b/>
        </w:rPr>
        <w:t>Lesson03</w:t>
      </w:r>
    </w:p>
    <w:p w14:paraId="27CD86D0" w14:textId="77777777" w:rsidR="007A1E65" w:rsidRDefault="007A1E65" w:rsidP="007A1E65">
      <w:pPr>
        <w:pStyle w:val="BlockText"/>
      </w:pPr>
    </w:p>
    <w:p w14:paraId="12B9A9AA" w14:textId="77777777" w:rsidR="007A1E65" w:rsidRDefault="007A1E65" w:rsidP="007A1E65">
      <w:pPr>
        <w:pStyle w:val="BlockText"/>
      </w:pPr>
      <w:r>
        <w:t>If at any time during this course, you need to restore your projects to match where you should have been prior to beginning a Try It, you can do the following:</w:t>
      </w:r>
    </w:p>
    <w:p w14:paraId="77AE98E6" w14:textId="77777777" w:rsidR="007A1E65" w:rsidRDefault="007A1E65" w:rsidP="007A1E65">
      <w:pPr>
        <w:pStyle w:val="BlockText"/>
      </w:pPr>
    </w:p>
    <w:p w14:paraId="002CADF7" w14:textId="77777777" w:rsidR="007A1E65" w:rsidRDefault="007A1E65" w:rsidP="00C95A30">
      <w:pPr>
        <w:pStyle w:val="NumberList"/>
        <w:numPr>
          <w:ilvl w:val="0"/>
          <w:numId w:val="125"/>
        </w:numPr>
      </w:pPr>
      <w:r>
        <w:t>Delete all projects in the workspace.</w:t>
      </w:r>
    </w:p>
    <w:p w14:paraId="4D1A7A54" w14:textId="77777777" w:rsidR="007A1E65" w:rsidRDefault="007A1E65" w:rsidP="00C95A30">
      <w:pPr>
        <w:pStyle w:val="NumberList"/>
        <w:numPr>
          <w:ilvl w:val="0"/>
          <w:numId w:val="13"/>
        </w:numPr>
      </w:pPr>
      <w:r>
        <w:t>Import all projects in the archive (.zip) file for the previous Try It.</w:t>
      </w:r>
    </w:p>
    <w:p w14:paraId="0BD3B8B2" w14:textId="77777777" w:rsidR="007A1E65" w:rsidRDefault="007A1E65" w:rsidP="00C95A30">
      <w:pPr>
        <w:pStyle w:val="NumberList"/>
        <w:numPr>
          <w:ilvl w:val="0"/>
          <w:numId w:val="13"/>
        </w:numPr>
      </w:pPr>
      <w:r>
        <w:t>Ensure that Build Automatically is set for the workspace.</w:t>
      </w:r>
    </w:p>
    <w:p w14:paraId="54612DCC" w14:textId="77777777" w:rsidR="007A1E65" w:rsidRDefault="007A1E65" w:rsidP="007A1E65">
      <w:pPr>
        <w:pStyle w:val="BlockLine"/>
      </w:pPr>
    </w:p>
    <w:p w14:paraId="2F26E099" w14:textId="77777777" w:rsidR="007A1E65" w:rsidRDefault="007A1E65" w:rsidP="007A1E65">
      <w:pPr>
        <w:pStyle w:val="Heading3"/>
      </w:pPr>
      <w:r>
        <w:lastRenderedPageBreak/>
        <w:t>Part 1—Setting up a Test Project</w:t>
      </w:r>
    </w:p>
    <w:p w14:paraId="0183203B" w14:textId="77777777" w:rsidR="007A1E65" w:rsidRPr="00C6476D" w:rsidRDefault="007A1E65" w:rsidP="007A1E65">
      <w:pPr>
        <w:pStyle w:val="TopLine"/>
      </w:pPr>
    </w:p>
    <w:p w14:paraId="1E783853" w14:textId="77777777" w:rsidR="007A1E65" w:rsidRDefault="007A1E65" w:rsidP="007A1E65">
      <w:pPr>
        <w:pStyle w:val="BlockText"/>
      </w:pPr>
      <w:r>
        <w:t xml:space="preserve">In this part of the Try It, you will create a </w:t>
      </w:r>
      <w:r>
        <w:rPr>
          <w:i/>
        </w:rPr>
        <w:t>Test</w:t>
      </w:r>
      <w:r>
        <w:t xml:space="preserve"> project. This project will contain procedures to test the ABL classes. </w:t>
      </w:r>
    </w:p>
    <w:p w14:paraId="5BA2A43F" w14:textId="77777777" w:rsidR="00784C2B" w:rsidRDefault="00784C2B" w:rsidP="007A1E65">
      <w:pPr>
        <w:pStyle w:val="BlockText"/>
      </w:pPr>
    </w:p>
    <w:p w14:paraId="0515872C" w14:textId="15FB1007" w:rsidR="007A1E65" w:rsidRDefault="007A1E65" w:rsidP="007A1E65">
      <w:pPr>
        <w:pStyle w:val="BlockText"/>
      </w:pPr>
      <w:r w:rsidRPr="008D6B5E">
        <w:t>If you need help, view the Solution</w:t>
      </w:r>
      <w:r>
        <w:t>.</w:t>
      </w:r>
    </w:p>
    <w:p w14:paraId="25EF58BF" w14:textId="77777777" w:rsidR="007A1E65" w:rsidRDefault="007A1E65" w:rsidP="007A1E65">
      <w:pPr>
        <w:pStyle w:val="BlockText"/>
      </w:pPr>
    </w:p>
    <w:tbl>
      <w:tblPr>
        <w:tblStyle w:val="TableGrid"/>
        <w:tblW w:w="7560" w:type="dxa"/>
        <w:tblInd w:w="1915" w:type="dxa"/>
        <w:tblLook w:val="05E0" w:firstRow="1" w:lastRow="1" w:firstColumn="1" w:lastColumn="1" w:noHBand="0" w:noVBand="1"/>
      </w:tblPr>
      <w:tblGrid>
        <w:gridCol w:w="1253"/>
        <w:gridCol w:w="6307"/>
      </w:tblGrid>
      <w:tr w:rsidR="007A1E65" w14:paraId="7F3FAA0C" w14:textId="77777777" w:rsidTr="007A1E65">
        <w:trPr>
          <w:cnfStyle w:val="100000000000" w:firstRow="1" w:lastRow="0" w:firstColumn="0" w:lastColumn="0" w:oddVBand="0" w:evenVBand="0" w:oddHBand="0" w:evenHBand="0" w:firstRowFirstColumn="0" w:firstRowLastColumn="0" w:lastRowFirstColumn="0" w:lastRowLastColumn="0"/>
        </w:trPr>
        <w:tc>
          <w:tcPr>
            <w:tcW w:w="1253" w:type="dxa"/>
          </w:tcPr>
          <w:p w14:paraId="6A2C6A98" w14:textId="77777777" w:rsidR="007A1E65" w:rsidRDefault="007A1E65" w:rsidP="007A1E65">
            <w:pPr>
              <w:pStyle w:val="TableHeading"/>
            </w:pPr>
            <w:r>
              <w:t>Step</w:t>
            </w:r>
          </w:p>
        </w:tc>
        <w:tc>
          <w:tcPr>
            <w:tcW w:w="6307" w:type="dxa"/>
          </w:tcPr>
          <w:p w14:paraId="45022B30" w14:textId="77777777" w:rsidR="007A1E65" w:rsidRDefault="007A1E65" w:rsidP="007A1E65">
            <w:pPr>
              <w:pStyle w:val="TableHeading"/>
            </w:pPr>
            <w:r>
              <w:t>Task</w:t>
            </w:r>
          </w:p>
        </w:tc>
      </w:tr>
      <w:tr w:rsidR="007A1E65" w14:paraId="3215F640" w14:textId="77777777" w:rsidTr="007A1E65">
        <w:tc>
          <w:tcPr>
            <w:tcW w:w="1253" w:type="dxa"/>
          </w:tcPr>
          <w:p w14:paraId="486B97DA" w14:textId="77777777" w:rsidR="007A1E65" w:rsidRDefault="007A1E65" w:rsidP="00C95A30">
            <w:pPr>
              <w:pStyle w:val="table-text"/>
              <w:numPr>
                <w:ilvl w:val="0"/>
                <w:numId w:val="44"/>
              </w:numPr>
            </w:pPr>
          </w:p>
        </w:tc>
        <w:tc>
          <w:tcPr>
            <w:tcW w:w="6307" w:type="dxa"/>
          </w:tcPr>
          <w:p w14:paraId="62AD6C05" w14:textId="77777777" w:rsidR="007A1E65" w:rsidRPr="00F109B1" w:rsidRDefault="007A1E65" w:rsidP="007A1E65">
            <w:pPr>
              <w:pStyle w:val="table-text"/>
              <w:rPr>
                <w:color w:val="000000" w:themeColor="text1"/>
              </w:rPr>
            </w:pPr>
            <w:r w:rsidRPr="006C3391">
              <w:rPr>
                <w:color w:val="000000" w:themeColor="text1"/>
              </w:rPr>
              <w:t xml:space="preserve">Create a new </w:t>
            </w:r>
            <w:r>
              <w:rPr>
                <w:color w:val="000000" w:themeColor="text1"/>
              </w:rPr>
              <w:t>OpenEdge Project</w:t>
            </w:r>
            <w:r w:rsidRPr="006C3391">
              <w:rPr>
                <w:color w:val="000000" w:themeColor="text1"/>
              </w:rPr>
              <w:t xml:space="preserve"> named </w:t>
            </w:r>
            <w:r w:rsidRPr="006C3391">
              <w:rPr>
                <w:b/>
                <w:color w:val="000000" w:themeColor="text1"/>
              </w:rPr>
              <w:t>Test</w:t>
            </w:r>
            <w:r>
              <w:rPr>
                <w:color w:val="000000" w:themeColor="text1"/>
              </w:rPr>
              <w:t xml:space="preserve"> specifying Sports3000DB as the database and ensuring that its PROPATH is set to the Server/src and Server/bin folders. </w:t>
            </w:r>
          </w:p>
        </w:tc>
      </w:tr>
      <w:tr w:rsidR="007A1E65" w14:paraId="73A9F015" w14:textId="77777777" w:rsidTr="007A1E65">
        <w:tc>
          <w:tcPr>
            <w:tcW w:w="1253" w:type="dxa"/>
          </w:tcPr>
          <w:p w14:paraId="0F94C773" w14:textId="77777777" w:rsidR="007A1E65" w:rsidRDefault="007A1E65" w:rsidP="00C95A30">
            <w:pPr>
              <w:pStyle w:val="table-text"/>
              <w:numPr>
                <w:ilvl w:val="0"/>
                <w:numId w:val="44"/>
              </w:numPr>
            </w:pPr>
          </w:p>
        </w:tc>
        <w:tc>
          <w:tcPr>
            <w:tcW w:w="6307" w:type="dxa"/>
          </w:tcPr>
          <w:p w14:paraId="59B44438" w14:textId="77777777" w:rsidR="007A1E65" w:rsidRPr="006C3391" w:rsidRDefault="007A1E65" w:rsidP="007A1E65">
            <w:pPr>
              <w:pStyle w:val="table-text"/>
              <w:rPr>
                <w:color w:val="000000" w:themeColor="text1"/>
              </w:rPr>
            </w:pPr>
            <w:r>
              <w:t xml:space="preserve">In Project Explorer, in the Test project, create a new folder named </w:t>
            </w:r>
            <w:r>
              <w:rPr>
                <w:b/>
              </w:rPr>
              <w:t>Enterprise</w:t>
            </w:r>
            <w:r>
              <w:t xml:space="preserve"> under the </w:t>
            </w:r>
            <w:r w:rsidRPr="008126F3">
              <w:rPr>
                <w:b/>
              </w:rPr>
              <w:t>src</w:t>
            </w:r>
            <w:r>
              <w:t xml:space="preserve"> folder.</w:t>
            </w:r>
          </w:p>
        </w:tc>
      </w:tr>
      <w:tr w:rsidR="007A1E65" w14:paraId="521DA895" w14:textId="77777777" w:rsidTr="007A1E65">
        <w:tc>
          <w:tcPr>
            <w:tcW w:w="1253" w:type="dxa"/>
          </w:tcPr>
          <w:p w14:paraId="596C4A5E" w14:textId="77777777" w:rsidR="007A1E65" w:rsidRDefault="007A1E65" w:rsidP="00C95A30">
            <w:pPr>
              <w:pStyle w:val="table-text"/>
              <w:numPr>
                <w:ilvl w:val="0"/>
                <w:numId w:val="44"/>
              </w:numPr>
            </w:pPr>
          </w:p>
        </w:tc>
        <w:tc>
          <w:tcPr>
            <w:tcW w:w="6307" w:type="dxa"/>
          </w:tcPr>
          <w:p w14:paraId="2A6DD1FD" w14:textId="77777777" w:rsidR="007A1E65" w:rsidRPr="006C3391" w:rsidRDefault="007A1E65" w:rsidP="007A1E65">
            <w:pPr>
              <w:pStyle w:val="table-text"/>
              <w:rPr>
                <w:color w:val="000000" w:themeColor="text1"/>
              </w:rPr>
            </w:pPr>
            <w:r>
              <w:t xml:space="preserve">Under the </w:t>
            </w:r>
            <w:r>
              <w:rPr>
                <w:b/>
              </w:rPr>
              <w:t>Enterprise</w:t>
            </w:r>
            <w:r>
              <w:t xml:space="preserve"> folder, create a new folder named </w:t>
            </w:r>
            <w:r>
              <w:rPr>
                <w:b/>
              </w:rPr>
              <w:t>HR</w:t>
            </w:r>
            <w:r>
              <w:t>.</w:t>
            </w:r>
          </w:p>
        </w:tc>
      </w:tr>
    </w:tbl>
    <w:p w14:paraId="56D93584" w14:textId="77777777" w:rsidR="007A1E65" w:rsidRDefault="007A1E65" w:rsidP="007A1E65">
      <w:pPr>
        <w:pStyle w:val="BlockLine"/>
      </w:pPr>
    </w:p>
    <w:p w14:paraId="65E6FD8A" w14:textId="77777777" w:rsidR="007A1E65" w:rsidRDefault="007A1E65" w:rsidP="007A1E65">
      <w:pPr>
        <w:pStyle w:val="Heading3"/>
      </w:pPr>
      <w:r>
        <w:lastRenderedPageBreak/>
        <w:t>Part 2—Writing the test procedure for the Emp class</w:t>
      </w:r>
    </w:p>
    <w:p w14:paraId="6999893F" w14:textId="77777777" w:rsidR="007A1E65" w:rsidRPr="00C6476D" w:rsidRDefault="007A1E65" w:rsidP="007A1E65">
      <w:pPr>
        <w:pStyle w:val="TopLine"/>
      </w:pPr>
    </w:p>
    <w:p w14:paraId="4233283A" w14:textId="77777777" w:rsidR="007A1E65" w:rsidRDefault="007A1E65" w:rsidP="007A1E65">
      <w:pPr>
        <w:pStyle w:val="BlockText"/>
      </w:pPr>
      <w:r>
        <w:t xml:space="preserve">You will write a procedure to create an Emp instance. You will then write statements to test each method of the </w:t>
      </w:r>
      <w:r>
        <w:rPr>
          <w:i/>
        </w:rPr>
        <w:t>Emp</w:t>
      </w:r>
      <w:r>
        <w:t xml:space="preserve"> class. You will use </w:t>
      </w:r>
      <w:r w:rsidRPr="00FB3B67">
        <w:rPr>
          <w:i/>
        </w:rPr>
        <w:t>message</w:t>
      </w:r>
      <w:r>
        <w:t xml:space="preserve"> statements to write data to a file.</w:t>
      </w:r>
    </w:p>
    <w:p w14:paraId="54F38A87" w14:textId="77777777" w:rsidR="00784C2B" w:rsidRDefault="00784C2B" w:rsidP="007A1E65">
      <w:pPr>
        <w:pStyle w:val="BlockText"/>
      </w:pPr>
    </w:p>
    <w:p w14:paraId="3F9B19F4" w14:textId="29FFC9F5" w:rsidR="007A1E65" w:rsidRDefault="007A1E65" w:rsidP="007A1E65">
      <w:pPr>
        <w:pStyle w:val="BlockText"/>
      </w:pPr>
      <w:r w:rsidRPr="008D6B5E">
        <w:t>If you need help, view the Solution</w:t>
      </w:r>
      <w:r>
        <w:t>.</w:t>
      </w:r>
    </w:p>
    <w:p w14:paraId="3C3F7A29" w14:textId="77777777" w:rsidR="007A1E65" w:rsidRDefault="007A1E65" w:rsidP="007A1E65">
      <w:pPr>
        <w:pStyle w:val="BlockText"/>
      </w:pPr>
    </w:p>
    <w:tbl>
      <w:tblPr>
        <w:tblStyle w:val="TableGrid"/>
        <w:tblW w:w="7560" w:type="dxa"/>
        <w:tblInd w:w="1915" w:type="dxa"/>
        <w:tblLook w:val="05E0" w:firstRow="1" w:lastRow="1" w:firstColumn="1" w:lastColumn="1" w:noHBand="0" w:noVBand="1"/>
      </w:tblPr>
      <w:tblGrid>
        <w:gridCol w:w="1253"/>
        <w:gridCol w:w="6307"/>
      </w:tblGrid>
      <w:tr w:rsidR="007A1E65" w14:paraId="0B39929C" w14:textId="77777777" w:rsidTr="007A1E65">
        <w:trPr>
          <w:cnfStyle w:val="100000000000" w:firstRow="1" w:lastRow="0" w:firstColumn="0" w:lastColumn="0" w:oddVBand="0" w:evenVBand="0" w:oddHBand="0" w:evenHBand="0" w:firstRowFirstColumn="0" w:firstRowLastColumn="0" w:lastRowFirstColumn="0" w:lastRowLastColumn="0"/>
        </w:trPr>
        <w:tc>
          <w:tcPr>
            <w:tcW w:w="1253" w:type="dxa"/>
          </w:tcPr>
          <w:p w14:paraId="6A3E4C89" w14:textId="77777777" w:rsidR="007A1E65" w:rsidRDefault="007A1E65" w:rsidP="007A1E65">
            <w:pPr>
              <w:pStyle w:val="TableHeading"/>
            </w:pPr>
            <w:r>
              <w:t>Step</w:t>
            </w:r>
          </w:p>
        </w:tc>
        <w:tc>
          <w:tcPr>
            <w:tcW w:w="6307" w:type="dxa"/>
          </w:tcPr>
          <w:p w14:paraId="730B1535" w14:textId="77777777" w:rsidR="007A1E65" w:rsidRDefault="007A1E65" w:rsidP="007A1E65">
            <w:pPr>
              <w:pStyle w:val="TableHeading"/>
            </w:pPr>
            <w:r>
              <w:t>Task</w:t>
            </w:r>
          </w:p>
        </w:tc>
      </w:tr>
      <w:tr w:rsidR="007A1E65" w14:paraId="30068A2F" w14:textId="77777777" w:rsidTr="007A1E65">
        <w:tc>
          <w:tcPr>
            <w:tcW w:w="1253" w:type="dxa"/>
          </w:tcPr>
          <w:p w14:paraId="3ABA23FE" w14:textId="77777777" w:rsidR="007A1E65" w:rsidRDefault="007A1E65" w:rsidP="00C95A30">
            <w:pPr>
              <w:pStyle w:val="table-text"/>
              <w:numPr>
                <w:ilvl w:val="0"/>
                <w:numId w:val="49"/>
              </w:numPr>
            </w:pPr>
          </w:p>
        </w:tc>
        <w:tc>
          <w:tcPr>
            <w:tcW w:w="6307" w:type="dxa"/>
          </w:tcPr>
          <w:p w14:paraId="12039F64" w14:textId="77777777" w:rsidR="007A1E65" w:rsidRPr="00F109B1" w:rsidRDefault="007A1E65" w:rsidP="007A1E65">
            <w:pPr>
              <w:pStyle w:val="table-text"/>
              <w:rPr>
                <w:color w:val="000000" w:themeColor="text1"/>
              </w:rPr>
            </w:pPr>
            <w:r>
              <w:t xml:space="preserve">In the </w:t>
            </w:r>
            <w:r>
              <w:rPr>
                <w:b/>
              </w:rPr>
              <w:t>Enterprise/HR</w:t>
            </w:r>
            <w:r>
              <w:t xml:space="preserve"> directory of the Test project, create a </w:t>
            </w:r>
            <w:r w:rsidRPr="00A70D27">
              <w:rPr>
                <w:i/>
              </w:rPr>
              <w:t>procedure</w:t>
            </w:r>
            <w:r>
              <w:t xml:space="preserve"> named </w:t>
            </w:r>
            <w:r w:rsidRPr="00E92E7A">
              <w:rPr>
                <w:b/>
              </w:rPr>
              <w:t>testEmp.p.</w:t>
            </w:r>
          </w:p>
        </w:tc>
      </w:tr>
      <w:tr w:rsidR="007A1E65" w14:paraId="1CCA28E4" w14:textId="77777777" w:rsidTr="007A1E65">
        <w:tc>
          <w:tcPr>
            <w:tcW w:w="1253" w:type="dxa"/>
          </w:tcPr>
          <w:p w14:paraId="05EFF229" w14:textId="77777777" w:rsidR="007A1E65" w:rsidRDefault="007A1E65" w:rsidP="00C95A30">
            <w:pPr>
              <w:pStyle w:val="table-text"/>
              <w:numPr>
                <w:ilvl w:val="0"/>
                <w:numId w:val="49"/>
              </w:numPr>
            </w:pPr>
          </w:p>
        </w:tc>
        <w:tc>
          <w:tcPr>
            <w:tcW w:w="6307" w:type="dxa"/>
          </w:tcPr>
          <w:p w14:paraId="6129D480" w14:textId="77777777" w:rsidR="007A1E65" w:rsidRPr="00F109B1" w:rsidRDefault="007A1E65" w:rsidP="007A1E65">
            <w:pPr>
              <w:pStyle w:val="table-text"/>
              <w:rPr>
                <w:color w:val="000000" w:themeColor="text1"/>
              </w:rPr>
            </w:pPr>
            <w:r>
              <w:rPr>
                <w:color w:val="000000" w:themeColor="text1"/>
              </w:rPr>
              <w:t xml:space="preserve">Add </w:t>
            </w:r>
            <w:r w:rsidRPr="004F0DDB">
              <w:rPr>
                <w:i/>
                <w:color w:val="000000" w:themeColor="text1"/>
              </w:rPr>
              <w:t>using</w:t>
            </w:r>
            <w:r>
              <w:rPr>
                <w:color w:val="000000" w:themeColor="text1"/>
              </w:rPr>
              <w:t xml:space="preserve"> statements after the error-handling statement. These </w:t>
            </w:r>
            <w:r w:rsidRPr="004F0DDB">
              <w:rPr>
                <w:i/>
                <w:color w:val="000000" w:themeColor="text1"/>
              </w:rPr>
              <w:t>using</w:t>
            </w:r>
            <w:r>
              <w:rPr>
                <w:color w:val="000000" w:themeColor="text1"/>
              </w:rPr>
              <w:t xml:space="preserve"> statements will ensure that the </w:t>
            </w:r>
            <w:r w:rsidRPr="006508AD">
              <w:rPr>
                <w:i/>
                <w:color w:val="000000" w:themeColor="text1"/>
              </w:rPr>
              <w:t>Emp</w:t>
            </w:r>
            <w:r>
              <w:rPr>
                <w:color w:val="000000" w:themeColor="text1"/>
              </w:rPr>
              <w:t xml:space="preserve"> class can be accessed. </w:t>
            </w:r>
          </w:p>
        </w:tc>
      </w:tr>
      <w:tr w:rsidR="007A1E65" w14:paraId="680BCE8D" w14:textId="77777777" w:rsidTr="007A1E65">
        <w:tc>
          <w:tcPr>
            <w:tcW w:w="1253" w:type="dxa"/>
          </w:tcPr>
          <w:p w14:paraId="128F6602" w14:textId="77777777" w:rsidR="007A1E65" w:rsidRDefault="007A1E65" w:rsidP="00C95A30">
            <w:pPr>
              <w:pStyle w:val="table-text"/>
              <w:numPr>
                <w:ilvl w:val="0"/>
                <w:numId w:val="49"/>
              </w:numPr>
            </w:pPr>
          </w:p>
        </w:tc>
        <w:tc>
          <w:tcPr>
            <w:tcW w:w="6307" w:type="dxa"/>
          </w:tcPr>
          <w:p w14:paraId="22491087" w14:textId="77777777" w:rsidR="007A1E65" w:rsidRDefault="007A1E65" w:rsidP="007A1E65">
            <w:pPr>
              <w:pStyle w:val="table-text"/>
              <w:rPr>
                <w:color w:val="000000" w:themeColor="text1"/>
              </w:rPr>
            </w:pPr>
            <w:r>
              <w:rPr>
                <w:color w:val="000000" w:themeColor="text1"/>
              </w:rPr>
              <w:t xml:space="preserve">Define a variable named </w:t>
            </w:r>
            <w:r w:rsidRPr="004F0DDB">
              <w:rPr>
                <w:i/>
                <w:color w:val="000000" w:themeColor="text1"/>
              </w:rPr>
              <w:t>Emp</w:t>
            </w:r>
            <w:r>
              <w:rPr>
                <w:i/>
                <w:color w:val="000000" w:themeColor="text1"/>
              </w:rPr>
              <w:t>Instance</w:t>
            </w:r>
            <w:r>
              <w:rPr>
                <w:color w:val="000000" w:themeColor="text1"/>
              </w:rPr>
              <w:t xml:space="preserve"> that will hold a reference to an instance of </w:t>
            </w:r>
            <w:r w:rsidRPr="004F0DDB">
              <w:rPr>
                <w:i/>
                <w:color w:val="000000" w:themeColor="text1"/>
              </w:rPr>
              <w:t>Emp</w:t>
            </w:r>
            <w:r>
              <w:rPr>
                <w:color w:val="000000" w:themeColor="text1"/>
              </w:rPr>
              <w:t>.</w:t>
            </w:r>
          </w:p>
        </w:tc>
      </w:tr>
      <w:tr w:rsidR="007A1E65" w14:paraId="10A9E798" w14:textId="77777777" w:rsidTr="007A1E65">
        <w:tc>
          <w:tcPr>
            <w:tcW w:w="1253" w:type="dxa"/>
          </w:tcPr>
          <w:p w14:paraId="27FFEA50" w14:textId="77777777" w:rsidR="007A1E65" w:rsidRDefault="007A1E65" w:rsidP="00C95A30">
            <w:pPr>
              <w:pStyle w:val="table-text"/>
              <w:numPr>
                <w:ilvl w:val="0"/>
                <w:numId w:val="49"/>
              </w:numPr>
            </w:pPr>
          </w:p>
        </w:tc>
        <w:tc>
          <w:tcPr>
            <w:tcW w:w="6307" w:type="dxa"/>
          </w:tcPr>
          <w:p w14:paraId="1FCCD8E7" w14:textId="77777777" w:rsidR="007A1E65" w:rsidRPr="00F109B1" w:rsidRDefault="007A1E65" w:rsidP="007A1E65">
            <w:pPr>
              <w:pStyle w:val="table-text"/>
              <w:rPr>
                <w:color w:val="000000" w:themeColor="text1"/>
              </w:rPr>
            </w:pPr>
            <w:r>
              <w:rPr>
                <w:color w:val="000000" w:themeColor="text1"/>
              </w:rPr>
              <w:t xml:space="preserve">Define a variable named </w:t>
            </w:r>
            <w:r>
              <w:rPr>
                <w:i/>
                <w:color w:val="000000" w:themeColor="text1"/>
              </w:rPr>
              <w:t>Phones</w:t>
            </w:r>
            <w:r>
              <w:rPr>
                <w:color w:val="000000" w:themeColor="text1"/>
              </w:rPr>
              <w:t xml:space="preserve"> as an extent with a type </w:t>
            </w:r>
            <w:r w:rsidRPr="00FB3B67">
              <w:rPr>
                <w:i/>
                <w:color w:val="000000" w:themeColor="text1"/>
              </w:rPr>
              <w:t>character</w:t>
            </w:r>
            <w:r>
              <w:rPr>
                <w:color w:val="000000" w:themeColor="text1"/>
              </w:rPr>
              <w:t xml:space="preserve"> and a fixed size of </w:t>
            </w:r>
            <w:r w:rsidRPr="00FB3B67">
              <w:rPr>
                <w:i/>
                <w:color w:val="000000" w:themeColor="text1"/>
              </w:rPr>
              <w:t>3</w:t>
            </w:r>
            <w:r>
              <w:rPr>
                <w:color w:val="000000" w:themeColor="text1"/>
              </w:rPr>
              <w:t xml:space="preserve"> with initial values. </w:t>
            </w:r>
          </w:p>
        </w:tc>
      </w:tr>
      <w:tr w:rsidR="007A1E65" w14:paraId="3A36544A" w14:textId="77777777" w:rsidTr="007A1E65">
        <w:tc>
          <w:tcPr>
            <w:tcW w:w="1253" w:type="dxa"/>
          </w:tcPr>
          <w:p w14:paraId="6126653E" w14:textId="77777777" w:rsidR="007A1E65" w:rsidRDefault="007A1E65" w:rsidP="00C95A30">
            <w:pPr>
              <w:pStyle w:val="table-text"/>
              <w:numPr>
                <w:ilvl w:val="0"/>
                <w:numId w:val="49"/>
              </w:numPr>
            </w:pPr>
          </w:p>
        </w:tc>
        <w:tc>
          <w:tcPr>
            <w:tcW w:w="6307" w:type="dxa"/>
          </w:tcPr>
          <w:p w14:paraId="1906F01D" w14:textId="77777777" w:rsidR="007A1E65" w:rsidRPr="00F109B1" w:rsidRDefault="007A1E65" w:rsidP="007A1E65">
            <w:pPr>
              <w:pStyle w:val="table-text"/>
              <w:rPr>
                <w:color w:val="000000" w:themeColor="text1"/>
              </w:rPr>
            </w:pPr>
            <w:r>
              <w:rPr>
                <w:color w:val="000000" w:themeColor="text1"/>
              </w:rPr>
              <w:t xml:space="preserve">In the main block, add a statement to create an </w:t>
            </w:r>
            <w:r w:rsidRPr="006948FA">
              <w:rPr>
                <w:i/>
                <w:color w:val="000000" w:themeColor="text1"/>
              </w:rPr>
              <w:t>Emp</w:t>
            </w:r>
            <w:r>
              <w:rPr>
                <w:color w:val="000000" w:themeColor="text1"/>
              </w:rPr>
              <w:t xml:space="preserve"> instance, setting the reference of this instance to the </w:t>
            </w:r>
            <w:r w:rsidRPr="006948FA">
              <w:rPr>
                <w:i/>
                <w:color w:val="000000" w:themeColor="text1"/>
              </w:rPr>
              <w:t>Emp</w:t>
            </w:r>
            <w:r>
              <w:rPr>
                <w:i/>
                <w:color w:val="000000" w:themeColor="text1"/>
              </w:rPr>
              <w:t>Instance</w:t>
            </w:r>
            <w:r>
              <w:rPr>
                <w:color w:val="000000" w:themeColor="text1"/>
              </w:rPr>
              <w:t xml:space="preserve"> variable.</w:t>
            </w:r>
          </w:p>
        </w:tc>
      </w:tr>
      <w:tr w:rsidR="007A1E65" w14:paraId="263115B4" w14:textId="77777777" w:rsidTr="007A1E65">
        <w:tc>
          <w:tcPr>
            <w:tcW w:w="1253" w:type="dxa"/>
          </w:tcPr>
          <w:p w14:paraId="514C66DC" w14:textId="77777777" w:rsidR="007A1E65" w:rsidRDefault="007A1E65" w:rsidP="00C95A30">
            <w:pPr>
              <w:pStyle w:val="table-text"/>
              <w:numPr>
                <w:ilvl w:val="0"/>
                <w:numId w:val="49"/>
              </w:numPr>
            </w:pPr>
          </w:p>
        </w:tc>
        <w:tc>
          <w:tcPr>
            <w:tcW w:w="6307" w:type="dxa"/>
          </w:tcPr>
          <w:p w14:paraId="7B12E6CD" w14:textId="77777777" w:rsidR="007A1E65" w:rsidRDefault="007A1E65" w:rsidP="007A1E65">
            <w:pPr>
              <w:pStyle w:val="table-text"/>
              <w:rPr>
                <w:color w:val="000000" w:themeColor="text1"/>
              </w:rPr>
            </w:pPr>
            <w:r>
              <w:rPr>
                <w:color w:val="000000" w:themeColor="text1"/>
              </w:rPr>
              <w:t xml:space="preserve">Add an </w:t>
            </w:r>
            <w:r w:rsidRPr="006948FA">
              <w:rPr>
                <w:i/>
                <w:color w:val="000000" w:themeColor="text1"/>
              </w:rPr>
              <w:t>output to</w:t>
            </w:r>
            <w:r>
              <w:rPr>
                <w:color w:val="000000" w:themeColor="text1"/>
              </w:rPr>
              <w:t xml:space="preserve"> statement in which you will write output from the test to a file named </w:t>
            </w:r>
            <w:r>
              <w:rPr>
                <w:b/>
                <w:color w:val="000000" w:themeColor="text1"/>
              </w:rPr>
              <w:t>t</w:t>
            </w:r>
            <w:r w:rsidRPr="006948FA">
              <w:rPr>
                <w:b/>
                <w:color w:val="000000" w:themeColor="text1"/>
              </w:rPr>
              <w:t>estEmp.out</w:t>
            </w:r>
            <w:r>
              <w:rPr>
                <w:color w:val="000000" w:themeColor="text1"/>
              </w:rPr>
              <w:t xml:space="preserve">. It will </w:t>
            </w:r>
            <w:proofErr w:type="gramStart"/>
            <w:r>
              <w:rPr>
                <w:color w:val="000000" w:themeColor="text1"/>
              </w:rPr>
              <w:t>be located in</w:t>
            </w:r>
            <w:proofErr w:type="gramEnd"/>
            <w:r>
              <w:rPr>
                <w:color w:val="000000" w:themeColor="text1"/>
              </w:rPr>
              <w:t xml:space="preserve"> the </w:t>
            </w:r>
            <w:r>
              <w:rPr>
                <w:b/>
                <w:color w:val="000000" w:themeColor="text1"/>
              </w:rPr>
              <w:t>/</w:t>
            </w:r>
            <w:r w:rsidRPr="00FB3B67">
              <w:rPr>
                <w:b/>
                <w:color w:val="000000" w:themeColor="text1"/>
              </w:rPr>
              <w:t>progress_education</w:t>
            </w:r>
            <w:r>
              <w:rPr>
                <w:b/>
                <w:color w:val="000000" w:themeColor="text1"/>
              </w:rPr>
              <w:t>/</w:t>
            </w:r>
            <w:r w:rsidRPr="00FB3B67">
              <w:rPr>
                <w:b/>
                <w:color w:val="000000" w:themeColor="text1"/>
              </w:rPr>
              <w:t>openedge</w:t>
            </w:r>
            <w:r>
              <w:rPr>
                <w:b/>
                <w:color w:val="000000" w:themeColor="text1"/>
              </w:rPr>
              <w:t>/IntroOOP/</w:t>
            </w:r>
            <w:r w:rsidRPr="00FB3B67">
              <w:rPr>
                <w:b/>
                <w:color w:val="000000" w:themeColor="text1"/>
              </w:rPr>
              <w:t>log</w:t>
            </w:r>
            <w:r>
              <w:rPr>
                <w:color w:val="000000" w:themeColor="text1"/>
              </w:rPr>
              <w:t xml:space="preserve"> directory.</w:t>
            </w:r>
          </w:p>
          <w:p w14:paraId="1F2D415B" w14:textId="77777777" w:rsidR="007A1E65" w:rsidRPr="00F109B1" w:rsidRDefault="007A1E65" w:rsidP="007A1E65">
            <w:pPr>
              <w:pStyle w:val="table-text"/>
              <w:rPr>
                <w:color w:val="000000" w:themeColor="text1"/>
              </w:rPr>
            </w:pPr>
            <w:r w:rsidRPr="006948FA">
              <w:rPr>
                <w:b/>
                <w:color w:val="000000" w:themeColor="text1"/>
              </w:rPr>
              <w:t>Hint</w:t>
            </w:r>
            <w:r>
              <w:rPr>
                <w:color w:val="000000" w:themeColor="text1"/>
              </w:rPr>
              <w:t xml:space="preserve">: Use the full pathname of this file. </w:t>
            </w:r>
          </w:p>
        </w:tc>
      </w:tr>
      <w:tr w:rsidR="007A1E65" w14:paraId="593EE1BC" w14:textId="77777777" w:rsidTr="007A1E65">
        <w:tc>
          <w:tcPr>
            <w:tcW w:w="1253" w:type="dxa"/>
          </w:tcPr>
          <w:p w14:paraId="441A6578" w14:textId="77777777" w:rsidR="007A1E65" w:rsidRDefault="007A1E65" w:rsidP="00C95A30">
            <w:pPr>
              <w:pStyle w:val="table-text"/>
              <w:numPr>
                <w:ilvl w:val="0"/>
                <w:numId w:val="49"/>
              </w:numPr>
            </w:pPr>
          </w:p>
        </w:tc>
        <w:tc>
          <w:tcPr>
            <w:tcW w:w="6307" w:type="dxa"/>
          </w:tcPr>
          <w:p w14:paraId="43B38695" w14:textId="77777777" w:rsidR="007A1E65" w:rsidRDefault="007A1E65" w:rsidP="007A1E65">
            <w:pPr>
              <w:pStyle w:val="table-text"/>
              <w:rPr>
                <w:color w:val="000000" w:themeColor="text1"/>
              </w:rPr>
            </w:pPr>
            <w:r>
              <w:rPr>
                <w:color w:val="000000" w:themeColor="text1"/>
              </w:rPr>
              <w:t xml:space="preserve">Add a statement to initialize the </w:t>
            </w:r>
            <w:r w:rsidRPr="00FB3B67">
              <w:rPr>
                <w:i/>
                <w:color w:val="000000" w:themeColor="text1"/>
              </w:rPr>
              <w:t>Emp</w:t>
            </w:r>
            <w:r>
              <w:rPr>
                <w:color w:val="000000" w:themeColor="text1"/>
              </w:rPr>
              <w:t xml:space="preserve"> instance you just created with the constant values that have the same type as expected by the </w:t>
            </w:r>
            <w:proofErr w:type="gramStart"/>
            <w:r w:rsidRPr="00FB3B67">
              <w:rPr>
                <w:i/>
                <w:color w:val="000000" w:themeColor="text1"/>
              </w:rPr>
              <w:t>Initialize</w:t>
            </w:r>
            <w:r>
              <w:rPr>
                <w:color w:val="000000" w:themeColor="text1"/>
              </w:rPr>
              <w:t>(</w:t>
            </w:r>
            <w:proofErr w:type="gramEnd"/>
            <w:r>
              <w:rPr>
                <w:color w:val="000000" w:themeColor="text1"/>
              </w:rPr>
              <w:t xml:space="preserve">) method. For example, the employee number is 99, and the employee first name is “John”. Use the </w:t>
            </w:r>
            <w:r w:rsidRPr="00FB3B67">
              <w:rPr>
                <w:i/>
                <w:color w:val="000000" w:themeColor="text1"/>
              </w:rPr>
              <w:t>Phones</w:t>
            </w:r>
            <w:r>
              <w:rPr>
                <w:color w:val="000000" w:themeColor="text1"/>
              </w:rPr>
              <w:t xml:space="preserve"> variable as input to this method.</w:t>
            </w:r>
          </w:p>
        </w:tc>
      </w:tr>
      <w:tr w:rsidR="007A1E65" w14:paraId="1B9D670F" w14:textId="77777777" w:rsidTr="007A1E65">
        <w:tc>
          <w:tcPr>
            <w:tcW w:w="1253" w:type="dxa"/>
          </w:tcPr>
          <w:p w14:paraId="5C66E0CE" w14:textId="77777777" w:rsidR="007A1E65" w:rsidRDefault="007A1E65" w:rsidP="00C95A30">
            <w:pPr>
              <w:pStyle w:val="table-text"/>
              <w:numPr>
                <w:ilvl w:val="0"/>
                <w:numId w:val="49"/>
              </w:numPr>
            </w:pPr>
          </w:p>
        </w:tc>
        <w:tc>
          <w:tcPr>
            <w:tcW w:w="6307" w:type="dxa"/>
          </w:tcPr>
          <w:p w14:paraId="71CB342C" w14:textId="77777777" w:rsidR="007A1E65" w:rsidRDefault="007A1E65" w:rsidP="007A1E65">
            <w:pPr>
              <w:pStyle w:val="table-text"/>
              <w:rPr>
                <w:color w:val="000000" w:themeColor="text1"/>
              </w:rPr>
            </w:pPr>
            <w:r>
              <w:rPr>
                <w:color w:val="000000" w:themeColor="text1"/>
              </w:rPr>
              <w:t xml:space="preserve">Add a </w:t>
            </w:r>
            <w:r w:rsidRPr="006948FA">
              <w:rPr>
                <w:i/>
                <w:color w:val="000000" w:themeColor="text1"/>
              </w:rPr>
              <w:t>message</w:t>
            </w:r>
            <w:r>
              <w:rPr>
                <w:color w:val="000000" w:themeColor="text1"/>
              </w:rPr>
              <w:t xml:space="preserve"> statement to write the employee data to the output file using the public data members and public methods of the class.</w:t>
            </w:r>
          </w:p>
        </w:tc>
      </w:tr>
      <w:tr w:rsidR="007A1E65" w14:paraId="510C3940" w14:textId="77777777" w:rsidTr="007A1E65">
        <w:tc>
          <w:tcPr>
            <w:tcW w:w="1253" w:type="dxa"/>
          </w:tcPr>
          <w:p w14:paraId="008773A9" w14:textId="77777777" w:rsidR="007A1E65" w:rsidRDefault="007A1E65" w:rsidP="00C95A30">
            <w:pPr>
              <w:pStyle w:val="table-text"/>
              <w:numPr>
                <w:ilvl w:val="0"/>
                <w:numId w:val="49"/>
              </w:numPr>
            </w:pPr>
          </w:p>
        </w:tc>
        <w:tc>
          <w:tcPr>
            <w:tcW w:w="6307" w:type="dxa"/>
          </w:tcPr>
          <w:p w14:paraId="676CB943" w14:textId="77777777" w:rsidR="007A1E65" w:rsidRDefault="007A1E65" w:rsidP="007A1E65">
            <w:pPr>
              <w:pStyle w:val="table-text"/>
              <w:rPr>
                <w:color w:val="000000" w:themeColor="text1"/>
              </w:rPr>
            </w:pPr>
            <w:r>
              <w:rPr>
                <w:color w:val="000000" w:themeColor="text1"/>
              </w:rPr>
              <w:t xml:space="preserve">Add a statement to call the </w:t>
            </w:r>
            <w:proofErr w:type="gramStart"/>
            <w:r w:rsidRPr="00FB3B67">
              <w:rPr>
                <w:i/>
                <w:color w:val="000000" w:themeColor="text1"/>
              </w:rPr>
              <w:t>SetVacationHours</w:t>
            </w:r>
            <w:r>
              <w:rPr>
                <w:color w:val="000000" w:themeColor="text1"/>
              </w:rPr>
              <w:t>(</w:t>
            </w:r>
            <w:proofErr w:type="gramEnd"/>
            <w:r>
              <w:rPr>
                <w:color w:val="000000" w:themeColor="text1"/>
              </w:rPr>
              <w:t xml:space="preserve">) method for the instance and set the vacation hours for this instance to </w:t>
            </w:r>
            <w:r>
              <w:rPr>
                <w:i/>
                <w:color w:val="000000" w:themeColor="text1"/>
              </w:rPr>
              <w:t>25</w:t>
            </w:r>
            <w:r>
              <w:rPr>
                <w:color w:val="000000" w:themeColor="text1"/>
              </w:rPr>
              <w:t>.</w:t>
            </w:r>
          </w:p>
        </w:tc>
      </w:tr>
      <w:tr w:rsidR="007A1E65" w14:paraId="33AB098E" w14:textId="77777777" w:rsidTr="007A1E65">
        <w:tc>
          <w:tcPr>
            <w:tcW w:w="1253" w:type="dxa"/>
          </w:tcPr>
          <w:p w14:paraId="5CFD1F7E" w14:textId="77777777" w:rsidR="007A1E65" w:rsidRDefault="007A1E65" w:rsidP="00C95A30">
            <w:pPr>
              <w:pStyle w:val="table-text"/>
              <w:numPr>
                <w:ilvl w:val="0"/>
                <w:numId w:val="49"/>
              </w:numPr>
            </w:pPr>
          </w:p>
        </w:tc>
        <w:tc>
          <w:tcPr>
            <w:tcW w:w="6307" w:type="dxa"/>
          </w:tcPr>
          <w:p w14:paraId="75AE1D68" w14:textId="77777777" w:rsidR="007A1E65" w:rsidRDefault="007A1E65" w:rsidP="007A1E65">
            <w:pPr>
              <w:pStyle w:val="table-text"/>
              <w:rPr>
                <w:color w:val="000000" w:themeColor="text1"/>
              </w:rPr>
            </w:pPr>
            <w:r>
              <w:rPr>
                <w:color w:val="000000" w:themeColor="text1"/>
              </w:rPr>
              <w:t xml:space="preserve">Add a </w:t>
            </w:r>
            <w:r w:rsidRPr="006948FA">
              <w:rPr>
                <w:i/>
                <w:color w:val="000000" w:themeColor="text1"/>
              </w:rPr>
              <w:t>message</w:t>
            </w:r>
            <w:r>
              <w:rPr>
                <w:color w:val="000000" w:themeColor="text1"/>
              </w:rPr>
              <w:t xml:space="preserve"> statement to write the employee data to the output file. </w:t>
            </w:r>
          </w:p>
        </w:tc>
      </w:tr>
      <w:tr w:rsidR="007A1E65" w14:paraId="2172866C" w14:textId="77777777" w:rsidTr="007A1E65">
        <w:tc>
          <w:tcPr>
            <w:tcW w:w="1253" w:type="dxa"/>
          </w:tcPr>
          <w:p w14:paraId="439A6048" w14:textId="77777777" w:rsidR="007A1E65" w:rsidRDefault="007A1E65" w:rsidP="00C95A30">
            <w:pPr>
              <w:pStyle w:val="table-text"/>
              <w:numPr>
                <w:ilvl w:val="0"/>
                <w:numId w:val="49"/>
              </w:numPr>
            </w:pPr>
          </w:p>
        </w:tc>
        <w:tc>
          <w:tcPr>
            <w:tcW w:w="6307" w:type="dxa"/>
          </w:tcPr>
          <w:p w14:paraId="146C7FE1" w14:textId="77777777" w:rsidR="007A1E65" w:rsidRDefault="007A1E65" w:rsidP="007A1E65">
            <w:pPr>
              <w:pStyle w:val="table-text"/>
              <w:rPr>
                <w:color w:val="000000" w:themeColor="text1"/>
              </w:rPr>
            </w:pPr>
            <w:r>
              <w:rPr>
                <w:color w:val="000000" w:themeColor="text1"/>
              </w:rPr>
              <w:t xml:space="preserve">Add a statement to call the </w:t>
            </w:r>
            <w:proofErr w:type="gramStart"/>
            <w:r w:rsidRPr="00FB3B67">
              <w:rPr>
                <w:i/>
                <w:color w:val="000000" w:themeColor="text1"/>
              </w:rPr>
              <w:t>Set</w:t>
            </w:r>
            <w:r>
              <w:rPr>
                <w:i/>
                <w:color w:val="000000" w:themeColor="text1"/>
              </w:rPr>
              <w:t>JobTitle</w:t>
            </w:r>
            <w:r>
              <w:rPr>
                <w:color w:val="000000" w:themeColor="text1"/>
              </w:rPr>
              <w:t>(</w:t>
            </w:r>
            <w:proofErr w:type="gramEnd"/>
            <w:r>
              <w:rPr>
                <w:color w:val="000000" w:themeColor="text1"/>
              </w:rPr>
              <w:t xml:space="preserve">) method for the instance and set the title for this instance as </w:t>
            </w:r>
            <w:r>
              <w:rPr>
                <w:i/>
                <w:color w:val="000000" w:themeColor="text1"/>
              </w:rPr>
              <w:t>Senior Architect</w:t>
            </w:r>
            <w:r>
              <w:rPr>
                <w:color w:val="000000" w:themeColor="text1"/>
              </w:rPr>
              <w:t>.</w:t>
            </w:r>
          </w:p>
        </w:tc>
      </w:tr>
      <w:tr w:rsidR="007A1E65" w14:paraId="70D96596" w14:textId="77777777" w:rsidTr="007A1E65">
        <w:tc>
          <w:tcPr>
            <w:tcW w:w="1253" w:type="dxa"/>
          </w:tcPr>
          <w:p w14:paraId="419BB31A" w14:textId="77777777" w:rsidR="007A1E65" w:rsidRDefault="007A1E65" w:rsidP="00C95A30">
            <w:pPr>
              <w:pStyle w:val="table-text"/>
              <w:numPr>
                <w:ilvl w:val="0"/>
                <w:numId w:val="49"/>
              </w:numPr>
            </w:pPr>
          </w:p>
        </w:tc>
        <w:tc>
          <w:tcPr>
            <w:tcW w:w="6307" w:type="dxa"/>
          </w:tcPr>
          <w:p w14:paraId="0D32CC6F" w14:textId="77777777" w:rsidR="007A1E65" w:rsidRDefault="007A1E65" w:rsidP="007A1E65">
            <w:pPr>
              <w:pStyle w:val="table-text"/>
              <w:rPr>
                <w:color w:val="000000" w:themeColor="text1"/>
              </w:rPr>
            </w:pPr>
            <w:r>
              <w:rPr>
                <w:color w:val="000000" w:themeColor="text1"/>
              </w:rPr>
              <w:t xml:space="preserve">Add a </w:t>
            </w:r>
            <w:r w:rsidRPr="006948FA">
              <w:rPr>
                <w:i/>
                <w:color w:val="000000" w:themeColor="text1"/>
              </w:rPr>
              <w:t>message</w:t>
            </w:r>
            <w:r>
              <w:rPr>
                <w:color w:val="000000" w:themeColor="text1"/>
              </w:rPr>
              <w:t xml:space="preserve"> statement to write the employee data to the output file. </w:t>
            </w:r>
          </w:p>
        </w:tc>
      </w:tr>
      <w:tr w:rsidR="007A1E65" w14:paraId="39B76B6D" w14:textId="77777777" w:rsidTr="007A1E65">
        <w:tc>
          <w:tcPr>
            <w:tcW w:w="1253" w:type="dxa"/>
          </w:tcPr>
          <w:p w14:paraId="5F1B0C39" w14:textId="77777777" w:rsidR="007A1E65" w:rsidRDefault="007A1E65" w:rsidP="00C95A30">
            <w:pPr>
              <w:pStyle w:val="table-text"/>
              <w:numPr>
                <w:ilvl w:val="0"/>
                <w:numId w:val="49"/>
              </w:numPr>
            </w:pPr>
          </w:p>
        </w:tc>
        <w:tc>
          <w:tcPr>
            <w:tcW w:w="6307" w:type="dxa"/>
          </w:tcPr>
          <w:p w14:paraId="2BB0D3BB" w14:textId="77777777" w:rsidR="007A1E65" w:rsidRDefault="007A1E65" w:rsidP="007A1E65">
            <w:pPr>
              <w:pStyle w:val="table-text"/>
              <w:rPr>
                <w:color w:val="000000" w:themeColor="text1"/>
              </w:rPr>
            </w:pPr>
            <w:r>
              <w:rPr>
                <w:color w:val="000000" w:themeColor="text1"/>
              </w:rPr>
              <w:t xml:space="preserve">To test the </w:t>
            </w:r>
            <w:proofErr w:type="gramStart"/>
            <w:r>
              <w:rPr>
                <w:color w:val="000000" w:themeColor="text1"/>
              </w:rPr>
              <w:t>GetInfo(</w:t>
            </w:r>
            <w:proofErr w:type="gramEnd"/>
            <w:r>
              <w:rPr>
                <w:color w:val="000000" w:themeColor="text1"/>
              </w:rPr>
              <w:t xml:space="preserve">) method, add a </w:t>
            </w:r>
            <w:r w:rsidRPr="006948FA">
              <w:rPr>
                <w:i/>
                <w:color w:val="000000" w:themeColor="text1"/>
              </w:rPr>
              <w:t>message</w:t>
            </w:r>
            <w:r>
              <w:rPr>
                <w:color w:val="000000" w:themeColor="text1"/>
              </w:rPr>
              <w:t xml:space="preserve"> statement to write the employee data to the output file. You will call the </w:t>
            </w:r>
            <w:proofErr w:type="gramStart"/>
            <w:r w:rsidRPr="00E31002">
              <w:rPr>
                <w:i/>
                <w:color w:val="000000" w:themeColor="text1"/>
              </w:rPr>
              <w:t>GetInfo</w:t>
            </w:r>
            <w:r>
              <w:rPr>
                <w:color w:val="000000" w:themeColor="text1"/>
              </w:rPr>
              <w:t>(</w:t>
            </w:r>
            <w:proofErr w:type="gramEnd"/>
            <w:r>
              <w:rPr>
                <w:color w:val="000000" w:themeColor="text1"/>
              </w:rPr>
              <w:t xml:space="preserve">) method of the </w:t>
            </w:r>
            <w:r w:rsidRPr="00E31002">
              <w:rPr>
                <w:i/>
                <w:color w:val="000000" w:themeColor="text1"/>
              </w:rPr>
              <w:t>Emp</w:t>
            </w:r>
            <w:r>
              <w:rPr>
                <w:color w:val="000000" w:themeColor="text1"/>
              </w:rPr>
              <w:t xml:space="preserve"> class using the </w:t>
            </w:r>
            <w:r w:rsidRPr="00FB3B67">
              <w:rPr>
                <w:i/>
                <w:color w:val="000000" w:themeColor="text1"/>
              </w:rPr>
              <w:t>Emp</w:t>
            </w:r>
            <w:r>
              <w:rPr>
                <w:i/>
                <w:color w:val="000000" w:themeColor="text1"/>
              </w:rPr>
              <w:t>Instance</w:t>
            </w:r>
            <w:r>
              <w:rPr>
                <w:color w:val="000000" w:themeColor="text1"/>
              </w:rPr>
              <w:t xml:space="preserve"> instance to do this.</w:t>
            </w:r>
          </w:p>
        </w:tc>
      </w:tr>
      <w:tr w:rsidR="007A1E65" w14:paraId="01713376" w14:textId="77777777" w:rsidTr="007A1E65">
        <w:tc>
          <w:tcPr>
            <w:tcW w:w="1253" w:type="dxa"/>
          </w:tcPr>
          <w:p w14:paraId="4CA0FACE" w14:textId="77777777" w:rsidR="007A1E65" w:rsidRDefault="007A1E65" w:rsidP="00C95A30">
            <w:pPr>
              <w:pStyle w:val="table-text"/>
              <w:numPr>
                <w:ilvl w:val="0"/>
                <w:numId w:val="49"/>
              </w:numPr>
            </w:pPr>
          </w:p>
        </w:tc>
        <w:tc>
          <w:tcPr>
            <w:tcW w:w="6307" w:type="dxa"/>
          </w:tcPr>
          <w:p w14:paraId="56C2923E" w14:textId="77777777" w:rsidR="007A1E65" w:rsidRDefault="007A1E65" w:rsidP="007A1E65">
            <w:pPr>
              <w:pStyle w:val="table-text"/>
              <w:rPr>
                <w:color w:val="000000" w:themeColor="text1"/>
              </w:rPr>
            </w:pPr>
            <w:r>
              <w:rPr>
                <w:color w:val="000000" w:themeColor="text1"/>
              </w:rPr>
              <w:t>Add a statement to close the output file.</w:t>
            </w:r>
          </w:p>
        </w:tc>
      </w:tr>
      <w:tr w:rsidR="007A1E65" w14:paraId="3C8824D2" w14:textId="77777777" w:rsidTr="007A1E65">
        <w:tc>
          <w:tcPr>
            <w:tcW w:w="1253" w:type="dxa"/>
          </w:tcPr>
          <w:p w14:paraId="6ECFEEA9" w14:textId="77777777" w:rsidR="007A1E65" w:rsidRDefault="007A1E65" w:rsidP="00C95A30">
            <w:pPr>
              <w:pStyle w:val="table-text"/>
              <w:numPr>
                <w:ilvl w:val="0"/>
                <w:numId w:val="49"/>
              </w:numPr>
            </w:pPr>
          </w:p>
        </w:tc>
        <w:tc>
          <w:tcPr>
            <w:tcW w:w="6307" w:type="dxa"/>
          </w:tcPr>
          <w:p w14:paraId="3A03BD76" w14:textId="77777777" w:rsidR="007A1E65" w:rsidRDefault="007A1E65" w:rsidP="007A1E65">
            <w:pPr>
              <w:pStyle w:val="table-text"/>
              <w:rPr>
                <w:color w:val="000000" w:themeColor="text1"/>
              </w:rPr>
            </w:pPr>
            <w:r>
              <w:rPr>
                <w:color w:val="000000" w:themeColor="text1"/>
              </w:rPr>
              <w:t xml:space="preserve">Add a statement to delete the </w:t>
            </w:r>
            <w:r w:rsidRPr="006948FA">
              <w:rPr>
                <w:i/>
                <w:color w:val="000000" w:themeColor="text1"/>
              </w:rPr>
              <w:t>Emp</w:t>
            </w:r>
            <w:r>
              <w:rPr>
                <w:color w:val="000000" w:themeColor="text1"/>
              </w:rPr>
              <w:t xml:space="preserve"> instance.</w:t>
            </w:r>
            <w:r w:rsidRPr="00FF224D">
              <w:rPr>
                <w:rFonts w:ascii="Consolas" w:hAnsi="Consolas" w:cs="Consolas"/>
                <w:color w:val="000000"/>
              </w:rPr>
              <w:t xml:space="preserve"> </w:t>
            </w:r>
          </w:p>
        </w:tc>
      </w:tr>
      <w:tr w:rsidR="007A1E65" w14:paraId="2894B943" w14:textId="77777777" w:rsidTr="007A1E65">
        <w:tc>
          <w:tcPr>
            <w:tcW w:w="1253" w:type="dxa"/>
          </w:tcPr>
          <w:p w14:paraId="4DF954AB" w14:textId="77777777" w:rsidR="007A1E65" w:rsidRDefault="007A1E65" w:rsidP="00C95A30">
            <w:pPr>
              <w:pStyle w:val="table-text"/>
              <w:numPr>
                <w:ilvl w:val="0"/>
                <w:numId w:val="49"/>
              </w:numPr>
            </w:pPr>
          </w:p>
        </w:tc>
        <w:tc>
          <w:tcPr>
            <w:tcW w:w="6307" w:type="dxa"/>
          </w:tcPr>
          <w:p w14:paraId="71320FCA" w14:textId="77777777" w:rsidR="007A1E65" w:rsidRDefault="007A1E65" w:rsidP="007A1E65">
            <w:pPr>
              <w:pStyle w:val="table-text"/>
              <w:rPr>
                <w:color w:val="000000" w:themeColor="text1"/>
              </w:rPr>
            </w:pPr>
            <w:r>
              <w:rPr>
                <w:color w:val="000000" w:themeColor="text1"/>
              </w:rPr>
              <w:t>Save this file. Ensure that it compiles without errors.</w:t>
            </w:r>
          </w:p>
        </w:tc>
      </w:tr>
    </w:tbl>
    <w:p w14:paraId="6C9402FF" w14:textId="77777777" w:rsidR="007A1E65" w:rsidRPr="0048286A" w:rsidRDefault="007A1E65" w:rsidP="007A1E65">
      <w:pPr>
        <w:pStyle w:val="BlockLine"/>
      </w:pPr>
    </w:p>
    <w:p w14:paraId="0543F1AB" w14:textId="77777777" w:rsidR="007A1E65" w:rsidRDefault="007A1E65" w:rsidP="007A1E65">
      <w:pPr>
        <w:pStyle w:val="Heading3"/>
      </w:pPr>
      <w:r>
        <w:lastRenderedPageBreak/>
        <w:t>Part 3—Testing the Emp class</w:t>
      </w:r>
    </w:p>
    <w:p w14:paraId="1A9AD882" w14:textId="77777777" w:rsidR="007A1E65" w:rsidRDefault="007A1E65" w:rsidP="007A1E65">
      <w:pPr>
        <w:pStyle w:val="TopLine"/>
      </w:pPr>
    </w:p>
    <w:p w14:paraId="4170AD39" w14:textId="77777777" w:rsidR="007A1E65" w:rsidRDefault="007A1E65" w:rsidP="007A1E65">
      <w:pPr>
        <w:pStyle w:val="Heading4"/>
        <w:rPr>
          <w:vanish/>
        </w:rPr>
      </w:pPr>
    </w:p>
    <w:p w14:paraId="1AB22DD0" w14:textId="77777777" w:rsidR="007A1E65" w:rsidRDefault="007A1E65" w:rsidP="007A1E65">
      <w:pPr>
        <w:pStyle w:val="BlockText"/>
        <w:tabs>
          <w:tab w:val="left" w:pos="2160"/>
        </w:tabs>
      </w:pPr>
      <w:r>
        <w:t xml:space="preserve">You will run the test procedure you wrote and confirm that the </w:t>
      </w:r>
      <w:r>
        <w:rPr>
          <w:i/>
        </w:rPr>
        <w:t xml:space="preserve">Emp </w:t>
      </w:r>
      <w:r>
        <w:t xml:space="preserve">class that you implemented </w:t>
      </w:r>
      <w:r>
        <w:rPr>
          <w:color w:val="000000" w:themeColor="text1"/>
        </w:rPr>
        <w:t>in the second Try-it of this lesson</w:t>
      </w:r>
      <w:r>
        <w:t xml:space="preserve"> executes correctly.</w:t>
      </w:r>
    </w:p>
    <w:p w14:paraId="65C52B52" w14:textId="77777777" w:rsidR="00784C2B" w:rsidRDefault="00784C2B" w:rsidP="007A1E65">
      <w:pPr>
        <w:pStyle w:val="BlockText"/>
      </w:pPr>
    </w:p>
    <w:p w14:paraId="409450B1" w14:textId="745B186E" w:rsidR="007A1E65" w:rsidRDefault="007A1E65" w:rsidP="007A1E65">
      <w:pPr>
        <w:pStyle w:val="BlockText"/>
      </w:pPr>
      <w:r w:rsidRPr="008D6B5E">
        <w:t>If you need help, view the Solution</w:t>
      </w:r>
      <w:r>
        <w:t>.</w:t>
      </w:r>
    </w:p>
    <w:p w14:paraId="318804C1" w14:textId="77777777" w:rsidR="007A1E65" w:rsidRDefault="007A1E65" w:rsidP="007A1E65">
      <w:pPr>
        <w:pStyle w:val="table-text"/>
        <w:rPr>
          <w:color w:val="000000" w:themeColor="text1"/>
        </w:rPr>
      </w:pPr>
    </w:p>
    <w:tbl>
      <w:tblPr>
        <w:tblStyle w:val="TableGrid"/>
        <w:tblW w:w="7560" w:type="dxa"/>
        <w:tblInd w:w="1915" w:type="dxa"/>
        <w:tblLook w:val="05E0" w:firstRow="1" w:lastRow="1" w:firstColumn="1" w:lastColumn="1" w:noHBand="0" w:noVBand="1"/>
      </w:tblPr>
      <w:tblGrid>
        <w:gridCol w:w="1253"/>
        <w:gridCol w:w="6307"/>
      </w:tblGrid>
      <w:tr w:rsidR="007A1E65" w14:paraId="2BF32A7C" w14:textId="77777777" w:rsidTr="007A1E65">
        <w:trPr>
          <w:cnfStyle w:val="100000000000" w:firstRow="1" w:lastRow="0" w:firstColumn="0" w:lastColumn="0" w:oddVBand="0" w:evenVBand="0" w:oddHBand="0" w:evenHBand="0" w:firstRowFirstColumn="0" w:firstRowLastColumn="0" w:lastRowFirstColumn="0" w:lastRowLastColumn="0"/>
        </w:trPr>
        <w:tc>
          <w:tcPr>
            <w:tcW w:w="1253" w:type="dxa"/>
          </w:tcPr>
          <w:p w14:paraId="4A2B3681" w14:textId="77777777" w:rsidR="007A1E65" w:rsidRDefault="007A1E65" w:rsidP="007A1E65">
            <w:pPr>
              <w:pStyle w:val="TableHeading"/>
            </w:pPr>
            <w:r>
              <w:t>Step</w:t>
            </w:r>
          </w:p>
        </w:tc>
        <w:tc>
          <w:tcPr>
            <w:tcW w:w="6307" w:type="dxa"/>
          </w:tcPr>
          <w:p w14:paraId="76D6DD42" w14:textId="77777777" w:rsidR="007A1E65" w:rsidRDefault="007A1E65" w:rsidP="007A1E65">
            <w:pPr>
              <w:pStyle w:val="TableHeading"/>
            </w:pPr>
            <w:r>
              <w:t>Task</w:t>
            </w:r>
          </w:p>
        </w:tc>
      </w:tr>
      <w:tr w:rsidR="007A1E65" w14:paraId="09AE3018" w14:textId="77777777" w:rsidTr="007A1E65">
        <w:tc>
          <w:tcPr>
            <w:tcW w:w="1253" w:type="dxa"/>
          </w:tcPr>
          <w:p w14:paraId="2AB1941D" w14:textId="77777777" w:rsidR="007A1E65" w:rsidRDefault="007A1E65" w:rsidP="00C95A30">
            <w:pPr>
              <w:pStyle w:val="table-text"/>
              <w:numPr>
                <w:ilvl w:val="0"/>
                <w:numId w:val="40"/>
              </w:numPr>
            </w:pPr>
          </w:p>
        </w:tc>
        <w:tc>
          <w:tcPr>
            <w:tcW w:w="6307" w:type="dxa"/>
          </w:tcPr>
          <w:p w14:paraId="798BF7CB" w14:textId="77777777" w:rsidR="007A1E65" w:rsidRPr="00F109B1" w:rsidRDefault="007A1E65" w:rsidP="007A1E65">
            <w:pPr>
              <w:pStyle w:val="table-text"/>
              <w:rPr>
                <w:color w:val="000000" w:themeColor="text1"/>
              </w:rPr>
            </w:pPr>
            <w:r>
              <w:rPr>
                <w:color w:val="000000" w:themeColor="text1"/>
              </w:rPr>
              <w:t xml:space="preserve">Run </w:t>
            </w:r>
            <w:r>
              <w:rPr>
                <w:b/>
                <w:color w:val="000000" w:themeColor="text1"/>
              </w:rPr>
              <w:t>t</w:t>
            </w:r>
            <w:r w:rsidRPr="0043785E">
              <w:rPr>
                <w:b/>
                <w:color w:val="000000" w:themeColor="text1"/>
              </w:rPr>
              <w:t>est</w:t>
            </w:r>
            <w:r>
              <w:rPr>
                <w:b/>
                <w:color w:val="000000" w:themeColor="text1"/>
              </w:rPr>
              <w:t>Emp</w:t>
            </w:r>
            <w:r w:rsidRPr="0043785E">
              <w:rPr>
                <w:b/>
                <w:color w:val="000000" w:themeColor="text1"/>
              </w:rPr>
              <w:t>.p</w:t>
            </w:r>
            <w:r>
              <w:rPr>
                <w:color w:val="000000" w:themeColor="text1"/>
              </w:rPr>
              <w:t xml:space="preserve">. Does it run correctly and does the </w:t>
            </w:r>
            <w:r>
              <w:rPr>
                <w:i/>
                <w:color w:val="000000" w:themeColor="text1"/>
              </w:rPr>
              <w:t>Emp</w:t>
            </w:r>
            <w:r>
              <w:rPr>
                <w:color w:val="000000" w:themeColor="text1"/>
              </w:rPr>
              <w:t xml:space="preserve"> class execute properly? View the output file. </w:t>
            </w:r>
          </w:p>
        </w:tc>
      </w:tr>
      <w:tr w:rsidR="007A1E65" w14:paraId="6500D34E" w14:textId="77777777" w:rsidTr="007A1E65">
        <w:tc>
          <w:tcPr>
            <w:tcW w:w="1253" w:type="dxa"/>
          </w:tcPr>
          <w:p w14:paraId="7A77BA3E" w14:textId="77777777" w:rsidR="007A1E65" w:rsidRDefault="007A1E65" w:rsidP="00C95A30">
            <w:pPr>
              <w:pStyle w:val="table-text"/>
              <w:numPr>
                <w:ilvl w:val="0"/>
                <w:numId w:val="40"/>
              </w:numPr>
            </w:pPr>
          </w:p>
        </w:tc>
        <w:tc>
          <w:tcPr>
            <w:tcW w:w="6307" w:type="dxa"/>
          </w:tcPr>
          <w:p w14:paraId="5E30DF32" w14:textId="77777777" w:rsidR="007A1E65" w:rsidRDefault="007A1E65" w:rsidP="007A1E65">
            <w:pPr>
              <w:pStyle w:val="table-text"/>
              <w:rPr>
                <w:color w:val="000000" w:themeColor="text1"/>
              </w:rPr>
            </w:pPr>
            <w:r>
              <w:rPr>
                <w:color w:val="000000" w:themeColor="text1"/>
              </w:rPr>
              <w:t xml:space="preserve">Examine the value for </w:t>
            </w:r>
            <w:r w:rsidRPr="00DF4177">
              <w:rPr>
                <w:i/>
                <w:color w:val="000000" w:themeColor="text1"/>
              </w:rPr>
              <w:t>PostalCode</w:t>
            </w:r>
            <w:r>
              <w:rPr>
                <w:i/>
                <w:color w:val="000000" w:themeColor="text1"/>
              </w:rPr>
              <w:t xml:space="preserve"> </w:t>
            </w:r>
            <w:r w:rsidRPr="00E07999">
              <w:rPr>
                <w:color w:val="000000" w:themeColor="text1"/>
              </w:rPr>
              <w:t>in the output file</w:t>
            </w:r>
            <w:r>
              <w:rPr>
                <w:color w:val="000000" w:themeColor="text1"/>
              </w:rPr>
              <w:t xml:space="preserve">. Was it set? </w:t>
            </w:r>
          </w:p>
          <w:p w14:paraId="13EF78FA" w14:textId="77777777" w:rsidR="007A1E65" w:rsidRDefault="007A1E65" w:rsidP="007A1E65">
            <w:pPr>
              <w:pStyle w:val="table-text"/>
              <w:rPr>
                <w:color w:val="000000" w:themeColor="text1"/>
              </w:rPr>
            </w:pPr>
            <w:r>
              <w:rPr>
                <w:color w:val="000000" w:themeColor="text1"/>
              </w:rPr>
              <w:t xml:space="preserve">Recall that in the first Try-it in this lesson, you created the </w:t>
            </w:r>
            <w:r w:rsidRPr="00C372B8">
              <w:rPr>
                <w:color w:val="000000" w:themeColor="text1"/>
              </w:rPr>
              <w:t>PostalCode</w:t>
            </w:r>
            <w:r>
              <w:rPr>
                <w:color w:val="000000" w:themeColor="text1"/>
              </w:rPr>
              <w:t xml:space="preserve"> property using the New Property wizard. You specified that the setter for this property would be implemented later. The generated code has no implementation, so the property is not set. If you examine the code in </w:t>
            </w:r>
            <w:r w:rsidRPr="00DF4177">
              <w:rPr>
                <w:b/>
                <w:color w:val="000000" w:themeColor="text1"/>
              </w:rPr>
              <w:t>Emp.cls</w:t>
            </w:r>
            <w:r>
              <w:rPr>
                <w:color w:val="000000" w:themeColor="text1"/>
              </w:rPr>
              <w:t xml:space="preserve">, you will notice that the </w:t>
            </w:r>
            <w:proofErr w:type="gramStart"/>
            <w:r w:rsidRPr="00DF4177">
              <w:rPr>
                <w:i/>
                <w:color w:val="000000" w:themeColor="text1"/>
              </w:rPr>
              <w:t>set</w:t>
            </w:r>
            <w:r>
              <w:rPr>
                <w:color w:val="000000" w:themeColor="text1"/>
              </w:rPr>
              <w:t>(</w:t>
            </w:r>
            <w:proofErr w:type="gramEnd"/>
            <w:r>
              <w:rPr>
                <w:color w:val="000000" w:themeColor="text1"/>
              </w:rPr>
              <w:t xml:space="preserve">) implementation for this accessor has no body. </w:t>
            </w:r>
          </w:p>
        </w:tc>
      </w:tr>
      <w:tr w:rsidR="007A1E65" w14:paraId="084B851E" w14:textId="77777777" w:rsidTr="007A1E65">
        <w:tc>
          <w:tcPr>
            <w:tcW w:w="1253" w:type="dxa"/>
          </w:tcPr>
          <w:p w14:paraId="6BB731EC" w14:textId="77777777" w:rsidR="007A1E65" w:rsidRDefault="007A1E65" w:rsidP="00C95A30">
            <w:pPr>
              <w:pStyle w:val="table-text"/>
              <w:numPr>
                <w:ilvl w:val="0"/>
                <w:numId w:val="40"/>
              </w:numPr>
            </w:pPr>
          </w:p>
        </w:tc>
        <w:tc>
          <w:tcPr>
            <w:tcW w:w="6307" w:type="dxa"/>
          </w:tcPr>
          <w:p w14:paraId="6E031BB9" w14:textId="77777777" w:rsidR="007A1E65" w:rsidRDefault="007A1E65" w:rsidP="007A1E65">
            <w:pPr>
              <w:pStyle w:val="table-text"/>
              <w:rPr>
                <w:color w:val="000000" w:themeColor="text1"/>
              </w:rPr>
            </w:pPr>
            <w:r>
              <w:rPr>
                <w:color w:val="000000" w:themeColor="text1"/>
              </w:rPr>
              <w:t xml:space="preserve">As the </w:t>
            </w:r>
            <w:r w:rsidRPr="009667A3">
              <w:rPr>
                <w:i/>
                <w:color w:val="000000" w:themeColor="text1"/>
              </w:rPr>
              <w:t>PostalCode</w:t>
            </w:r>
            <w:r>
              <w:rPr>
                <w:color w:val="000000" w:themeColor="text1"/>
              </w:rPr>
              <w:t xml:space="preserve"> data member of the </w:t>
            </w:r>
            <w:r w:rsidRPr="009667A3">
              <w:rPr>
                <w:i/>
                <w:color w:val="000000" w:themeColor="text1"/>
              </w:rPr>
              <w:t>Em</w:t>
            </w:r>
            <w:r>
              <w:rPr>
                <w:i/>
                <w:color w:val="000000" w:themeColor="text1"/>
              </w:rPr>
              <w:t>p</w:t>
            </w:r>
            <w:r>
              <w:rPr>
                <w:color w:val="000000" w:themeColor="text1"/>
              </w:rPr>
              <w:t xml:space="preserve"> class was not set properly, you must correct the code. Add a statement to the </w:t>
            </w:r>
            <w:r w:rsidRPr="009667A3">
              <w:rPr>
                <w:i/>
                <w:color w:val="000000" w:themeColor="text1"/>
              </w:rPr>
              <w:t>PostalCode</w:t>
            </w:r>
            <w:r>
              <w:rPr>
                <w:color w:val="000000" w:themeColor="text1"/>
              </w:rPr>
              <w:t xml:space="preserve"> </w:t>
            </w:r>
            <w:proofErr w:type="gramStart"/>
            <w:r w:rsidRPr="009667A3">
              <w:rPr>
                <w:i/>
                <w:color w:val="000000" w:themeColor="text1"/>
              </w:rPr>
              <w:t>set</w:t>
            </w:r>
            <w:r>
              <w:rPr>
                <w:color w:val="000000" w:themeColor="text1"/>
              </w:rPr>
              <w:t>(</w:t>
            </w:r>
            <w:proofErr w:type="gramEnd"/>
            <w:r>
              <w:rPr>
                <w:color w:val="000000" w:themeColor="text1"/>
              </w:rPr>
              <w:t>) accessor so that the property will be set.</w:t>
            </w:r>
          </w:p>
        </w:tc>
      </w:tr>
      <w:tr w:rsidR="007A1E65" w14:paraId="39EC8E9F" w14:textId="77777777" w:rsidTr="007A1E65">
        <w:tc>
          <w:tcPr>
            <w:tcW w:w="1253" w:type="dxa"/>
          </w:tcPr>
          <w:p w14:paraId="543E7B95" w14:textId="77777777" w:rsidR="007A1E65" w:rsidRDefault="007A1E65" w:rsidP="00C95A30">
            <w:pPr>
              <w:pStyle w:val="table-text"/>
              <w:numPr>
                <w:ilvl w:val="0"/>
                <w:numId w:val="40"/>
              </w:numPr>
            </w:pPr>
          </w:p>
        </w:tc>
        <w:tc>
          <w:tcPr>
            <w:tcW w:w="6307" w:type="dxa"/>
          </w:tcPr>
          <w:p w14:paraId="7C17D8FE" w14:textId="77777777" w:rsidR="007A1E65" w:rsidRPr="00F109B1" w:rsidRDefault="007A1E65" w:rsidP="007A1E65">
            <w:pPr>
              <w:pStyle w:val="table-text"/>
              <w:rPr>
                <w:color w:val="000000" w:themeColor="text1"/>
              </w:rPr>
            </w:pPr>
            <w:r>
              <w:rPr>
                <w:color w:val="000000" w:themeColor="text1"/>
              </w:rPr>
              <w:t>Save your changes, and re-test until it runs correctly.</w:t>
            </w:r>
          </w:p>
        </w:tc>
      </w:tr>
    </w:tbl>
    <w:p w14:paraId="4BD43C6F" w14:textId="77777777" w:rsidR="00784C2B" w:rsidRPr="00784C2B" w:rsidRDefault="00784C2B" w:rsidP="00784C2B">
      <w:pPr>
        <w:pStyle w:val="BlockLine"/>
      </w:pPr>
    </w:p>
    <w:p w14:paraId="43283776" w14:textId="3FE19314" w:rsidR="007A1E65" w:rsidRDefault="007A1E65" w:rsidP="007A1E65">
      <w:pPr>
        <w:pStyle w:val="Heading3"/>
      </w:pPr>
      <w:r>
        <w:lastRenderedPageBreak/>
        <w:t>Part 4—Writing the test procedure for the Dept class</w:t>
      </w:r>
    </w:p>
    <w:p w14:paraId="78E49191" w14:textId="77777777" w:rsidR="007A1E65" w:rsidRPr="00C6476D" w:rsidRDefault="007A1E65" w:rsidP="007A1E65">
      <w:pPr>
        <w:pStyle w:val="TopLine"/>
      </w:pPr>
    </w:p>
    <w:p w14:paraId="73B1507F" w14:textId="77777777" w:rsidR="007A1E65" w:rsidRDefault="007A1E65" w:rsidP="007A1E65">
      <w:pPr>
        <w:pStyle w:val="BlockText"/>
      </w:pPr>
      <w:r w:rsidRPr="00142EA1">
        <w:t xml:space="preserve">Since the </w:t>
      </w:r>
      <w:r w:rsidRPr="00142EA1">
        <w:rPr>
          <w:i/>
        </w:rPr>
        <w:t>Dep</w:t>
      </w:r>
      <w:r>
        <w:rPr>
          <w:i/>
        </w:rPr>
        <w:t>t</w:t>
      </w:r>
      <w:r w:rsidRPr="00142EA1">
        <w:t xml:space="preserve"> class contains </w:t>
      </w:r>
      <w:r w:rsidRPr="00142EA1">
        <w:rPr>
          <w:i/>
        </w:rPr>
        <w:t>Emp</w:t>
      </w:r>
      <w:r>
        <w:rPr>
          <w:i/>
        </w:rPr>
        <w:t xml:space="preserve"> </w:t>
      </w:r>
      <w:r w:rsidRPr="00142EA1">
        <w:t xml:space="preserve">instances, you will </w:t>
      </w:r>
      <w:r>
        <w:t xml:space="preserve">write code </w:t>
      </w:r>
      <w:r w:rsidRPr="00142EA1">
        <w:t xml:space="preserve">to </w:t>
      </w:r>
      <w:r>
        <w:t>retrieve</w:t>
      </w:r>
      <w:r w:rsidRPr="00142EA1">
        <w:t xml:space="preserve"> data from </w:t>
      </w:r>
      <w:r>
        <w:t>the database</w:t>
      </w:r>
      <w:r w:rsidRPr="00142EA1">
        <w:t xml:space="preserve"> </w:t>
      </w:r>
      <w:r>
        <w:t>and then</w:t>
      </w:r>
      <w:r w:rsidRPr="00142EA1">
        <w:t xml:space="preserve"> initialize the </w:t>
      </w:r>
      <w:r w:rsidRPr="00142EA1">
        <w:rPr>
          <w:i/>
        </w:rPr>
        <w:t>Emp</w:t>
      </w:r>
      <w:r>
        <w:rPr>
          <w:i/>
        </w:rPr>
        <w:t xml:space="preserve"> </w:t>
      </w:r>
      <w:r w:rsidRPr="00142EA1">
        <w:t>class instances</w:t>
      </w:r>
      <w:r>
        <w:t>,</w:t>
      </w:r>
      <w:r w:rsidRPr="00142EA1">
        <w:t xml:space="preserve"> as you did earlier. You will write statements to test the constructor and each method of the </w:t>
      </w:r>
      <w:r w:rsidRPr="00142EA1">
        <w:rPr>
          <w:i/>
        </w:rPr>
        <w:t>Dept</w:t>
      </w:r>
      <w:r w:rsidRPr="00142EA1">
        <w:t xml:space="preserve"> class. You will use message statements to write data to a file.</w:t>
      </w:r>
    </w:p>
    <w:p w14:paraId="37F0104F" w14:textId="77777777" w:rsidR="00784C2B" w:rsidRDefault="00784C2B" w:rsidP="007A1E65">
      <w:pPr>
        <w:pStyle w:val="BlockText"/>
      </w:pPr>
    </w:p>
    <w:p w14:paraId="746A1CD5" w14:textId="75A78D99" w:rsidR="007A1E65" w:rsidRDefault="007A1E65" w:rsidP="007A1E65">
      <w:pPr>
        <w:pStyle w:val="BlockText"/>
      </w:pPr>
      <w:r w:rsidRPr="008D6B5E">
        <w:t>If you need help, view the Solution</w:t>
      </w:r>
      <w:r>
        <w:t>.</w:t>
      </w:r>
    </w:p>
    <w:p w14:paraId="45869591" w14:textId="11014B9D" w:rsidR="007A1E65" w:rsidRDefault="007A1E65" w:rsidP="007A1E65">
      <w:pPr>
        <w:pStyle w:val="BlockText"/>
      </w:pPr>
    </w:p>
    <w:tbl>
      <w:tblPr>
        <w:tblStyle w:val="TableGrid"/>
        <w:tblW w:w="7560" w:type="dxa"/>
        <w:tblInd w:w="1915" w:type="dxa"/>
        <w:tblLook w:val="05E0" w:firstRow="1" w:lastRow="1" w:firstColumn="1" w:lastColumn="1" w:noHBand="0" w:noVBand="1"/>
      </w:tblPr>
      <w:tblGrid>
        <w:gridCol w:w="1253"/>
        <w:gridCol w:w="6307"/>
      </w:tblGrid>
      <w:tr w:rsidR="007A1E65" w14:paraId="317B3782" w14:textId="77777777" w:rsidTr="007A1E65">
        <w:trPr>
          <w:cnfStyle w:val="100000000000" w:firstRow="1" w:lastRow="0" w:firstColumn="0" w:lastColumn="0" w:oddVBand="0" w:evenVBand="0" w:oddHBand="0" w:evenHBand="0" w:firstRowFirstColumn="0" w:firstRowLastColumn="0" w:lastRowFirstColumn="0" w:lastRowLastColumn="0"/>
        </w:trPr>
        <w:tc>
          <w:tcPr>
            <w:tcW w:w="1253" w:type="dxa"/>
          </w:tcPr>
          <w:p w14:paraId="5724C33A" w14:textId="77777777" w:rsidR="007A1E65" w:rsidRDefault="007A1E65" w:rsidP="007A1E65">
            <w:pPr>
              <w:pStyle w:val="TableHeading"/>
            </w:pPr>
            <w:r>
              <w:t>Step</w:t>
            </w:r>
          </w:p>
        </w:tc>
        <w:tc>
          <w:tcPr>
            <w:tcW w:w="6307" w:type="dxa"/>
          </w:tcPr>
          <w:p w14:paraId="386262F6" w14:textId="77777777" w:rsidR="007A1E65" w:rsidRDefault="007A1E65" w:rsidP="007A1E65">
            <w:pPr>
              <w:pStyle w:val="TableHeading"/>
            </w:pPr>
            <w:r>
              <w:t>Task</w:t>
            </w:r>
          </w:p>
        </w:tc>
      </w:tr>
      <w:tr w:rsidR="007A1E65" w14:paraId="2476C417" w14:textId="77777777" w:rsidTr="007A1E65">
        <w:tc>
          <w:tcPr>
            <w:tcW w:w="1253" w:type="dxa"/>
          </w:tcPr>
          <w:p w14:paraId="5F0D3C48" w14:textId="77777777" w:rsidR="007A1E65" w:rsidRDefault="007A1E65" w:rsidP="00C95A30">
            <w:pPr>
              <w:pStyle w:val="table-text"/>
              <w:numPr>
                <w:ilvl w:val="0"/>
                <w:numId w:val="43"/>
              </w:numPr>
            </w:pPr>
          </w:p>
        </w:tc>
        <w:tc>
          <w:tcPr>
            <w:tcW w:w="6307" w:type="dxa"/>
          </w:tcPr>
          <w:p w14:paraId="19CE8FFE" w14:textId="77777777" w:rsidR="007A1E65" w:rsidRPr="00F109B1" w:rsidRDefault="007A1E65" w:rsidP="007A1E65">
            <w:pPr>
              <w:pStyle w:val="table-text"/>
              <w:rPr>
                <w:color w:val="000000" w:themeColor="text1"/>
              </w:rPr>
            </w:pPr>
            <w:r>
              <w:rPr>
                <w:color w:val="000000" w:themeColor="text1"/>
              </w:rPr>
              <w:t xml:space="preserve">In the </w:t>
            </w:r>
            <w:r w:rsidRPr="00DE3EFD">
              <w:rPr>
                <w:b/>
                <w:color w:val="000000" w:themeColor="text1"/>
              </w:rPr>
              <w:t>Test</w:t>
            </w:r>
            <w:r>
              <w:rPr>
                <w:b/>
                <w:color w:val="000000" w:themeColor="text1"/>
              </w:rPr>
              <w:t>/Enterprise/HR</w:t>
            </w:r>
            <w:r>
              <w:rPr>
                <w:color w:val="000000" w:themeColor="text1"/>
              </w:rPr>
              <w:t xml:space="preserve"> directory, create an ABL procedure file and name it </w:t>
            </w:r>
            <w:r w:rsidRPr="00E01CCF">
              <w:rPr>
                <w:b/>
                <w:color w:val="000000" w:themeColor="text1"/>
              </w:rPr>
              <w:t>testDept</w:t>
            </w:r>
            <w:r w:rsidRPr="00142EA1">
              <w:rPr>
                <w:b/>
                <w:color w:val="000000" w:themeColor="text1"/>
              </w:rPr>
              <w:t>.p</w:t>
            </w:r>
            <w:r>
              <w:rPr>
                <w:color w:val="000000" w:themeColor="text1"/>
              </w:rPr>
              <w:t>.</w:t>
            </w:r>
          </w:p>
        </w:tc>
      </w:tr>
      <w:tr w:rsidR="007A1E65" w14:paraId="36949185" w14:textId="77777777" w:rsidTr="007A1E65">
        <w:tc>
          <w:tcPr>
            <w:tcW w:w="1253" w:type="dxa"/>
          </w:tcPr>
          <w:p w14:paraId="7B4D5E66" w14:textId="77777777" w:rsidR="007A1E65" w:rsidRDefault="007A1E65" w:rsidP="00C95A30">
            <w:pPr>
              <w:pStyle w:val="table-text"/>
              <w:numPr>
                <w:ilvl w:val="0"/>
                <w:numId w:val="43"/>
              </w:numPr>
            </w:pPr>
          </w:p>
        </w:tc>
        <w:tc>
          <w:tcPr>
            <w:tcW w:w="6307" w:type="dxa"/>
          </w:tcPr>
          <w:p w14:paraId="622B6A29" w14:textId="77777777" w:rsidR="007A1E65" w:rsidRPr="00F109B1" w:rsidRDefault="007A1E65" w:rsidP="007A1E65">
            <w:pPr>
              <w:pStyle w:val="table-text"/>
              <w:rPr>
                <w:color w:val="000000" w:themeColor="text1"/>
              </w:rPr>
            </w:pPr>
            <w:r>
              <w:rPr>
                <w:color w:val="000000" w:themeColor="text1"/>
              </w:rPr>
              <w:t xml:space="preserve">In this procedure, you will be creating </w:t>
            </w:r>
            <w:r w:rsidRPr="00142EA1">
              <w:rPr>
                <w:i/>
                <w:color w:val="000000" w:themeColor="text1"/>
              </w:rPr>
              <w:t>Emp</w:t>
            </w:r>
            <w:r>
              <w:rPr>
                <w:color w:val="000000" w:themeColor="text1"/>
              </w:rPr>
              <w:t xml:space="preserve"> instances and a </w:t>
            </w:r>
            <w:r w:rsidRPr="00142EA1">
              <w:rPr>
                <w:i/>
                <w:color w:val="000000" w:themeColor="text1"/>
              </w:rPr>
              <w:t>Dep</w:t>
            </w:r>
            <w:r>
              <w:rPr>
                <w:i/>
                <w:color w:val="000000" w:themeColor="text1"/>
              </w:rPr>
              <w:t xml:space="preserve">t </w:t>
            </w:r>
            <w:r>
              <w:rPr>
                <w:color w:val="000000" w:themeColor="text1"/>
              </w:rPr>
              <w:t xml:space="preserve">instance. Add </w:t>
            </w:r>
            <w:r w:rsidRPr="00142EA1">
              <w:rPr>
                <w:i/>
                <w:color w:val="000000" w:themeColor="text1"/>
              </w:rPr>
              <w:t>using</w:t>
            </w:r>
            <w:r>
              <w:rPr>
                <w:color w:val="000000" w:themeColor="text1"/>
              </w:rPr>
              <w:t xml:space="preserve"> statements at the beginning of this file for the </w:t>
            </w:r>
            <w:r w:rsidRPr="004802B8">
              <w:rPr>
                <w:i/>
                <w:color w:val="000000" w:themeColor="text1"/>
              </w:rPr>
              <w:t>Dept</w:t>
            </w:r>
            <w:r>
              <w:rPr>
                <w:color w:val="000000" w:themeColor="text1"/>
              </w:rPr>
              <w:t xml:space="preserve"> and </w:t>
            </w:r>
            <w:r w:rsidRPr="00667583">
              <w:rPr>
                <w:i/>
                <w:color w:val="000000" w:themeColor="text1"/>
              </w:rPr>
              <w:t>Emp</w:t>
            </w:r>
            <w:r>
              <w:rPr>
                <w:color w:val="000000" w:themeColor="text1"/>
              </w:rPr>
              <w:t xml:space="preserve"> classes.</w:t>
            </w:r>
          </w:p>
        </w:tc>
      </w:tr>
      <w:tr w:rsidR="007A1E65" w14:paraId="3960CCC4" w14:textId="77777777" w:rsidTr="007A1E65">
        <w:tc>
          <w:tcPr>
            <w:tcW w:w="1253" w:type="dxa"/>
          </w:tcPr>
          <w:p w14:paraId="7C9F60FF" w14:textId="77777777" w:rsidR="007A1E65" w:rsidRDefault="007A1E65" w:rsidP="00C95A30">
            <w:pPr>
              <w:pStyle w:val="table-text"/>
              <w:numPr>
                <w:ilvl w:val="0"/>
                <w:numId w:val="43"/>
              </w:numPr>
            </w:pPr>
          </w:p>
        </w:tc>
        <w:tc>
          <w:tcPr>
            <w:tcW w:w="6307" w:type="dxa"/>
          </w:tcPr>
          <w:p w14:paraId="095913FF" w14:textId="77777777" w:rsidR="007A1E65" w:rsidRPr="00F109B1" w:rsidRDefault="007A1E65" w:rsidP="007A1E65">
            <w:pPr>
              <w:pStyle w:val="table-text"/>
              <w:rPr>
                <w:color w:val="000000" w:themeColor="text1"/>
              </w:rPr>
            </w:pPr>
            <w:r>
              <w:rPr>
                <w:color w:val="000000" w:themeColor="text1"/>
              </w:rPr>
              <w:t xml:space="preserve">Define a variable named </w:t>
            </w:r>
            <w:r w:rsidRPr="00142EA1">
              <w:rPr>
                <w:i/>
                <w:color w:val="000000" w:themeColor="text1"/>
              </w:rPr>
              <w:t>Dept</w:t>
            </w:r>
            <w:r>
              <w:rPr>
                <w:i/>
                <w:color w:val="000000" w:themeColor="text1"/>
              </w:rPr>
              <w:t>Instance,</w:t>
            </w:r>
            <w:r>
              <w:rPr>
                <w:color w:val="000000" w:themeColor="text1"/>
              </w:rPr>
              <w:t xml:space="preserve"> which will be of type </w:t>
            </w:r>
            <w:r w:rsidRPr="00142EA1">
              <w:rPr>
                <w:i/>
                <w:color w:val="000000" w:themeColor="text1"/>
              </w:rPr>
              <w:t>Dept</w:t>
            </w:r>
            <w:r>
              <w:rPr>
                <w:color w:val="000000" w:themeColor="text1"/>
              </w:rPr>
              <w:t xml:space="preserve">. This variable will hold the reference to the </w:t>
            </w:r>
            <w:r w:rsidRPr="00142EA1">
              <w:rPr>
                <w:i/>
                <w:color w:val="000000" w:themeColor="text1"/>
              </w:rPr>
              <w:t>Dep</w:t>
            </w:r>
            <w:r>
              <w:rPr>
                <w:i/>
                <w:color w:val="000000" w:themeColor="text1"/>
              </w:rPr>
              <w:t>t</w:t>
            </w:r>
            <w:r>
              <w:rPr>
                <w:color w:val="000000" w:themeColor="text1"/>
              </w:rPr>
              <w:t xml:space="preserve"> instance you create.</w:t>
            </w:r>
          </w:p>
        </w:tc>
      </w:tr>
      <w:tr w:rsidR="007A1E65" w14:paraId="2A194EE7" w14:textId="77777777" w:rsidTr="007A1E65">
        <w:tc>
          <w:tcPr>
            <w:tcW w:w="1253" w:type="dxa"/>
          </w:tcPr>
          <w:p w14:paraId="519C5EB5" w14:textId="77777777" w:rsidR="007A1E65" w:rsidRDefault="007A1E65" w:rsidP="00C95A30">
            <w:pPr>
              <w:pStyle w:val="table-text"/>
              <w:numPr>
                <w:ilvl w:val="0"/>
                <w:numId w:val="43"/>
              </w:numPr>
            </w:pPr>
          </w:p>
        </w:tc>
        <w:tc>
          <w:tcPr>
            <w:tcW w:w="6307" w:type="dxa"/>
          </w:tcPr>
          <w:p w14:paraId="76EA27FB" w14:textId="77777777" w:rsidR="007A1E65" w:rsidRDefault="007A1E65" w:rsidP="007A1E65">
            <w:pPr>
              <w:pStyle w:val="table-text"/>
              <w:rPr>
                <w:color w:val="000000" w:themeColor="text1"/>
              </w:rPr>
            </w:pPr>
            <w:r>
              <w:rPr>
                <w:color w:val="000000" w:themeColor="text1"/>
              </w:rPr>
              <w:t xml:space="preserve">Define the following other variables to the definition section. </w:t>
            </w:r>
          </w:p>
          <w:p w14:paraId="100CCD69" w14:textId="77777777" w:rsidR="007A1E65" w:rsidRDefault="007A1E65" w:rsidP="00C95A30">
            <w:pPr>
              <w:pStyle w:val="table-text"/>
              <w:numPr>
                <w:ilvl w:val="0"/>
                <w:numId w:val="48"/>
              </w:numPr>
              <w:rPr>
                <w:color w:val="000000" w:themeColor="text1"/>
              </w:rPr>
            </w:pPr>
            <w:r>
              <w:rPr>
                <w:color w:val="000000" w:themeColor="text1"/>
              </w:rPr>
              <w:t>EmpInstance as type Emp</w:t>
            </w:r>
          </w:p>
          <w:p w14:paraId="5630E71F" w14:textId="77777777" w:rsidR="007A1E65" w:rsidRDefault="007A1E65" w:rsidP="00C95A30">
            <w:pPr>
              <w:pStyle w:val="table-text"/>
              <w:numPr>
                <w:ilvl w:val="0"/>
                <w:numId w:val="48"/>
              </w:numPr>
              <w:rPr>
                <w:color w:val="000000" w:themeColor="text1"/>
              </w:rPr>
            </w:pPr>
            <w:r>
              <w:rPr>
                <w:color w:val="000000" w:themeColor="text1"/>
              </w:rPr>
              <w:t>retrievedEmp as type Emp</w:t>
            </w:r>
          </w:p>
          <w:p w14:paraId="2D1F7006" w14:textId="77777777" w:rsidR="007A1E65" w:rsidRDefault="007A1E65" w:rsidP="00C95A30">
            <w:pPr>
              <w:pStyle w:val="table-text"/>
              <w:numPr>
                <w:ilvl w:val="0"/>
                <w:numId w:val="48"/>
              </w:numPr>
              <w:rPr>
                <w:color w:val="000000" w:themeColor="text1"/>
              </w:rPr>
            </w:pPr>
            <w:r>
              <w:rPr>
                <w:color w:val="000000" w:themeColor="text1"/>
              </w:rPr>
              <w:t>httEmployee as type handle</w:t>
            </w:r>
          </w:p>
        </w:tc>
      </w:tr>
      <w:tr w:rsidR="007A1E65" w14:paraId="668CDA13" w14:textId="77777777" w:rsidTr="007A1E65">
        <w:tc>
          <w:tcPr>
            <w:tcW w:w="1253" w:type="dxa"/>
          </w:tcPr>
          <w:p w14:paraId="27F4BAA7" w14:textId="77777777" w:rsidR="007A1E65" w:rsidRDefault="007A1E65" w:rsidP="00C95A30">
            <w:pPr>
              <w:pStyle w:val="table-text"/>
              <w:numPr>
                <w:ilvl w:val="0"/>
                <w:numId w:val="43"/>
              </w:numPr>
            </w:pPr>
          </w:p>
        </w:tc>
        <w:tc>
          <w:tcPr>
            <w:tcW w:w="6307" w:type="dxa"/>
          </w:tcPr>
          <w:p w14:paraId="72A95E20" w14:textId="77777777" w:rsidR="007A1E65" w:rsidRDefault="007A1E65" w:rsidP="007A1E65">
            <w:pPr>
              <w:pStyle w:val="table-text"/>
              <w:rPr>
                <w:color w:val="000000" w:themeColor="text1"/>
              </w:rPr>
            </w:pPr>
            <w:r>
              <w:rPr>
                <w:color w:val="000000" w:themeColor="text1"/>
              </w:rPr>
              <w:t xml:space="preserve">Define a variable named </w:t>
            </w:r>
            <w:r>
              <w:rPr>
                <w:i/>
                <w:color w:val="000000" w:themeColor="text1"/>
              </w:rPr>
              <w:t>Phones</w:t>
            </w:r>
            <w:r>
              <w:rPr>
                <w:color w:val="000000" w:themeColor="text1"/>
              </w:rPr>
              <w:t xml:space="preserve"> as an extent with a type </w:t>
            </w:r>
            <w:r w:rsidRPr="00FB3B67">
              <w:rPr>
                <w:i/>
                <w:color w:val="000000" w:themeColor="text1"/>
              </w:rPr>
              <w:t>character</w:t>
            </w:r>
            <w:r>
              <w:rPr>
                <w:color w:val="000000" w:themeColor="text1"/>
              </w:rPr>
              <w:t xml:space="preserve"> and a fixed size of </w:t>
            </w:r>
            <w:r w:rsidRPr="00FB3B67">
              <w:rPr>
                <w:i/>
                <w:color w:val="000000" w:themeColor="text1"/>
              </w:rPr>
              <w:t>3</w:t>
            </w:r>
            <w:r>
              <w:rPr>
                <w:color w:val="000000" w:themeColor="text1"/>
              </w:rPr>
              <w:t>.</w:t>
            </w:r>
          </w:p>
        </w:tc>
      </w:tr>
      <w:tr w:rsidR="007A1E65" w14:paraId="7CA5183E" w14:textId="77777777" w:rsidTr="007A1E65">
        <w:tc>
          <w:tcPr>
            <w:tcW w:w="1253" w:type="dxa"/>
          </w:tcPr>
          <w:p w14:paraId="4496ECD5" w14:textId="77777777" w:rsidR="007A1E65" w:rsidRDefault="007A1E65" w:rsidP="00C95A30">
            <w:pPr>
              <w:pStyle w:val="table-text"/>
              <w:numPr>
                <w:ilvl w:val="0"/>
                <w:numId w:val="43"/>
              </w:numPr>
            </w:pPr>
          </w:p>
        </w:tc>
        <w:tc>
          <w:tcPr>
            <w:tcW w:w="6307" w:type="dxa"/>
          </w:tcPr>
          <w:p w14:paraId="6D0890BA" w14:textId="77777777" w:rsidR="007A1E65" w:rsidRDefault="007A1E65" w:rsidP="007A1E65">
            <w:pPr>
              <w:pStyle w:val="table-text"/>
              <w:rPr>
                <w:color w:val="000000" w:themeColor="text1"/>
              </w:rPr>
            </w:pPr>
            <w:r>
              <w:rPr>
                <w:color w:val="000000" w:themeColor="text1"/>
              </w:rPr>
              <w:t>Add a statement to include the ttEmployee temp-table.</w:t>
            </w:r>
          </w:p>
        </w:tc>
      </w:tr>
      <w:tr w:rsidR="007A1E65" w14:paraId="15738994" w14:textId="77777777" w:rsidTr="007A1E65">
        <w:tc>
          <w:tcPr>
            <w:tcW w:w="1253" w:type="dxa"/>
          </w:tcPr>
          <w:p w14:paraId="649FF948" w14:textId="77777777" w:rsidR="007A1E65" w:rsidRDefault="007A1E65" w:rsidP="00C95A30">
            <w:pPr>
              <w:pStyle w:val="table-text"/>
              <w:numPr>
                <w:ilvl w:val="0"/>
                <w:numId w:val="43"/>
              </w:numPr>
            </w:pPr>
          </w:p>
        </w:tc>
        <w:tc>
          <w:tcPr>
            <w:tcW w:w="6307" w:type="dxa"/>
          </w:tcPr>
          <w:p w14:paraId="682B3B9C" w14:textId="77777777" w:rsidR="007A1E65" w:rsidRDefault="007A1E65" w:rsidP="007A1E65">
            <w:pPr>
              <w:pStyle w:val="table-text"/>
              <w:rPr>
                <w:color w:val="000000" w:themeColor="text1"/>
              </w:rPr>
            </w:pPr>
            <w:r>
              <w:rPr>
                <w:color w:val="000000" w:themeColor="text1"/>
              </w:rPr>
              <w:t xml:space="preserve">Add a statement to open a file for output. The name of the file you will be writing to is </w:t>
            </w:r>
            <w:r>
              <w:rPr>
                <w:b/>
                <w:color w:val="000000" w:themeColor="text1"/>
              </w:rPr>
              <w:t>t</w:t>
            </w:r>
            <w:r w:rsidRPr="004802B8">
              <w:rPr>
                <w:b/>
                <w:color w:val="000000" w:themeColor="text1"/>
              </w:rPr>
              <w:t>estDept</w:t>
            </w:r>
            <w:r w:rsidRPr="0069644A">
              <w:rPr>
                <w:b/>
                <w:color w:val="000000" w:themeColor="text1"/>
              </w:rPr>
              <w:t>.out</w:t>
            </w:r>
            <w:r>
              <w:rPr>
                <w:color w:val="000000" w:themeColor="text1"/>
              </w:rPr>
              <w:t xml:space="preserve">. It will </w:t>
            </w:r>
            <w:proofErr w:type="gramStart"/>
            <w:r>
              <w:rPr>
                <w:color w:val="000000" w:themeColor="text1"/>
              </w:rPr>
              <w:t>be located in</w:t>
            </w:r>
            <w:proofErr w:type="gramEnd"/>
            <w:r>
              <w:rPr>
                <w:color w:val="000000" w:themeColor="text1"/>
              </w:rPr>
              <w:t xml:space="preserve"> the </w:t>
            </w:r>
            <w:r>
              <w:rPr>
                <w:b/>
                <w:color w:val="000000" w:themeColor="text1"/>
              </w:rPr>
              <w:t>/</w:t>
            </w:r>
            <w:r w:rsidRPr="0043785E">
              <w:rPr>
                <w:b/>
                <w:color w:val="000000" w:themeColor="text1"/>
              </w:rPr>
              <w:t>progress_education</w:t>
            </w:r>
            <w:r>
              <w:rPr>
                <w:b/>
                <w:color w:val="000000" w:themeColor="text1"/>
              </w:rPr>
              <w:t>/</w:t>
            </w:r>
            <w:r w:rsidRPr="0043785E">
              <w:rPr>
                <w:b/>
                <w:color w:val="000000" w:themeColor="text1"/>
              </w:rPr>
              <w:t>openedge</w:t>
            </w:r>
            <w:r>
              <w:rPr>
                <w:b/>
                <w:color w:val="000000" w:themeColor="text1"/>
              </w:rPr>
              <w:t>/IntroOOP/</w:t>
            </w:r>
            <w:r w:rsidRPr="0043785E">
              <w:rPr>
                <w:b/>
                <w:color w:val="000000" w:themeColor="text1"/>
              </w:rPr>
              <w:t>log</w:t>
            </w:r>
            <w:r>
              <w:rPr>
                <w:color w:val="000000" w:themeColor="text1"/>
              </w:rPr>
              <w:t xml:space="preserve"> directory.</w:t>
            </w:r>
          </w:p>
          <w:p w14:paraId="5D9AC48F" w14:textId="77777777" w:rsidR="007A1E65" w:rsidRDefault="007A1E65" w:rsidP="007A1E65">
            <w:pPr>
              <w:pStyle w:val="table-text"/>
              <w:rPr>
                <w:color w:val="000000" w:themeColor="text1"/>
              </w:rPr>
            </w:pPr>
            <w:r w:rsidRPr="006948FA">
              <w:rPr>
                <w:b/>
                <w:color w:val="000000" w:themeColor="text1"/>
              </w:rPr>
              <w:t>Hint</w:t>
            </w:r>
            <w:r>
              <w:rPr>
                <w:color w:val="000000" w:themeColor="text1"/>
              </w:rPr>
              <w:t xml:space="preserve">: Use the full pathname of this file. </w:t>
            </w:r>
          </w:p>
        </w:tc>
      </w:tr>
      <w:tr w:rsidR="007A1E65" w14:paraId="26B05FE9" w14:textId="77777777" w:rsidTr="007A1E65">
        <w:tc>
          <w:tcPr>
            <w:tcW w:w="1253" w:type="dxa"/>
          </w:tcPr>
          <w:p w14:paraId="0C71AE43" w14:textId="77777777" w:rsidR="007A1E65" w:rsidRDefault="007A1E65" w:rsidP="00C95A30">
            <w:pPr>
              <w:pStyle w:val="table-text"/>
              <w:numPr>
                <w:ilvl w:val="0"/>
                <w:numId w:val="43"/>
              </w:numPr>
            </w:pPr>
          </w:p>
        </w:tc>
        <w:tc>
          <w:tcPr>
            <w:tcW w:w="6307" w:type="dxa"/>
          </w:tcPr>
          <w:p w14:paraId="0036FC5D" w14:textId="77777777" w:rsidR="007A1E65" w:rsidRDefault="007A1E65" w:rsidP="007A1E65">
            <w:pPr>
              <w:pStyle w:val="table-text"/>
              <w:rPr>
                <w:color w:val="000000" w:themeColor="text1"/>
              </w:rPr>
            </w:pPr>
            <w:r>
              <w:rPr>
                <w:color w:val="000000" w:themeColor="text1"/>
              </w:rPr>
              <w:t xml:space="preserve">Write a statement to create an instance of a </w:t>
            </w:r>
            <w:r w:rsidRPr="00142EA1">
              <w:rPr>
                <w:i/>
                <w:color w:val="000000" w:themeColor="text1"/>
              </w:rPr>
              <w:t>Dept</w:t>
            </w:r>
            <w:r>
              <w:rPr>
                <w:color w:val="000000" w:themeColor="text1"/>
              </w:rPr>
              <w:t xml:space="preserve">, providing the three </w:t>
            </w:r>
            <w:r w:rsidRPr="00142EA1">
              <w:rPr>
                <w:i/>
                <w:color w:val="000000" w:themeColor="text1"/>
              </w:rPr>
              <w:t>input</w:t>
            </w:r>
            <w:r>
              <w:rPr>
                <w:color w:val="000000" w:themeColor="text1"/>
              </w:rPr>
              <w:t xml:space="preserve"> values required by the constructor. You can specify them as these hard-coded values:</w:t>
            </w:r>
          </w:p>
          <w:p w14:paraId="587C1BDA" w14:textId="77777777" w:rsidR="007A1E65" w:rsidRDefault="007A1E65" w:rsidP="007A1E65">
            <w:pPr>
              <w:pStyle w:val="TableBullet"/>
            </w:pPr>
            <w:r>
              <w:t>“Training”</w:t>
            </w:r>
          </w:p>
          <w:p w14:paraId="2C457083" w14:textId="77777777" w:rsidR="007A1E65" w:rsidRDefault="007A1E65" w:rsidP="007A1E65">
            <w:pPr>
              <w:pStyle w:val="TableBullet"/>
            </w:pPr>
            <w:r>
              <w:t>500</w:t>
            </w:r>
          </w:p>
          <w:p w14:paraId="7EFA0C2E" w14:textId="77777777" w:rsidR="007A1E65" w:rsidRDefault="007A1E65" w:rsidP="007A1E65">
            <w:pPr>
              <w:pStyle w:val="TableBullet"/>
            </w:pPr>
            <w:r>
              <w:t>“PROGRESS-3947”</w:t>
            </w:r>
          </w:p>
          <w:p w14:paraId="59B2428F" w14:textId="77777777" w:rsidR="007A1E65" w:rsidRDefault="007A1E65" w:rsidP="007A1E65">
            <w:pPr>
              <w:pStyle w:val="TableBullet"/>
              <w:numPr>
                <w:ilvl w:val="0"/>
                <w:numId w:val="0"/>
              </w:numPr>
            </w:pPr>
            <w:r>
              <w:t xml:space="preserve">The name of the department is Training. It’s expense code is PROGRESS-3947. The department code is 500. Assign the reference to this instance to the </w:t>
            </w:r>
            <w:r w:rsidRPr="00142EA1">
              <w:rPr>
                <w:i/>
              </w:rPr>
              <w:t>Dept</w:t>
            </w:r>
            <w:r>
              <w:rPr>
                <w:i/>
              </w:rPr>
              <w:t>Instance</w:t>
            </w:r>
            <w:r>
              <w:t xml:space="preserve"> variable.</w:t>
            </w:r>
          </w:p>
        </w:tc>
      </w:tr>
      <w:tr w:rsidR="007A1E65" w14:paraId="2A58460F" w14:textId="77777777" w:rsidTr="007A1E65">
        <w:tc>
          <w:tcPr>
            <w:tcW w:w="1253" w:type="dxa"/>
          </w:tcPr>
          <w:p w14:paraId="575C4011" w14:textId="77777777" w:rsidR="007A1E65" w:rsidRDefault="007A1E65" w:rsidP="00C95A30">
            <w:pPr>
              <w:pStyle w:val="table-text"/>
              <w:numPr>
                <w:ilvl w:val="0"/>
                <w:numId w:val="43"/>
              </w:numPr>
            </w:pPr>
          </w:p>
        </w:tc>
        <w:tc>
          <w:tcPr>
            <w:tcW w:w="6307" w:type="dxa"/>
          </w:tcPr>
          <w:p w14:paraId="09129E87" w14:textId="77777777" w:rsidR="007A1E65" w:rsidRDefault="007A1E65" w:rsidP="007A1E65">
            <w:pPr>
              <w:pStyle w:val="table-text"/>
              <w:rPr>
                <w:color w:val="000000" w:themeColor="text1"/>
              </w:rPr>
            </w:pPr>
            <w:r>
              <w:rPr>
                <w:color w:val="000000" w:themeColor="text1"/>
              </w:rPr>
              <w:t>Next, iterate through the Employee table in the database to create a set of Emp instances to add to the department. Since the department number is 500, write a FOR EACH statement to iterate through all Employee records that have a DeptNum equal to 500.</w:t>
            </w:r>
          </w:p>
        </w:tc>
      </w:tr>
      <w:tr w:rsidR="007A1E65" w14:paraId="15055311" w14:textId="77777777" w:rsidTr="007A1E65">
        <w:tc>
          <w:tcPr>
            <w:tcW w:w="1253" w:type="dxa"/>
          </w:tcPr>
          <w:p w14:paraId="17847CF3" w14:textId="77777777" w:rsidR="007A1E65" w:rsidRDefault="007A1E65" w:rsidP="00C95A30">
            <w:pPr>
              <w:pStyle w:val="table-text"/>
              <w:numPr>
                <w:ilvl w:val="0"/>
                <w:numId w:val="43"/>
              </w:numPr>
            </w:pPr>
          </w:p>
        </w:tc>
        <w:tc>
          <w:tcPr>
            <w:tcW w:w="6307" w:type="dxa"/>
          </w:tcPr>
          <w:p w14:paraId="50BA4567" w14:textId="77777777" w:rsidR="007A1E65" w:rsidRDefault="007A1E65" w:rsidP="007A1E65">
            <w:pPr>
              <w:pStyle w:val="table-text"/>
              <w:rPr>
                <w:color w:val="000000" w:themeColor="text1"/>
              </w:rPr>
            </w:pPr>
            <w:r>
              <w:rPr>
                <w:color w:val="000000" w:themeColor="text1"/>
              </w:rPr>
              <w:t xml:space="preserve">Within the FOR EACH block, add a message statement to write the number of employees before adding a new employee. </w:t>
            </w:r>
          </w:p>
        </w:tc>
      </w:tr>
      <w:tr w:rsidR="007A1E65" w14:paraId="2D937B6D" w14:textId="77777777" w:rsidTr="007A1E65">
        <w:tc>
          <w:tcPr>
            <w:tcW w:w="1253" w:type="dxa"/>
          </w:tcPr>
          <w:p w14:paraId="08507411" w14:textId="77777777" w:rsidR="007A1E65" w:rsidRDefault="007A1E65" w:rsidP="00C95A30">
            <w:pPr>
              <w:pStyle w:val="table-text"/>
              <w:numPr>
                <w:ilvl w:val="0"/>
                <w:numId w:val="43"/>
              </w:numPr>
            </w:pPr>
          </w:p>
        </w:tc>
        <w:tc>
          <w:tcPr>
            <w:tcW w:w="6307" w:type="dxa"/>
          </w:tcPr>
          <w:p w14:paraId="11816F32" w14:textId="77777777" w:rsidR="007A1E65" w:rsidRDefault="007A1E65" w:rsidP="007A1E65">
            <w:pPr>
              <w:pStyle w:val="table-text"/>
              <w:rPr>
                <w:color w:val="000000" w:themeColor="text1"/>
              </w:rPr>
            </w:pPr>
            <w:r>
              <w:rPr>
                <w:color w:val="000000" w:themeColor="text1"/>
              </w:rPr>
              <w:t xml:space="preserve">Next, in the FOR EACH block, add the code for creating an Emp instance, assigning it to </w:t>
            </w:r>
            <w:r w:rsidRPr="00142EA1">
              <w:rPr>
                <w:i/>
                <w:color w:val="000000" w:themeColor="text1"/>
              </w:rPr>
              <w:t>Emp</w:t>
            </w:r>
            <w:r>
              <w:rPr>
                <w:i/>
                <w:color w:val="000000" w:themeColor="text1"/>
              </w:rPr>
              <w:t>Instance</w:t>
            </w:r>
            <w:r>
              <w:rPr>
                <w:color w:val="000000" w:themeColor="text1"/>
              </w:rPr>
              <w:t xml:space="preserve">. </w:t>
            </w:r>
          </w:p>
        </w:tc>
      </w:tr>
      <w:tr w:rsidR="007A1E65" w14:paraId="673069DC" w14:textId="77777777" w:rsidTr="007A1E65">
        <w:tc>
          <w:tcPr>
            <w:tcW w:w="1253" w:type="dxa"/>
          </w:tcPr>
          <w:p w14:paraId="0DF2C929" w14:textId="77777777" w:rsidR="007A1E65" w:rsidRDefault="007A1E65" w:rsidP="00C95A30">
            <w:pPr>
              <w:pStyle w:val="table-text"/>
              <w:numPr>
                <w:ilvl w:val="0"/>
                <w:numId w:val="43"/>
              </w:numPr>
            </w:pPr>
          </w:p>
        </w:tc>
        <w:tc>
          <w:tcPr>
            <w:tcW w:w="6307" w:type="dxa"/>
          </w:tcPr>
          <w:p w14:paraId="361BE517" w14:textId="77777777" w:rsidR="007A1E65" w:rsidRDefault="007A1E65" w:rsidP="007A1E65">
            <w:pPr>
              <w:pStyle w:val="table-text"/>
              <w:rPr>
                <w:color w:val="000000" w:themeColor="text1"/>
              </w:rPr>
            </w:pPr>
            <w:r>
              <w:rPr>
                <w:color w:val="000000" w:themeColor="text1"/>
              </w:rPr>
              <w:t>Next, in the FOR EACH block, set the values the first and third elements of the Phones extent with the WorkPhone and HomePhone values from the current Employee record.</w:t>
            </w:r>
          </w:p>
        </w:tc>
      </w:tr>
      <w:tr w:rsidR="007A1E65" w14:paraId="713BE943" w14:textId="77777777" w:rsidTr="007A1E65">
        <w:tc>
          <w:tcPr>
            <w:tcW w:w="1253" w:type="dxa"/>
          </w:tcPr>
          <w:p w14:paraId="475A1A34" w14:textId="77777777" w:rsidR="007A1E65" w:rsidRDefault="007A1E65" w:rsidP="00C95A30">
            <w:pPr>
              <w:pStyle w:val="table-text"/>
              <w:numPr>
                <w:ilvl w:val="0"/>
                <w:numId w:val="43"/>
              </w:numPr>
            </w:pPr>
          </w:p>
        </w:tc>
        <w:tc>
          <w:tcPr>
            <w:tcW w:w="6307" w:type="dxa"/>
          </w:tcPr>
          <w:p w14:paraId="66AC0B57" w14:textId="77777777" w:rsidR="007A1E65" w:rsidRDefault="007A1E65" w:rsidP="007A1E65">
            <w:pPr>
              <w:pStyle w:val="table-text"/>
              <w:rPr>
                <w:color w:val="000000" w:themeColor="text1"/>
              </w:rPr>
            </w:pPr>
            <w:r>
              <w:rPr>
                <w:color w:val="000000" w:themeColor="text1"/>
              </w:rPr>
              <w:t xml:space="preserve">Next, in the FOR EACH block, initialize the Emp instance by calling the </w:t>
            </w:r>
            <w:proofErr w:type="gramStart"/>
            <w:r>
              <w:rPr>
                <w:color w:val="000000" w:themeColor="text1"/>
              </w:rPr>
              <w:t>Initialize(</w:t>
            </w:r>
            <w:proofErr w:type="gramEnd"/>
            <w:r>
              <w:rPr>
                <w:color w:val="000000" w:themeColor="text1"/>
              </w:rPr>
              <w:t xml:space="preserve">) method, passing values from the current Employee buffer and the </w:t>
            </w:r>
            <w:r w:rsidRPr="00586AE0">
              <w:rPr>
                <w:i/>
                <w:color w:val="000000" w:themeColor="text1"/>
              </w:rPr>
              <w:t>Phones</w:t>
            </w:r>
            <w:r>
              <w:rPr>
                <w:color w:val="000000" w:themeColor="text1"/>
              </w:rPr>
              <w:t xml:space="preserve"> extent.</w:t>
            </w:r>
          </w:p>
        </w:tc>
      </w:tr>
      <w:tr w:rsidR="007A1E65" w14:paraId="2B07043D" w14:textId="77777777" w:rsidTr="007A1E65">
        <w:tc>
          <w:tcPr>
            <w:tcW w:w="1253" w:type="dxa"/>
          </w:tcPr>
          <w:p w14:paraId="22709552" w14:textId="77777777" w:rsidR="007A1E65" w:rsidRDefault="007A1E65" w:rsidP="00C95A30">
            <w:pPr>
              <w:pStyle w:val="table-text"/>
              <w:numPr>
                <w:ilvl w:val="0"/>
                <w:numId w:val="43"/>
              </w:numPr>
            </w:pPr>
          </w:p>
        </w:tc>
        <w:tc>
          <w:tcPr>
            <w:tcW w:w="6307" w:type="dxa"/>
          </w:tcPr>
          <w:p w14:paraId="541D2682" w14:textId="77777777" w:rsidR="007A1E65" w:rsidRDefault="007A1E65" w:rsidP="007A1E65">
            <w:pPr>
              <w:pStyle w:val="table-text"/>
              <w:rPr>
                <w:color w:val="000000" w:themeColor="text1"/>
              </w:rPr>
            </w:pPr>
            <w:r>
              <w:rPr>
                <w:color w:val="000000" w:themeColor="text1"/>
              </w:rPr>
              <w:t xml:space="preserve">Next, in the FOR EACH block, add the created Emp instance to the DeptInstance. </w:t>
            </w:r>
          </w:p>
          <w:p w14:paraId="7D5B1A25" w14:textId="77777777" w:rsidR="007A1E65" w:rsidRDefault="007A1E65" w:rsidP="007A1E65">
            <w:pPr>
              <w:pStyle w:val="table-text"/>
              <w:rPr>
                <w:color w:val="000000" w:themeColor="text1"/>
              </w:rPr>
            </w:pPr>
            <w:r w:rsidRPr="00667583">
              <w:rPr>
                <w:b/>
                <w:color w:val="000000" w:themeColor="text1"/>
              </w:rPr>
              <w:t>Hint</w:t>
            </w:r>
            <w:r>
              <w:rPr>
                <w:color w:val="000000" w:themeColor="text1"/>
              </w:rPr>
              <w:t xml:space="preserve">: Use the </w:t>
            </w:r>
            <w:proofErr w:type="gramStart"/>
            <w:r>
              <w:rPr>
                <w:color w:val="000000" w:themeColor="text1"/>
              </w:rPr>
              <w:t>AddEmployee(</w:t>
            </w:r>
            <w:proofErr w:type="gramEnd"/>
            <w:r>
              <w:rPr>
                <w:color w:val="000000" w:themeColor="text1"/>
              </w:rPr>
              <w:t>) method that takes an Emp instance as a parameter.</w:t>
            </w:r>
          </w:p>
        </w:tc>
      </w:tr>
      <w:tr w:rsidR="007A1E65" w14:paraId="5ACD1E14" w14:textId="77777777" w:rsidTr="007A1E65">
        <w:tc>
          <w:tcPr>
            <w:tcW w:w="1253" w:type="dxa"/>
          </w:tcPr>
          <w:p w14:paraId="473A694F" w14:textId="77777777" w:rsidR="007A1E65" w:rsidRDefault="007A1E65" w:rsidP="00C95A30">
            <w:pPr>
              <w:pStyle w:val="table-text"/>
              <w:numPr>
                <w:ilvl w:val="0"/>
                <w:numId w:val="43"/>
              </w:numPr>
            </w:pPr>
          </w:p>
        </w:tc>
        <w:tc>
          <w:tcPr>
            <w:tcW w:w="6307" w:type="dxa"/>
          </w:tcPr>
          <w:p w14:paraId="26E6CAAD" w14:textId="77777777" w:rsidR="007A1E65" w:rsidRDefault="007A1E65" w:rsidP="007A1E65">
            <w:pPr>
              <w:pStyle w:val="table-text"/>
              <w:rPr>
                <w:color w:val="000000" w:themeColor="text1"/>
              </w:rPr>
            </w:pPr>
            <w:r>
              <w:rPr>
                <w:color w:val="000000" w:themeColor="text1"/>
              </w:rPr>
              <w:t xml:space="preserve">You are now done with the iteration through the Employee table and you will add code after the FOR EACH block. Next, you will add code to test the </w:t>
            </w:r>
            <w:proofErr w:type="gramStart"/>
            <w:r>
              <w:rPr>
                <w:color w:val="000000" w:themeColor="text1"/>
              </w:rPr>
              <w:t>AddEmployee(</w:t>
            </w:r>
            <w:proofErr w:type="gramEnd"/>
            <w:r>
              <w:rPr>
                <w:color w:val="000000" w:themeColor="text1"/>
              </w:rPr>
              <w:t xml:space="preserve">) method that creates and initializes the Emp instance using its parameters. First, add an </w:t>
            </w:r>
            <w:r w:rsidRPr="00FB3B67">
              <w:rPr>
                <w:i/>
                <w:color w:val="000000" w:themeColor="text1"/>
              </w:rPr>
              <w:t>assign</w:t>
            </w:r>
            <w:r>
              <w:rPr>
                <w:color w:val="000000" w:themeColor="text1"/>
              </w:rPr>
              <w:t xml:space="preserve"> statement to assign three phone numbers to each of the elements of the </w:t>
            </w:r>
            <w:r w:rsidRPr="00FB3B67">
              <w:rPr>
                <w:i/>
                <w:color w:val="000000" w:themeColor="text1"/>
              </w:rPr>
              <w:t>Phones</w:t>
            </w:r>
            <w:r>
              <w:rPr>
                <w:color w:val="000000" w:themeColor="text1"/>
              </w:rPr>
              <w:t xml:space="preserve"> extent.</w:t>
            </w:r>
          </w:p>
          <w:p w14:paraId="7EFA138E" w14:textId="77777777" w:rsidR="007A1E65" w:rsidRDefault="007A1E65" w:rsidP="007A1E65">
            <w:pPr>
              <w:pStyle w:val="table-text"/>
              <w:rPr>
                <w:color w:val="000000" w:themeColor="text1"/>
              </w:rPr>
            </w:pPr>
            <w:r w:rsidRPr="00EF01FB">
              <w:rPr>
                <w:b/>
                <w:color w:val="000000" w:themeColor="text1"/>
              </w:rPr>
              <w:t>Hint</w:t>
            </w:r>
            <w:r>
              <w:rPr>
                <w:b/>
                <w:color w:val="000000" w:themeColor="text1"/>
              </w:rPr>
              <w:t>s</w:t>
            </w:r>
            <w:r>
              <w:rPr>
                <w:color w:val="000000" w:themeColor="text1"/>
              </w:rPr>
              <w:t xml:space="preserve">: Use the index values 1,2,3 to access each element of the extent. Make sure the phone number values are in quotes as they are </w:t>
            </w:r>
            <w:r w:rsidRPr="00FB3B67">
              <w:rPr>
                <w:i/>
                <w:color w:val="000000" w:themeColor="text1"/>
              </w:rPr>
              <w:t>character</w:t>
            </w:r>
            <w:r>
              <w:rPr>
                <w:color w:val="000000" w:themeColor="text1"/>
              </w:rPr>
              <w:t xml:space="preserve"> types.</w:t>
            </w:r>
          </w:p>
        </w:tc>
      </w:tr>
      <w:tr w:rsidR="007A1E65" w14:paraId="11C11855" w14:textId="77777777" w:rsidTr="007A1E65">
        <w:tc>
          <w:tcPr>
            <w:tcW w:w="1253" w:type="dxa"/>
          </w:tcPr>
          <w:p w14:paraId="0A07C9E6" w14:textId="77777777" w:rsidR="007A1E65" w:rsidRDefault="007A1E65" w:rsidP="00C95A30">
            <w:pPr>
              <w:pStyle w:val="table-text"/>
              <w:numPr>
                <w:ilvl w:val="0"/>
                <w:numId w:val="43"/>
              </w:numPr>
            </w:pPr>
          </w:p>
        </w:tc>
        <w:tc>
          <w:tcPr>
            <w:tcW w:w="6307" w:type="dxa"/>
          </w:tcPr>
          <w:p w14:paraId="67D92DDB" w14:textId="77777777" w:rsidR="007A1E65" w:rsidRDefault="007A1E65" w:rsidP="007A1E65">
            <w:pPr>
              <w:pStyle w:val="table-text"/>
              <w:rPr>
                <w:color w:val="000000" w:themeColor="text1"/>
              </w:rPr>
            </w:pPr>
            <w:r>
              <w:rPr>
                <w:color w:val="000000" w:themeColor="text1"/>
              </w:rPr>
              <w:t xml:space="preserve">Next, add a message statement to write the number of employees before adding a new employee. </w:t>
            </w:r>
          </w:p>
        </w:tc>
      </w:tr>
      <w:tr w:rsidR="007A1E65" w14:paraId="7A8DB81F" w14:textId="77777777" w:rsidTr="007A1E65">
        <w:tc>
          <w:tcPr>
            <w:tcW w:w="1253" w:type="dxa"/>
          </w:tcPr>
          <w:p w14:paraId="37CF2C54" w14:textId="77777777" w:rsidR="007A1E65" w:rsidRDefault="007A1E65" w:rsidP="00C95A30">
            <w:pPr>
              <w:pStyle w:val="table-text"/>
              <w:numPr>
                <w:ilvl w:val="0"/>
                <w:numId w:val="43"/>
              </w:numPr>
            </w:pPr>
          </w:p>
        </w:tc>
        <w:tc>
          <w:tcPr>
            <w:tcW w:w="6307" w:type="dxa"/>
          </w:tcPr>
          <w:p w14:paraId="21E455E1" w14:textId="77777777" w:rsidR="007A1E65" w:rsidRDefault="007A1E65" w:rsidP="007A1E65">
            <w:pPr>
              <w:pStyle w:val="table-text"/>
              <w:rPr>
                <w:color w:val="000000" w:themeColor="text1"/>
              </w:rPr>
            </w:pPr>
            <w:r>
              <w:rPr>
                <w:color w:val="000000" w:themeColor="text1"/>
              </w:rPr>
              <w:t xml:space="preserve">Add a statement to call </w:t>
            </w:r>
            <w:proofErr w:type="gramStart"/>
            <w:r>
              <w:rPr>
                <w:color w:val="000000" w:themeColor="text1"/>
              </w:rPr>
              <w:t>AddEmployee(</w:t>
            </w:r>
            <w:proofErr w:type="gramEnd"/>
            <w:r>
              <w:rPr>
                <w:color w:val="000000" w:themeColor="text1"/>
              </w:rPr>
              <w:t>) with the values for initializing the Emp instance.</w:t>
            </w:r>
          </w:p>
          <w:p w14:paraId="4FBF5787" w14:textId="77777777" w:rsidR="007A1E65" w:rsidRDefault="007A1E65" w:rsidP="007A1E65">
            <w:pPr>
              <w:pStyle w:val="table-text"/>
              <w:rPr>
                <w:color w:val="000000" w:themeColor="text1"/>
              </w:rPr>
            </w:pPr>
            <w:r w:rsidRPr="00667583">
              <w:rPr>
                <w:b/>
                <w:color w:val="000000" w:themeColor="text1"/>
              </w:rPr>
              <w:t>Hint</w:t>
            </w:r>
            <w:r>
              <w:rPr>
                <w:color w:val="000000" w:themeColor="text1"/>
              </w:rPr>
              <w:t>: You can copy-paste the parameter values you used in testEmp.p for initializing the Emp instance.</w:t>
            </w:r>
          </w:p>
        </w:tc>
      </w:tr>
      <w:tr w:rsidR="007A1E65" w14:paraId="666AB151" w14:textId="77777777" w:rsidTr="007A1E65">
        <w:tc>
          <w:tcPr>
            <w:tcW w:w="1253" w:type="dxa"/>
          </w:tcPr>
          <w:p w14:paraId="29DD748D" w14:textId="77777777" w:rsidR="007A1E65" w:rsidRDefault="007A1E65" w:rsidP="00C95A30">
            <w:pPr>
              <w:pStyle w:val="table-text"/>
              <w:numPr>
                <w:ilvl w:val="0"/>
                <w:numId w:val="43"/>
              </w:numPr>
            </w:pPr>
          </w:p>
        </w:tc>
        <w:tc>
          <w:tcPr>
            <w:tcW w:w="6307" w:type="dxa"/>
          </w:tcPr>
          <w:p w14:paraId="2FCCFF4B" w14:textId="77777777" w:rsidR="007A1E65" w:rsidRDefault="007A1E65" w:rsidP="007A1E65">
            <w:pPr>
              <w:pStyle w:val="table-text"/>
              <w:rPr>
                <w:color w:val="000000" w:themeColor="text1"/>
              </w:rPr>
            </w:pPr>
            <w:r>
              <w:rPr>
                <w:color w:val="000000" w:themeColor="text1"/>
              </w:rPr>
              <w:t xml:space="preserve">Add a message statement to write the number of employees (after adding an employee) to the output file. </w:t>
            </w:r>
          </w:p>
        </w:tc>
      </w:tr>
      <w:tr w:rsidR="007A1E65" w14:paraId="0492A67D" w14:textId="77777777" w:rsidTr="007A1E65">
        <w:tc>
          <w:tcPr>
            <w:tcW w:w="1253" w:type="dxa"/>
          </w:tcPr>
          <w:p w14:paraId="26215ECC" w14:textId="77777777" w:rsidR="007A1E65" w:rsidRDefault="007A1E65" w:rsidP="00C95A30">
            <w:pPr>
              <w:pStyle w:val="table-text"/>
              <w:numPr>
                <w:ilvl w:val="0"/>
                <w:numId w:val="43"/>
              </w:numPr>
            </w:pPr>
          </w:p>
        </w:tc>
        <w:tc>
          <w:tcPr>
            <w:tcW w:w="6307" w:type="dxa"/>
          </w:tcPr>
          <w:p w14:paraId="693E80F0" w14:textId="77777777" w:rsidR="007A1E65" w:rsidRDefault="007A1E65" w:rsidP="007A1E65">
            <w:pPr>
              <w:pStyle w:val="table-text"/>
              <w:rPr>
                <w:color w:val="000000" w:themeColor="text1"/>
              </w:rPr>
            </w:pPr>
            <w:r>
              <w:rPr>
                <w:color w:val="000000" w:themeColor="text1"/>
              </w:rPr>
              <w:t xml:space="preserve">Next, you will test the </w:t>
            </w:r>
            <w:proofErr w:type="gramStart"/>
            <w:r w:rsidRPr="00BE57AD">
              <w:rPr>
                <w:i/>
                <w:color w:val="000000" w:themeColor="text1"/>
              </w:rPr>
              <w:t>GetEmployee</w:t>
            </w:r>
            <w:r>
              <w:rPr>
                <w:color w:val="000000" w:themeColor="text1"/>
              </w:rPr>
              <w:t>(</w:t>
            </w:r>
            <w:proofErr w:type="gramEnd"/>
            <w:r>
              <w:rPr>
                <w:color w:val="000000" w:themeColor="text1"/>
              </w:rPr>
              <w:t xml:space="preserve">) method. Add statements to get a </w:t>
            </w:r>
            <w:proofErr w:type="gramStart"/>
            <w:r>
              <w:rPr>
                <w:color w:val="000000" w:themeColor="text1"/>
              </w:rPr>
              <w:t>particular employee</w:t>
            </w:r>
            <w:proofErr w:type="gramEnd"/>
            <w:r>
              <w:rPr>
                <w:color w:val="000000" w:themeColor="text1"/>
              </w:rPr>
              <w:t xml:space="preserve"> by passing input values and assigning the value to retrievedEmp.  Then display the retrieved employee name using the </w:t>
            </w:r>
            <w:proofErr w:type="gramStart"/>
            <w:r>
              <w:rPr>
                <w:i/>
                <w:color w:val="000000" w:themeColor="text1"/>
              </w:rPr>
              <w:t>GetI</w:t>
            </w:r>
            <w:r w:rsidRPr="00AA3F33">
              <w:rPr>
                <w:i/>
                <w:color w:val="000000" w:themeColor="text1"/>
              </w:rPr>
              <w:t>nfo(</w:t>
            </w:r>
            <w:proofErr w:type="gramEnd"/>
            <w:r w:rsidRPr="00AA3F33">
              <w:rPr>
                <w:i/>
                <w:color w:val="000000" w:themeColor="text1"/>
              </w:rPr>
              <w:t>)</w:t>
            </w:r>
            <w:r>
              <w:rPr>
                <w:color w:val="000000" w:themeColor="text1"/>
              </w:rPr>
              <w:t xml:space="preserve"> method of the Emp instance in a </w:t>
            </w:r>
            <w:r w:rsidRPr="000A5E93">
              <w:rPr>
                <w:i/>
                <w:color w:val="000000" w:themeColor="text1"/>
              </w:rPr>
              <w:t>message</w:t>
            </w:r>
            <w:r>
              <w:rPr>
                <w:color w:val="000000" w:themeColor="text1"/>
              </w:rPr>
              <w:t xml:space="preserve"> statement. </w:t>
            </w:r>
          </w:p>
          <w:p w14:paraId="1DE5664F" w14:textId="77777777" w:rsidR="007A1E65" w:rsidRDefault="007A1E65" w:rsidP="007A1E65">
            <w:pPr>
              <w:pStyle w:val="table-text"/>
              <w:rPr>
                <w:color w:val="000000" w:themeColor="text1"/>
              </w:rPr>
            </w:pPr>
            <w:r w:rsidRPr="00D91FFD">
              <w:rPr>
                <w:b/>
                <w:color w:val="000000" w:themeColor="text1"/>
              </w:rPr>
              <w:t>Hint</w:t>
            </w:r>
            <w:r>
              <w:rPr>
                <w:color w:val="000000" w:themeColor="text1"/>
              </w:rPr>
              <w:t xml:space="preserve">: Get one employee that was created from the Employee table in the database and get another employee that you created manually. </w:t>
            </w:r>
          </w:p>
        </w:tc>
      </w:tr>
      <w:tr w:rsidR="007A1E65" w14:paraId="1D5D55EB" w14:textId="77777777" w:rsidTr="007A1E65">
        <w:tc>
          <w:tcPr>
            <w:tcW w:w="1253" w:type="dxa"/>
          </w:tcPr>
          <w:p w14:paraId="0909CF52" w14:textId="77777777" w:rsidR="007A1E65" w:rsidRDefault="007A1E65" w:rsidP="00C95A30">
            <w:pPr>
              <w:pStyle w:val="table-text"/>
              <w:numPr>
                <w:ilvl w:val="0"/>
                <w:numId w:val="43"/>
              </w:numPr>
            </w:pPr>
          </w:p>
        </w:tc>
        <w:tc>
          <w:tcPr>
            <w:tcW w:w="6307" w:type="dxa"/>
          </w:tcPr>
          <w:p w14:paraId="58634252" w14:textId="77777777" w:rsidR="007A1E65" w:rsidRDefault="007A1E65" w:rsidP="007A1E65">
            <w:pPr>
              <w:pStyle w:val="table-text"/>
              <w:rPr>
                <w:color w:val="000000" w:themeColor="text1"/>
              </w:rPr>
            </w:pPr>
            <w:r>
              <w:rPr>
                <w:color w:val="000000" w:themeColor="text1"/>
              </w:rPr>
              <w:t xml:space="preserve">Next, you will test the </w:t>
            </w:r>
            <w:proofErr w:type="gramStart"/>
            <w:r w:rsidRPr="00D91FFD">
              <w:rPr>
                <w:i/>
                <w:color w:val="000000" w:themeColor="text1"/>
              </w:rPr>
              <w:t>GetEmployees</w:t>
            </w:r>
            <w:r>
              <w:rPr>
                <w:color w:val="000000" w:themeColor="text1"/>
              </w:rPr>
              <w:t>(</w:t>
            </w:r>
            <w:proofErr w:type="gramEnd"/>
            <w:r>
              <w:rPr>
                <w:color w:val="000000" w:themeColor="text1"/>
              </w:rPr>
              <w:t xml:space="preserve">) method. Add statements get all employees using the </w:t>
            </w:r>
            <w:proofErr w:type="gramStart"/>
            <w:r>
              <w:rPr>
                <w:i/>
                <w:color w:val="000000" w:themeColor="text1"/>
              </w:rPr>
              <w:t>GetEmployees</w:t>
            </w:r>
            <w:r w:rsidRPr="00AA3F33">
              <w:rPr>
                <w:i/>
                <w:color w:val="000000" w:themeColor="text1"/>
              </w:rPr>
              <w:t>(</w:t>
            </w:r>
            <w:proofErr w:type="gramEnd"/>
            <w:r w:rsidRPr="00AA3F33">
              <w:rPr>
                <w:i/>
                <w:color w:val="000000" w:themeColor="text1"/>
              </w:rPr>
              <w:t>)</w:t>
            </w:r>
            <w:r>
              <w:rPr>
                <w:color w:val="000000" w:themeColor="text1"/>
              </w:rPr>
              <w:t xml:space="preserve"> method and then iterate through the </w:t>
            </w:r>
            <w:r w:rsidRPr="00855CA1">
              <w:rPr>
                <w:i/>
                <w:color w:val="000000" w:themeColor="text1"/>
              </w:rPr>
              <w:t>ttEmployee</w:t>
            </w:r>
            <w:r>
              <w:rPr>
                <w:color w:val="000000" w:themeColor="text1"/>
              </w:rPr>
              <w:t xml:space="preserve"> temp-table to return the number of employees. </w:t>
            </w:r>
          </w:p>
          <w:p w14:paraId="72F43334" w14:textId="77777777" w:rsidR="007A1E65" w:rsidRDefault="007A1E65" w:rsidP="007A1E65">
            <w:pPr>
              <w:pStyle w:val="table-text"/>
              <w:rPr>
                <w:color w:val="000000" w:themeColor="text1"/>
              </w:rPr>
            </w:pPr>
            <w:r w:rsidRPr="00E07999">
              <w:rPr>
                <w:b/>
                <w:color w:val="000000" w:themeColor="text1"/>
              </w:rPr>
              <w:t>Hint</w:t>
            </w:r>
            <w:r>
              <w:rPr>
                <w:color w:val="000000" w:themeColor="text1"/>
              </w:rPr>
              <w:t>: You will need to use the cast function to call the DeptRef field of the temp-table.</w:t>
            </w:r>
          </w:p>
        </w:tc>
      </w:tr>
      <w:tr w:rsidR="007A1E65" w14:paraId="1FAB6432" w14:textId="77777777" w:rsidTr="007A1E65">
        <w:tc>
          <w:tcPr>
            <w:tcW w:w="1253" w:type="dxa"/>
          </w:tcPr>
          <w:p w14:paraId="20B5CDF2" w14:textId="77777777" w:rsidR="007A1E65" w:rsidRDefault="007A1E65" w:rsidP="00C95A30">
            <w:pPr>
              <w:pStyle w:val="table-text"/>
              <w:numPr>
                <w:ilvl w:val="0"/>
                <w:numId w:val="43"/>
              </w:numPr>
            </w:pPr>
          </w:p>
        </w:tc>
        <w:tc>
          <w:tcPr>
            <w:tcW w:w="6307" w:type="dxa"/>
          </w:tcPr>
          <w:p w14:paraId="79AA91E1" w14:textId="77777777" w:rsidR="007A1E65" w:rsidRDefault="007A1E65" w:rsidP="007A1E65">
            <w:pPr>
              <w:pStyle w:val="table-text"/>
              <w:rPr>
                <w:color w:val="000000" w:themeColor="text1"/>
              </w:rPr>
            </w:pPr>
            <w:r>
              <w:rPr>
                <w:color w:val="000000" w:themeColor="text1"/>
              </w:rPr>
              <w:t xml:space="preserve">Add a statement to delete the </w:t>
            </w:r>
            <w:r>
              <w:rPr>
                <w:i/>
                <w:color w:val="000000" w:themeColor="text1"/>
              </w:rPr>
              <w:t>DeptI</w:t>
            </w:r>
            <w:r w:rsidRPr="00B553AF">
              <w:rPr>
                <w:i/>
                <w:color w:val="000000" w:themeColor="text1"/>
              </w:rPr>
              <w:t>nstance</w:t>
            </w:r>
            <w:r>
              <w:rPr>
                <w:color w:val="000000" w:themeColor="text1"/>
              </w:rPr>
              <w:t xml:space="preserve">. The destructor for this class also deletes the </w:t>
            </w:r>
            <w:r w:rsidRPr="0043785E">
              <w:rPr>
                <w:i/>
                <w:color w:val="000000" w:themeColor="text1"/>
              </w:rPr>
              <w:t>Emp</w:t>
            </w:r>
            <w:r>
              <w:rPr>
                <w:i/>
                <w:color w:val="000000" w:themeColor="text1"/>
              </w:rPr>
              <w:t xml:space="preserve"> </w:t>
            </w:r>
            <w:r>
              <w:rPr>
                <w:color w:val="000000" w:themeColor="text1"/>
              </w:rPr>
              <w:t>instances.</w:t>
            </w:r>
          </w:p>
        </w:tc>
      </w:tr>
      <w:tr w:rsidR="007A1E65" w14:paraId="2750C42C" w14:textId="77777777" w:rsidTr="007A1E65">
        <w:tc>
          <w:tcPr>
            <w:tcW w:w="1253" w:type="dxa"/>
          </w:tcPr>
          <w:p w14:paraId="0D2F8498" w14:textId="77777777" w:rsidR="007A1E65" w:rsidRDefault="007A1E65" w:rsidP="00C95A30">
            <w:pPr>
              <w:pStyle w:val="table-text"/>
              <w:numPr>
                <w:ilvl w:val="0"/>
                <w:numId w:val="43"/>
              </w:numPr>
            </w:pPr>
          </w:p>
        </w:tc>
        <w:tc>
          <w:tcPr>
            <w:tcW w:w="6307" w:type="dxa"/>
          </w:tcPr>
          <w:p w14:paraId="72FE780F" w14:textId="77777777" w:rsidR="007A1E65" w:rsidRDefault="007A1E65" w:rsidP="007A1E65">
            <w:pPr>
              <w:pStyle w:val="table-text"/>
              <w:rPr>
                <w:color w:val="000000" w:themeColor="text1"/>
              </w:rPr>
            </w:pPr>
            <w:r>
              <w:rPr>
                <w:color w:val="000000" w:themeColor="text1"/>
              </w:rPr>
              <w:t>Add a statement to close the output file.</w:t>
            </w:r>
          </w:p>
        </w:tc>
      </w:tr>
      <w:tr w:rsidR="007A1E65" w14:paraId="6AA5DF08" w14:textId="77777777" w:rsidTr="007A1E65">
        <w:tc>
          <w:tcPr>
            <w:tcW w:w="1253" w:type="dxa"/>
          </w:tcPr>
          <w:p w14:paraId="6082950A" w14:textId="77777777" w:rsidR="007A1E65" w:rsidRDefault="007A1E65" w:rsidP="00C95A30">
            <w:pPr>
              <w:pStyle w:val="table-text"/>
              <w:numPr>
                <w:ilvl w:val="0"/>
                <w:numId w:val="43"/>
              </w:numPr>
            </w:pPr>
          </w:p>
        </w:tc>
        <w:tc>
          <w:tcPr>
            <w:tcW w:w="6307" w:type="dxa"/>
          </w:tcPr>
          <w:p w14:paraId="0C9C7E4C" w14:textId="77777777" w:rsidR="007A1E65" w:rsidRDefault="007A1E65" w:rsidP="007A1E65">
            <w:pPr>
              <w:pStyle w:val="table-text"/>
              <w:rPr>
                <w:color w:val="000000" w:themeColor="text1"/>
              </w:rPr>
            </w:pPr>
            <w:r>
              <w:rPr>
                <w:color w:val="000000" w:themeColor="text1"/>
              </w:rPr>
              <w:t>Save this file. Ensure that it compiles without errors.</w:t>
            </w:r>
          </w:p>
        </w:tc>
      </w:tr>
    </w:tbl>
    <w:p w14:paraId="786A234C" w14:textId="77777777" w:rsidR="007A1E65" w:rsidRPr="0048286A" w:rsidRDefault="007A1E65" w:rsidP="007A1E65">
      <w:pPr>
        <w:pStyle w:val="BlockLine"/>
      </w:pPr>
    </w:p>
    <w:p w14:paraId="1AD9224F" w14:textId="77777777" w:rsidR="007A1E65" w:rsidRDefault="007A1E65" w:rsidP="007A1E65">
      <w:pPr>
        <w:pStyle w:val="Heading3"/>
      </w:pPr>
      <w:r>
        <w:lastRenderedPageBreak/>
        <w:t>Part 5—Testing the Dept class</w:t>
      </w:r>
    </w:p>
    <w:p w14:paraId="1705E261" w14:textId="77777777" w:rsidR="007A1E65" w:rsidRPr="00C6476D" w:rsidRDefault="007A1E65" w:rsidP="007A1E65">
      <w:pPr>
        <w:pStyle w:val="TopLine"/>
      </w:pPr>
    </w:p>
    <w:p w14:paraId="57CA671F" w14:textId="77777777" w:rsidR="007A1E65" w:rsidRDefault="007A1E65" w:rsidP="007A1E65">
      <w:pPr>
        <w:pStyle w:val="BlockText"/>
      </w:pPr>
      <w:r>
        <w:t xml:space="preserve">You will run the test procedure you wrote and confirm that the </w:t>
      </w:r>
      <w:r>
        <w:rPr>
          <w:i/>
        </w:rPr>
        <w:t>Dept</w:t>
      </w:r>
      <w:r>
        <w:t xml:space="preserve"> class that you wrote executes correctly.</w:t>
      </w:r>
    </w:p>
    <w:p w14:paraId="44543DA2" w14:textId="77777777" w:rsidR="00784C2B" w:rsidRDefault="00784C2B" w:rsidP="007A1E65">
      <w:pPr>
        <w:pStyle w:val="BlockText"/>
      </w:pPr>
    </w:p>
    <w:p w14:paraId="417D539D" w14:textId="4F81375B" w:rsidR="007A1E65" w:rsidRDefault="007A1E65" w:rsidP="00784C2B">
      <w:pPr>
        <w:pStyle w:val="BlockText"/>
      </w:pPr>
      <w:r w:rsidRPr="008D6B5E">
        <w:t>If you need help, view the Solution</w:t>
      </w:r>
      <w:r>
        <w:t>.</w:t>
      </w:r>
    </w:p>
    <w:p w14:paraId="7FFD8194" w14:textId="77777777" w:rsidR="007A1E65" w:rsidRDefault="007A1E65" w:rsidP="007A1E65">
      <w:pPr>
        <w:pStyle w:val="BlockText"/>
      </w:pPr>
    </w:p>
    <w:tbl>
      <w:tblPr>
        <w:tblStyle w:val="TableGrid"/>
        <w:tblW w:w="7560" w:type="dxa"/>
        <w:tblInd w:w="1915" w:type="dxa"/>
        <w:tblLook w:val="05E0" w:firstRow="1" w:lastRow="1" w:firstColumn="1" w:lastColumn="1" w:noHBand="0" w:noVBand="1"/>
      </w:tblPr>
      <w:tblGrid>
        <w:gridCol w:w="1253"/>
        <w:gridCol w:w="6307"/>
      </w:tblGrid>
      <w:tr w:rsidR="007A1E65" w14:paraId="50E351AF" w14:textId="77777777" w:rsidTr="007A1E65">
        <w:trPr>
          <w:cnfStyle w:val="100000000000" w:firstRow="1" w:lastRow="0" w:firstColumn="0" w:lastColumn="0" w:oddVBand="0" w:evenVBand="0" w:oddHBand="0" w:evenHBand="0" w:firstRowFirstColumn="0" w:firstRowLastColumn="0" w:lastRowFirstColumn="0" w:lastRowLastColumn="0"/>
        </w:trPr>
        <w:tc>
          <w:tcPr>
            <w:tcW w:w="1253" w:type="dxa"/>
          </w:tcPr>
          <w:p w14:paraId="3B60F8E9" w14:textId="77777777" w:rsidR="007A1E65" w:rsidRDefault="007A1E65" w:rsidP="007A1E65">
            <w:pPr>
              <w:pStyle w:val="TableHeading"/>
            </w:pPr>
            <w:r>
              <w:t>Step</w:t>
            </w:r>
          </w:p>
        </w:tc>
        <w:tc>
          <w:tcPr>
            <w:tcW w:w="6307" w:type="dxa"/>
          </w:tcPr>
          <w:p w14:paraId="1239DD16" w14:textId="77777777" w:rsidR="007A1E65" w:rsidRDefault="007A1E65" w:rsidP="007A1E65">
            <w:pPr>
              <w:pStyle w:val="TableHeading"/>
            </w:pPr>
            <w:r>
              <w:t>Task</w:t>
            </w:r>
          </w:p>
        </w:tc>
      </w:tr>
      <w:tr w:rsidR="007A1E65" w14:paraId="6BCDEEE2" w14:textId="77777777" w:rsidTr="007A1E65">
        <w:tc>
          <w:tcPr>
            <w:tcW w:w="1253" w:type="dxa"/>
          </w:tcPr>
          <w:p w14:paraId="3BC1855C" w14:textId="77777777" w:rsidR="007A1E65" w:rsidRDefault="007A1E65" w:rsidP="00C95A30">
            <w:pPr>
              <w:pStyle w:val="table-text"/>
              <w:numPr>
                <w:ilvl w:val="0"/>
                <w:numId w:val="42"/>
              </w:numPr>
            </w:pPr>
          </w:p>
        </w:tc>
        <w:tc>
          <w:tcPr>
            <w:tcW w:w="6307" w:type="dxa"/>
          </w:tcPr>
          <w:p w14:paraId="0A25EBA6" w14:textId="77777777" w:rsidR="007A1E65" w:rsidRPr="00F109B1" w:rsidRDefault="007A1E65" w:rsidP="007A1E65">
            <w:pPr>
              <w:pStyle w:val="table-text"/>
              <w:rPr>
                <w:color w:val="000000" w:themeColor="text1"/>
              </w:rPr>
            </w:pPr>
            <w:r>
              <w:rPr>
                <w:color w:val="000000" w:themeColor="text1"/>
              </w:rPr>
              <w:t xml:space="preserve">Run </w:t>
            </w:r>
            <w:r>
              <w:rPr>
                <w:b/>
                <w:color w:val="000000" w:themeColor="text1"/>
              </w:rPr>
              <w:t>t</w:t>
            </w:r>
            <w:r w:rsidRPr="0043785E">
              <w:rPr>
                <w:b/>
                <w:color w:val="000000" w:themeColor="text1"/>
              </w:rPr>
              <w:t>est</w:t>
            </w:r>
            <w:r>
              <w:rPr>
                <w:b/>
                <w:color w:val="000000" w:themeColor="text1"/>
              </w:rPr>
              <w:t>Dept</w:t>
            </w:r>
            <w:r w:rsidRPr="0043785E">
              <w:rPr>
                <w:b/>
                <w:color w:val="000000" w:themeColor="text1"/>
              </w:rPr>
              <w:t>.p</w:t>
            </w:r>
            <w:r>
              <w:rPr>
                <w:color w:val="000000" w:themeColor="text1"/>
              </w:rPr>
              <w:t xml:space="preserve">. Does it run correctly and does the </w:t>
            </w:r>
            <w:r>
              <w:rPr>
                <w:i/>
                <w:color w:val="000000" w:themeColor="text1"/>
              </w:rPr>
              <w:t>Dept</w:t>
            </w:r>
            <w:r>
              <w:rPr>
                <w:color w:val="000000" w:themeColor="text1"/>
              </w:rPr>
              <w:t xml:space="preserve"> class execute properly? View the output file.</w:t>
            </w:r>
          </w:p>
        </w:tc>
      </w:tr>
      <w:tr w:rsidR="007A1E65" w14:paraId="263CAEB5" w14:textId="77777777" w:rsidTr="007A1E65">
        <w:tc>
          <w:tcPr>
            <w:tcW w:w="1253" w:type="dxa"/>
          </w:tcPr>
          <w:p w14:paraId="56523B0D" w14:textId="77777777" w:rsidR="007A1E65" w:rsidRDefault="007A1E65" w:rsidP="00C95A30">
            <w:pPr>
              <w:pStyle w:val="table-text"/>
              <w:numPr>
                <w:ilvl w:val="0"/>
                <w:numId w:val="42"/>
              </w:numPr>
            </w:pPr>
          </w:p>
        </w:tc>
        <w:tc>
          <w:tcPr>
            <w:tcW w:w="6307" w:type="dxa"/>
          </w:tcPr>
          <w:p w14:paraId="2BB051BE" w14:textId="77777777" w:rsidR="007A1E65" w:rsidRDefault="007A1E65" w:rsidP="007A1E65">
            <w:pPr>
              <w:pStyle w:val="table-text"/>
              <w:rPr>
                <w:color w:val="000000" w:themeColor="text1"/>
              </w:rPr>
            </w:pPr>
            <w:r>
              <w:rPr>
                <w:color w:val="000000" w:themeColor="text1"/>
              </w:rPr>
              <w:t>If not, use the debugger to fix the problem, save your changes, and retest until it runs correctly.</w:t>
            </w:r>
          </w:p>
        </w:tc>
      </w:tr>
    </w:tbl>
    <w:p w14:paraId="01071094" w14:textId="77777777" w:rsidR="007A1E65" w:rsidRDefault="007A1E65" w:rsidP="007A1E65">
      <w:pPr>
        <w:pStyle w:val="BlockLine"/>
      </w:pPr>
    </w:p>
    <w:p w14:paraId="0713A16F" w14:textId="77777777" w:rsidR="007A1E65" w:rsidRDefault="007A1E65" w:rsidP="007A1E65">
      <w:pPr>
        <w:pStyle w:val="Heading3"/>
      </w:pPr>
      <w:r>
        <w:lastRenderedPageBreak/>
        <w:t>Solution, Part 1—Setting up a Test project</w:t>
      </w:r>
    </w:p>
    <w:p w14:paraId="1724E47D" w14:textId="77777777" w:rsidR="007A1E65" w:rsidRPr="00D17D4C" w:rsidRDefault="007A1E65" w:rsidP="007A1E65">
      <w:pPr>
        <w:pStyle w:val="TopLine"/>
      </w:pPr>
    </w:p>
    <w:tbl>
      <w:tblPr>
        <w:tblStyle w:val="TableGrid"/>
        <w:tblW w:w="7384" w:type="dxa"/>
        <w:tblInd w:w="1915" w:type="dxa"/>
        <w:tblLayout w:type="fixed"/>
        <w:tblLook w:val="05E0" w:firstRow="1" w:lastRow="1" w:firstColumn="1" w:lastColumn="1" w:noHBand="0" w:noVBand="1"/>
      </w:tblPr>
      <w:tblGrid>
        <w:gridCol w:w="1164"/>
        <w:gridCol w:w="6220"/>
      </w:tblGrid>
      <w:tr w:rsidR="007A1E65" w14:paraId="131EEFCA" w14:textId="77777777" w:rsidTr="007A1E65">
        <w:trPr>
          <w:cnfStyle w:val="100000000000" w:firstRow="1" w:lastRow="0" w:firstColumn="0" w:lastColumn="0" w:oddVBand="0" w:evenVBand="0" w:oddHBand="0" w:evenHBand="0" w:firstRowFirstColumn="0" w:firstRowLastColumn="0" w:lastRowFirstColumn="0" w:lastRowLastColumn="0"/>
          <w:trHeight w:val="481"/>
        </w:trPr>
        <w:tc>
          <w:tcPr>
            <w:tcW w:w="1164" w:type="dxa"/>
          </w:tcPr>
          <w:p w14:paraId="7D5E411F" w14:textId="77777777" w:rsidR="007A1E65" w:rsidRDefault="007A1E65" w:rsidP="007A1E65">
            <w:pPr>
              <w:pStyle w:val="TableHeading"/>
            </w:pPr>
            <w:r>
              <w:t>Step</w:t>
            </w:r>
          </w:p>
        </w:tc>
        <w:tc>
          <w:tcPr>
            <w:tcW w:w="6220" w:type="dxa"/>
          </w:tcPr>
          <w:p w14:paraId="23F5432E" w14:textId="72939EC2" w:rsidR="007A1E65" w:rsidRDefault="007A1E65" w:rsidP="007A1E65">
            <w:pPr>
              <w:pStyle w:val="TableHeading"/>
            </w:pPr>
            <w:r>
              <w:t>Solution instruction</w:t>
            </w:r>
            <w:r w:rsidR="00784C2B">
              <w:t>s</w:t>
            </w:r>
          </w:p>
        </w:tc>
      </w:tr>
      <w:tr w:rsidR="007A1E65" w14:paraId="331D40A0" w14:textId="77777777" w:rsidTr="007A1E65">
        <w:trPr>
          <w:trHeight w:val="4942"/>
        </w:trPr>
        <w:tc>
          <w:tcPr>
            <w:tcW w:w="1164" w:type="dxa"/>
          </w:tcPr>
          <w:p w14:paraId="24E1D514" w14:textId="77777777" w:rsidR="007A1E65" w:rsidRDefault="007A1E65" w:rsidP="00C95A30">
            <w:pPr>
              <w:pStyle w:val="table-text"/>
              <w:numPr>
                <w:ilvl w:val="0"/>
                <w:numId w:val="41"/>
              </w:numPr>
            </w:pPr>
          </w:p>
        </w:tc>
        <w:tc>
          <w:tcPr>
            <w:tcW w:w="6220" w:type="dxa"/>
          </w:tcPr>
          <w:p w14:paraId="06B818B1" w14:textId="77777777" w:rsidR="007A1E65" w:rsidRDefault="007A1E65" w:rsidP="007A1E65">
            <w:pPr>
              <w:pStyle w:val="table-text"/>
              <w:rPr>
                <w:color w:val="000000" w:themeColor="text1"/>
              </w:rPr>
            </w:pPr>
            <w:r w:rsidRPr="006C3391">
              <w:rPr>
                <w:color w:val="000000" w:themeColor="text1"/>
              </w:rPr>
              <w:t>Create a new</w:t>
            </w:r>
            <w:r>
              <w:rPr>
                <w:color w:val="000000" w:themeColor="text1"/>
              </w:rPr>
              <w:t xml:space="preserve"> OpenEdge</w:t>
            </w:r>
            <w:r w:rsidRPr="006C3391">
              <w:rPr>
                <w:color w:val="000000" w:themeColor="text1"/>
              </w:rPr>
              <w:t xml:space="preserve"> </w:t>
            </w:r>
            <w:r>
              <w:rPr>
                <w:color w:val="000000" w:themeColor="text1"/>
              </w:rPr>
              <w:t>Project</w:t>
            </w:r>
            <w:r w:rsidRPr="006C3391">
              <w:rPr>
                <w:color w:val="000000" w:themeColor="text1"/>
              </w:rPr>
              <w:t xml:space="preserve"> named </w:t>
            </w:r>
            <w:r w:rsidRPr="006C3391">
              <w:rPr>
                <w:b/>
                <w:color w:val="000000" w:themeColor="text1"/>
              </w:rPr>
              <w:t>Test</w:t>
            </w:r>
            <w:r>
              <w:rPr>
                <w:color w:val="000000" w:themeColor="text1"/>
              </w:rPr>
              <w:t xml:space="preserve"> specifying Sports3000DB as the database and ensuring that its PROPATH is set to the Server/src and Server/bin folders.</w:t>
            </w:r>
          </w:p>
          <w:p w14:paraId="5F97E928" w14:textId="77777777" w:rsidR="007A1E65" w:rsidRDefault="007A1E65" w:rsidP="00C95A30">
            <w:pPr>
              <w:pStyle w:val="Tablesub-step"/>
              <w:numPr>
                <w:ilvl w:val="0"/>
                <w:numId w:val="51"/>
              </w:numPr>
            </w:pPr>
            <w:r>
              <w:t xml:space="preserve">Select </w:t>
            </w:r>
            <w:r w:rsidRPr="007F49BD">
              <w:rPr>
                <w:b/>
              </w:rPr>
              <w:t>File</w:t>
            </w:r>
            <w:r>
              <w:t xml:space="preserve"> &gt; </w:t>
            </w:r>
            <w:r w:rsidRPr="007F49BD">
              <w:rPr>
                <w:b/>
              </w:rPr>
              <w:t>New</w:t>
            </w:r>
            <w:r>
              <w:t xml:space="preserve"> &gt; </w:t>
            </w:r>
            <w:r w:rsidRPr="007F49BD">
              <w:rPr>
                <w:b/>
              </w:rPr>
              <w:t>OpenEdge Project</w:t>
            </w:r>
            <w:r>
              <w:t>.</w:t>
            </w:r>
          </w:p>
          <w:p w14:paraId="61D89FD6" w14:textId="49DEF945" w:rsidR="007A1E65" w:rsidRDefault="007A1E65" w:rsidP="007A1E65">
            <w:pPr>
              <w:pStyle w:val="Tablesub-step"/>
            </w:pPr>
            <w:r>
              <w:t xml:space="preserve">Enter </w:t>
            </w:r>
            <w:r w:rsidRPr="00E07999">
              <w:rPr>
                <w:b/>
              </w:rPr>
              <w:t>Test</w:t>
            </w:r>
            <w:r>
              <w:t xml:space="preserve"> for the project name.</w:t>
            </w:r>
          </w:p>
          <w:p w14:paraId="0A0DAD08" w14:textId="77777777" w:rsidR="00784C2B" w:rsidRDefault="00784C2B" w:rsidP="00784C2B">
            <w:pPr>
              <w:pStyle w:val="Tablesub-step"/>
              <w:numPr>
                <w:ilvl w:val="0"/>
                <w:numId w:val="0"/>
              </w:numPr>
              <w:ind w:left="360"/>
            </w:pPr>
          </w:p>
          <w:p w14:paraId="4E78BBB1" w14:textId="77777777" w:rsidR="007A1E65" w:rsidRDefault="007A1E65" w:rsidP="007A1E65">
            <w:pPr>
              <w:pStyle w:val="Tablesub-step"/>
              <w:numPr>
                <w:ilvl w:val="0"/>
                <w:numId w:val="0"/>
              </w:numPr>
              <w:jc w:val="center"/>
            </w:pPr>
            <w:r>
              <w:rPr>
                <w:noProof/>
              </w:rPr>
              <w:drawing>
                <wp:inline distT="0" distB="0" distL="0" distR="0" wp14:anchorId="15BDD8FD" wp14:editId="2F3A2BDE">
                  <wp:extent cx="3657600" cy="3492500"/>
                  <wp:effectExtent l="19050" t="19050" r="1905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rcRect/>
                          <a:stretch>
                            <a:fillRect/>
                          </a:stretch>
                        </pic:blipFill>
                        <pic:spPr>
                          <a:xfrm>
                            <a:off x="0" y="0"/>
                            <a:ext cx="3657600" cy="349250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07AAFD6F" w14:textId="77777777" w:rsidR="00434E41" w:rsidRDefault="00434E41" w:rsidP="00434E41">
            <w:pPr>
              <w:pStyle w:val="Tablesub-step"/>
              <w:numPr>
                <w:ilvl w:val="0"/>
                <w:numId w:val="0"/>
              </w:numPr>
              <w:ind w:left="360"/>
            </w:pPr>
          </w:p>
          <w:p w14:paraId="08C5652C" w14:textId="536C955D" w:rsidR="007A1E65" w:rsidRDefault="007A1E65" w:rsidP="007A1E65">
            <w:pPr>
              <w:pStyle w:val="Tablesub-step"/>
            </w:pPr>
            <w:r>
              <w:t xml:space="preserve">Click </w:t>
            </w:r>
            <w:r w:rsidRPr="00E07999">
              <w:rPr>
                <w:b/>
              </w:rPr>
              <w:t>Next</w:t>
            </w:r>
            <w:r>
              <w:t>.</w:t>
            </w:r>
          </w:p>
          <w:p w14:paraId="17C703BB" w14:textId="77777777" w:rsidR="007A1E65" w:rsidRDefault="007A1E65" w:rsidP="007A1E65">
            <w:pPr>
              <w:pStyle w:val="Tablesub-step"/>
            </w:pPr>
            <w:r>
              <w:t xml:space="preserve">Select </w:t>
            </w:r>
            <w:r w:rsidRPr="00E07999">
              <w:rPr>
                <w:b/>
              </w:rPr>
              <w:t>Use separate source and r-code directories</w:t>
            </w:r>
            <w:r>
              <w:t>.</w:t>
            </w:r>
          </w:p>
          <w:p w14:paraId="48E6DFFF" w14:textId="77777777" w:rsidR="007A1E65" w:rsidRDefault="007A1E65" w:rsidP="007A1E65">
            <w:pPr>
              <w:pStyle w:val="Tablesub-step"/>
            </w:pPr>
            <w:r>
              <w:t xml:space="preserve">Change </w:t>
            </w:r>
            <w:r w:rsidRPr="00E07999">
              <w:rPr>
                <w:b/>
              </w:rPr>
              <w:t>rcode</w:t>
            </w:r>
            <w:r>
              <w:t xml:space="preserve"> to </w:t>
            </w:r>
            <w:r w:rsidRPr="00E07999">
              <w:rPr>
                <w:b/>
              </w:rPr>
              <w:t>bin</w:t>
            </w:r>
            <w:r>
              <w:t>.</w:t>
            </w:r>
          </w:p>
          <w:p w14:paraId="5C2C02EA" w14:textId="77777777" w:rsidR="007A1E65" w:rsidRDefault="007A1E65" w:rsidP="007A1E65">
            <w:pPr>
              <w:pStyle w:val="Tablesub-step"/>
              <w:numPr>
                <w:ilvl w:val="0"/>
                <w:numId w:val="0"/>
              </w:numPr>
              <w:jc w:val="center"/>
            </w:pPr>
            <w:r>
              <w:rPr>
                <w:noProof/>
              </w:rPr>
              <w:lastRenderedPageBreak/>
              <w:drawing>
                <wp:inline distT="0" distB="0" distL="0" distR="0" wp14:anchorId="65B1A1D6" wp14:editId="6A9A85CD">
                  <wp:extent cx="3657600" cy="3492500"/>
                  <wp:effectExtent l="19050" t="19050" r="19050" b="1270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rcRect/>
                          <a:stretch>
                            <a:fillRect/>
                          </a:stretch>
                        </pic:blipFill>
                        <pic:spPr>
                          <a:xfrm>
                            <a:off x="0" y="0"/>
                            <a:ext cx="3657600" cy="349250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16F9779E" w14:textId="77777777" w:rsidR="00434E41" w:rsidRDefault="00434E41" w:rsidP="00434E41">
            <w:pPr>
              <w:pStyle w:val="Tablesub-step"/>
              <w:numPr>
                <w:ilvl w:val="0"/>
                <w:numId w:val="0"/>
              </w:numPr>
              <w:ind w:left="360"/>
            </w:pPr>
          </w:p>
          <w:p w14:paraId="1F78BD93" w14:textId="75569E07" w:rsidR="007A1E65" w:rsidRDefault="007A1E65" w:rsidP="007A1E65">
            <w:pPr>
              <w:pStyle w:val="Tablesub-step"/>
            </w:pPr>
            <w:r>
              <w:t xml:space="preserve">Click </w:t>
            </w:r>
            <w:r w:rsidRPr="00F56C56">
              <w:rPr>
                <w:b/>
              </w:rPr>
              <w:t>Next</w:t>
            </w:r>
            <w:r>
              <w:t>.</w:t>
            </w:r>
          </w:p>
          <w:p w14:paraId="760D7FD3" w14:textId="77777777" w:rsidR="007A1E65" w:rsidRDefault="007A1E65" w:rsidP="007A1E65">
            <w:pPr>
              <w:pStyle w:val="Tablesub-step"/>
            </w:pPr>
            <w:r>
              <w:t xml:space="preserve">Click </w:t>
            </w:r>
            <w:r w:rsidRPr="00E07999">
              <w:rPr>
                <w:b/>
              </w:rPr>
              <w:t>Add Workspace Directory…</w:t>
            </w:r>
            <w:r w:rsidRPr="00A802C7">
              <w:t>.</w:t>
            </w:r>
          </w:p>
          <w:p w14:paraId="7EEDB02B" w14:textId="77777777" w:rsidR="007A1E65" w:rsidRDefault="007A1E65" w:rsidP="007A1E65">
            <w:pPr>
              <w:pStyle w:val="Tablesub-step"/>
            </w:pPr>
            <w:r>
              <w:t xml:space="preserve">Select the </w:t>
            </w:r>
            <w:r w:rsidRPr="00E07999">
              <w:rPr>
                <w:b/>
              </w:rPr>
              <w:t>Server</w:t>
            </w:r>
            <w:r>
              <w:rPr>
                <w:b/>
              </w:rPr>
              <w:t>/</w:t>
            </w:r>
            <w:r w:rsidRPr="00E07999">
              <w:rPr>
                <w:b/>
              </w:rPr>
              <w:t>bin</w:t>
            </w:r>
            <w:r>
              <w:t xml:space="preserve"> directory.</w:t>
            </w:r>
          </w:p>
          <w:p w14:paraId="7F8C5ED3" w14:textId="77777777" w:rsidR="007A1E65" w:rsidRDefault="007A1E65" w:rsidP="007A1E65">
            <w:pPr>
              <w:pStyle w:val="Tablesub-step"/>
              <w:numPr>
                <w:ilvl w:val="0"/>
                <w:numId w:val="0"/>
              </w:numPr>
              <w:jc w:val="center"/>
            </w:pPr>
            <w:r>
              <w:rPr>
                <w:noProof/>
              </w:rPr>
              <w:lastRenderedPageBreak/>
              <w:drawing>
                <wp:inline distT="0" distB="0" distL="0" distR="0" wp14:anchorId="450BFB5D" wp14:editId="77B6FC38">
                  <wp:extent cx="3657600" cy="4891405"/>
                  <wp:effectExtent l="19050" t="19050" r="19050"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rcRect/>
                          <a:stretch>
                            <a:fillRect/>
                          </a:stretch>
                        </pic:blipFill>
                        <pic:spPr>
                          <a:xfrm>
                            <a:off x="0" y="0"/>
                            <a:ext cx="3657600" cy="489140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2DC9DF37" w14:textId="77777777" w:rsidR="00434E41" w:rsidRDefault="00434E41" w:rsidP="00434E41">
            <w:pPr>
              <w:pStyle w:val="Tablesub-step"/>
              <w:numPr>
                <w:ilvl w:val="0"/>
                <w:numId w:val="0"/>
              </w:numPr>
              <w:ind w:left="360"/>
            </w:pPr>
          </w:p>
          <w:p w14:paraId="471EB292" w14:textId="7CF71412" w:rsidR="007A1E65" w:rsidRDefault="007A1E65" w:rsidP="007A1E65">
            <w:pPr>
              <w:pStyle w:val="Tablesub-step"/>
            </w:pPr>
            <w:r>
              <w:t xml:space="preserve">Click </w:t>
            </w:r>
            <w:r w:rsidRPr="00E07999">
              <w:rPr>
                <w:b/>
              </w:rPr>
              <w:t>OK</w:t>
            </w:r>
            <w:r>
              <w:t>.</w:t>
            </w:r>
          </w:p>
          <w:p w14:paraId="7FB576DB" w14:textId="77777777" w:rsidR="007A1E65" w:rsidRDefault="007A1E65" w:rsidP="007A1E65">
            <w:pPr>
              <w:pStyle w:val="Tablesub-step"/>
            </w:pPr>
            <w:r>
              <w:t xml:space="preserve">Click </w:t>
            </w:r>
            <w:r w:rsidRPr="001C1E3C">
              <w:rPr>
                <w:b/>
              </w:rPr>
              <w:t>Add Workspace Directory…</w:t>
            </w:r>
            <w:r w:rsidRPr="00A802C7">
              <w:t>.</w:t>
            </w:r>
          </w:p>
          <w:p w14:paraId="6F9DBE5F" w14:textId="77777777" w:rsidR="007A1E65" w:rsidRDefault="007A1E65" w:rsidP="007A1E65">
            <w:pPr>
              <w:pStyle w:val="Tablesub-step"/>
            </w:pPr>
            <w:r>
              <w:t xml:space="preserve">Select the </w:t>
            </w:r>
            <w:r w:rsidRPr="001C1E3C">
              <w:rPr>
                <w:b/>
              </w:rPr>
              <w:t>Server</w:t>
            </w:r>
            <w:r>
              <w:rPr>
                <w:b/>
              </w:rPr>
              <w:t>/src</w:t>
            </w:r>
            <w:r>
              <w:t xml:space="preserve"> directory.</w:t>
            </w:r>
          </w:p>
          <w:p w14:paraId="119D2472" w14:textId="77777777" w:rsidR="007A1E65" w:rsidRDefault="007A1E65" w:rsidP="007A1E65">
            <w:pPr>
              <w:pStyle w:val="Tablesub-step"/>
              <w:numPr>
                <w:ilvl w:val="0"/>
                <w:numId w:val="0"/>
              </w:numPr>
              <w:jc w:val="center"/>
            </w:pPr>
            <w:r>
              <w:rPr>
                <w:noProof/>
              </w:rPr>
              <w:lastRenderedPageBreak/>
              <w:drawing>
                <wp:inline distT="0" distB="0" distL="0" distR="0" wp14:anchorId="41F6DD97" wp14:editId="369FBD67">
                  <wp:extent cx="3657600" cy="4891405"/>
                  <wp:effectExtent l="19050" t="19050" r="19050"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rcRect/>
                          <a:stretch>
                            <a:fillRect/>
                          </a:stretch>
                        </pic:blipFill>
                        <pic:spPr>
                          <a:xfrm>
                            <a:off x="0" y="0"/>
                            <a:ext cx="3657600" cy="489140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559BDF4E" w14:textId="77777777" w:rsidR="00434E41" w:rsidRDefault="00434E41" w:rsidP="00434E41">
            <w:pPr>
              <w:pStyle w:val="Tablesub-step"/>
              <w:numPr>
                <w:ilvl w:val="0"/>
                <w:numId w:val="0"/>
              </w:numPr>
              <w:ind w:left="360"/>
            </w:pPr>
          </w:p>
          <w:p w14:paraId="548BEC79" w14:textId="2E0A20DF" w:rsidR="007A1E65" w:rsidRDefault="007A1E65" w:rsidP="007A1E65">
            <w:pPr>
              <w:pStyle w:val="Tablesub-step"/>
            </w:pPr>
            <w:r>
              <w:t xml:space="preserve">Click </w:t>
            </w:r>
            <w:r w:rsidRPr="001C1E3C">
              <w:rPr>
                <w:b/>
              </w:rPr>
              <w:t>OK</w:t>
            </w:r>
            <w:r>
              <w:t>.</w:t>
            </w:r>
          </w:p>
          <w:p w14:paraId="16FBCD9A" w14:textId="77777777" w:rsidR="007A1E65" w:rsidRDefault="007A1E65" w:rsidP="007A1E65">
            <w:pPr>
              <w:pStyle w:val="Tablesub-step"/>
            </w:pPr>
            <w:r>
              <w:t xml:space="preserve">Click </w:t>
            </w:r>
            <w:r w:rsidRPr="00E07999">
              <w:rPr>
                <w:b/>
              </w:rPr>
              <w:t>Next</w:t>
            </w:r>
            <w:r>
              <w:t>.</w:t>
            </w:r>
          </w:p>
          <w:p w14:paraId="550B5925" w14:textId="77777777" w:rsidR="007A1E65" w:rsidRDefault="007A1E65" w:rsidP="007A1E65">
            <w:pPr>
              <w:pStyle w:val="Tablesub-step"/>
            </w:pPr>
            <w:r>
              <w:t xml:space="preserve">Select the </w:t>
            </w:r>
            <w:r w:rsidRPr="00E07999">
              <w:rPr>
                <w:b/>
              </w:rPr>
              <w:t>Sports3000DB</w:t>
            </w:r>
            <w:r>
              <w:t xml:space="preserve"> database connection.</w:t>
            </w:r>
          </w:p>
          <w:p w14:paraId="2F67D63B" w14:textId="77777777" w:rsidR="007A1E65" w:rsidRDefault="007A1E65" w:rsidP="007A1E65">
            <w:pPr>
              <w:pStyle w:val="Tablesub-step"/>
              <w:numPr>
                <w:ilvl w:val="0"/>
                <w:numId w:val="0"/>
              </w:numPr>
              <w:jc w:val="center"/>
            </w:pPr>
            <w:r>
              <w:rPr>
                <w:noProof/>
              </w:rPr>
              <w:lastRenderedPageBreak/>
              <w:drawing>
                <wp:inline distT="0" distB="0" distL="0" distR="0" wp14:anchorId="2931E033" wp14:editId="7972DED0">
                  <wp:extent cx="3657600" cy="3492500"/>
                  <wp:effectExtent l="19050" t="19050" r="19050" b="1270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rcRect/>
                          <a:stretch>
                            <a:fillRect/>
                          </a:stretch>
                        </pic:blipFill>
                        <pic:spPr>
                          <a:xfrm>
                            <a:off x="0" y="0"/>
                            <a:ext cx="3657600" cy="349250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30E2136E" w14:textId="77777777" w:rsidR="00434E41" w:rsidRDefault="00434E41" w:rsidP="00434E41">
            <w:pPr>
              <w:pStyle w:val="Tablesub-step"/>
              <w:numPr>
                <w:ilvl w:val="0"/>
                <w:numId w:val="0"/>
              </w:numPr>
              <w:ind w:left="360"/>
            </w:pPr>
          </w:p>
          <w:p w14:paraId="3D925D97" w14:textId="2C360ECA" w:rsidR="007A1E65" w:rsidRPr="00F6337E" w:rsidRDefault="007A1E65" w:rsidP="007A1E65">
            <w:pPr>
              <w:pStyle w:val="Tablesub-step"/>
            </w:pPr>
            <w:r>
              <w:t xml:space="preserve">Click </w:t>
            </w:r>
            <w:r w:rsidRPr="00E07999">
              <w:rPr>
                <w:b/>
              </w:rPr>
              <w:t>Finish</w:t>
            </w:r>
            <w:r>
              <w:t>,</w:t>
            </w:r>
          </w:p>
        </w:tc>
      </w:tr>
      <w:tr w:rsidR="007A1E65" w14:paraId="7491B9A8" w14:textId="77777777" w:rsidTr="007A1E65">
        <w:trPr>
          <w:trHeight w:val="1553"/>
        </w:trPr>
        <w:tc>
          <w:tcPr>
            <w:tcW w:w="1164" w:type="dxa"/>
          </w:tcPr>
          <w:p w14:paraId="0444FAA4" w14:textId="77777777" w:rsidR="007A1E65" w:rsidRDefault="007A1E65" w:rsidP="00C95A30">
            <w:pPr>
              <w:pStyle w:val="table-text"/>
              <w:numPr>
                <w:ilvl w:val="0"/>
                <w:numId w:val="41"/>
              </w:numPr>
            </w:pPr>
          </w:p>
        </w:tc>
        <w:tc>
          <w:tcPr>
            <w:tcW w:w="6220" w:type="dxa"/>
          </w:tcPr>
          <w:p w14:paraId="6550281D" w14:textId="77777777" w:rsidR="007A1E65" w:rsidRDefault="007A1E65" w:rsidP="007A1E65">
            <w:pPr>
              <w:pStyle w:val="table-text"/>
            </w:pPr>
            <w:r>
              <w:t xml:space="preserve">In Project Explorer, in the </w:t>
            </w:r>
            <w:r>
              <w:rPr>
                <w:b/>
              </w:rPr>
              <w:t>Test</w:t>
            </w:r>
            <w:r>
              <w:t xml:space="preserve"> project, create a new folder named </w:t>
            </w:r>
            <w:r>
              <w:rPr>
                <w:b/>
              </w:rPr>
              <w:t>Enterprise</w:t>
            </w:r>
            <w:r>
              <w:t xml:space="preserve"> under the </w:t>
            </w:r>
            <w:r w:rsidRPr="0082565D">
              <w:rPr>
                <w:b/>
              </w:rPr>
              <w:t>src</w:t>
            </w:r>
            <w:r>
              <w:t xml:space="preserve"> folder.</w:t>
            </w:r>
          </w:p>
          <w:p w14:paraId="4F1FC5C3" w14:textId="77777777" w:rsidR="007A1E65" w:rsidRPr="00E820E1" w:rsidRDefault="007A1E65" w:rsidP="00C95A30">
            <w:pPr>
              <w:pStyle w:val="Tablesub-step"/>
              <w:numPr>
                <w:ilvl w:val="0"/>
                <w:numId w:val="126"/>
              </w:numPr>
            </w:pPr>
            <w:r w:rsidRPr="00E820E1">
              <w:t xml:space="preserve">Right-click </w:t>
            </w:r>
            <w:r w:rsidRPr="007A1E65">
              <w:rPr>
                <w:b/>
              </w:rPr>
              <w:t>src</w:t>
            </w:r>
            <w:r w:rsidRPr="00E820E1">
              <w:t>.</w:t>
            </w:r>
          </w:p>
          <w:p w14:paraId="10F2B2E4" w14:textId="77777777" w:rsidR="007A1E65" w:rsidRDefault="007A1E65" w:rsidP="007A1E65">
            <w:pPr>
              <w:pStyle w:val="Tablesub-step"/>
            </w:pPr>
            <w:r>
              <w:t xml:space="preserve">Select </w:t>
            </w:r>
            <w:r w:rsidRPr="00036EA5">
              <w:rPr>
                <w:b/>
              </w:rPr>
              <w:t>New</w:t>
            </w:r>
            <w:r>
              <w:t xml:space="preserve"> &gt; </w:t>
            </w:r>
            <w:r w:rsidRPr="00036EA5">
              <w:rPr>
                <w:b/>
              </w:rPr>
              <w:t>Folder</w:t>
            </w:r>
            <w:r>
              <w:t>.</w:t>
            </w:r>
          </w:p>
          <w:p w14:paraId="49C5A1A1" w14:textId="3D0DC02D" w:rsidR="007A1E65" w:rsidRPr="00434E41" w:rsidRDefault="007A1E65" w:rsidP="007A1E65">
            <w:pPr>
              <w:pStyle w:val="Tablesub-step"/>
              <w:rPr>
                <w:color w:val="000000" w:themeColor="text1"/>
              </w:rPr>
            </w:pPr>
            <w:r>
              <w:t xml:space="preserve">Enter </w:t>
            </w:r>
            <w:r>
              <w:rPr>
                <w:b/>
              </w:rPr>
              <w:t>Enterprise</w:t>
            </w:r>
            <w:r>
              <w:t xml:space="preserve"> for the Folder name.</w:t>
            </w:r>
          </w:p>
          <w:p w14:paraId="5392629A" w14:textId="77777777" w:rsidR="00434E41" w:rsidRPr="00F56C56" w:rsidRDefault="00434E41" w:rsidP="00434E41">
            <w:pPr>
              <w:pStyle w:val="Tablesub-step"/>
              <w:numPr>
                <w:ilvl w:val="0"/>
                <w:numId w:val="0"/>
              </w:numPr>
              <w:ind w:left="360"/>
              <w:rPr>
                <w:color w:val="000000" w:themeColor="text1"/>
              </w:rPr>
            </w:pPr>
          </w:p>
          <w:p w14:paraId="3DD67E4C" w14:textId="77777777" w:rsidR="007A1E65" w:rsidRPr="00F56C56" w:rsidRDefault="007A1E65" w:rsidP="007A1E65">
            <w:pPr>
              <w:pStyle w:val="Tablesub-step"/>
              <w:numPr>
                <w:ilvl w:val="0"/>
                <w:numId w:val="0"/>
              </w:numPr>
              <w:jc w:val="center"/>
              <w:rPr>
                <w:color w:val="000000" w:themeColor="text1"/>
              </w:rPr>
            </w:pPr>
            <w:r>
              <w:rPr>
                <w:noProof/>
              </w:rPr>
              <w:drawing>
                <wp:inline distT="0" distB="0" distL="0" distR="0" wp14:anchorId="46DACD0B" wp14:editId="52F90606">
                  <wp:extent cx="3657600" cy="3126740"/>
                  <wp:effectExtent l="19050" t="19050" r="19050" b="165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rcRect/>
                          <a:stretch>
                            <a:fillRect/>
                          </a:stretch>
                        </pic:blipFill>
                        <pic:spPr>
                          <a:xfrm>
                            <a:off x="0" y="0"/>
                            <a:ext cx="3657600" cy="312674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68B7F728" w14:textId="77777777" w:rsidR="007A1E65" w:rsidRPr="006C3391" w:rsidRDefault="007A1E65" w:rsidP="007A1E65">
            <w:pPr>
              <w:pStyle w:val="Tablesub-step"/>
              <w:rPr>
                <w:color w:val="000000" w:themeColor="text1"/>
              </w:rPr>
            </w:pPr>
            <w:r>
              <w:t xml:space="preserve">Click </w:t>
            </w:r>
            <w:r w:rsidRPr="00036EA5">
              <w:rPr>
                <w:b/>
              </w:rPr>
              <w:t>Finish</w:t>
            </w:r>
            <w:r>
              <w:t>.</w:t>
            </w:r>
          </w:p>
        </w:tc>
      </w:tr>
      <w:tr w:rsidR="007A1E65" w14:paraId="6B7B197A" w14:textId="77777777" w:rsidTr="007A1E65">
        <w:trPr>
          <w:trHeight w:val="1553"/>
        </w:trPr>
        <w:tc>
          <w:tcPr>
            <w:tcW w:w="1164" w:type="dxa"/>
          </w:tcPr>
          <w:p w14:paraId="158C531A" w14:textId="77777777" w:rsidR="007A1E65" w:rsidRDefault="007A1E65" w:rsidP="00C95A30">
            <w:pPr>
              <w:pStyle w:val="table-text"/>
              <w:numPr>
                <w:ilvl w:val="0"/>
                <w:numId w:val="41"/>
              </w:numPr>
            </w:pPr>
          </w:p>
        </w:tc>
        <w:tc>
          <w:tcPr>
            <w:tcW w:w="6220" w:type="dxa"/>
          </w:tcPr>
          <w:p w14:paraId="435CC3AB" w14:textId="77777777" w:rsidR="007A1E65" w:rsidRDefault="007A1E65" w:rsidP="007A1E65">
            <w:pPr>
              <w:pStyle w:val="table-text"/>
            </w:pPr>
            <w:r>
              <w:t xml:space="preserve">Under the </w:t>
            </w:r>
            <w:r>
              <w:rPr>
                <w:b/>
              </w:rPr>
              <w:t>Enterprise</w:t>
            </w:r>
            <w:r>
              <w:t xml:space="preserve"> folder, create a new folder named </w:t>
            </w:r>
            <w:r>
              <w:rPr>
                <w:b/>
              </w:rPr>
              <w:t>HR</w:t>
            </w:r>
            <w:r>
              <w:t>.</w:t>
            </w:r>
          </w:p>
          <w:p w14:paraId="58CB4BF0" w14:textId="77777777" w:rsidR="007A1E65" w:rsidRPr="00E820E1" w:rsidRDefault="007A1E65" w:rsidP="00C95A30">
            <w:pPr>
              <w:pStyle w:val="Tablesub-step"/>
              <w:numPr>
                <w:ilvl w:val="0"/>
                <w:numId w:val="127"/>
              </w:numPr>
            </w:pPr>
            <w:r w:rsidRPr="00E820E1">
              <w:t xml:space="preserve">Right-click </w:t>
            </w:r>
            <w:r w:rsidRPr="007A1E65">
              <w:rPr>
                <w:b/>
              </w:rPr>
              <w:t>Enterprise</w:t>
            </w:r>
            <w:r w:rsidRPr="00E820E1">
              <w:t>.</w:t>
            </w:r>
          </w:p>
          <w:p w14:paraId="0A2D27B5" w14:textId="77777777" w:rsidR="007A1E65" w:rsidRDefault="007A1E65" w:rsidP="007A1E65">
            <w:pPr>
              <w:pStyle w:val="Tablesub-step"/>
            </w:pPr>
            <w:r>
              <w:t xml:space="preserve">Select </w:t>
            </w:r>
            <w:r w:rsidRPr="00036EA5">
              <w:rPr>
                <w:b/>
              </w:rPr>
              <w:t>New</w:t>
            </w:r>
            <w:r>
              <w:t xml:space="preserve"> &gt; </w:t>
            </w:r>
            <w:r w:rsidRPr="00036EA5">
              <w:rPr>
                <w:b/>
              </w:rPr>
              <w:t>Folder</w:t>
            </w:r>
            <w:r>
              <w:t>.</w:t>
            </w:r>
          </w:p>
          <w:p w14:paraId="0159055A" w14:textId="2D26491E" w:rsidR="007A1E65" w:rsidRPr="00434E41" w:rsidRDefault="007A1E65" w:rsidP="007A1E65">
            <w:pPr>
              <w:pStyle w:val="Tablesub-step"/>
              <w:rPr>
                <w:color w:val="000000" w:themeColor="text1"/>
              </w:rPr>
            </w:pPr>
            <w:r>
              <w:t xml:space="preserve">Enter </w:t>
            </w:r>
            <w:r>
              <w:rPr>
                <w:b/>
              </w:rPr>
              <w:t>HR</w:t>
            </w:r>
            <w:r>
              <w:t xml:space="preserve"> for the Folder name.</w:t>
            </w:r>
          </w:p>
          <w:p w14:paraId="30CFC8D5" w14:textId="77777777" w:rsidR="00434E41" w:rsidRPr="00177DF3" w:rsidRDefault="00434E41" w:rsidP="00434E41">
            <w:pPr>
              <w:pStyle w:val="Tablesub-step"/>
              <w:numPr>
                <w:ilvl w:val="0"/>
                <w:numId w:val="0"/>
              </w:numPr>
              <w:ind w:left="360"/>
              <w:rPr>
                <w:color w:val="000000" w:themeColor="text1"/>
              </w:rPr>
            </w:pPr>
          </w:p>
          <w:p w14:paraId="4F2F02D2" w14:textId="77777777" w:rsidR="007A1E65" w:rsidRPr="00A92032" w:rsidRDefault="007A1E65" w:rsidP="007A1E65">
            <w:pPr>
              <w:pStyle w:val="Tablesub-step"/>
              <w:numPr>
                <w:ilvl w:val="0"/>
                <w:numId w:val="0"/>
              </w:numPr>
              <w:jc w:val="center"/>
              <w:rPr>
                <w:color w:val="000000" w:themeColor="text1"/>
              </w:rPr>
            </w:pPr>
            <w:r>
              <w:rPr>
                <w:noProof/>
              </w:rPr>
              <w:drawing>
                <wp:inline distT="0" distB="0" distL="0" distR="0" wp14:anchorId="3668E4A7" wp14:editId="7118B7A7">
                  <wp:extent cx="3657600" cy="3126740"/>
                  <wp:effectExtent l="19050" t="19050" r="19050" b="165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rcRect/>
                          <a:stretch>
                            <a:fillRect/>
                          </a:stretch>
                        </pic:blipFill>
                        <pic:spPr>
                          <a:xfrm>
                            <a:off x="0" y="0"/>
                            <a:ext cx="3657600" cy="312674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73C65B76" w14:textId="77777777" w:rsidR="00434E41" w:rsidRPr="00434E41" w:rsidRDefault="00434E41" w:rsidP="00434E41">
            <w:pPr>
              <w:pStyle w:val="Tablesub-step"/>
              <w:numPr>
                <w:ilvl w:val="0"/>
                <w:numId w:val="0"/>
              </w:numPr>
              <w:ind w:left="360"/>
              <w:rPr>
                <w:color w:val="000000" w:themeColor="text1"/>
              </w:rPr>
            </w:pPr>
          </w:p>
          <w:p w14:paraId="598C03D0" w14:textId="36479906" w:rsidR="007A1E65" w:rsidRPr="006C3391" w:rsidRDefault="007A1E65" w:rsidP="007A1E65">
            <w:pPr>
              <w:pStyle w:val="Tablesub-step"/>
              <w:rPr>
                <w:color w:val="000000" w:themeColor="text1"/>
              </w:rPr>
            </w:pPr>
            <w:r>
              <w:t xml:space="preserve">Click </w:t>
            </w:r>
            <w:r w:rsidRPr="00036EA5">
              <w:rPr>
                <w:b/>
              </w:rPr>
              <w:t>Finish</w:t>
            </w:r>
            <w:r>
              <w:t>.</w:t>
            </w:r>
          </w:p>
        </w:tc>
      </w:tr>
    </w:tbl>
    <w:p w14:paraId="6C8D5222" w14:textId="77777777" w:rsidR="007A1E65" w:rsidRDefault="007A1E65" w:rsidP="007A1E65">
      <w:pPr>
        <w:pStyle w:val="BlockLine"/>
      </w:pPr>
    </w:p>
    <w:p w14:paraId="0494C317" w14:textId="77777777" w:rsidR="007A1E65" w:rsidRDefault="007A1E65" w:rsidP="007A1E65">
      <w:pPr>
        <w:pStyle w:val="BlockText"/>
      </w:pPr>
    </w:p>
    <w:p w14:paraId="5A0CE9A6" w14:textId="77777777" w:rsidR="007A1E65" w:rsidRDefault="007A1E65" w:rsidP="007A1E65">
      <w:pPr>
        <w:pStyle w:val="Heading3"/>
      </w:pPr>
      <w:r>
        <w:lastRenderedPageBreak/>
        <w:t>Solution, Part 2—Writing the test procedure for the Emp class</w:t>
      </w:r>
    </w:p>
    <w:p w14:paraId="3C6C6A29" w14:textId="77777777" w:rsidR="007A1E65" w:rsidRPr="00D17D4C" w:rsidRDefault="007A1E65" w:rsidP="007A1E65">
      <w:pPr>
        <w:pStyle w:val="TopLine"/>
      </w:pPr>
    </w:p>
    <w:tbl>
      <w:tblPr>
        <w:tblStyle w:val="TableGrid"/>
        <w:tblW w:w="7463" w:type="dxa"/>
        <w:tblInd w:w="1915" w:type="dxa"/>
        <w:tblLayout w:type="fixed"/>
        <w:tblLook w:val="05E0" w:firstRow="1" w:lastRow="1" w:firstColumn="1" w:lastColumn="1" w:noHBand="0" w:noVBand="1"/>
      </w:tblPr>
      <w:tblGrid>
        <w:gridCol w:w="1157"/>
        <w:gridCol w:w="14"/>
        <w:gridCol w:w="6264"/>
        <w:gridCol w:w="17"/>
        <w:gridCol w:w="11"/>
      </w:tblGrid>
      <w:tr w:rsidR="007A1E65" w14:paraId="3AF10D21" w14:textId="77777777" w:rsidTr="007A1E65">
        <w:trPr>
          <w:gridAfter w:val="2"/>
          <w:cnfStyle w:val="100000000000" w:firstRow="1" w:lastRow="0" w:firstColumn="0" w:lastColumn="0" w:oddVBand="0" w:evenVBand="0" w:oddHBand="0" w:evenHBand="0" w:firstRowFirstColumn="0" w:firstRowLastColumn="0" w:lastRowFirstColumn="0" w:lastRowLastColumn="0"/>
          <w:wAfter w:w="28" w:type="dxa"/>
          <w:trHeight w:val="490"/>
        </w:trPr>
        <w:tc>
          <w:tcPr>
            <w:tcW w:w="1171" w:type="dxa"/>
            <w:gridSpan w:val="2"/>
          </w:tcPr>
          <w:p w14:paraId="26316D1B" w14:textId="77777777" w:rsidR="007A1E65" w:rsidRDefault="007A1E65" w:rsidP="007A1E65">
            <w:pPr>
              <w:pStyle w:val="TableHeading"/>
            </w:pPr>
            <w:r>
              <w:t>Step</w:t>
            </w:r>
          </w:p>
        </w:tc>
        <w:tc>
          <w:tcPr>
            <w:tcW w:w="6264" w:type="dxa"/>
          </w:tcPr>
          <w:p w14:paraId="51335FDA" w14:textId="1BBFA151" w:rsidR="007A1E65" w:rsidRDefault="007A1E65" w:rsidP="007A1E65">
            <w:pPr>
              <w:pStyle w:val="TableHeading"/>
            </w:pPr>
            <w:r>
              <w:t>Solution instruction</w:t>
            </w:r>
            <w:r w:rsidR="00434E41">
              <w:t>s</w:t>
            </w:r>
          </w:p>
        </w:tc>
      </w:tr>
      <w:tr w:rsidR="007A1E65" w14:paraId="5D3EDF89" w14:textId="77777777" w:rsidTr="007A1E65">
        <w:trPr>
          <w:gridAfter w:val="2"/>
          <w:wAfter w:w="28" w:type="dxa"/>
          <w:trHeight w:val="3428"/>
        </w:trPr>
        <w:tc>
          <w:tcPr>
            <w:tcW w:w="1171" w:type="dxa"/>
            <w:gridSpan w:val="2"/>
          </w:tcPr>
          <w:p w14:paraId="4C918A26" w14:textId="77777777" w:rsidR="007A1E65" w:rsidRDefault="007A1E65" w:rsidP="00C95A30">
            <w:pPr>
              <w:pStyle w:val="table-text"/>
              <w:numPr>
                <w:ilvl w:val="0"/>
                <w:numId w:val="50"/>
              </w:numPr>
            </w:pPr>
          </w:p>
        </w:tc>
        <w:tc>
          <w:tcPr>
            <w:tcW w:w="6264" w:type="dxa"/>
          </w:tcPr>
          <w:p w14:paraId="066DA182" w14:textId="77777777" w:rsidR="007A1E65" w:rsidRDefault="007A1E65" w:rsidP="007A1E65">
            <w:pPr>
              <w:pStyle w:val="table-text"/>
              <w:rPr>
                <w:color w:val="000000" w:themeColor="text1"/>
              </w:rPr>
            </w:pPr>
            <w:r>
              <w:rPr>
                <w:color w:val="000000" w:themeColor="text1"/>
              </w:rPr>
              <w:t xml:space="preserve">Create a new ABL procedure named </w:t>
            </w:r>
            <w:r>
              <w:rPr>
                <w:b/>
                <w:color w:val="000000" w:themeColor="text1"/>
              </w:rPr>
              <w:t>testEmp</w:t>
            </w:r>
            <w:r w:rsidRPr="004F0DDB">
              <w:rPr>
                <w:b/>
                <w:color w:val="000000" w:themeColor="text1"/>
              </w:rPr>
              <w:t>.p</w:t>
            </w:r>
            <w:r>
              <w:rPr>
                <w:color w:val="000000" w:themeColor="text1"/>
              </w:rPr>
              <w:t xml:space="preserve"> in the </w:t>
            </w:r>
            <w:r>
              <w:rPr>
                <w:b/>
              </w:rPr>
              <w:t>Enterprise/HR</w:t>
            </w:r>
            <w:r>
              <w:t xml:space="preserve"> directory of the Test project</w:t>
            </w:r>
            <w:r>
              <w:rPr>
                <w:color w:val="000000" w:themeColor="text1"/>
              </w:rPr>
              <w:t>.</w:t>
            </w:r>
          </w:p>
          <w:p w14:paraId="36D9B991" w14:textId="77777777" w:rsidR="007A1E65" w:rsidRDefault="007A1E65" w:rsidP="00C95A30">
            <w:pPr>
              <w:pStyle w:val="Tablesub-step"/>
              <w:numPr>
                <w:ilvl w:val="0"/>
                <w:numId w:val="128"/>
              </w:numPr>
            </w:pPr>
            <w:r>
              <w:t xml:space="preserve">Right-click the </w:t>
            </w:r>
            <w:r w:rsidRPr="007A1E65">
              <w:rPr>
                <w:b/>
              </w:rPr>
              <w:t>HR</w:t>
            </w:r>
            <w:r>
              <w:t xml:space="preserve"> folder you created.</w:t>
            </w:r>
          </w:p>
          <w:p w14:paraId="59B0B223" w14:textId="77777777" w:rsidR="007A1E65" w:rsidRDefault="007A1E65" w:rsidP="007A1E65">
            <w:pPr>
              <w:pStyle w:val="Tablesub-step"/>
              <w:numPr>
                <w:ilvl w:val="0"/>
                <w:numId w:val="8"/>
              </w:numPr>
            </w:pPr>
            <w:r>
              <w:t xml:space="preserve">Select </w:t>
            </w:r>
            <w:r w:rsidRPr="006F1E8D">
              <w:rPr>
                <w:b/>
              </w:rPr>
              <w:t>New</w:t>
            </w:r>
            <w:r>
              <w:t xml:space="preserve"> &gt; </w:t>
            </w:r>
            <w:r w:rsidRPr="006F1E8D">
              <w:rPr>
                <w:b/>
              </w:rPr>
              <w:t>ABL Procedure</w:t>
            </w:r>
            <w:r>
              <w:t>.</w:t>
            </w:r>
          </w:p>
          <w:p w14:paraId="6AAEC6F9" w14:textId="77777777" w:rsidR="007A1E65" w:rsidRDefault="007A1E65" w:rsidP="007A1E65">
            <w:pPr>
              <w:pStyle w:val="Tablesub-step"/>
              <w:numPr>
                <w:ilvl w:val="0"/>
                <w:numId w:val="8"/>
              </w:numPr>
            </w:pPr>
            <w:r>
              <w:t xml:space="preserve">Enter </w:t>
            </w:r>
            <w:r>
              <w:rPr>
                <w:b/>
              </w:rPr>
              <w:t>t</w:t>
            </w:r>
            <w:r w:rsidRPr="007875F7">
              <w:rPr>
                <w:b/>
              </w:rPr>
              <w:t>estEmp.p</w:t>
            </w:r>
            <w:r>
              <w:t xml:space="preserve"> as the file name.</w:t>
            </w:r>
          </w:p>
          <w:p w14:paraId="4E142BA1" w14:textId="166A7BD3" w:rsidR="007A1E65" w:rsidRDefault="007A1E65" w:rsidP="007A1E65">
            <w:pPr>
              <w:pStyle w:val="Tablesub-step"/>
              <w:numPr>
                <w:ilvl w:val="0"/>
                <w:numId w:val="8"/>
              </w:numPr>
            </w:pPr>
            <w:r>
              <w:t>Enter some descriptive information in the description field.</w:t>
            </w:r>
          </w:p>
          <w:p w14:paraId="0E1CFEA9" w14:textId="77777777" w:rsidR="00434E41" w:rsidRDefault="00434E41" w:rsidP="00434E41">
            <w:pPr>
              <w:pStyle w:val="Tablesub-step"/>
              <w:numPr>
                <w:ilvl w:val="0"/>
                <w:numId w:val="0"/>
              </w:numPr>
              <w:ind w:left="360"/>
            </w:pPr>
          </w:p>
          <w:p w14:paraId="76DA8BEA" w14:textId="77777777" w:rsidR="007A1E65" w:rsidRDefault="007A1E65" w:rsidP="007A1E65">
            <w:pPr>
              <w:pStyle w:val="Tablesub-step"/>
              <w:numPr>
                <w:ilvl w:val="0"/>
                <w:numId w:val="0"/>
              </w:numPr>
              <w:jc w:val="center"/>
            </w:pPr>
            <w:r>
              <w:rPr>
                <w:noProof/>
              </w:rPr>
              <w:drawing>
                <wp:inline distT="0" distB="0" distL="0" distR="0" wp14:anchorId="5C4A6B77" wp14:editId="2E09A05A">
                  <wp:extent cx="3657600" cy="2394585"/>
                  <wp:effectExtent l="19050" t="19050" r="19050" b="2476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rcRect/>
                          <a:stretch>
                            <a:fillRect/>
                          </a:stretch>
                        </pic:blipFill>
                        <pic:spPr>
                          <a:xfrm>
                            <a:off x="0" y="0"/>
                            <a:ext cx="3657600" cy="239458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33D18239" w14:textId="77777777" w:rsidR="00434E41" w:rsidRDefault="00434E41" w:rsidP="00434E41">
            <w:pPr>
              <w:pStyle w:val="Tablesub-step"/>
              <w:numPr>
                <w:ilvl w:val="0"/>
                <w:numId w:val="0"/>
              </w:numPr>
              <w:ind w:left="360"/>
            </w:pPr>
          </w:p>
          <w:p w14:paraId="39367456" w14:textId="206A948C" w:rsidR="007A1E65" w:rsidRDefault="007A1E65" w:rsidP="007A1E65">
            <w:pPr>
              <w:pStyle w:val="Tablesub-step"/>
              <w:numPr>
                <w:ilvl w:val="0"/>
                <w:numId w:val="8"/>
              </w:numPr>
            </w:pPr>
            <w:r>
              <w:t xml:space="preserve">Click </w:t>
            </w:r>
            <w:r w:rsidRPr="007875F7">
              <w:rPr>
                <w:b/>
              </w:rPr>
              <w:t>Finish</w:t>
            </w:r>
            <w:r>
              <w:t>.</w:t>
            </w:r>
          </w:p>
          <w:p w14:paraId="3AD3C681" w14:textId="77777777" w:rsidR="00434E41" w:rsidRDefault="00434E41" w:rsidP="007A1E65">
            <w:pPr>
              <w:pStyle w:val="Tablesub-step"/>
              <w:numPr>
                <w:ilvl w:val="0"/>
                <w:numId w:val="0"/>
              </w:numPr>
            </w:pPr>
          </w:p>
          <w:p w14:paraId="7919E978" w14:textId="46C28DE5" w:rsidR="007A1E65" w:rsidRDefault="007A1E65" w:rsidP="007A1E65">
            <w:pPr>
              <w:pStyle w:val="Tablesub-step"/>
              <w:numPr>
                <w:ilvl w:val="0"/>
                <w:numId w:val="0"/>
              </w:numPr>
            </w:pPr>
            <w:r>
              <w:t>The generated code (without the heading comments) should be like this:</w:t>
            </w:r>
          </w:p>
          <w:p w14:paraId="30CA5A11" w14:textId="77777777" w:rsidR="00434E41" w:rsidRDefault="00434E41" w:rsidP="007A1E65">
            <w:pPr>
              <w:pStyle w:val="Tablesub-step"/>
              <w:numPr>
                <w:ilvl w:val="0"/>
                <w:numId w:val="0"/>
              </w:numPr>
            </w:pPr>
          </w:p>
          <w:p w14:paraId="721EA5D0" w14:textId="77777777" w:rsidR="007A1E65" w:rsidRPr="0096204A" w:rsidRDefault="007A1E65" w:rsidP="007A1E65">
            <w:pPr>
              <w:pStyle w:val="BlockCode"/>
              <w:ind w:left="0" w:right="86"/>
              <w:rPr>
                <w:rFonts w:cs="Courier New"/>
                <w:szCs w:val="20"/>
              </w:rPr>
            </w:pPr>
            <w:r>
              <w:rPr>
                <w:rFonts w:cs="Courier New"/>
                <w:color w:val="3F7F5F"/>
                <w:szCs w:val="20"/>
              </w:rPr>
              <w:t>/* *****</w:t>
            </w:r>
            <w:r w:rsidRPr="0096204A">
              <w:rPr>
                <w:rFonts w:cs="Courier New"/>
                <w:color w:val="3F7F5F"/>
                <w:szCs w:val="20"/>
              </w:rPr>
              <w:t>*  Defi</w:t>
            </w:r>
            <w:r>
              <w:rPr>
                <w:rFonts w:cs="Courier New"/>
                <w:color w:val="3F7F5F"/>
                <w:szCs w:val="20"/>
              </w:rPr>
              <w:t>nitions  ***</w:t>
            </w:r>
            <w:r w:rsidRPr="0096204A">
              <w:rPr>
                <w:rFonts w:cs="Courier New"/>
                <w:color w:val="3F7F5F"/>
                <w:szCs w:val="20"/>
              </w:rPr>
              <w:t>*** */</w:t>
            </w:r>
          </w:p>
          <w:p w14:paraId="1CCC1B45" w14:textId="77777777" w:rsidR="007A1E65" w:rsidRPr="0096204A" w:rsidRDefault="007A1E65" w:rsidP="007A1E65">
            <w:pPr>
              <w:pStyle w:val="BlockCode"/>
              <w:ind w:left="0" w:right="86"/>
              <w:rPr>
                <w:rFonts w:cs="Courier New"/>
                <w:szCs w:val="20"/>
              </w:rPr>
            </w:pPr>
            <w:r w:rsidRPr="0096204A">
              <w:rPr>
                <w:rFonts w:cs="Courier New"/>
                <w:color w:val="7F0055"/>
                <w:szCs w:val="20"/>
              </w:rPr>
              <w:t>block-level</w:t>
            </w:r>
            <w:r w:rsidRPr="0096204A">
              <w:rPr>
                <w:rFonts w:cs="Courier New"/>
                <w:color w:val="000000"/>
                <w:szCs w:val="20"/>
              </w:rPr>
              <w:t xml:space="preserve"> </w:t>
            </w:r>
            <w:r w:rsidRPr="0096204A">
              <w:rPr>
                <w:rFonts w:cs="Courier New"/>
                <w:color w:val="7F0055"/>
                <w:szCs w:val="20"/>
              </w:rPr>
              <w:t>on</w:t>
            </w:r>
            <w:r w:rsidRPr="0096204A">
              <w:rPr>
                <w:rFonts w:cs="Courier New"/>
                <w:color w:val="000000"/>
                <w:szCs w:val="20"/>
              </w:rPr>
              <w:t xml:space="preserve"> </w:t>
            </w:r>
            <w:r w:rsidRPr="0096204A">
              <w:rPr>
                <w:rFonts w:cs="Courier New"/>
                <w:color w:val="7F0055"/>
                <w:szCs w:val="20"/>
              </w:rPr>
              <w:t>error</w:t>
            </w:r>
            <w:r w:rsidRPr="0096204A">
              <w:rPr>
                <w:rFonts w:cs="Courier New"/>
                <w:color w:val="000000"/>
                <w:szCs w:val="20"/>
              </w:rPr>
              <w:t xml:space="preserve"> </w:t>
            </w:r>
            <w:r w:rsidRPr="0096204A">
              <w:rPr>
                <w:rFonts w:cs="Courier New"/>
                <w:color w:val="7F0055"/>
                <w:szCs w:val="20"/>
              </w:rPr>
              <w:t>undo</w:t>
            </w:r>
            <w:r w:rsidRPr="0096204A">
              <w:rPr>
                <w:rFonts w:cs="Courier New"/>
                <w:color w:val="000000"/>
                <w:szCs w:val="20"/>
              </w:rPr>
              <w:t xml:space="preserve">, </w:t>
            </w:r>
            <w:r w:rsidRPr="0096204A">
              <w:rPr>
                <w:rFonts w:cs="Courier New"/>
                <w:color w:val="7F0055"/>
                <w:szCs w:val="20"/>
              </w:rPr>
              <w:t>throw</w:t>
            </w:r>
            <w:r w:rsidRPr="0096204A">
              <w:rPr>
                <w:rFonts w:cs="Courier New"/>
                <w:color w:val="000000"/>
                <w:szCs w:val="20"/>
              </w:rPr>
              <w:t>.</w:t>
            </w:r>
          </w:p>
        </w:tc>
      </w:tr>
      <w:tr w:rsidR="007A1E65" w14:paraId="176A432E" w14:textId="77777777" w:rsidTr="007A1E65">
        <w:trPr>
          <w:gridAfter w:val="2"/>
          <w:wAfter w:w="28" w:type="dxa"/>
          <w:trHeight w:val="1538"/>
        </w:trPr>
        <w:tc>
          <w:tcPr>
            <w:tcW w:w="1171" w:type="dxa"/>
            <w:gridSpan w:val="2"/>
          </w:tcPr>
          <w:p w14:paraId="501270D2" w14:textId="77777777" w:rsidR="007A1E65" w:rsidRDefault="007A1E65" w:rsidP="00C95A30">
            <w:pPr>
              <w:pStyle w:val="table-text"/>
              <w:numPr>
                <w:ilvl w:val="0"/>
                <w:numId w:val="50"/>
              </w:numPr>
            </w:pPr>
          </w:p>
        </w:tc>
        <w:tc>
          <w:tcPr>
            <w:tcW w:w="6264" w:type="dxa"/>
          </w:tcPr>
          <w:p w14:paraId="6E7F1143" w14:textId="77777777" w:rsidR="007A1E65" w:rsidRDefault="007A1E65" w:rsidP="007A1E65">
            <w:pPr>
              <w:pStyle w:val="table-text"/>
              <w:rPr>
                <w:color w:val="000000" w:themeColor="text1"/>
              </w:rPr>
            </w:pPr>
            <w:r>
              <w:rPr>
                <w:color w:val="000000" w:themeColor="text1"/>
              </w:rPr>
              <w:t xml:space="preserve">Add </w:t>
            </w:r>
            <w:r w:rsidRPr="004F0DDB">
              <w:rPr>
                <w:i/>
                <w:color w:val="000000" w:themeColor="text1"/>
              </w:rPr>
              <w:t>using</w:t>
            </w:r>
            <w:r>
              <w:rPr>
                <w:color w:val="000000" w:themeColor="text1"/>
              </w:rPr>
              <w:t xml:space="preserve"> statements after the error-handling statement. These </w:t>
            </w:r>
            <w:r w:rsidRPr="004F0DDB">
              <w:rPr>
                <w:i/>
                <w:color w:val="000000" w:themeColor="text1"/>
              </w:rPr>
              <w:t>using</w:t>
            </w:r>
            <w:r>
              <w:rPr>
                <w:color w:val="000000" w:themeColor="text1"/>
              </w:rPr>
              <w:t xml:space="preserve"> statements will ensure that the </w:t>
            </w:r>
            <w:r w:rsidRPr="006508AD">
              <w:rPr>
                <w:i/>
                <w:color w:val="000000" w:themeColor="text1"/>
              </w:rPr>
              <w:t>Emp</w:t>
            </w:r>
            <w:r>
              <w:rPr>
                <w:color w:val="000000" w:themeColor="text1"/>
              </w:rPr>
              <w:t xml:space="preserve"> class can be accessed. </w:t>
            </w:r>
          </w:p>
          <w:p w14:paraId="4E90CF91" w14:textId="77777777" w:rsidR="00434E41" w:rsidRDefault="00434E41" w:rsidP="007A1E65">
            <w:pPr>
              <w:pStyle w:val="table-text"/>
              <w:rPr>
                <w:color w:val="000000" w:themeColor="text1"/>
              </w:rPr>
            </w:pPr>
          </w:p>
          <w:p w14:paraId="1BC6238A" w14:textId="0BE341FC" w:rsidR="007A1E65" w:rsidRDefault="007A1E65" w:rsidP="007A1E65">
            <w:pPr>
              <w:pStyle w:val="table-text"/>
              <w:rPr>
                <w:color w:val="000000" w:themeColor="text1"/>
              </w:rPr>
            </w:pPr>
            <w:r>
              <w:rPr>
                <w:color w:val="000000" w:themeColor="text1"/>
              </w:rPr>
              <w:t>Add these statements at the beginning of the file after the error-handling statement:</w:t>
            </w:r>
          </w:p>
          <w:p w14:paraId="28670E7B" w14:textId="77777777" w:rsidR="00434E41" w:rsidRDefault="00434E41" w:rsidP="007A1E65">
            <w:pPr>
              <w:pStyle w:val="table-text"/>
              <w:rPr>
                <w:color w:val="000000" w:themeColor="text1"/>
              </w:rPr>
            </w:pPr>
          </w:p>
          <w:p w14:paraId="1B4E23B3" w14:textId="77777777" w:rsidR="007A1E65" w:rsidRDefault="007A1E65" w:rsidP="007A1E65">
            <w:pPr>
              <w:pStyle w:val="BlockCode"/>
              <w:ind w:left="0" w:right="86"/>
            </w:pPr>
            <w:r>
              <w:rPr>
                <w:color w:val="7F0055"/>
              </w:rPr>
              <w:t>using</w:t>
            </w:r>
            <w:r>
              <w:rPr>
                <w:color w:val="000000"/>
              </w:rPr>
              <w:t xml:space="preserve"> Progress.Lang.*.</w:t>
            </w:r>
          </w:p>
          <w:p w14:paraId="1FBC5735" w14:textId="77777777" w:rsidR="007A1E65" w:rsidRPr="007875F7" w:rsidRDefault="007A1E65" w:rsidP="007A1E65">
            <w:pPr>
              <w:pStyle w:val="BlockCode"/>
              <w:ind w:left="0" w:right="86"/>
              <w:rPr>
                <w:rFonts w:cs="Courier New"/>
                <w:color w:val="000000" w:themeColor="text1"/>
              </w:rPr>
            </w:pPr>
            <w:r w:rsidRPr="007875F7">
              <w:rPr>
                <w:rFonts w:cs="Courier New"/>
                <w:color w:val="7F0055"/>
                <w:szCs w:val="20"/>
              </w:rPr>
              <w:t>using</w:t>
            </w:r>
            <w:r w:rsidRPr="007875F7">
              <w:rPr>
                <w:rFonts w:cs="Courier New"/>
                <w:color w:val="000000"/>
                <w:szCs w:val="20"/>
              </w:rPr>
              <w:t xml:space="preserve"> </w:t>
            </w:r>
            <w:r>
              <w:rPr>
                <w:rFonts w:cs="Courier New"/>
                <w:color w:val="000000"/>
                <w:szCs w:val="20"/>
              </w:rPr>
              <w:t>Enterprise</w:t>
            </w:r>
            <w:r w:rsidRPr="007875F7">
              <w:rPr>
                <w:rFonts w:cs="Courier New"/>
                <w:color w:val="000000"/>
                <w:szCs w:val="20"/>
              </w:rPr>
              <w:t>.</w:t>
            </w:r>
            <w:r>
              <w:rPr>
                <w:rFonts w:cs="Courier New"/>
                <w:color w:val="000000"/>
                <w:szCs w:val="20"/>
              </w:rPr>
              <w:t>HR</w:t>
            </w:r>
            <w:r w:rsidRPr="007875F7">
              <w:rPr>
                <w:rFonts w:cs="Courier New"/>
                <w:color w:val="000000"/>
                <w:szCs w:val="20"/>
              </w:rPr>
              <w:t>.Emp.</w:t>
            </w:r>
          </w:p>
        </w:tc>
      </w:tr>
      <w:tr w:rsidR="007A1E65" w14:paraId="0B7D4658" w14:textId="77777777" w:rsidTr="007A1E65">
        <w:trPr>
          <w:gridAfter w:val="2"/>
          <w:wAfter w:w="28" w:type="dxa"/>
          <w:trHeight w:val="800"/>
        </w:trPr>
        <w:tc>
          <w:tcPr>
            <w:tcW w:w="1171" w:type="dxa"/>
            <w:gridSpan w:val="2"/>
          </w:tcPr>
          <w:p w14:paraId="629FF4A8" w14:textId="77777777" w:rsidR="007A1E65" w:rsidRDefault="007A1E65" w:rsidP="00C95A30">
            <w:pPr>
              <w:pStyle w:val="table-text"/>
              <w:numPr>
                <w:ilvl w:val="0"/>
                <w:numId w:val="50"/>
              </w:numPr>
            </w:pPr>
          </w:p>
        </w:tc>
        <w:tc>
          <w:tcPr>
            <w:tcW w:w="6264" w:type="dxa"/>
          </w:tcPr>
          <w:p w14:paraId="2D79ACAC" w14:textId="2C82E8AE" w:rsidR="007A1E65" w:rsidRDefault="007A1E65" w:rsidP="007A1E65">
            <w:pPr>
              <w:pStyle w:val="table-text"/>
              <w:rPr>
                <w:color w:val="000000" w:themeColor="text1"/>
              </w:rPr>
            </w:pPr>
            <w:r>
              <w:rPr>
                <w:color w:val="000000" w:themeColor="text1"/>
              </w:rPr>
              <w:t xml:space="preserve">Define a variable named </w:t>
            </w:r>
            <w:r w:rsidRPr="004F0DDB">
              <w:rPr>
                <w:i/>
                <w:color w:val="000000" w:themeColor="text1"/>
              </w:rPr>
              <w:t>Emp</w:t>
            </w:r>
            <w:r>
              <w:rPr>
                <w:i/>
                <w:color w:val="000000" w:themeColor="text1"/>
              </w:rPr>
              <w:t>Instance</w:t>
            </w:r>
            <w:r>
              <w:rPr>
                <w:color w:val="000000" w:themeColor="text1"/>
              </w:rPr>
              <w:t xml:space="preserve">, which will hold a reference to an instance of </w:t>
            </w:r>
            <w:r w:rsidRPr="004F0DDB">
              <w:rPr>
                <w:i/>
                <w:color w:val="000000" w:themeColor="text1"/>
              </w:rPr>
              <w:t>Emp</w:t>
            </w:r>
            <w:r>
              <w:rPr>
                <w:color w:val="000000" w:themeColor="text1"/>
              </w:rPr>
              <w:t>. Then add this statement in the definitions section:</w:t>
            </w:r>
          </w:p>
          <w:p w14:paraId="3525332E" w14:textId="77777777" w:rsidR="00434E41" w:rsidRDefault="00434E41" w:rsidP="007A1E65">
            <w:pPr>
              <w:pStyle w:val="table-text"/>
              <w:rPr>
                <w:color w:val="000000" w:themeColor="text1"/>
              </w:rPr>
            </w:pPr>
          </w:p>
          <w:p w14:paraId="2FE1FB95" w14:textId="77777777" w:rsidR="007A1E65" w:rsidRDefault="007A1E65" w:rsidP="007A1E65">
            <w:pPr>
              <w:pStyle w:val="BlockCode"/>
              <w:ind w:left="0" w:right="86"/>
              <w:rPr>
                <w:color w:val="000000" w:themeColor="text1"/>
              </w:rPr>
            </w:pPr>
            <w:r w:rsidRPr="00C55E0C">
              <w:rPr>
                <w:rFonts w:cs="Courier New"/>
                <w:color w:val="7F0055"/>
                <w:szCs w:val="20"/>
              </w:rPr>
              <w:t>define</w:t>
            </w:r>
            <w:r w:rsidRPr="00E44EF3">
              <w:rPr>
                <w:color w:val="000000"/>
              </w:rPr>
              <w:t xml:space="preserve"> </w:t>
            </w:r>
            <w:r w:rsidRPr="00C55E0C">
              <w:rPr>
                <w:rFonts w:cs="Courier New"/>
                <w:color w:val="7F0055"/>
                <w:szCs w:val="20"/>
              </w:rPr>
              <w:t>variable</w:t>
            </w:r>
            <w:r w:rsidRPr="00E44EF3">
              <w:rPr>
                <w:color w:val="000000"/>
              </w:rPr>
              <w:t xml:space="preserve"> Emp</w:t>
            </w:r>
            <w:r>
              <w:rPr>
                <w:color w:val="000000"/>
              </w:rPr>
              <w:t>Instance</w:t>
            </w:r>
            <w:r w:rsidRPr="00E44EF3">
              <w:rPr>
                <w:color w:val="000000"/>
              </w:rPr>
              <w:t xml:space="preserve"> </w:t>
            </w:r>
            <w:r w:rsidRPr="00C55E0C">
              <w:rPr>
                <w:rFonts w:cs="Courier New"/>
                <w:color w:val="7F0055"/>
                <w:szCs w:val="20"/>
              </w:rPr>
              <w:t>as</w:t>
            </w:r>
            <w:r w:rsidRPr="00E44EF3">
              <w:rPr>
                <w:color w:val="000000"/>
              </w:rPr>
              <w:t xml:space="preserve"> Emp </w:t>
            </w:r>
            <w:r w:rsidRPr="00C55E0C">
              <w:rPr>
                <w:rFonts w:cs="Courier New"/>
                <w:color w:val="7F0055"/>
                <w:szCs w:val="20"/>
              </w:rPr>
              <w:t>no-undo</w:t>
            </w:r>
            <w:r w:rsidRPr="00E44EF3">
              <w:rPr>
                <w:color w:val="000000"/>
              </w:rPr>
              <w:t>.</w:t>
            </w:r>
          </w:p>
        </w:tc>
      </w:tr>
      <w:tr w:rsidR="007A1E65" w14:paraId="509E38DA" w14:textId="77777777" w:rsidTr="007A1E65">
        <w:trPr>
          <w:trHeight w:val="530"/>
        </w:trPr>
        <w:tc>
          <w:tcPr>
            <w:tcW w:w="1157" w:type="dxa"/>
          </w:tcPr>
          <w:p w14:paraId="60004ED2" w14:textId="77777777" w:rsidR="007A1E65" w:rsidRDefault="007A1E65" w:rsidP="00C95A30">
            <w:pPr>
              <w:pStyle w:val="table-text"/>
              <w:numPr>
                <w:ilvl w:val="0"/>
                <w:numId w:val="50"/>
              </w:numPr>
            </w:pPr>
          </w:p>
        </w:tc>
        <w:tc>
          <w:tcPr>
            <w:tcW w:w="6306" w:type="dxa"/>
            <w:gridSpan w:val="4"/>
          </w:tcPr>
          <w:p w14:paraId="06DCB89E" w14:textId="77777777" w:rsidR="007A1E65" w:rsidRDefault="007A1E65" w:rsidP="007A1E65">
            <w:pPr>
              <w:pStyle w:val="table-text"/>
              <w:rPr>
                <w:color w:val="000000" w:themeColor="text1"/>
              </w:rPr>
            </w:pPr>
            <w:r>
              <w:rPr>
                <w:color w:val="000000" w:themeColor="text1"/>
              </w:rPr>
              <w:t xml:space="preserve">Define a variable named </w:t>
            </w:r>
            <w:r>
              <w:rPr>
                <w:i/>
                <w:color w:val="000000" w:themeColor="text1"/>
              </w:rPr>
              <w:t>Phones</w:t>
            </w:r>
            <w:r>
              <w:rPr>
                <w:color w:val="000000" w:themeColor="text1"/>
              </w:rPr>
              <w:t xml:space="preserve"> as an extent with a type </w:t>
            </w:r>
            <w:r w:rsidRPr="00FB3B67">
              <w:rPr>
                <w:i/>
                <w:color w:val="000000" w:themeColor="text1"/>
              </w:rPr>
              <w:t>character</w:t>
            </w:r>
            <w:r>
              <w:rPr>
                <w:color w:val="000000" w:themeColor="text1"/>
              </w:rPr>
              <w:t xml:space="preserve"> and a fixed size of </w:t>
            </w:r>
            <w:r w:rsidRPr="00FB3B67">
              <w:rPr>
                <w:i/>
                <w:color w:val="000000" w:themeColor="text1"/>
              </w:rPr>
              <w:t>3</w:t>
            </w:r>
            <w:r>
              <w:rPr>
                <w:color w:val="000000" w:themeColor="text1"/>
              </w:rPr>
              <w:t xml:space="preserve"> with initial values. </w:t>
            </w:r>
          </w:p>
          <w:p w14:paraId="6E1BE1C4" w14:textId="77777777" w:rsidR="00434E41" w:rsidRDefault="00434E41" w:rsidP="007A1E65">
            <w:pPr>
              <w:pStyle w:val="table-text"/>
              <w:rPr>
                <w:color w:val="000000" w:themeColor="text1"/>
              </w:rPr>
            </w:pPr>
          </w:p>
          <w:p w14:paraId="5CA32F35" w14:textId="3E4B0482" w:rsidR="007A1E65" w:rsidRDefault="007A1E65" w:rsidP="007A1E65">
            <w:pPr>
              <w:pStyle w:val="table-text"/>
              <w:rPr>
                <w:color w:val="000000" w:themeColor="text1"/>
              </w:rPr>
            </w:pPr>
            <w:r>
              <w:rPr>
                <w:color w:val="000000" w:themeColor="text1"/>
              </w:rPr>
              <w:t>Add this statement:</w:t>
            </w:r>
          </w:p>
          <w:p w14:paraId="5EF8C40B" w14:textId="77777777" w:rsidR="00434E41" w:rsidRDefault="00434E41" w:rsidP="007A1E65">
            <w:pPr>
              <w:pStyle w:val="table-text"/>
              <w:rPr>
                <w:color w:val="000000" w:themeColor="text1"/>
              </w:rPr>
            </w:pPr>
          </w:p>
          <w:p w14:paraId="7B56EBBA" w14:textId="77777777" w:rsidR="007A1E65" w:rsidRPr="00E44EF3" w:rsidRDefault="007A1E65" w:rsidP="007A1E65">
            <w:pPr>
              <w:pStyle w:val="BlockCode"/>
              <w:ind w:left="0" w:right="86"/>
              <w:rPr>
                <w:rFonts w:cs="Courier New"/>
                <w:sz w:val="20"/>
                <w:szCs w:val="20"/>
              </w:rPr>
            </w:pPr>
            <w:r w:rsidRPr="00E44EF3">
              <w:rPr>
                <w:rFonts w:cs="Courier New"/>
                <w:color w:val="7F0055"/>
                <w:szCs w:val="20"/>
              </w:rPr>
              <w:t>define</w:t>
            </w:r>
            <w:r w:rsidRPr="00E44EF3">
              <w:rPr>
                <w:rFonts w:cs="Courier New"/>
                <w:color w:val="000000"/>
                <w:szCs w:val="20"/>
              </w:rPr>
              <w:t xml:space="preserve"> </w:t>
            </w:r>
            <w:r w:rsidRPr="00E44EF3">
              <w:rPr>
                <w:rFonts w:cs="Courier New"/>
                <w:color w:val="7F0055"/>
                <w:szCs w:val="20"/>
              </w:rPr>
              <w:t>variable</w:t>
            </w:r>
            <w:r w:rsidRPr="00E44EF3">
              <w:rPr>
                <w:rFonts w:cs="Courier New"/>
                <w:color w:val="000000"/>
                <w:szCs w:val="20"/>
              </w:rPr>
              <w:t xml:space="preserve"> Phones </w:t>
            </w:r>
            <w:r w:rsidRPr="00E44EF3">
              <w:rPr>
                <w:rFonts w:cs="Courier New"/>
                <w:color w:val="7F0055"/>
                <w:szCs w:val="20"/>
              </w:rPr>
              <w:t>as</w:t>
            </w:r>
            <w:r w:rsidRPr="00E44EF3">
              <w:rPr>
                <w:rFonts w:cs="Courier New"/>
                <w:color w:val="000000"/>
                <w:szCs w:val="20"/>
              </w:rPr>
              <w:t xml:space="preserve"> </w:t>
            </w:r>
            <w:r w:rsidRPr="00E44EF3">
              <w:rPr>
                <w:rFonts w:cs="Courier New"/>
                <w:color w:val="CD3A3A"/>
                <w:szCs w:val="20"/>
              </w:rPr>
              <w:t>character</w:t>
            </w:r>
            <w:r w:rsidRPr="00E44EF3">
              <w:rPr>
                <w:rFonts w:cs="Courier New"/>
                <w:color w:val="000000"/>
                <w:szCs w:val="20"/>
              </w:rPr>
              <w:t xml:space="preserve"> </w:t>
            </w:r>
            <w:r w:rsidRPr="00E44EF3">
              <w:rPr>
                <w:rFonts w:cs="Courier New"/>
                <w:color w:val="7F0055"/>
                <w:szCs w:val="20"/>
              </w:rPr>
              <w:t>extent</w:t>
            </w:r>
            <w:r w:rsidRPr="00E44EF3">
              <w:rPr>
                <w:rFonts w:cs="Courier New"/>
                <w:color w:val="000000"/>
                <w:szCs w:val="20"/>
              </w:rPr>
              <w:t xml:space="preserve"> </w:t>
            </w:r>
            <w:r w:rsidRPr="00C55E0C">
              <w:rPr>
                <w:rFonts w:cs="Courier New"/>
                <w:color w:val="7F0055"/>
                <w:szCs w:val="20"/>
              </w:rPr>
              <w:t xml:space="preserve">3 initial </w:t>
            </w:r>
            <w:r w:rsidRPr="00C55E0C">
              <w:rPr>
                <w:rFonts w:cs="Courier New"/>
                <w:color w:val="000000" w:themeColor="text1"/>
                <w:szCs w:val="20"/>
              </w:rPr>
              <w:t>[</w:t>
            </w:r>
            <w:r w:rsidRPr="00C55E0C">
              <w:rPr>
                <w:rFonts w:cs="Courier New"/>
                <w:color w:val="2A00FF"/>
                <w:szCs w:val="20"/>
              </w:rPr>
              <w:t>"111-111-1111","222-222-2222","333-333-3333"</w:t>
            </w:r>
            <w:r w:rsidRPr="00C55E0C">
              <w:rPr>
                <w:rFonts w:cs="Courier New"/>
                <w:color w:val="000000" w:themeColor="text1"/>
                <w:szCs w:val="20"/>
              </w:rPr>
              <w:t>]</w:t>
            </w:r>
            <w:r>
              <w:rPr>
                <w:rFonts w:cs="Courier New"/>
                <w:color w:val="000000" w:themeColor="text1"/>
                <w:szCs w:val="20"/>
              </w:rPr>
              <w:t xml:space="preserve"> </w:t>
            </w:r>
            <w:r w:rsidRPr="00E44EF3">
              <w:rPr>
                <w:rFonts w:cs="Courier New"/>
                <w:color w:val="7F0055"/>
                <w:szCs w:val="20"/>
              </w:rPr>
              <w:t>no-undo</w:t>
            </w:r>
            <w:r w:rsidRPr="00E44EF3">
              <w:rPr>
                <w:rFonts w:cs="Courier New"/>
                <w:color w:val="000000"/>
                <w:szCs w:val="20"/>
              </w:rPr>
              <w:t>.</w:t>
            </w:r>
          </w:p>
        </w:tc>
      </w:tr>
      <w:tr w:rsidR="007A1E65" w14:paraId="4EFAD4B3" w14:textId="77777777" w:rsidTr="007A1E65">
        <w:trPr>
          <w:trHeight w:val="980"/>
        </w:trPr>
        <w:tc>
          <w:tcPr>
            <w:tcW w:w="1157" w:type="dxa"/>
          </w:tcPr>
          <w:p w14:paraId="60F7EDD1" w14:textId="77777777" w:rsidR="007A1E65" w:rsidRDefault="007A1E65" w:rsidP="00C95A30">
            <w:pPr>
              <w:pStyle w:val="table-text"/>
              <w:numPr>
                <w:ilvl w:val="0"/>
                <w:numId w:val="50"/>
              </w:numPr>
            </w:pPr>
          </w:p>
        </w:tc>
        <w:tc>
          <w:tcPr>
            <w:tcW w:w="6306" w:type="dxa"/>
            <w:gridSpan w:val="4"/>
          </w:tcPr>
          <w:p w14:paraId="226B56F9" w14:textId="2BD2C2CA" w:rsidR="007A1E65" w:rsidRDefault="007A1E65" w:rsidP="007A1E65">
            <w:pPr>
              <w:pStyle w:val="table-text"/>
              <w:rPr>
                <w:color w:val="000000" w:themeColor="text1"/>
              </w:rPr>
            </w:pPr>
            <w:r>
              <w:rPr>
                <w:color w:val="000000" w:themeColor="text1"/>
              </w:rPr>
              <w:t xml:space="preserve">In the main block, add a statement to create an </w:t>
            </w:r>
            <w:r w:rsidRPr="006948FA">
              <w:rPr>
                <w:i/>
                <w:color w:val="000000" w:themeColor="text1"/>
              </w:rPr>
              <w:t>Emp</w:t>
            </w:r>
            <w:r>
              <w:rPr>
                <w:color w:val="000000" w:themeColor="text1"/>
              </w:rPr>
              <w:t xml:space="preserve"> instance, setting the reference of this instance to the </w:t>
            </w:r>
            <w:r w:rsidRPr="006948FA">
              <w:rPr>
                <w:i/>
                <w:color w:val="000000" w:themeColor="text1"/>
              </w:rPr>
              <w:t>Emp</w:t>
            </w:r>
            <w:r>
              <w:rPr>
                <w:i/>
                <w:color w:val="000000" w:themeColor="text1"/>
              </w:rPr>
              <w:t>Instance</w:t>
            </w:r>
            <w:r>
              <w:rPr>
                <w:color w:val="000000" w:themeColor="text1"/>
              </w:rPr>
              <w:t xml:space="preserve"> variable.</w:t>
            </w:r>
          </w:p>
          <w:p w14:paraId="4F879ACB" w14:textId="77777777" w:rsidR="00434E41" w:rsidRDefault="00434E41" w:rsidP="007A1E65">
            <w:pPr>
              <w:pStyle w:val="table-text"/>
              <w:rPr>
                <w:color w:val="000000" w:themeColor="text1"/>
              </w:rPr>
            </w:pPr>
          </w:p>
          <w:p w14:paraId="0AF46574" w14:textId="77777777" w:rsidR="007A1E65" w:rsidRDefault="007A1E65" w:rsidP="007A1E65">
            <w:pPr>
              <w:pStyle w:val="BlockCode"/>
              <w:ind w:left="0" w:right="86"/>
              <w:rPr>
                <w:rFonts w:cs="Courier New"/>
                <w:color w:val="3F7F5F"/>
                <w:szCs w:val="20"/>
              </w:rPr>
            </w:pPr>
            <w:r>
              <w:rPr>
                <w:rFonts w:cs="Courier New"/>
                <w:color w:val="3F7F5F"/>
                <w:szCs w:val="20"/>
              </w:rPr>
              <w:t>/* create</w:t>
            </w:r>
            <w:r w:rsidRPr="00E44EF3">
              <w:rPr>
                <w:rFonts w:cs="Courier New"/>
                <w:color w:val="3F7F5F"/>
                <w:szCs w:val="20"/>
              </w:rPr>
              <w:t xml:space="preserve"> an </w:t>
            </w:r>
            <w:r>
              <w:rPr>
                <w:rFonts w:cs="Courier New"/>
                <w:color w:val="3F7F5F"/>
                <w:szCs w:val="20"/>
              </w:rPr>
              <w:t>Emp</w:t>
            </w:r>
            <w:r w:rsidRPr="00E44EF3">
              <w:rPr>
                <w:rFonts w:cs="Courier New"/>
                <w:color w:val="3F7F5F"/>
                <w:szCs w:val="20"/>
              </w:rPr>
              <w:t xml:space="preserve"> instance */</w:t>
            </w:r>
          </w:p>
          <w:p w14:paraId="5CE4C232" w14:textId="77777777" w:rsidR="007A1E65" w:rsidRPr="00A53F59" w:rsidRDefault="007A1E65" w:rsidP="007A1E65">
            <w:pPr>
              <w:pStyle w:val="BlockCode"/>
              <w:ind w:left="0" w:right="86"/>
              <w:rPr>
                <w:rFonts w:cs="Courier New"/>
                <w:szCs w:val="20"/>
              </w:rPr>
            </w:pPr>
            <w:r w:rsidRPr="00A53F59">
              <w:rPr>
                <w:rFonts w:cs="Courier New"/>
                <w:color w:val="000000" w:themeColor="text1"/>
                <w:szCs w:val="20"/>
              </w:rPr>
              <w:t>Emp</w:t>
            </w:r>
            <w:r>
              <w:rPr>
                <w:rFonts w:cs="Courier New"/>
                <w:color w:val="000000" w:themeColor="text1"/>
                <w:szCs w:val="20"/>
              </w:rPr>
              <w:t>Instance</w:t>
            </w:r>
            <w:r>
              <w:rPr>
                <w:rFonts w:cs="Courier New"/>
                <w:color w:val="3F7F5F"/>
                <w:szCs w:val="20"/>
              </w:rPr>
              <w:t xml:space="preserve"> </w:t>
            </w:r>
            <w:r w:rsidRPr="00A53F59">
              <w:rPr>
                <w:rFonts w:cs="Courier New"/>
                <w:color w:val="000000" w:themeColor="text1"/>
                <w:szCs w:val="20"/>
              </w:rPr>
              <w:t>=</w:t>
            </w:r>
            <w:r>
              <w:rPr>
                <w:rFonts w:cs="Courier New"/>
                <w:color w:val="3F7F5F"/>
                <w:szCs w:val="20"/>
              </w:rPr>
              <w:t xml:space="preserve"> </w:t>
            </w:r>
            <w:r w:rsidRPr="00A53F59">
              <w:rPr>
                <w:rFonts w:cs="Courier New"/>
                <w:color w:val="7F0055"/>
                <w:szCs w:val="20"/>
              </w:rPr>
              <w:t>new</w:t>
            </w:r>
            <w:r>
              <w:rPr>
                <w:rFonts w:cs="Courier New"/>
                <w:color w:val="3F7F5F"/>
                <w:szCs w:val="20"/>
              </w:rPr>
              <w:t xml:space="preserve"> </w:t>
            </w:r>
            <w:r w:rsidRPr="00A53F59">
              <w:rPr>
                <w:rFonts w:cs="Courier New"/>
                <w:color w:val="000000" w:themeColor="text1"/>
                <w:szCs w:val="20"/>
              </w:rPr>
              <w:t>Emp().</w:t>
            </w:r>
          </w:p>
        </w:tc>
      </w:tr>
      <w:tr w:rsidR="007A1E65" w14:paraId="614C719C" w14:textId="77777777" w:rsidTr="007A1E65">
        <w:trPr>
          <w:trHeight w:val="1970"/>
        </w:trPr>
        <w:tc>
          <w:tcPr>
            <w:tcW w:w="1157" w:type="dxa"/>
          </w:tcPr>
          <w:p w14:paraId="07BEBD62" w14:textId="77777777" w:rsidR="007A1E65" w:rsidRDefault="007A1E65" w:rsidP="00C95A30">
            <w:pPr>
              <w:pStyle w:val="table-text"/>
              <w:numPr>
                <w:ilvl w:val="0"/>
                <w:numId w:val="50"/>
              </w:numPr>
            </w:pPr>
          </w:p>
        </w:tc>
        <w:tc>
          <w:tcPr>
            <w:tcW w:w="6306" w:type="dxa"/>
            <w:gridSpan w:val="4"/>
          </w:tcPr>
          <w:p w14:paraId="3B7410B9" w14:textId="77777777" w:rsidR="007A1E65" w:rsidRDefault="007A1E65" w:rsidP="007A1E65">
            <w:pPr>
              <w:pStyle w:val="table-text"/>
              <w:rPr>
                <w:color w:val="000000" w:themeColor="text1"/>
              </w:rPr>
            </w:pPr>
            <w:r>
              <w:rPr>
                <w:color w:val="000000" w:themeColor="text1"/>
              </w:rPr>
              <w:t xml:space="preserve">Add an </w:t>
            </w:r>
            <w:r w:rsidRPr="006948FA">
              <w:rPr>
                <w:i/>
                <w:color w:val="000000" w:themeColor="text1"/>
              </w:rPr>
              <w:t>output to</w:t>
            </w:r>
            <w:r>
              <w:rPr>
                <w:color w:val="000000" w:themeColor="text1"/>
              </w:rPr>
              <w:t xml:space="preserve"> statement in which you will write output from the test to a file named </w:t>
            </w:r>
            <w:r>
              <w:rPr>
                <w:b/>
                <w:color w:val="000000" w:themeColor="text1"/>
              </w:rPr>
              <w:t>t</w:t>
            </w:r>
            <w:r w:rsidRPr="006948FA">
              <w:rPr>
                <w:b/>
                <w:color w:val="000000" w:themeColor="text1"/>
              </w:rPr>
              <w:t>est_Emp.out</w:t>
            </w:r>
            <w:r>
              <w:rPr>
                <w:color w:val="000000" w:themeColor="text1"/>
              </w:rPr>
              <w:t xml:space="preserve">. It will </w:t>
            </w:r>
            <w:proofErr w:type="gramStart"/>
            <w:r>
              <w:rPr>
                <w:color w:val="000000" w:themeColor="text1"/>
              </w:rPr>
              <w:t>be located in</w:t>
            </w:r>
            <w:proofErr w:type="gramEnd"/>
            <w:r>
              <w:rPr>
                <w:color w:val="000000" w:themeColor="text1"/>
              </w:rPr>
              <w:t xml:space="preserve"> the </w:t>
            </w:r>
            <w:r>
              <w:rPr>
                <w:b/>
                <w:color w:val="000000" w:themeColor="text1"/>
              </w:rPr>
              <w:t>/P</w:t>
            </w:r>
            <w:r w:rsidRPr="0043785E">
              <w:rPr>
                <w:b/>
                <w:color w:val="000000" w:themeColor="text1"/>
              </w:rPr>
              <w:t>rogress_education</w:t>
            </w:r>
            <w:r>
              <w:rPr>
                <w:b/>
                <w:color w:val="000000" w:themeColor="text1"/>
              </w:rPr>
              <w:t>/</w:t>
            </w:r>
            <w:r w:rsidRPr="0043785E">
              <w:rPr>
                <w:b/>
                <w:color w:val="000000" w:themeColor="text1"/>
              </w:rPr>
              <w:t>openedge</w:t>
            </w:r>
            <w:r>
              <w:rPr>
                <w:b/>
                <w:color w:val="000000" w:themeColor="text1"/>
              </w:rPr>
              <w:t>/IntroOOP/</w:t>
            </w:r>
            <w:r w:rsidRPr="0043785E">
              <w:rPr>
                <w:b/>
                <w:color w:val="000000" w:themeColor="text1"/>
              </w:rPr>
              <w:t>log</w:t>
            </w:r>
            <w:r>
              <w:rPr>
                <w:color w:val="000000" w:themeColor="text1"/>
              </w:rPr>
              <w:t xml:space="preserve"> directory.</w:t>
            </w:r>
          </w:p>
          <w:p w14:paraId="6EB264EB" w14:textId="77777777" w:rsidR="007A1E65" w:rsidRDefault="007A1E65" w:rsidP="007A1E65">
            <w:pPr>
              <w:pStyle w:val="table-text"/>
              <w:rPr>
                <w:color w:val="000000" w:themeColor="text1"/>
              </w:rPr>
            </w:pPr>
            <w:r w:rsidRPr="006948FA">
              <w:rPr>
                <w:b/>
                <w:color w:val="000000" w:themeColor="text1"/>
              </w:rPr>
              <w:t>Hint</w:t>
            </w:r>
            <w:r>
              <w:rPr>
                <w:color w:val="000000" w:themeColor="text1"/>
              </w:rPr>
              <w:t xml:space="preserve">: Use the full pathname to this file. </w:t>
            </w:r>
          </w:p>
          <w:p w14:paraId="6AEE4C89" w14:textId="77777777" w:rsidR="00434E41" w:rsidRDefault="00434E41" w:rsidP="007A1E65">
            <w:pPr>
              <w:pStyle w:val="table-text"/>
              <w:rPr>
                <w:color w:val="000000" w:themeColor="text1"/>
              </w:rPr>
            </w:pPr>
          </w:p>
          <w:p w14:paraId="4CD671CC" w14:textId="108DE505" w:rsidR="007A1E65" w:rsidRDefault="007A1E65" w:rsidP="007A1E65">
            <w:pPr>
              <w:pStyle w:val="table-text"/>
              <w:rPr>
                <w:color w:val="000000" w:themeColor="text1"/>
              </w:rPr>
            </w:pPr>
            <w:r>
              <w:rPr>
                <w:color w:val="000000" w:themeColor="text1"/>
              </w:rPr>
              <w:t>In the main block area, add this statement:</w:t>
            </w:r>
          </w:p>
          <w:p w14:paraId="2E97B215" w14:textId="77777777" w:rsidR="00434E41" w:rsidRDefault="00434E41" w:rsidP="007A1E65">
            <w:pPr>
              <w:pStyle w:val="table-text"/>
              <w:rPr>
                <w:color w:val="000000" w:themeColor="text1"/>
              </w:rPr>
            </w:pPr>
          </w:p>
          <w:p w14:paraId="59D884A3" w14:textId="77777777" w:rsidR="007A1E65" w:rsidRPr="00E44EF3" w:rsidRDefault="007A1E65" w:rsidP="007A1E65">
            <w:pPr>
              <w:pStyle w:val="BlockCode"/>
              <w:ind w:left="0" w:right="86"/>
              <w:rPr>
                <w:rFonts w:cs="Courier New"/>
                <w:szCs w:val="20"/>
              </w:rPr>
            </w:pPr>
            <w:r w:rsidRPr="00E44EF3">
              <w:rPr>
                <w:rFonts w:cs="Courier New"/>
                <w:color w:val="3F7F5F"/>
                <w:szCs w:val="20"/>
              </w:rPr>
              <w:t>/* set up the file for writing data*/</w:t>
            </w:r>
          </w:p>
          <w:p w14:paraId="62653FC6" w14:textId="77777777" w:rsidR="007A1E65" w:rsidRPr="00E44EF3" w:rsidRDefault="007A1E65" w:rsidP="007A1E65">
            <w:pPr>
              <w:pStyle w:val="BlockCode"/>
              <w:ind w:left="0" w:right="86"/>
              <w:rPr>
                <w:rFonts w:ascii="Consolas" w:hAnsi="Consolas" w:cs="Consolas"/>
                <w:sz w:val="20"/>
                <w:szCs w:val="20"/>
              </w:rPr>
            </w:pPr>
            <w:r w:rsidRPr="00E44EF3">
              <w:rPr>
                <w:rFonts w:cs="Courier New"/>
                <w:color w:val="7F0055"/>
                <w:szCs w:val="20"/>
              </w:rPr>
              <w:t>output</w:t>
            </w:r>
            <w:r w:rsidRPr="00E44EF3">
              <w:rPr>
                <w:rFonts w:cs="Courier New"/>
                <w:color w:val="000000"/>
                <w:szCs w:val="20"/>
              </w:rPr>
              <w:t xml:space="preserve"> </w:t>
            </w:r>
            <w:r w:rsidRPr="00E44EF3">
              <w:rPr>
                <w:rFonts w:cs="Courier New"/>
                <w:color w:val="7F0055"/>
                <w:szCs w:val="20"/>
              </w:rPr>
              <w:t>to</w:t>
            </w:r>
            <w:r w:rsidRPr="00E44EF3">
              <w:rPr>
                <w:rFonts w:cs="Courier New"/>
                <w:color w:val="000000"/>
                <w:szCs w:val="20"/>
              </w:rPr>
              <w:t xml:space="preserve"> </w:t>
            </w:r>
            <w:r w:rsidRPr="0071519D">
              <w:t>/progress_education/openedge/IntroOOP/log/testEmp.out</w:t>
            </w:r>
            <w:r w:rsidRPr="00E44EF3">
              <w:rPr>
                <w:rFonts w:cs="Courier New"/>
                <w:color w:val="000000"/>
                <w:szCs w:val="20"/>
              </w:rPr>
              <w:t>.</w:t>
            </w:r>
          </w:p>
        </w:tc>
      </w:tr>
      <w:tr w:rsidR="007A1E65" w14:paraId="106798DD" w14:textId="77777777" w:rsidTr="007A1E65">
        <w:trPr>
          <w:trHeight w:val="3212"/>
        </w:trPr>
        <w:tc>
          <w:tcPr>
            <w:tcW w:w="1157" w:type="dxa"/>
          </w:tcPr>
          <w:p w14:paraId="4CAF4FFA" w14:textId="77777777" w:rsidR="007A1E65" w:rsidRDefault="007A1E65" w:rsidP="00C95A30">
            <w:pPr>
              <w:pStyle w:val="table-text"/>
              <w:numPr>
                <w:ilvl w:val="0"/>
                <w:numId w:val="50"/>
              </w:numPr>
            </w:pPr>
          </w:p>
        </w:tc>
        <w:tc>
          <w:tcPr>
            <w:tcW w:w="6306" w:type="dxa"/>
            <w:gridSpan w:val="4"/>
          </w:tcPr>
          <w:p w14:paraId="7C9C0FA5" w14:textId="77777777" w:rsidR="007A1E65" w:rsidRDefault="007A1E65" w:rsidP="007A1E65">
            <w:pPr>
              <w:pStyle w:val="table-text"/>
              <w:rPr>
                <w:color w:val="000000" w:themeColor="text1"/>
              </w:rPr>
            </w:pPr>
            <w:r>
              <w:rPr>
                <w:color w:val="000000" w:themeColor="text1"/>
              </w:rPr>
              <w:t xml:space="preserve">Add a statement to initialize the </w:t>
            </w:r>
            <w:r w:rsidRPr="00FB3B67">
              <w:rPr>
                <w:i/>
                <w:color w:val="000000" w:themeColor="text1"/>
              </w:rPr>
              <w:t>Emp</w:t>
            </w:r>
            <w:r>
              <w:rPr>
                <w:color w:val="000000" w:themeColor="text1"/>
              </w:rPr>
              <w:t xml:space="preserve"> instance you created with the constant values that have the same type as expected by the </w:t>
            </w:r>
            <w:proofErr w:type="gramStart"/>
            <w:r w:rsidRPr="00FB3B67">
              <w:rPr>
                <w:i/>
                <w:color w:val="000000" w:themeColor="text1"/>
              </w:rPr>
              <w:t>Initialize</w:t>
            </w:r>
            <w:r>
              <w:rPr>
                <w:color w:val="000000" w:themeColor="text1"/>
              </w:rPr>
              <w:t>(</w:t>
            </w:r>
            <w:proofErr w:type="gramEnd"/>
            <w:r>
              <w:rPr>
                <w:color w:val="000000" w:themeColor="text1"/>
              </w:rPr>
              <w:t xml:space="preserve">) method. For example, the employee number is 99, and the employee first name is “John”. Use the </w:t>
            </w:r>
            <w:r w:rsidRPr="00FB3B67">
              <w:rPr>
                <w:i/>
                <w:color w:val="000000" w:themeColor="text1"/>
              </w:rPr>
              <w:t>Phones</w:t>
            </w:r>
            <w:r>
              <w:rPr>
                <w:color w:val="000000" w:themeColor="text1"/>
              </w:rPr>
              <w:t xml:space="preserve"> variable as input to this method.</w:t>
            </w:r>
          </w:p>
          <w:p w14:paraId="364AAE85" w14:textId="77777777" w:rsidR="00434E41" w:rsidRDefault="00434E41" w:rsidP="007A1E65">
            <w:pPr>
              <w:pStyle w:val="table-text"/>
              <w:rPr>
                <w:color w:val="000000" w:themeColor="text1"/>
              </w:rPr>
            </w:pPr>
          </w:p>
          <w:p w14:paraId="0A112761" w14:textId="55AA1F30" w:rsidR="007A1E65" w:rsidRDefault="007A1E65" w:rsidP="007A1E65">
            <w:pPr>
              <w:pStyle w:val="table-text"/>
              <w:rPr>
                <w:color w:val="000000" w:themeColor="text1"/>
              </w:rPr>
            </w:pPr>
            <w:r>
              <w:rPr>
                <w:color w:val="000000" w:themeColor="text1"/>
              </w:rPr>
              <w:t>Add this code to the end of the procedure:</w:t>
            </w:r>
          </w:p>
          <w:p w14:paraId="7A7B66DA" w14:textId="77777777" w:rsidR="00434E41" w:rsidRDefault="00434E41" w:rsidP="007A1E65">
            <w:pPr>
              <w:pStyle w:val="table-text"/>
              <w:rPr>
                <w:color w:val="000000" w:themeColor="text1"/>
              </w:rPr>
            </w:pPr>
          </w:p>
          <w:p w14:paraId="4F206038" w14:textId="77777777" w:rsidR="007A1E65" w:rsidRPr="00E02373" w:rsidRDefault="007A1E65" w:rsidP="007A1E65">
            <w:pPr>
              <w:pStyle w:val="BlockCode"/>
              <w:ind w:left="0" w:right="86"/>
              <w:rPr>
                <w:rFonts w:cs="Courier New"/>
                <w:color w:val="000000"/>
                <w:sz w:val="16"/>
                <w:szCs w:val="20"/>
              </w:rPr>
            </w:pPr>
            <w:r w:rsidRPr="00E02373">
              <w:rPr>
                <w:rFonts w:cs="Courier New"/>
                <w:color w:val="3F7F5F"/>
                <w:szCs w:val="20"/>
              </w:rPr>
              <w:t xml:space="preserve">/* initialize the data members in the </w:t>
            </w:r>
            <w:r>
              <w:rPr>
                <w:rFonts w:cs="Courier New"/>
                <w:color w:val="3F7F5F"/>
                <w:szCs w:val="20"/>
              </w:rPr>
              <w:t>Emp</w:t>
            </w:r>
            <w:r w:rsidRPr="00E02373">
              <w:rPr>
                <w:rFonts w:cs="Courier New"/>
                <w:color w:val="3F7F5F"/>
                <w:szCs w:val="20"/>
              </w:rPr>
              <w:t xml:space="preserve"> instance */</w:t>
            </w:r>
          </w:p>
          <w:p w14:paraId="28183616" w14:textId="77777777" w:rsidR="007A1E65" w:rsidRPr="00E02373" w:rsidRDefault="007A1E65" w:rsidP="007A1E65">
            <w:pPr>
              <w:pStyle w:val="BlockCode"/>
              <w:ind w:left="0" w:right="86"/>
              <w:rPr>
                <w:rFonts w:cs="Courier New"/>
                <w:szCs w:val="20"/>
              </w:rPr>
            </w:pPr>
            <w:r w:rsidRPr="00E02373">
              <w:rPr>
                <w:rFonts w:cs="Courier New"/>
                <w:color w:val="000000"/>
                <w:szCs w:val="20"/>
              </w:rPr>
              <w:t>Emp</w:t>
            </w:r>
            <w:r>
              <w:rPr>
                <w:rFonts w:cs="Courier New"/>
                <w:color w:val="000000"/>
                <w:szCs w:val="20"/>
              </w:rPr>
              <w:t>Instance</w:t>
            </w:r>
            <w:r w:rsidRPr="00E02373">
              <w:rPr>
                <w:rFonts w:cs="Courier New"/>
                <w:color w:val="000000"/>
                <w:szCs w:val="20"/>
              </w:rPr>
              <w:t>:</w:t>
            </w:r>
            <w:r w:rsidRPr="00E02373">
              <w:rPr>
                <w:rFonts w:cs="Courier New"/>
                <w:color w:val="7F0055"/>
                <w:szCs w:val="20"/>
              </w:rPr>
              <w:t>Initialize</w:t>
            </w:r>
            <w:r w:rsidRPr="00E02373">
              <w:rPr>
                <w:rFonts w:cs="Courier New"/>
                <w:color w:val="000000"/>
                <w:szCs w:val="20"/>
              </w:rPr>
              <w:t>(</w:t>
            </w:r>
            <w:r>
              <w:rPr>
                <w:rFonts w:cs="Courier New"/>
                <w:color w:val="2A00FF"/>
                <w:szCs w:val="20"/>
              </w:rPr>
              <w:t>99</w:t>
            </w:r>
            <w:r w:rsidRPr="00E02373">
              <w:rPr>
                <w:rFonts w:cs="Courier New"/>
                <w:color w:val="000000"/>
                <w:szCs w:val="20"/>
              </w:rPr>
              <w:t xml:space="preserve">, </w:t>
            </w:r>
          </w:p>
          <w:p w14:paraId="43DFB97E" w14:textId="77777777" w:rsidR="007A1E65" w:rsidRPr="00E02373" w:rsidRDefault="007A1E65" w:rsidP="007A1E65">
            <w:pPr>
              <w:pStyle w:val="BlockCode"/>
              <w:ind w:left="0" w:right="86"/>
              <w:rPr>
                <w:rFonts w:cs="Courier New"/>
                <w:szCs w:val="20"/>
              </w:rPr>
            </w:pPr>
            <w:r w:rsidRPr="00E02373">
              <w:rPr>
                <w:rFonts w:cs="Courier New"/>
                <w:color w:val="000000"/>
                <w:szCs w:val="20"/>
              </w:rPr>
              <w:t xml:space="preserve">               </w:t>
            </w:r>
            <w:r w:rsidRPr="00E02373">
              <w:rPr>
                <w:rFonts w:cs="Courier New"/>
                <w:color w:val="2A00FF"/>
                <w:szCs w:val="20"/>
              </w:rPr>
              <w:t>"</w:t>
            </w:r>
            <w:r>
              <w:rPr>
                <w:rFonts w:cs="Courier New"/>
                <w:color w:val="2A00FF"/>
                <w:szCs w:val="20"/>
              </w:rPr>
              <w:t>John</w:t>
            </w:r>
            <w:r w:rsidRPr="00E02373">
              <w:rPr>
                <w:rFonts w:cs="Courier New"/>
                <w:color w:val="2A00FF"/>
                <w:szCs w:val="20"/>
              </w:rPr>
              <w:t>"</w:t>
            </w:r>
            <w:r w:rsidRPr="00E02373">
              <w:rPr>
                <w:rFonts w:cs="Courier New"/>
                <w:color w:val="000000"/>
                <w:szCs w:val="20"/>
              </w:rPr>
              <w:t xml:space="preserve">, </w:t>
            </w:r>
          </w:p>
          <w:p w14:paraId="78DBE5E5" w14:textId="77777777" w:rsidR="007A1E65" w:rsidRPr="00E02373" w:rsidRDefault="007A1E65" w:rsidP="007A1E65">
            <w:pPr>
              <w:pStyle w:val="BlockCode"/>
              <w:ind w:left="0" w:right="86"/>
              <w:rPr>
                <w:rFonts w:cs="Courier New"/>
                <w:szCs w:val="20"/>
              </w:rPr>
            </w:pPr>
            <w:r w:rsidRPr="00E02373">
              <w:rPr>
                <w:rFonts w:cs="Courier New"/>
                <w:color w:val="000000"/>
                <w:szCs w:val="20"/>
              </w:rPr>
              <w:t xml:space="preserve">               </w:t>
            </w:r>
            <w:r w:rsidRPr="00E02373">
              <w:rPr>
                <w:rFonts w:cs="Courier New"/>
                <w:color w:val="2A00FF"/>
                <w:szCs w:val="20"/>
              </w:rPr>
              <w:t>"</w:t>
            </w:r>
            <w:r>
              <w:rPr>
                <w:rFonts w:cs="Courier New"/>
                <w:color w:val="2A00FF"/>
                <w:szCs w:val="20"/>
              </w:rPr>
              <w:t>Doe</w:t>
            </w:r>
            <w:r w:rsidRPr="00E02373">
              <w:rPr>
                <w:rFonts w:cs="Courier New"/>
                <w:color w:val="2A00FF"/>
                <w:szCs w:val="20"/>
              </w:rPr>
              <w:t>"</w:t>
            </w:r>
            <w:r w:rsidRPr="00E02373">
              <w:rPr>
                <w:rFonts w:cs="Courier New"/>
                <w:color w:val="000000"/>
                <w:szCs w:val="20"/>
              </w:rPr>
              <w:t xml:space="preserve">, </w:t>
            </w:r>
          </w:p>
          <w:p w14:paraId="270F7B34" w14:textId="77777777" w:rsidR="007A1E65" w:rsidRPr="00E02373" w:rsidRDefault="007A1E65" w:rsidP="007A1E65">
            <w:pPr>
              <w:pStyle w:val="BlockCode"/>
              <w:ind w:left="0" w:right="86"/>
              <w:rPr>
                <w:rFonts w:cs="Courier New"/>
                <w:szCs w:val="20"/>
              </w:rPr>
            </w:pPr>
            <w:r w:rsidRPr="00E02373">
              <w:rPr>
                <w:rFonts w:cs="Courier New"/>
                <w:color w:val="000000"/>
                <w:szCs w:val="20"/>
              </w:rPr>
              <w:t xml:space="preserve">               </w:t>
            </w:r>
            <w:r w:rsidRPr="00E02373">
              <w:rPr>
                <w:rFonts w:cs="Courier New"/>
                <w:color w:val="2A00FF"/>
                <w:szCs w:val="20"/>
              </w:rPr>
              <w:t>"</w:t>
            </w:r>
            <w:r>
              <w:rPr>
                <w:rFonts w:cs="Courier New"/>
                <w:color w:val="2A00FF"/>
                <w:szCs w:val="20"/>
              </w:rPr>
              <w:t>123 Main</w:t>
            </w:r>
            <w:r w:rsidRPr="00E02373">
              <w:rPr>
                <w:rFonts w:cs="Courier New"/>
                <w:color w:val="2A00FF"/>
                <w:szCs w:val="20"/>
              </w:rPr>
              <w:t xml:space="preserve"> Street"</w:t>
            </w:r>
            <w:r w:rsidRPr="00E02373">
              <w:rPr>
                <w:rFonts w:cs="Courier New"/>
                <w:color w:val="000000"/>
                <w:szCs w:val="20"/>
              </w:rPr>
              <w:t>,</w:t>
            </w:r>
          </w:p>
          <w:p w14:paraId="17F63ADB" w14:textId="77777777" w:rsidR="007A1E65" w:rsidRPr="00E02373" w:rsidRDefault="007A1E65" w:rsidP="007A1E65">
            <w:pPr>
              <w:pStyle w:val="BlockCode"/>
              <w:ind w:left="0" w:right="86"/>
              <w:rPr>
                <w:rFonts w:cs="Courier New"/>
                <w:szCs w:val="20"/>
              </w:rPr>
            </w:pPr>
            <w:r w:rsidRPr="00E02373">
              <w:rPr>
                <w:rFonts w:cs="Courier New"/>
                <w:color w:val="000000"/>
                <w:szCs w:val="20"/>
              </w:rPr>
              <w:t xml:space="preserve">               </w:t>
            </w:r>
            <w:r w:rsidRPr="00E02373">
              <w:rPr>
                <w:rFonts w:cs="Courier New"/>
                <w:color w:val="2A00FF"/>
                <w:szCs w:val="20"/>
              </w:rPr>
              <w:t>"</w:t>
            </w:r>
            <w:r>
              <w:rPr>
                <w:rFonts w:cs="Courier New"/>
                <w:color w:val="2A00FF"/>
                <w:szCs w:val="20"/>
              </w:rPr>
              <w:t>01730</w:t>
            </w:r>
            <w:r w:rsidRPr="00E02373">
              <w:rPr>
                <w:rFonts w:cs="Courier New"/>
                <w:color w:val="2A00FF"/>
                <w:szCs w:val="20"/>
              </w:rPr>
              <w:t>"</w:t>
            </w:r>
            <w:r w:rsidRPr="00E02373">
              <w:rPr>
                <w:rFonts w:cs="Courier New"/>
                <w:color w:val="000000"/>
                <w:szCs w:val="20"/>
              </w:rPr>
              <w:t xml:space="preserve">, </w:t>
            </w:r>
          </w:p>
          <w:p w14:paraId="5C3CA98A" w14:textId="77777777" w:rsidR="007A1E65" w:rsidRPr="00E02373" w:rsidRDefault="007A1E65" w:rsidP="007A1E65">
            <w:pPr>
              <w:pStyle w:val="BlockCode"/>
              <w:ind w:left="0" w:right="86"/>
              <w:rPr>
                <w:rFonts w:cs="Courier New"/>
                <w:szCs w:val="20"/>
              </w:rPr>
            </w:pPr>
            <w:r w:rsidRPr="00E02373">
              <w:rPr>
                <w:rFonts w:cs="Courier New"/>
                <w:color w:val="000000"/>
                <w:szCs w:val="20"/>
              </w:rPr>
              <w:t xml:space="preserve">              </w:t>
            </w:r>
            <w:r>
              <w:rPr>
                <w:rFonts w:cs="Courier New"/>
                <w:color w:val="000000"/>
                <w:szCs w:val="20"/>
              </w:rPr>
              <w:t xml:space="preserve"> </w:t>
            </w:r>
            <w:r w:rsidRPr="00E02373">
              <w:rPr>
                <w:rFonts w:cs="Courier New"/>
                <w:color w:val="000000"/>
                <w:szCs w:val="20"/>
              </w:rPr>
              <w:t>Phone</w:t>
            </w:r>
            <w:r>
              <w:rPr>
                <w:rFonts w:cs="Courier New"/>
                <w:color w:val="000000"/>
                <w:szCs w:val="20"/>
              </w:rPr>
              <w:t>s</w:t>
            </w:r>
            <w:r w:rsidRPr="00E02373">
              <w:rPr>
                <w:rFonts w:cs="Courier New"/>
                <w:color w:val="000000"/>
                <w:szCs w:val="20"/>
              </w:rPr>
              <w:t>,</w:t>
            </w:r>
          </w:p>
          <w:p w14:paraId="1E410600" w14:textId="77777777" w:rsidR="007A1E65" w:rsidRDefault="007A1E65" w:rsidP="007A1E65">
            <w:pPr>
              <w:pStyle w:val="BlockCode"/>
              <w:ind w:left="0" w:right="86"/>
              <w:rPr>
                <w:rFonts w:cs="Courier New"/>
                <w:color w:val="000000"/>
                <w:szCs w:val="20"/>
              </w:rPr>
            </w:pPr>
            <w:r w:rsidRPr="00E02373">
              <w:rPr>
                <w:rFonts w:cs="Courier New"/>
                <w:color w:val="000000"/>
                <w:szCs w:val="20"/>
              </w:rPr>
              <w:t xml:space="preserve">               </w:t>
            </w:r>
            <w:r>
              <w:rPr>
                <w:rFonts w:cs="Courier New"/>
                <w:color w:val="2A00FF"/>
                <w:szCs w:val="20"/>
              </w:rPr>
              <w:t>50</w:t>
            </w:r>
            <w:r w:rsidRPr="00E02373">
              <w:rPr>
                <w:rFonts w:cs="Courier New"/>
                <w:color w:val="000000"/>
                <w:szCs w:val="20"/>
              </w:rPr>
              <w:t xml:space="preserve">, </w:t>
            </w:r>
          </w:p>
          <w:p w14:paraId="3F8FF2EF" w14:textId="77777777" w:rsidR="007A1E65" w:rsidRPr="001F5665" w:rsidRDefault="007A1E65" w:rsidP="007A1E65">
            <w:pPr>
              <w:pStyle w:val="BlockCode"/>
              <w:ind w:left="0" w:right="86"/>
              <w:rPr>
                <w:rFonts w:cs="Courier New"/>
                <w:szCs w:val="20"/>
              </w:rPr>
            </w:pPr>
            <w:r>
              <w:rPr>
                <w:rFonts w:cs="Courier New"/>
                <w:color w:val="2A00FF"/>
                <w:szCs w:val="20"/>
              </w:rPr>
              <w:t xml:space="preserve">               </w:t>
            </w:r>
            <w:r w:rsidRPr="00E02373">
              <w:rPr>
                <w:rFonts w:cs="Courier New"/>
                <w:color w:val="2A00FF"/>
                <w:szCs w:val="20"/>
              </w:rPr>
              <w:t>"</w:t>
            </w:r>
            <w:r w:rsidRPr="001F5665">
              <w:rPr>
                <w:rFonts w:cs="Courier New"/>
                <w:color w:val="2A00FF"/>
                <w:szCs w:val="20"/>
              </w:rPr>
              <w:t>Senior Developer</w:t>
            </w:r>
            <w:r w:rsidRPr="00E02373">
              <w:rPr>
                <w:rFonts w:cs="Courier New"/>
                <w:color w:val="2A00FF"/>
                <w:szCs w:val="20"/>
              </w:rPr>
              <w:t>"</w:t>
            </w:r>
            <w:r>
              <w:rPr>
                <w:rFonts w:cs="Courier New"/>
                <w:color w:val="000000"/>
                <w:szCs w:val="20"/>
              </w:rPr>
              <w:t>).</w:t>
            </w:r>
          </w:p>
        </w:tc>
      </w:tr>
      <w:tr w:rsidR="007A1E65" w14:paraId="7ED3267F" w14:textId="77777777" w:rsidTr="007A1E65">
        <w:trPr>
          <w:gridAfter w:val="2"/>
          <w:wAfter w:w="28" w:type="dxa"/>
          <w:trHeight w:val="3203"/>
        </w:trPr>
        <w:tc>
          <w:tcPr>
            <w:tcW w:w="1157" w:type="dxa"/>
          </w:tcPr>
          <w:p w14:paraId="7160082F" w14:textId="77777777" w:rsidR="007A1E65" w:rsidRDefault="007A1E65" w:rsidP="00C95A30">
            <w:pPr>
              <w:pStyle w:val="table-text"/>
              <w:numPr>
                <w:ilvl w:val="0"/>
                <w:numId w:val="50"/>
              </w:numPr>
            </w:pPr>
          </w:p>
        </w:tc>
        <w:tc>
          <w:tcPr>
            <w:tcW w:w="6278" w:type="dxa"/>
            <w:gridSpan w:val="2"/>
          </w:tcPr>
          <w:p w14:paraId="0C26F23B" w14:textId="77777777" w:rsidR="007A1E65" w:rsidRDefault="007A1E65" w:rsidP="007A1E65">
            <w:pPr>
              <w:pStyle w:val="table-text"/>
              <w:rPr>
                <w:color w:val="000000" w:themeColor="text1"/>
              </w:rPr>
            </w:pPr>
            <w:r>
              <w:rPr>
                <w:color w:val="000000" w:themeColor="text1"/>
              </w:rPr>
              <w:t xml:space="preserve">Add a </w:t>
            </w:r>
            <w:r w:rsidRPr="006948FA">
              <w:rPr>
                <w:i/>
                <w:color w:val="000000" w:themeColor="text1"/>
              </w:rPr>
              <w:t>message</w:t>
            </w:r>
            <w:r>
              <w:rPr>
                <w:color w:val="000000" w:themeColor="text1"/>
              </w:rPr>
              <w:t xml:space="preserve"> statement to write the employee data to the output file using the public data members and public methods of the class. </w:t>
            </w:r>
          </w:p>
          <w:p w14:paraId="55F5BB31" w14:textId="77777777" w:rsidR="00434E41" w:rsidRDefault="00434E41" w:rsidP="007A1E65">
            <w:pPr>
              <w:pStyle w:val="table-text"/>
              <w:rPr>
                <w:color w:val="000000" w:themeColor="text1"/>
              </w:rPr>
            </w:pPr>
          </w:p>
          <w:p w14:paraId="4D277E5A" w14:textId="7F0F4F24" w:rsidR="007A1E65" w:rsidRDefault="007A1E65" w:rsidP="007A1E65">
            <w:pPr>
              <w:pStyle w:val="table-text"/>
              <w:rPr>
                <w:color w:val="000000" w:themeColor="text1"/>
              </w:rPr>
            </w:pPr>
            <w:r>
              <w:rPr>
                <w:color w:val="000000" w:themeColor="text1"/>
              </w:rPr>
              <w:t>Add this code to the end of the initialize method:</w:t>
            </w:r>
          </w:p>
          <w:p w14:paraId="095C131D" w14:textId="77777777" w:rsidR="00434E41" w:rsidRDefault="00434E41" w:rsidP="007A1E65">
            <w:pPr>
              <w:pStyle w:val="table-text"/>
              <w:rPr>
                <w:color w:val="000000" w:themeColor="text1"/>
              </w:rPr>
            </w:pPr>
          </w:p>
          <w:p w14:paraId="7F271005" w14:textId="77777777" w:rsidR="007A1E65" w:rsidRDefault="007A1E65" w:rsidP="007A1E65">
            <w:pPr>
              <w:pStyle w:val="BlockCode"/>
              <w:ind w:left="0"/>
            </w:pPr>
            <w:r>
              <w:rPr>
                <w:color w:val="7F0055"/>
              </w:rPr>
              <w:t>message</w:t>
            </w:r>
            <w:r>
              <w:rPr>
                <w:color w:val="000000"/>
              </w:rPr>
              <w:t xml:space="preserve"> </w:t>
            </w:r>
            <w:r w:rsidRPr="0085567B">
              <w:rPr>
                <w:rFonts w:cs="Courier New"/>
                <w:color w:val="2A00FF"/>
                <w:szCs w:val="20"/>
              </w:rPr>
              <w:t>"*********testInitialize()************"</w:t>
            </w:r>
            <w:r>
              <w:rPr>
                <w:color w:val="000000"/>
              </w:rPr>
              <w:t xml:space="preserve"> </w:t>
            </w:r>
            <w:r>
              <w:rPr>
                <w:color w:val="7F0055"/>
              </w:rPr>
              <w:t>skip</w:t>
            </w:r>
          </w:p>
          <w:p w14:paraId="189E7B0B" w14:textId="77777777" w:rsidR="007A1E65" w:rsidRDefault="007A1E65" w:rsidP="007A1E65">
            <w:pPr>
              <w:pStyle w:val="BlockCode"/>
              <w:ind w:left="0"/>
            </w:pPr>
            <w:r>
              <w:rPr>
                <w:color w:val="000000"/>
              </w:rPr>
              <w:t xml:space="preserve">            EmpInstance:FirstName </w:t>
            </w:r>
            <w:r w:rsidRPr="0085567B">
              <w:rPr>
                <w:rFonts w:cs="Courier New"/>
                <w:color w:val="2A00FF"/>
                <w:szCs w:val="20"/>
              </w:rPr>
              <w:t>" "</w:t>
            </w:r>
          </w:p>
          <w:p w14:paraId="12E305C7" w14:textId="77777777" w:rsidR="007A1E65" w:rsidRDefault="007A1E65" w:rsidP="007A1E65">
            <w:pPr>
              <w:pStyle w:val="BlockCode"/>
              <w:ind w:left="0"/>
            </w:pPr>
            <w:r>
              <w:rPr>
                <w:color w:val="000000"/>
              </w:rPr>
              <w:t xml:space="preserve">            EmpInstance:LastName </w:t>
            </w:r>
            <w:r w:rsidRPr="0085567B">
              <w:rPr>
                <w:rFonts w:cs="Courier New"/>
                <w:color w:val="2A00FF"/>
                <w:szCs w:val="20"/>
              </w:rPr>
              <w:t>", "</w:t>
            </w:r>
          </w:p>
          <w:p w14:paraId="2A616049" w14:textId="77777777" w:rsidR="007A1E65" w:rsidRDefault="007A1E65" w:rsidP="007A1E65">
            <w:pPr>
              <w:pStyle w:val="BlockCode"/>
              <w:ind w:left="0"/>
            </w:pPr>
            <w:r>
              <w:rPr>
                <w:color w:val="000000"/>
              </w:rPr>
              <w:t xml:space="preserve">            EmpInstance:JobTitle </w:t>
            </w:r>
            <w:r>
              <w:rPr>
                <w:color w:val="7F0055"/>
              </w:rPr>
              <w:t>skip</w:t>
            </w:r>
          </w:p>
          <w:p w14:paraId="74B7A4D0" w14:textId="77777777" w:rsidR="007A1E65" w:rsidRDefault="007A1E65" w:rsidP="007A1E65">
            <w:pPr>
              <w:pStyle w:val="BlockCode"/>
              <w:ind w:left="0"/>
            </w:pPr>
            <w:r>
              <w:rPr>
                <w:color w:val="000000"/>
              </w:rPr>
              <w:t xml:space="preserve">            </w:t>
            </w:r>
            <w:r w:rsidRPr="0085567B">
              <w:rPr>
                <w:rFonts w:cs="Courier New"/>
                <w:color w:val="2A00FF"/>
                <w:szCs w:val="20"/>
              </w:rPr>
              <w:t>"Emp # "</w:t>
            </w:r>
            <w:r>
              <w:rPr>
                <w:color w:val="000000"/>
              </w:rPr>
              <w:t xml:space="preserve"> EmpInstance:EmpNum </w:t>
            </w:r>
            <w:r w:rsidRPr="0085567B">
              <w:rPr>
                <w:rFonts w:cs="Courier New"/>
                <w:color w:val="2A00FF"/>
                <w:szCs w:val="20"/>
              </w:rPr>
              <w:t>"-  Vacation hours: "</w:t>
            </w:r>
            <w:r>
              <w:rPr>
                <w:color w:val="000000"/>
              </w:rPr>
              <w:t xml:space="preserve"> EmpInstance:VacationHours </w:t>
            </w:r>
            <w:r>
              <w:rPr>
                <w:color w:val="7F0055"/>
              </w:rPr>
              <w:t>skip</w:t>
            </w:r>
          </w:p>
          <w:p w14:paraId="443AA6AA" w14:textId="77777777" w:rsidR="007A1E65" w:rsidRDefault="007A1E65" w:rsidP="007A1E65">
            <w:pPr>
              <w:pStyle w:val="BlockCode"/>
              <w:ind w:left="0"/>
            </w:pPr>
            <w:r>
              <w:rPr>
                <w:color w:val="000000"/>
              </w:rPr>
              <w:t xml:space="preserve">            EmpInstance:Address </w:t>
            </w:r>
            <w:r w:rsidRPr="00FA608E">
              <w:rPr>
                <w:rFonts w:cs="Courier New"/>
                <w:color w:val="2A00FF"/>
                <w:szCs w:val="20"/>
              </w:rPr>
              <w:t>" "</w:t>
            </w:r>
            <w:r>
              <w:rPr>
                <w:color w:val="000000"/>
              </w:rPr>
              <w:t xml:space="preserve"> EmpInstance:PostalCode </w:t>
            </w:r>
            <w:r>
              <w:rPr>
                <w:color w:val="7F0055"/>
              </w:rPr>
              <w:t>skip</w:t>
            </w:r>
          </w:p>
          <w:p w14:paraId="19189F34" w14:textId="77777777" w:rsidR="007A1E65" w:rsidRDefault="007A1E65" w:rsidP="007A1E65">
            <w:pPr>
              <w:pStyle w:val="BlockCode"/>
              <w:ind w:left="0"/>
            </w:pPr>
            <w:r>
              <w:rPr>
                <w:color w:val="000000"/>
              </w:rPr>
              <w:t xml:space="preserve">            </w:t>
            </w:r>
            <w:r w:rsidRPr="0085567B">
              <w:rPr>
                <w:rFonts w:cs="Courier New"/>
                <w:color w:val="2A00FF"/>
                <w:szCs w:val="20"/>
              </w:rPr>
              <w:t>"Phones: "</w:t>
            </w:r>
            <w:r>
              <w:rPr>
                <w:color w:val="000000"/>
              </w:rPr>
              <w:t xml:space="preserve"> EmpInstance:Phones[</w:t>
            </w:r>
            <w:r w:rsidRPr="0085567B">
              <w:rPr>
                <w:rFonts w:cs="Courier New"/>
                <w:color w:val="2A00FF"/>
                <w:szCs w:val="20"/>
              </w:rPr>
              <w:t>1</w:t>
            </w:r>
            <w:r>
              <w:rPr>
                <w:color w:val="000000"/>
              </w:rPr>
              <w:t xml:space="preserve">] </w:t>
            </w:r>
            <w:r w:rsidRPr="0085567B">
              <w:rPr>
                <w:rFonts w:cs="Courier New"/>
                <w:color w:val="2A00FF"/>
                <w:szCs w:val="20"/>
              </w:rPr>
              <w:t>" "</w:t>
            </w:r>
            <w:r>
              <w:rPr>
                <w:color w:val="000000"/>
              </w:rPr>
              <w:t xml:space="preserve"> EmpInstance:Phones[</w:t>
            </w:r>
            <w:r w:rsidRPr="0085567B">
              <w:rPr>
                <w:rFonts w:cs="Courier New"/>
                <w:color w:val="2A00FF"/>
                <w:szCs w:val="20"/>
              </w:rPr>
              <w:t>2</w:t>
            </w:r>
            <w:r>
              <w:rPr>
                <w:color w:val="000000"/>
              </w:rPr>
              <w:t xml:space="preserve">] </w:t>
            </w:r>
            <w:r w:rsidRPr="0085567B">
              <w:rPr>
                <w:rFonts w:cs="Courier New"/>
                <w:color w:val="2A00FF"/>
                <w:szCs w:val="20"/>
              </w:rPr>
              <w:t>" "</w:t>
            </w:r>
            <w:r>
              <w:rPr>
                <w:color w:val="000000"/>
              </w:rPr>
              <w:t xml:space="preserve"> EmpInstance:Phones[</w:t>
            </w:r>
            <w:r w:rsidRPr="0085567B">
              <w:rPr>
                <w:rFonts w:cs="Courier New"/>
                <w:color w:val="2A00FF"/>
                <w:szCs w:val="20"/>
              </w:rPr>
              <w:t>3</w:t>
            </w:r>
            <w:r>
              <w:rPr>
                <w:color w:val="000000"/>
              </w:rPr>
              <w:t xml:space="preserve">] </w:t>
            </w:r>
            <w:r w:rsidRPr="0085567B">
              <w:rPr>
                <w:rFonts w:cs="Courier New"/>
                <w:color w:val="2A00FF"/>
                <w:szCs w:val="20"/>
              </w:rPr>
              <w:t>" "</w:t>
            </w:r>
            <w:r>
              <w:rPr>
                <w:color w:val="000000"/>
              </w:rPr>
              <w:t xml:space="preserve"> </w:t>
            </w:r>
          </w:p>
          <w:p w14:paraId="60A04064" w14:textId="77777777" w:rsidR="007A1E65" w:rsidRDefault="007A1E65" w:rsidP="007A1E65">
            <w:pPr>
              <w:pStyle w:val="BlockCode"/>
              <w:ind w:left="0"/>
              <w:rPr>
                <w:color w:val="000000" w:themeColor="text1"/>
              </w:rPr>
            </w:pPr>
            <w:r>
              <w:rPr>
                <w:color w:val="000000"/>
              </w:rPr>
              <w:t xml:space="preserve">            .</w:t>
            </w:r>
          </w:p>
        </w:tc>
      </w:tr>
      <w:tr w:rsidR="007A1E65" w14:paraId="2875C41E" w14:textId="77777777" w:rsidTr="007A1E65">
        <w:trPr>
          <w:gridAfter w:val="2"/>
          <w:wAfter w:w="28" w:type="dxa"/>
          <w:trHeight w:val="1331"/>
        </w:trPr>
        <w:tc>
          <w:tcPr>
            <w:tcW w:w="1157" w:type="dxa"/>
          </w:tcPr>
          <w:p w14:paraId="0578E51B" w14:textId="77777777" w:rsidR="007A1E65" w:rsidRDefault="007A1E65" w:rsidP="00C95A30">
            <w:pPr>
              <w:pStyle w:val="table-text"/>
              <w:numPr>
                <w:ilvl w:val="0"/>
                <w:numId w:val="50"/>
              </w:numPr>
            </w:pPr>
          </w:p>
        </w:tc>
        <w:tc>
          <w:tcPr>
            <w:tcW w:w="6278" w:type="dxa"/>
            <w:gridSpan w:val="2"/>
          </w:tcPr>
          <w:p w14:paraId="09F9DFCE" w14:textId="77777777" w:rsidR="007A1E65" w:rsidRDefault="007A1E65" w:rsidP="007A1E65">
            <w:pPr>
              <w:pStyle w:val="table-text"/>
              <w:rPr>
                <w:color w:val="000000" w:themeColor="text1"/>
              </w:rPr>
            </w:pPr>
            <w:r>
              <w:rPr>
                <w:color w:val="000000" w:themeColor="text1"/>
              </w:rPr>
              <w:t xml:space="preserve">Add a statement to call the </w:t>
            </w:r>
            <w:proofErr w:type="gramStart"/>
            <w:r w:rsidRPr="0043785E">
              <w:rPr>
                <w:i/>
                <w:color w:val="000000" w:themeColor="text1"/>
              </w:rPr>
              <w:t>SetVacationHours</w:t>
            </w:r>
            <w:r>
              <w:rPr>
                <w:color w:val="000000" w:themeColor="text1"/>
              </w:rPr>
              <w:t>(</w:t>
            </w:r>
            <w:proofErr w:type="gramEnd"/>
            <w:r>
              <w:rPr>
                <w:color w:val="000000" w:themeColor="text1"/>
              </w:rPr>
              <w:t xml:space="preserve">) method for the instance and set the vacation hours for this instance to </w:t>
            </w:r>
            <w:r>
              <w:rPr>
                <w:i/>
                <w:color w:val="000000" w:themeColor="text1"/>
              </w:rPr>
              <w:t>25</w:t>
            </w:r>
            <w:r>
              <w:rPr>
                <w:color w:val="000000" w:themeColor="text1"/>
              </w:rPr>
              <w:t>.</w:t>
            </w:r>
          </w:p>
          <w:p w14:paraId="1D1988F7" w14:textId="77777777" w:rsidR="00434E41" w:rsidRDefault="00434E41" w:rsidP="007A1E65">
            <w:pPr>
              <w:pStyle w:val="table-text"/>
              <w:rPr>
                <w:color w:val="000000" w:themeColor="text1"/>
              </w:rPr>
            </w:pPr>
          </w:p>
          <w:p w14:paraId="520B8EA4" w14:textId="2DACAFBC" w:rsidR="007A1E65" w:rsidRDefault="007A1E65" w:rsidP="007A1E65">
            <w:pPr>
              <w:pStyle w:val="table-text"/>
              <w:rPr>
                <w:color w:val="000000" w:themeColor="text1"/>
              </w:rPr>
            </w:pPr>
            <w:r>
              <w:rPr>
                <w:color w:val="000000" w:themeColor="text1"/>
              </w:rPr>
              <w:t>Add this code to the end of the procedure:</w:t>
            </w:r>
          </w:p>
          <w:p w14:paraId="54DE9DDB" w14:textId="77777777" w:rsidR="00434E41" w:rsidRDefault="00434E41" w:rsidP="007A1E65">
            <w:pPr>
              <w:pStyle w:val="table-text"/>
              <w:rPr>
                <w:color w:val="000000" w:themeColor="text1"/>
              </w:rPr>
            </w:pPr>
          </w:p>
          <w:p w14:paraId="206C1B3F" w14:textId="77777777" w:rsidR="007A1E65" w:rsidRDefault="007A1E65" w:rsidP="007A1E65">
            <w:pPr>
              <w:pStyle w:val="BlockCode"/>
              <w:ind w:left="0" w:right="86"/>
              <w:rPr>
                <w:rFonts w:cs="Courier New"/>
                <w:color w:val="000000"/>
                <w:szCs w:val="20"/>
              </w:rPr>
            </w:pPr>
            <w:r w:rsidRPr="00FF224D">
              <w:rPr>
                <w:rFonts w:cs="Courier New"/>
                <w:color w:val="3F7F5F"/>
                <w:szCs w:val="20"/>
              </w:rPr>
              <w:t>/* update the vacation hours for this employee */</w:t>
            </w:r>
            <w:r w:rsidRPr="00FF224D">
              <w:rPr>
                <w:rFonts w:cs="Courier New"/>
                <w:color w:val="000000"/>
                <w:szCs w:val="20"/>
              </w:rPr>
              <w:t xml:space="preserve"> </w:t>
            </w:r>
          </w:p>
          <w:p w14:paraId="6E5E086A" w14:textId="77777777" w:rsidR="007A1E65" w:rsidRPr="006B2FEF" w:rsidRDefault="007A1E65" w:rsidP="007A1E65">
            <w:pPr>
              <w:pStyle w:val="BlockCode"/>
              <w:ind w:left="0" w:right="86"/>
              <w:rPr>
                <w:rFonts w:cs="Courier New"/>
                <w:szCs w:val="20"/>
              </w:rPr>
            </w:pPr>
            <w:r w:rsidRPr="00FF224D">
              <w:rPr>
                <w:rFonts w:cs="Courier New"/>
                <w:color w:val="000000"/>
              </w:rPr>
              <w:t>Emp</w:t>
            </w:r>
            <w:r>
              <w:rPr>
                <w:rFonts w:cs="Courier New"/>
                <w:color w:val="000000"/>
              </w:rPr>
              <w:t>Instance</w:t>
            </w:r>
            <w:r w:rsidRPr="00FF224D">
              <w:rPr>
                <w:rFonts w:cs="Courier New"/>
                <w:color w:val="000000"/>
              </w:rPr>
              <w:t>:SetVacationHours(</w:t>
            </w:r>
            <w:r>
              <w:rPr>
                <w:rFonts w:cs="Courier New"/>
                <w:color w:val="2A00FF"/>
              </w:rPr>
              <w:t>25</w:t>
            </w:r>
            <w:r w:rsidRPr="00FF224D">
              <w:rPr>
                <w:rFonts w:cs="Courier New"/>
                <w:color w:val="000000"/>
              </w:rPr>
              <w:t>).</w:t>
            </w:r>
            <w:r w:rsidRPr="00FF224D">
              <w:rPr>
                <w:rFonts w:cs="Courier New"/>
                <w:color w:val="000000"/>
                <w:szCs w:val="20"/>
              </w:rPr>
              <w:t xml:space="preserve">        </w:t>
            </w:r>
          </w:p>
        </w:tc>
      </w:tr>
      <w:tr w:rsidR="007A1E65" w14:paraId="37259789" w14:textId="77777777" w:rsidTr="007A1E65">
        <w:trPr>
          <w:gridAfter w:val="2"/>
          <w:wAfter w:w="28" w:type="dxa"/>
          <w:trHeight w:val="1610"/>
        </w:trPr>
        <w:tc>
          <w:tcPr>
            <w:tcW w:w="1157" w:type="dxa"/>
          </w:tcPr>
          <w:p w14:paraId="48F1853F" w14:textId="77777777" w:rsidR="007A1E65" w:rsidRDefault="007A1E65" w:rsidP="00C95A30">
            <w:pPr>
              <w:pStyle w:val="table-text"/>
              <w:numPr>
                <w:ilvl w:val="0"/>
                <w:numId w:val="50"/>
              </w:numPr>
            </w:pPr>
          </w:p>
        </w:tc>
        <w:tc>
          <w:tcPr>
            <w:tcW w:w="6278" w:type="dxa"/>
            <w:gridSpan w:val="2"/>
          </w:tcPr>
          <w:p w14:paraId="74918D43" w14:textId="77777777" w:rsidR="007A1E65" w:rsidRDefault="007A1E65" w:rsidP="007A1E65">
            <w:pPr>
              <w:pStyle w:val="table-text"/>
              <w:rPr>
                <w:color w:val="000000" w:themeColor="text1"/>
              </w:rPr>
            </w:pPr>
            <w:r>
              <w:rPr>
                <w:color w:val="000000" w:themeColor="text1"/>
              </w:rPr>
              <w:t xml:space="preserve">Add a </w:t>
            </w:r>
            <w:r w:rsidRPr="006948FA">
              <w:rPr>
                <w:i/>
                <w:color w:val="000000" w:themeColor="text1"/>
              </w:rPr>
              <w:t>message</w:t>
            </w:r>
            <w:r>
              <w:rPr>
                <w:color w:val="000000" w:themeColor="text1"/>
              </w:rPr>
              <w:t xml:space="preserve"> statement to write the employee data to the output file. </w:t>
            </w:r>
          </w:p>
          <w:p w14:paraId="21FA0F43" w14:textId="77777777" w:rsidR="00434E41" w:rsidRDefault="00434E41" w:rsidP="007A1E65">
            <w:pPr>
              <w:pStyle w:val="table-text"/>
              <w:rPr>
                <w:color w:val="000000" w:themeColor="text1"/>
              </w:rPr>
            </w:pPr>
          </w:p>
          <w:p w14:paraId="0EE53935" w14:textId="042525A0" w:rsidR="007A1E65" w:rsidRDefault="007A1E65" w:rsidP="007A1E65">
            <w:pPr>
              <w:pStyle w:val="table-text"/>
              <w:rPr>
                <w:color w:val="000000" w:themeColor="text1"/>
              </w:rPr>
            </w:pPr>
            <w:r>
              <w:rPr>
                <w:color w:val="000000" w:themeColor="text1"/>
              </w:rPr>
              <w:t>Add this code to the end of the procedure:</w:t>
            </w:r>
          </w:p>
          <w:p w14:paraId="20210BDF" w14:textId="77777777" w:rsidR="00434E41" w:rsidRDefault="00434E41" w:rsidP="007A1E65">
            <w:pPr>
              <w:pStyle w:val="table-text"/>
              <w:rPr>
                <w:color w:val="000000" w:themeColor="text1"/>
              </w:rPr>
            </w:pPr>
          </w:p>
          <w:p w14:paraId="0AD04F18" w14:textId="77777777" w:rsidR="007A1E65" w:rsidRDefault="007A1E65" w:rsidP="007A1E65">
            <w:pPr>
              <w:pStyle w:val="BlockCode"/>
              <w:ind w:left="0"/>
            </w:pPr>
            <w:r>
              <w:rPr>
                <w:color w:val="7F0055"/>
              </w:rPr>
              <w:t>message</w:t>
            </w:r>
            <w:r>
              <w:rPr>
                <w:color w:val="000000"/>
              </w:rPr>
              <w:t xml:space="preserve"> </w:t>
            </w:r>
            <w:r w:rsidRPr="00E80332">
              <w:rPr>
                <w:rFonts w:cs="Courier New"/>
                <w:color w:val="2A00FF"/>
                <w:szCs w:val="20"/>
              </w:rPr>
              <w:t>"*********testSetVacationHours()************"</w:t>
            </w:r>
            <w:r>
              <w:rPr>
                <w:color w:val="000000"/>
              </w:rPr>
              <w:t xml:space="preserve"> </w:t>
            </w:r>
            <w:r>
              <w:rPr>
                <w:color w:val="7F0055"/>
              </w:rPr>
              <w:t>skip</w:t>
            </w:r>
          </w:p>
          <w:p w14:paraId="7476FEF8" w14:textId="77777777" w:rsidR="007A1E65" w:rsidRDefault="007A1E65" w:rsidP="007A1E65">
            <w:pPr>
              <w:pStyle w:val="BlockCode"/>
              <w:ind w:left="0"/>
              <w:rPr>
                <w:color w:val="000000"/>
              </w:rPr>
            </w:pPr>
            <w:r>
              <w:rPr>
                <w:color w:val="000000"/>
              </w:rPr>
              <w:t xml:space="preserve">            </w:t>
            </w:r>
            <w:r w:rsidRPr="00E80332">
              <w:rPr>
                <w:rFonts w:cs="Courier New"/>
                <w:color w:val="2A00FF"/>
                <w:szCs w:val="20"/>
              </w:rPr>
              <w:t>"Vacation hours: "</w:t>
            </w:r>
            <w:r>
              <w:rPr>
                <w:color w:val="000000"/>
              </w:rPr>
              <w:t xml:space="preserve"> EmpInstance:VacationHours </w:t>
            </w:r>
          </w:p>
          <w:p w14:paraId="1420533A" w14:textId="77777777" w:rsidR="007A1E65" w:rsidRPr="003371A8" w:rsidRDefault="007A1E65" w:rsidP="007A1E65">
            <w:pPr>
              <w:pStyle w:val="BlockCode"/>
              <w:ind w:left="0"/>
            </w:pPr>
            <w:r>
              <w:rPr>
                <w:color w:val="000000"/>
              </w:rPr>
              <w:t>.</w:t>
            </w:r>
          </w:p>
        </w:tc>
      </w:tr>
      <w:tr w:rsidR="007A1E65" w14:paraId="22AAC6A6" w14:textId="77777777" w:rsidTr="007A1E65">
        <w:trPr>
          <w:gridAfter w:val="1"/>
          <w:wAfter w:w="11" w:type="dxa"/>
          <w:trHeight w:val="46"/>
        </w:trPr>
        <w:tc>
          <w:tcPr>
            <w:tcW w:w="1157" w:type="dxa"/>
          </w:tcPr>
          <w:p w14:paraId="383336D7" w14:textId="77777777" w:rsidR="007A1E65" w:rsidRDefault="007A1E65" w:rsidP="00C95A30">
            <w:pPr>
              <w:pStyle w:val="table-text"/>
              <w:numPr>
                <w:ilvl w:val="0"/>
                <w:numId w:val="50"/>
              </w:numPr>
            </w:pPr>
          </w:p>
        </w:tc>
        <w:tc>
          <w:tcPr>
            <w:tcW w:w="6295" w:type="dxa"/>
            <w:gridSpan w:val="3"/>
          </w:tcPr>
          <w:p w14:paraId="1FCBA84E" w14:textId="77777777" w:rsidR="007A1E65" w:rsidRDefault="007A1E65" w:rsidP="007A1E65">
            <w:pPr>
              <w:pStyle w:val="table-text"/>
              <w:rPr>
                <w:color w:val="000000" w:themeColor="text1"/>
              </w:rPr>
            </w:pPr>
            <w:r>
              <w:rPr>
                <w:color w:val="000000" w:themeColor="text1"/>
              </w:rPr>
              <w:t xml:space="preserve">Add a statement to call the </w:t>
            </w:r>
            <w:proofErr w:type="gramStart"/>
            <w:r w:rsidRPr="0043785E">
              <w:rPr>
                <w:i/>
                <w:color w:val="000000" w:themeColor="text1"/>
              </w:rPr>
              <w:t>Set</w:t>
            </w:r>
            <w:r>
              <w:rPr>
                <w:i/>
                <w:color w:val="000000" w:themeColor="text1"/>
              </w:rPr>
              <w:t>JobTitle</w:t>
            </w:r>
            <w:r>
              <w:rPr>
                <w:color w:val="000000" w:themeColor="text1"/>
              </w:rPr>
              <w:t>(</w:t>
            </w:r>
            <w:proofErr w:type="gramEnd"/>
            <w:r>
              <w:rPr>
                <w:color w:val="000000" w:themeColor="text1"/>
              </w:rPr>
              <w:t xml:space="preserve">) method for the instance and set the title for this instance as </w:t>
            </w:r>
            <w:r>
              <w:rPr>
                <w:i/>
                <w:color w:val="000000" w:themeColor="text1"/>
              </w:rPr>
              <w:t>Senior Architect</w:t>
            </w:r>
            <w:r>
              <w:rPr>
                <w:color w:val="000000" w:themeColor="text1"/>
              </w:rPr>
              <w:t>.</w:t>
            </w:r>
          </w:p>
          <w:p w14:paraId="16ACF5A2" w14:textId="77777777" w:rsidR="00434E41" w:rsidRDefault="00434E41" w:rsidP="007A1E65">
            <w:pPr>
              <w:pStyle w:val="table-text"/>
              <w:rPr>
                <w:color w:val="000000" w:themeColor="text1"/>
              </w:rPr>
            </w:pPr>
          </w:p>
          <w:p w14:paraId="630475C6" w14:textId="2905CF38" w:rsidR="007A1E65" w:rsidRDefault="007A1E65" w:rsidP="007A1E65">
            <w:pPr>
              <w:pStyle w:val="table-text"/>
              <w:rPr>
                <w:color w:val="000000" w:themeColor="text1"/>
              </w:rPr>
            </w:pPr>
            <w:r>
              <w:rPr>
                <w:color w:val="000000" w:themeColor="text1"/>
              </w:rPr>
              <w:t>Add this code to the end of the procedure:</w:t>
            </w:r>
          </w:p>
          <w:p w14:paraId="5EEB4EB7" w14:textId="77777777" w:rsidR="00434E41" w:rsidRDefault="00434E41" w:rsidP="007A1E65">
            <w:pPr>
              <w:pStyle w:val="table-text"/>
              <w:rPr>
                <w:color w:val="000000" w:themeColor="text1"/>
              </w:rPr>
            </w:pPr>
          </w:p>
          <w:p w14:paraId="3D272B09" w14:textId="77777777" w:rsidR="007A1E65" w:rsidRDefault="007A1E65" w:rsidP="007A1E65">
            <w:pPr>
              <w:pStyle w:val="BlockCode"/>
              <w:ind w:left="0"/>
              <w:rPr>
                <w:color w:val="000000" w:themeColor="text1"/>
              </w:rPr>
            </w:pPr>
            <w:r w:rsidRPr="00FF224D">
              <w:t>Emp</w:t>
            </w:r>
            <w:r>
              <w:t>Instance</w:t>
            </w:r>
            <w:r w:rsidRPr="00FF224D">
              <w:t>:</w:t>
            </w:r>
            <w:r>
              <w:t>SetJobtitle</w:t>
            </w:r>
            <w:r w:rsidRPr="00FF224D">
              <w:t>(</w:t>
            </w:r>
            <w:r w:rsidRPr="00E80332">
              <w:rPr>
                <w:rFonts w:cs="Courier New"/>
                <w:color w:val="2A00FF"/>
                <w:szCs w:val="20"/>
              </w:rPr>
              <w:t>"</w:t>
            </w:r>
            <w:r>
              <w:rPr>
                <w:color w:val="2A00FF"/>
              </w:rPr>
              <w:t>Senior Architect</w:t>
            </w:r>
            <w:r w:rsidRPr="00E80332">
              <w:rPr>
                <w:rFonts w:cs="Courier New"/>
                <w:color w:val="2A00FF"/>
                <w:szCs w:val="20"/>
              </w:rPr>
              <w:t>"</w:t>
            </w:r>
            <w:r w:rsidRPr="00FF224D">
              <w:t>).</w:t>
            </w:r>
          </w:p>
        </w:tc>
      </w:tr>
      <w:tr w:rsidR="007A1E65" w14:paraId="42633517" w14:textId="77777777" w:rsidTr="007A1E65">
        <w:trPr>
          <w:gridAfter w:val="1"/>
          <w:wAfter w:w="11" w:type="dxa"/>
          <w:trHeight w:val="57"/>
        </w:trPr>
        <w:tc>
          <w:tcPr>
            <w:tcW w:w="1157" w:type="dxa"/>
          </w:tcPr>
          <w:p w14:paraId="0C9381A2" w14:textId="77777777" w:rsidR="007A1E65" w:rsidRDefault="007A1E65" w:rsidP="00C95A30">
            <w:pPr>
              <w:pStyle w:val="table-text"/>
              <w:numPr>
                <w:ilvl w:val="0"/>
                <w:numId w:val="50"/>
              </w:numPr>
            </w:pPr>
          </w:p>
        </w:tc>
        <w:tc>
          <w:tcPr>
            <w:tcW w:w="6295" w:type="dxa"/>
            <w:gridSpan w:val="3"/>
          </w:tcPr>
          <w:p w14:paraId="11E0E797" w14:textId="77777777" w:rsidR="007A1E65" w:rsidRDefault="007A1E65" w:rsidP="007A1E65">
            <w:pPr>
              <w:pStyle w:val="table-text"/>
              <w:rPr>
                <w:color w:val="000000" w:themeColor="text1"/>
              </w:rPr>
            </w:pPr>
            <w:r>
              <w:rPr>
                <w:color w:val="000000" w:themeColor="text1"/>
              </w:rPr>
              <w:t xml:space="preserve">Add a </w:t>
            </w:r>
            <w:r w:rsidRPr="006948FA">
              <w:rPr>
                <w:i/>
                <w:color w:val="000000" w:themeColor="text1"/>
              </w:rPr>
              <w:t>message</w:t>
            </w:r>
            <w:r>
              <w:rPr>
                <w:color w:val="000000" w:themeColor="text1"/>
              </w:rPr>
              <w:t xml:space="preserve"> statement to write the employee data to the output file. </w:t>
            </w:r>
          </w:p>
          <w:p w14:paraId="3343262A" w14:textId="77777777" w:rsidR="00434E41" w:rsidRDefault="00434E41" w:rsidP="007A1E65">
            <w:pPr>
              <w:pStyle w:val="table-text"/>
              <w:rPr>
                <w:color w:val="000000" w:themeColor="text1"/>
              </w:rPr>
            </w:pPr>
          </w:p>
          <w:p w14:paraId="7C21471F" w14:textId="71FC6627" w:rsidR="007A1E65" w:rsidRDefault="007A1E65" w:rsidP="007A1E65">
            <w:pPr>
              <w:pStyle w:val="table-text"/>
              <w:rPr>
                <w:color w:val="000000" w:themeColor="text1"/>
              </w:rPr>
            </w:pPr>
            <w:r>
              <w:rPr>
                <w:color w:val="000000" w:themeColor="text1"/>
              </w:rPr>
              <w:t>Add this code to the end of the procedure:</w:t>
            </w:r>
          </w:p>
          <w:p w14:paraId="7AE7CF70" w14:textId="77777777" w:rsidR="00434E41" w:rsidRDefault="00434E41" w:rsidP="007A1E65">
            <w:pPr>
              <w:pStyle w:val="table-text"/>
              <w:rPr>
                <w:color w:val="000000" w:themeColor="text1"/>
              </w:rPr>
            </w:pPr>
          </w:p>
          <w:p w14:paraId="23B2641A" w14:textId="77777777" w:rsidR="007A1E65" w:rsidRDefault="007A1E65" w:rsidP="007A1E65">
            <w:pPr>
              <w:pStyle w:val="BlockCode"/>
              <w:ind w:left="0"/>
            </w:pPr>
            <w:r>
              <w:rPr>
                <w:color w:val="7F0055"/>
              </w:rPr>
              <w:t>message</w:t>
            </w:r>
            <w:r>
              <w:rPr>
                <w:color w:val="000000"/>
              </w:rPr>
              <w:t xml:space="preserve"> </w:t>
            </w:r>
            <w:r w:rsidRPr="00E80332">
              <w:rPr>
                <w:rFonts w:cs="Courier New"/>
                <w:color w:val="2A00FF"/>
                <w:szCs w:val="20"/>
              </w:rPr>
              <w:t>"*********testSet</w:t>
            </w:r>
            <w:r>
              <w:rPr>
                <w:rFonts w:cs="Courier New"/>
                <w:color w:val="2A00FF"/>
                <w:szCs w:val="20"/>
              </w:rPr>
              <w:t>JobTitle</w:t>
            </w:r>
            <w:r w:rsidRPr="00E80332">
              <w:rPr>
                <w:rFonts w:cs="Courier New"/>
                <w:color w:val="2A00FF"/>
                <w:szCs w:val="20"/>
              </w:rPr>
              <w:t>()************"</w:t>
            </w:r>
            <w:r>
              <w:rPr>
                <w:color w:val="000000"/>
              </w:rPr>
              <w:t xml:space="preserve"> </w:t>
            </w:r>
            <w:r>
              <w:rPr>
                <w:color w:val="7F0055"/>
              </w:rPr>
              <w:t>skip</w:t>
            </w:r>
          </w:p>
          <w:p w14:paraId="0DB70C65" w14:textId="77777777" w:rsidR="007A1E65" w:rsidRDefault="007A1E65" w:rsidP="007A1E65">
            <w:pPr>
              <w:pStyle w:val="BlockCode"/>
              <w:ind w:left="0"/>
              <w:rPr>
                <w:color w:val="000000" w:themeColor="text1"/>
              </w:rPr>
            </w:pPr>
            <w:r>
              <w:rPr>
                <w:color w:val="000000"/>
              </w:rPr>
              <w:t xml:space="preserve">            </w:t>
            </w:r>
            <w:r w:rsidRPr="00E80332">
              <w:rPr>
                <w:rFonts w:cs="Courier New"/>
                <w:color w:val="2A00FF"/>
                <w:szCs w:val="20"/>
              </w:rPr>
              <w:t>"</w:t>
            </w:r>
            <w:r>
              <w:rPr>
                <w:rFonts w:cs="Courier New"/>
                <w:color w:val="2A00FF"/>
                <w:szCs w:val="20"/>
              </w:rPr>
              <w:t>JobTitle</w:t>
            </w:r>
            <w:r w:rsidRPr="00E80332">
              <w:rPr>
                <w:rFonts w:cs="Courier New"/>
                <w:color w:val="2A00FF"/>
                <w:szCs w:val="20"/>
              </w:rPr>
              <w:t>: "</w:t>
            </w:r>
            <w:r>
              <w:rPr>
                <w:color w:val="000000"/>
              </w:rPr>
              <w:t xml:space="preserve"> EmpInstance:JobTitle.</w:t>
            </w:r>
          </w:p>
        </w:tc>
      </w:tr>
      <w:tr w:rsidR="007A1E65" w14:paraId="2CFEBBB8" w14:textId="77777777" w:rsidTr="007A1E65">
        <w:trPr>
          <w:gridAfter w:val="1"/>
          <w:wAfter w:w="11" w:type="dxa"/>
          <w:trHeight w:val="66"/>
        </w:trPr>
        <w:tc>
          <w:tcPr>
            <w:tcW w:w="1157" w:type="dxa"/>
          </w:tcPr>
          <w:p w14:paraId="72F8883F" w14:textId="77777777" w:rsidR="007A1E65" w:rsidRDefault="007A1E65" w:rsidP="00C95A30">
            <w:pPr>
              <w:pStyle w:val="table-text"/>
              <w:numPr>
                <w:ilvl w:val="0"/>
                <w:numId w:val="50"/>
              </w:numPr>
            </w:pPr>
          </w:p>
        </w:tc>
        <w:tc>
          <w:tcPr>
            <w:tcW w:w="6295" w:type="dxa"/>
            <w:gridSpan w:val="3"/>
          </w:tcPr>
          <w:p w14:paraId="438FD15F" w14:textId="77777777" w:rsidR="007A1E65" w:rsidRDefault="007A1E65" w:rsidP="007A1E65">
            <w:pPr>
              <w:pStyle w:val="table-text"/>
              <w:rPr>
                <w:color w:val="000000" w:themeColor="text1"/>
              </w:rPr>
            </w:pPr>
            <w:r>
              <w:rPr>
                <w:color w:val="000000" w:themeColor="text1"/>
              </w:rPr>
              <w:t xml:space="preserve">To test the </w:t>
            </w:r>
            <w:proofErr w:type="gramStart"/>
            <w:r>
              <w:rPr>
                <w:color w:val="000000" w:themeColor="text1"/>
              </w:rPr>
              <w:t>GetInfo(</w:t>
            </w:r>
            <w:proofErr w:type="gramEnd"/>
            <w:r>
              <w:rPr>
                <w:color w:val="000000" w:themeColor="text1"/>
              </w:rPr>
              <w:t xml:space="preserve">) method, add a </w:t>
            </w:r>
            <w:r w:rsidRPr="006948FA">
              <w:rPr>
                <w:i/>
                <w:color w:val="000000" w:themeColor="text1"/>
              </w:rPr>
              <w:t>message</w:t>
            </w:r>
            <w:r>
              <w:rPr>
                <w:color w:val="000000" w:themeColor="text1"/>
              </w:rPr>
              <w:t xml:space="preserve"> statement to write the employee data to the output file. You will call the </w:t>
            </w:r>
            <w:proofErr w:type="gramStart"/>
            <w:r w:rsidRPr="00E31002">
              <w:rPr>
                <w:i/>
                <w:color w:val="000000" w:themeColor="text1"/>
              </w:rPr>
              <w:t>GetInfo</w:t>
            </w:r>
            <w:r>
              <w:rPr>
                <w:color w:val="000000" w:themeColor="text1"/>
              </w:rPr>
              <w:t>(</w:t>
            </w:r>
            <w:proofErr w:type="gramEnd"/>
            <w:r>
              <w:rPr>
                <w:color w:val="000000" w:themeColor="text1"/>
              </w:rPr>
              <w:t xml:space="preserve">) method of the </w:t>
            </w:r>
            <w:r w:rsidRPr="00E31002">
              <w:rPr>
                <w:i/>
                <w:color w:val="000000" w:themeColor="text1"/>
              </w:rPr>
              <w:t>Emp</w:t>
            </w:r>
            <w:r>
              <w:rPr>
                <w:color w:val="000000" w:themeColor="text1"/>
              </w:rPr>
              <w:t xml:space="preserve"> class using the </w:t>
            </w:r>
            <w:r w:rsidRPr="00FB3B67">
              <w:rPr>
                <w:i/>
                <w:color w:val="000000" w:themeColor="text1"/>
              </w:rPr>
              <w:t>Emp</w:t>
            </w:r>
            <w:r>
              <w:rPr>
                <w:i/>
                <w:color w:val="000000" w:themeColor="text1"/>
              </w:rPr>
              <w:t>Instance</w:t>
            </w:r>
            <w:r>
              <w:rPr>
                <w:color w:val="000000" w:themeColor="text1"/>
              </w:rPr>
              <w:t xml:space="preserve"> instance to do this.</w:t>
            </w:r>
          </w:p>
          <w:p w14:paraId="78CBE697" w14:textId="77777777" w:rsidR="00434E41" w:rsidRDefault="00434E41" w:rsidP="007A1E65">
            <w:pPr>
              <w:pStyle w:val="table-text"/>
              <w:rPr>
                <w:color w:val="000000" w:themeColor="text1"/>
              </w:rPr>
            </w:pPr>
          </w:p>
          <w:p w14:paraId="7F600658" w14:textId="0C3D55EF" w:rsidR="007A1E65" w:rsidRDefault="007A1E65" w:rsidP="007A1E65">
            <w:pPr>
              <w:pStyle w:val="table-text"/>
              <w:rPr>
                <w:color w:val="000000" w:themeColor="text1"/>
              </w:rPr>
            </w:pPr>
            <w:r>
              <w:rPr>
                <w:color w:val="000000" w:themeColor="text1"/>
              </w:rPr>
              <w:t>Add this code to the end of the procedure:</w:t>
            </w:r>
          </w:p>
          <w:p w14:paraId="28166201" w14:textId="77777777" w:rsidR="00434E41" w:rsidRDefault="00434E41" w:rsidP="007A1E65">
            <w:pPr>
              <w:pStyle w:val="table-text"/>
              <w:rPr>
                <w:color w:val="000000" w:themeColor="text1"/>
              </w:rPr>
            </w:pPr>
          </w:p>
          <w:p w14:paraId="21E06032" w14:textId="77777777" w:rsidR="007A1E65" w:rsidRPr="006527FA" w:rsidRDefault="007A1E65" w:rsidP="007A1E65">
            <w:pPr>
              <w:pStyle w:val="BlockCode"/>
              <w:ind w:left="0"/>
              <w:rPr>
                <w:color w:val="3F7F5F"/>
              </w:rPr>
            </w:pPr>
            <w:r w:rsidRPr="006527FA">
              <w:rPr>
                <w:color w:val="3F7F5F"/>
              </w:rPr>
              <w:t xml:space="preserve">/* write data to the output file */               </w:t>
            </w:r>
          </w:p>
          <w:p w14:paraId="37D72C51" w14:textId="77777777" w:rsidR="007A1E65" w:rsidRPr="006527FA" w:rsidRDefault="007A1E65" w:rsidP="007A1E65">
            <w:pPr>
              <w:pStyle w:val="BlockCode"/>
              <w:ind w:left="0"/>
              <w:rPr>
                <w:rFonts w:cs="Courier New"/>
                <w:color w:val="2A00FF"/>
                <w:szCs w:val="20"/>
              </w:rPr>
            </w:pPr>
            <w:r w:rsidRPr="006527FA">
              <w:rPr>
                <w:color w:val="7F0055"/>
              </w:rPr>
              <w:t xml:space="preserve">message </w:t>
            </w:r>
            <w:r w:rsidRPr="006527FA">
              <w:rPr>
                <w:rFonts w:cs="Courier New"/>
                <w:color w:val="2A00FF"/>
                <w:szCs w:val="20"/>
              </w:rPr>
              <w:t>"*********testGetInfo()************"</w:t>
            </w:r>
            <w:r>
              <w:rPr>
                <w:rFonts w:cs="Courier New"/>
                <w:color w:val="2A00FF"/>
                <w:szCs w:val="20"/>
              </w:rPr>
              <w:t xml:space="preserve"> </w:t>
            </w:r>
            <w:r w:rsidRPr="009B489A">
              <w:rPr>
                <w:color w:val="7F0055"/>
              </w:rPr>
              <w:t>skip</w:t>
            </w:r>
          </w:p>
          <w:p w14:paraId="54CBE436" w14:textId="77777777" w:rsidR="007A1E65" w:rsidRDefault="007A1E65" w:rsidP="007A1E65">
            <w:pPr>
              <w:pStyle w:val="BlockCode"/>
              <w:ind w:left="0"/>
              <w:rPr>
                <w:color w:val="000000" w:themeColor="text1"/>
              </w:rPr>
            </w:pPr>
            <w:r w:rsidRPr="006527FA">
              <w:t>EmpInstance:GetInfo() .</w:t>
            </w:r>
          </w:p>
        </w:tc>
      </w:tr>
      <w:tr w:rsidR="007A1E65" w14:paraId="44D2B47C" w14:textId="77777777" w:rsidTr="007A1E65">
        <w:trPr>
          <w:gridAfter w:val="1"/>
          <w:wAfter w:w="11" w:type="dxa"/>
          <w:trHeight w:val="26"/>
        </w:trPr>
        <w:tc>
          <w:tcPr>
            <w:tcW w:w="1157" w:type="dxa"/>
          </w:tcPr>
          <w:p w14:paraId="43743BFD" w14:textId="77777777" w:rsidR="007A1E65" w:rsidRDefault="007A1E65" w:rsidP="00C95A30">
            <w:pPr>
              <w:pStyle w:val="table-text"/>
              <w:numPr>
                <w:ilvl w:val="0"/>
                <w:numId w:val="50"/>
              </w:numPr>
            </w:pPr>
          </w:p>
        </w:tc>
        <w:tc>
          <w:tcPr>
            <w:tcW w:w="6295" w:type="dxa"/>
            <w:gridSpan w:val="3"/>
          </w:tcPr>
          <w:p w14:paraId="5D2E30F3" w14:textId="77777777" w:rsidR="007A1E65" w:rsidRDefault="007A1E65" w:rsidP="007A1E65">
            <w:pPr>
              <w:pStyle w:val="table-text"/>
              <w:rPr>
                <w:color w:val="000000" w:themeColor="text1"/>
              </w:rPr>
            </w:pPr>
            <w:r>
              <w:rPr>
                <w:color w:val="000000" w:themeColor="text1"/>
              </w:rPr>
              <w:t>Add a statement to close the output file.</w:t>
            </w:r>
          </w:p>
          <w:p w14:paraId="5DD5D699" w14:textId="77777777" w:rsidR="00434E41" w:rsidRDefault="00434E41" w:rsidP="007A1E65">
            <w:pPr>
              <w:pStyle w:val="table-text"/>
              <w:rPr>
                <w:color w:val="000000" w:themeColor="text1"/>
              </w:rPr>
            </w:pPr>
          </w:p>
          <w:p w14:paraId="5018C486" w14:textId="4C847F0A" w:rsidR="007A1E65" w:rsidRDefault="007A1E65" w:rsidP="007A1E65">
            <w:pPr>
              <w:pStyle w:val="table-text"/>
              <w:rPr>
                <w:color w:val="000000" w:themeColor="text1"/>
              </w:rPr>
            </w:pPr>
            <w:r>
              <w:rPr>
                <w:color w:val="000000" w:themeColor="text1"/>
              </w:rPr>
              <w:t>Add this code at the end of the procedure.</w:t>
            </w:r>
          </w:p>
          <w:p w14:paraId="120A8ADC" w14:textId="77777777" w:rsidR="00434E41" w:rsidRDefault="00434E41" w:rsidP="007A1E65">
            <w:pPr>
              <w:pStyle w:val="table-text"/>
              <w:rPr>
                <w:color w:val="000000" w:themeColor="text1"/>
              </w:rPr>
            </w:pPr>
          </w:p>
          <w:p w14:paraId="6138383F" w14:textId="77777777" w:rsidR="007A1E65" w:rsidRDefault="007A1E65" w:rsidP="007A1E65">
            <w:pPr>
              <w:pStyle w:val="BlockCode"/>
              <w:ind w:left="0"/>
              <w:rPr>
                <w:color w:val="000000" w:themeColor="text1"/>
              </w:rPr>
            </w:pPr>
            <w:r w:rsidRPr="006527FA">
              <w:rPr>
                <w:color w:val="7F0055"/>
              </w:rPr>
              <w:t>output close</w:t>
            </w:r>
            <w:r w:rsidRPr="00FF224D">
              <w:rPr>
                <w:color w:val="000000"/>
              </w:rPr>
              <w:t>.</w:t>
            </w:r>
          </w:p>
        </w:tc>
      </w:tr>
      <w:tr w:rsidR="007A1E65" w14:paraId="1EF53B08" w14:textId="77777777" w:rsidTr="007A1E65">
        <w:trPr>
          <w:gridAfter w:val="1"/>
          <w:wAfter w:w="11" w:type="dxa"/>
          <w:trHeight w:val="32"/>
        </w:trPr>
        <w:tc>
          <w:tcPr>
            <w:tcW w:w="1157" w:type="dxa"/>
          </w:tcPr>
          <w:p w14:paraId="6262CC97" w14:textId="77777777" w:rsidR="007A1E65" w:rsidRDefault="007A1E65" w:rsidP="00C95A30">
            <w:pPr>
              <w:pStyle w:val="table-text"/>
              <w:numPr>
                <w:ilvl w:val="0"/>
                <w:numId w:val="50"/>
              </w:numPr>
            </w:pPr>
          </w:p>
        </w:tc>
        <w:tc>
          <w:tcPr>
            <w:tcW w:w="6295" w:type="dxa"/>
            <w:gridSpan w:val="3"/>
          </w:tcPr>
          <w:p w14:paraId="034FAB01" w14:textId="77777777" w:rsidR="007A1E65" w:rsidRDefault="007A1E65" w:rsidP="007A1E65">
            <w:pPr>
              <w:pStyle w:val="table-text"/>
              <w:rPr>
                <w:color w:val="000000" w:themeColor="text1"/>
              </w:rPr>
            </w:pPr>
            <w:r>
              <w:rPr>
                <w:color w:val="000000" w:themeColor="text1"/>
              </w:rPr>
              <w:t xml:space="preserve">Add a statement to delete the </w:t>
            </w:r>
            <w:r w:rsidRPr="006948FA">
              <w:rPr>
                <w:i/>
                <w:color w:val="000000" w:themeColor="text1"/>
              </w:rPr>
              <w:t>Emp</w:t>
            </w:r>
            <w:r>
              <w:rPr>
                <w:color w:val="000000" w:themeColor="text1"/>
              </w:rPr>
              <w:t xml:space="preserve"> instance.</w:t>
            </w:r>
          </w:p>
          <w:p w14:paraId="4E1E2754" w14:textId="77777777" w:rsidR="00434E41" w:rsidRDefault="00434E41" w:rsidP="007A1E65">
            <w:pPr>
              <w:pStyle w:val="table-text"/>
              <w:rPr>
                <w:color w:val="000000" w:themeColor="text1"/>
              </w:rPr>
            </w:pPr>
          </w:p>
          <w:p w14:paraId="225FF94A" w14:textId="5822FE1F" w:rsidR="007A1E65" w:rsidRDefault="007A1E65" w:rsidP="007A1E65">
            <w:pPr>
              <w:pStyle w:val="table-text"/>
              <w:rPr>
                <w:color w:val="000000" w:themeColor="text1"/>
              </w:rPr>
            </w:pPr>
            <w:r>
              <w:rPr>
                <w:color w:val="000000" w:themeColor="text1"/>
              </w:rPr>
              <w:t>Add this code to the end of the procedure:</w:t>
            </w:r>
          </w:p>
          <w:p w14:paraId="517BD728" w14:textId="77777777" w:rsidR="00434E41" w:rsidRDefault="00434E41" w:rsidP="007A1E65">
            <w:pPr>
              <w:pStyle w:val="table-text"/>
              <w:rPr>
                <w:color w:val="000000" w:themeColor="text1"/>
              </w:rPr>
            </w:pPr>
          </w:p>
          <w:p w14:paraId="56EB6101" w14:textId="77777777" w:rsidR="007A1E65" w:rsidRPr="00C6476D" w:rsidRDefault="007A1E65" w:rsidP="007A1E65">
            <w:pPr>
              <w:pStyle w:val="BlockCode"/>
              <w:ind w:left="0" w:right="86"/>
              <w:rPr>
                <w:rFonts w:cs="Courier New"/>
                <w:szCs w:val="20"/>
              </w:rPr>
            </w:pPr>
            <w:r w:rsidRPr="00FF224D">
              <w:rPr>
                <w:rFonts w:cs="Courier New"/>
                <w:color w:val="3F7F5F"/>
                <w:szCs w:val="20"/>
              </w:rPr>
              <w:t>/* delete the instance - freeing memory */</w:t>
            </w:r>
          </w:p>
        </w:tc>
      </w:tr>
      <w:tr w:rsidR="007A1E65" w14:paraId="0AFEF7BD" w14:textId="77777777" w:rsidTr="007A1E65">
        <w:trPr>
          <w:gridAfter w:val="1"/>
          <w:wAfter w:w="11" w:type="dxa"/>
          <w:trHeight w:val="9"/>
        </w:trPr>
        <w:tc>
          <w:tcPr>
            <w:tcW w:w="1157" w:type="dxa"/>
          </w:tcPr>
          <w:p w14:paraId="40E66950" w14:textId="77777777" w:rsidR="007A1E65" w:rsidRDefault="007A1E65" w:rsidP="00C95A30">
            <w:pPr>
              <w:pStyle w:val="table-text"/>
              <w:numPr>
                <w:ilvl w:val="0"/>
                <w:numId w:val="50"/>
              </w:numPr>
            </w:pPr>
          </w:p>
        </w:tc>
        <w:tc>
          <w:tcPr>
            <w:tcW w:w="6295" w:type="dxa"/>
            <w:gridSpan w:val="3"/>
          </w:tcPr>
          <w:p w14:paraId="6262FFDF" w14:textId="77777777" w:rsidR="007A1E65" w:rsidRDefault="007A1E65" w:rsidP="007A1E65">
            <w:pPr>
              <w:pStyle w:val="table-text"/>
              <w:rPr>
                <w:color w:val="000000" w:themeColor="text1"/>
              </w:rPr>
            </w:pPr>
            <w:r>
              <w:rPr>
                <w:color w:val="000000" w:themeColor="text1"/>
              </w:rPr>
              <w:t>Save this file. Ensure that it compiles without errors.</w:t>
            </w:r>
          </w:p>
        </w:tc>
      </w:tr>
    </w:tbl>
    <w:p w14:paraId="7272CC73" w14:textId="77777777" w:rsidR="007A1E65" w:rsidRDefault="007A1E65" w:rsidP="007A1E65">
      <w:pPr>
        <w:pStyle w:val="BlockLine"/>
      </w:pPr>
    </w:p>
    <w:p w14:paraId="391A39DC" w14:textId="77777777" w:rsidR="007A1E65" w:rsidRDefault="007A1E65" w:rsidP="007A1E65">
      <w:pPr>
        <w:pStyle w:val="Heading3"/>
      </w:pPr>
      <w:r>
        <w:lastRenderedPageBreak/>
        <w:t xml:space="preserve">Solution, Part 3—Testing the Emp class </w:t>
      </w:r>
    </w:p>
    <w:p w14:paraId="3E2A7DEB" w14:textId="77777777" w:rsidR="007A1E65" w:rsidRPr="00D17D4C" w:rsidRDefault="007A1E65" w:rsidP="007A1E65">
      <w:pPr>
        <w:pStyle w:val="TopLine"/>
      </w:pPr>
    </w:p>
    <w:tbl>
      <w:tblPr>
        <w:tblStyle w:val="TableGrid"/>
        <w:tblW w:w="7425" w:type="dxa"/>
        <w:tblInd w:w="1915" w:type="dxa"/>
        <w:tblLook w:val="05E0" w:firstRow="1" w:lastRow="1" w:firstColumn="1" w:lastColumn="1" w:noHBand="0" w:noVBand="1"/>
      </w:tblPr>
      <w:tblGrid>
        <w:gridCol w:w="1182"/>
        <w:gridCol w:w="6243"/>
      </w:tblGrid>
      <w:tr w:rsidR="007A1E65" w14:paraId="77D63D8E" w14:textId="77777777" w:rsidTr="007A1E65">
        <w:trPr>
          <w:cnfStyle w:val="100000000000" w:firstRow="1" w:lastRow="0" w:firstColumn="0" w:lastColumn="0" w:oddVBand="0" w:evenVBand="0" w:oddHBand="0" w:evenHBand="0" w:firstRowFirstColumn="0" w:firstRowLastColumn="0" w:lastRowFirstColumn="0" w:lastRowLastColumn="0"/>
          <w:trHeight w:val="478"/>
        </w:trPr>
        <w:tc>
          <w:tcPr>
            <w:tcW w:w="1182" w:type="dxa"/>
          </w:tcPr>
          <w:p w14:paraId="7F2D87C5" w14:textId="77777777" w:rsidR="007A1E65" w:rsidRDefault="007A1E65" w:rsidP="007A1E65">
            <w:pPr>
              <w:pStyle w:val="TableHeading"/>
            </w:pPr>
            <w:r>
              <w:t>Step</w:t>
            </w:r>
          </w:p>
        </w:tc>
        <w:tc>
          <w:tcPr>
            <w:tcW w:w="6243" w:type="dxa"/>
          </w:tcPr>
          <w:p w14:paraId="10BE83E2" w14:textId="2B0491A5" w:rsidR="007A1E65" w:rsidRDefault="007A1E65" w:rsidP="007A1E65">
            <w:pPr>
              <w:pStyle w:val="TableHeading"/>
            </w:pPr>
            <w:r>
              <w:t>Solution instruction</w:t>
            </w:r>
            <w:r w:rsidR="00434E41">
              <w:t>s</w:t>
            </w:r>
          </w:p>
        </w:tc>
      </w:tr>
      <w:tr w:rsidR="007A1E65" w14:paraId="502960D9" w14:textId="77777777" w:rsidTr="007A1E65">
        <w:trPr>
          <w:trHeight w:val="1780"/>
        </w:trPr>
        <w:tc>
          <w:tcPr>
            <w:tcW w:w="1182" w:type="dxa"/>
          </w:tcPr>
          <w:p w14:paraId="71046339" w14:textId="77777777" w:rsidR="007A1E65" w:rsidRDefault="007A1E65" w:rsidP="00C95A30">
            <w:pPr>
              <w:pStyle w:val="table-text"/>
              <w:numPr>
                <w:ilvl w:val="0"/>
                <w:numId w:val="45"/>
              </w:numPr>
            </w:pPr>
          </w:p>
        </w:tc>
        <w:tc>
          <w:tcPr>
            <w:tcW w:w="6243" w:type="dxa"/>
          </w:tcPr>
          <w:p w14:paraId="505F7E9D" w14:textId="77777777" w:rsidR="007A1E65" w:rsidRDefault="007A1E65" w:rsidP="007A1E65">
            <w:pPr>
              <w:pStyle w:val="table-text"/>
              <w:rPr>
                <w:color w:val="000000" w:themeColor="text1"/>
              </w:rPr>
            </w:pPr>
            <w:r>
              <w:rPr>
                <w:color w:val="000000" w:themeColor="text1"/>
              </w:rPr>
              <w:t xml:space="preserve">Run </w:t>
            </w:r>
            <w:r>
              <w:rPr>
                <w:b/>
                <w:color w:val="000000" w:themeColor="text1"/>
              </w:rPr>
              <w:t>t</w:t>
            </w:r>
            <w:r w:rsidRPr="004802B8">
              <w:rPr>
                <w:b/>
                <w:color w:val="000000" w:themeColor="text1"/>
              </w:rPr>
              <w:t>est</w:t>
            </w:r>
            <w:r>
              <w:rPr>
                <w:b/>
                <w:color w:val="000000" w:themeColor="text1"/>
              </w:rPr>
              <w:t>Emp</w:t>
            </w:r>
            <w:r w:rsidRPr="004802B8">
              <w:rPr>
                <w:b/>
                <w:color w:val="000000" w:themeColor="text1"/>
              </w:rPr>
              <w:t>.p</w:t>
            </w:r>
            <w:r>
              <w:rPr>
                <w:color w:val="000000" w:themeColor="text1"/>
              </w:rPr>
              <w:t xml:space="preserve">. Does it run correctly and does the </w:t>
            </w:r>
            <w:r>
              <w:rPr>
                <w:i/>
                <w:color w:val="000000" w:themeColor="text1"/>
              </w:rPr>
              <w:t>Emp</w:t>
            </w:r>
            <w:r>
              <w:rPr>
                <w:color w:val="000000" w:themeColor="text1"/>
              </w:rPr>
              <w:t xml:space="preserve"> class execute properly? View the output file.</w:t>
            </w:r>
          </w:p>
          <w:p w14:paraId="7A891F14" w14:textId="77777777" w:rsidR="007A1E65" w:rsidRDefault="007A1E65" w:rsidP="00C95A30">
            <w:pPr>
              <w:pStyle w:val="Tablesub-step"/>
              <w:numPr>
                <w:ilvl w:val="0"/>
                <w:numId w:val="129"/>
              </w:numPr>
            </w:pPr>
            <w:r>
              <w:t xml:space="preserve">With </w:t>
            </w:r>
            <w:r w:rsidRPr="007A1E65">
              <w:rPr>
                <w:b/>
              </w:rPr>
              <w:t>testEmp.p</w:t>
            </w:r>
            <w:r>
              <w:t xml:space="preserve"> open in the editor, click the </w:t>
            </w:r>
            <w:r w:rsidRPr="007A1E65">
              <w:rPr>
                <w:b/>
              </w:rPr>
              <w:t>Run</w:t>
            </w:r>
            <w:r>
              <w:t xml:space="preserve"> icon drop down.</w:t>
            </w:r>
          </w:p>
          <w:p w14:paraId="797A3E7E" w14:textId="76E3EF74" w:rsidR="007A1E65" w:rsidRDefault="007A1E65" w:rsidP="007A1E65">
            <w:pPr>
              <w:pStyle w:val="Tablesub-step"/>
              <w:numPr>
                <w:ilvl w:val="0"/>
                <w:numId w:val="8"/>
              </w:numPr>
            </w:pPr>
            <w:r>
              <w:t xml:space="preserve">Select </w:t>
            </w:r>
            <w:r w:rsidRPr="00E07999">
              <w:rPr>
                <w:b/>
              </w:rPr>
              <w:t>Run As</w:t>
            </w:r>
            <w:r>
              <w:t xml:space="preserve"> &gt; </w:t>
            </w:r>
            <w:r w:rsidRPr="004802B8">
              <w:rPr>
                <w:b/>
              </w:rPr>
              <w:t>Progress OpenEdge Application</w:t>
            </w:r>
            <w:r>
              <w:t>.</w:t>
            </w:r>
          </w:p>
          <w:p w14:paraId="21661D38" w14:textId="77777777" w:rsidR="00434E41" w:rsidRDefault="00434E41" w:rsidP="00434E41">
            <w:pPr>
              <w:pStyle w:val="Tablesub-step"/>
              <w:numPr>
                <w:ilvl w:val="0"/>
                <w:numId w:val="0"/>
              </w:numPr>
              <w:ind w:left="360"/>
            </w:pPr>
          </w:p>
          <w:p w14:paraId="61BC6E45" w14:textId="77777777" w:rsidR="007A1E65" w:rsidRDefault="007A1E65" w:rsidP="007A1E65">
            <w:pPr>
              <w:pStyle w:val="Tablesub-step"/>
              <w:numPr>
                <w:ilvl w:val="0"/>
                <w:numId w:val="0"/>
              </w:numPr>
              <w:jc w:val="center"/>
            </w:pPr>
            <w:r>
              <w:rPr>
                <w:noProof/>
              </w:rPr>
              <w:drawing>
                <wp:inline distT="0" distB="0" distL="0" distR="0" wp14:anchorId="42597AA8" wp14:editId="7DC35053">
                  <wp:extent cx="3657600" cy="1935480"/>
                  <wp:effectExtent l="19050" t="19050" r="19050" b="26670"/>
                  <wp:docPr id="69" name="Picture 69" descr="C:\Users\akhan\AppData\Local\Microsoft\Windows\INetCacheContent.Word\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han\AppData\Local\Microsoft\Windows\INetCacheContent.Word\2.30.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57600" cy="193548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7782CD25" w14:textId="77777777" w:rsidR="00434E41" w:rsidRDefault="00434E41" w:rsidP="00434E41">
            <w:pPr>
              <w:pStyle w:val="Tablesub-step"/>
              <w:numPr>
                <w:ilvl w:val="0"/>
                <w:numId w:val="0"/>
              </w:numPr>
              <w:ind w:left="360"/>
            </w:pPr>
          </w:p>
          <w:p w14:paraId="14DF28B5" w14:textId="4104FDA0" w:rsidR="007A1E65" w:rsidRPr="00E31002" w:rsidRDefault="007A1E65" w:rsidP="007A1E65">
            <w:pPr>
              <w:pStyle w:val="Tablesub-step"/>
              <w:numPr>
                <w:ilvl w:val="0"/>
                <w:numId w:val="8"/>
              </w:numPr>
            </w:pPr>
            <w:r>
              <w:t xml:space="preserve">Click </w:t>
            </w:r>
            <w:r w:rsidRPr="004802B8">
              <w:rPr>
                <w:b/>
              </w:rPr>
              <w:t>OK</w:t>
            </w:r>
            <w:r>
              <w:t>.</w:t>
            </w:r>
          </w:p>
        </w:tc>
      </w:tr>
      <w:tr w:rsidR="007A1E65" w14:paraId="33CB9F8B" w14:textId="77777777" w:rsidTr="007A1E65">
        <w:trPr>
          <w:trHeight w:val="1946"/>
        </w:trPr>
        <w:tc>
          <w:tcPr>
            <w:tcW w:w="1182" w:type="dxa"/>
          </w:tcPr>
          <w:p w14:paraId="5E754E68" w14:textId="77777777" w:rsidR="007A1E65" w:rsidRDefault="007A1E65" w:rsidP="00C95A30">
            <w:pPr>
              <w:pStyle w:val="table-text"/>
              <w:numPr>
                <w:ilvl w:val="0"/>
                <w:numId w:val="45"/>
              </w:numPr>
            </w:pPr>
          </w:p>
        </w:tc>
        <w:tc>
          <w:tcPr>
            <w:tcW w:w="6243" w:type="dxa"/>
          </w:tcPr>
          <w:p w14:paraId="554DC2FF" w14:textId="5547B6B0" w:rsidR="007A1E65" w:rsidRDefault="007A1E65" w:rsidP="007A1E65">
            <w:pPr>
              <w:pStyle w:val="table-text"/>
              <w:rPr>
                <w:color w:val="000000" w:themeColor="text1"/>
              </w:rPr>
            </w:pPr>
            <w:r>
              <w:rPr>
                <w:color w:val="000000" w:themeColor="text1"/>
              </w:rPr>
              <w:t xml:space="preserve">Examine the value for </w:t>
            </w:r>
            <w:r w:rsidRPr="00DF4177">
              <w:rPr>
                <w:i/>
                <w:color w:val="000000" w:themeColor="text1"/>
              </w:rPr>
              <w:t>PostalCode</w:t>
            </w:r>
            <w:r>
              <w:rPr>
                <w:color w:val="000000" w:themeColor="text1"/>
              </w:rPr>
              <w:t xml:space="preserve"> in the output file. Was it set? Recall that in the first Try-it of this lesson, you created the </w:t>
            </w:r>
            <w:r w:rsidRPr="00C372B8">
              <w:rPr>
                <w:color w:val="000000" w:themeColor="text1"/>
              </w:rPr>
              <w:t>PostalCode</w:t>
            </w:r>
            <w:r>
              <w:rPr>
                <w:color w:val="000000" w:themeColor="text1"/>
              </w:rPr>
              <w:t xml:space="preserve"> property using the New Property wizard. You specified that the setter for this property would be implemented later. The generated code has no implementation, so the property is not set. If you examine the code in </w:t>
            </w:r>
            <w:r w:rsidRPr="00DF4177">
              <w:rPr>
                <w:b/>
                <w:color w:val="000000" w:themeColor="text1"/>
              </w:rPr>
              <w:t>Emp.cls</w:t>
            </w:r>
            <w:r>
              <w:rPr>
                <w:color w:val="000000" w:themeColor="text1"/>
              </w:rPr>
              <w:t xml:space="preserve">, you will notice that the </w:t>
            </w:r>
            <w:proofErr w:type="gramStart"/>
            <w:r w:rsidRPr="00DF4177">
              <w:rPr>
                <w:i/>
                <w:color w:val="000000" w:themeColor="text1"/>
              </w:rPr>
              <w:t>set</w:t>
            </w:r>
            <w:r>
              <w:rPr>
                <w:color w:val="000000" w:themeColor="text1"/>
              </w:rPr>
              <w:t>(</w:t>
            </w:r>
            <w:proofErr w:type="gramEnd"/>
            <w:r>
              <w:rPr>
                <w:color w:val="000000" w:themeColor="text1"/>
              </w:rPr>
              <w:t xml:space="preserve">) implementation for this accessor has no body. </w:t>
            </w:r>
          </w:p>
          <w:p w14:paraId="3B385C33" w14:textId="77777777" w:rsidR="00434E41" w:rsidRDefault="00434E41" w:rsidP="007A1E65">
            <w:pPr>
              <w:pStyle w:val="table-text"/>
              <w:rPr>
                <w:color w:val="000000" w:themeColor="text1"/>
              </w:rPr>
            </w:pPr>
          </w:p>
          <w:p w14:paraId="233E9AF6" w14:textId="77777777" w:rsidR="007A1E65" w:rsidRDefault="007A1E65" w:rsidP="007A1E65">
            <w:pPr>
              <w:pStyle w:val="table-text"/>
              <w:jc w:val="center"/>
              <w:rPr>
                <w:color w:val="000000" w:themeColor="text1"/>
              </w:rPr>
            </w:pPr>
            <w:r>
              <w:rPr>
                <w:noProof/>
              </w:rPr>
              <w:drawing>
                <wp:inline distT="0" distB="0" distL="0" distR="0" wp14:anchorId="48ED836D" wp14:editId="3DD0B5BD">
                  <wp:extent cx="3260035" cy="2831023"/>
                  <wp:effectExtent l="19050" t="19050" r="17145" b="266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rcRect/>
                          <a:stretch>
                            <a:fillRect/>
                          </a:stretch>
                        </pic:blipFill>
                        <pic:spPr>
                          <a:xfrm>
                            <a:off x="0" y="0"/>
                            <a:ext cx="3270271" cy="2839912"/>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r w:rsidR="007A1E65" w14:paraId="4F821AD6" w14:textId="77777777" w:rsidTr="007A1E65">
        <w:trPr>
          <w:trHeight w:val="1880"/>
        </w:trPr>
        <w:tc>
          <w:tcPr>
            <w:tcW w:w="1182" w:type="dxa"/>
          </w:tcPr>
          <w:p w14:paraId="25B4589C" w14:textId="77777777" w:rsidR="007A1E65" w:rsidRDefault="007A1E65" w:rsidP="00C95A30">
            <w:pPr>
              <w:pStyle w:val="table-text"/>
              <w:numPr>
                <w:ilvl w:val="0"/>
                <w:numId w:val="45"/>
              </w:numPr>
            </w:pPr>
          </w:p>
        </w:tc>
        <w:tc>
          <w:tcPr>
            <w:tcW w:w="6243" w:type="dxa"/>
          </w:tcPr>
          <w:p w14:paraId="12B82C98" w14:textId="7579D565" w:rsidR="007A1E65" w:rsidRDefault="007A1E65" w:rsidP="007A1E65">
            <w:pPr>
              <w:pStyle w:val="table-text"/>
              <w:rPr>
                <w:color w:val="000000" w:themeColor="text1"/>
              </w:rPr>
            </w:pPr>
            <w:r>
              <w:rPr>
                <w:color w:val="000000" w:themeColor="text1"/>
              </w:rPr>
              <w:t xml:space="preserve">As the </w:t>
            </w:r>
            <w:r w:rsidRPr="009667A3">
              <w:rPr>
                <w:i/>
                <w:color w:val="000000" w:themeColor="text1"/>
              </w:rPr>
              <w:t>PostalCode</w:t>
            </w:r>
            <w:r>
              <w:rPr>
                <w:color w:val="000000" w:themeColor="text1"/>
              </w:rPr>
              <w:t xml:space="preserve"> data member of the </w:t>
            </w:r>
            <w:r w:rsidRPr="009667A3">
              <w:rPr>
                <w:i/>
                <w:color w:val="000000" w:themeColor="text1"/>
              </w:rPr>
              <w:t>Em</w:t>
            </w:r>
            <w:r>
              <w:rPr>
                <w:i/>
                <w:color w:val="000000" w:themeColor="text1"/>
              </w:rPr>
              <w:t>p</w:t>
            </w:r>
            <w:r>
              <w:rPr>
                <w:color w:val="000000" w:themeColor="text1"/>
              </w:rPr>
              <w:t xml:space="preserve"> class was not set properly, you must correct the code. Add a statement to the </w:t>
            </w:r>
            <w:r w:rsidRPr="009667A3">
              <w:rPr>
                <w:i/>
                <w:color w:val="000000" w:themeColor="text1"/>
              </w:rPr>
              <w:t>PostalCode</w:t>
            </w:r>
            <w:r>
              <w:rPr>
                <w:color w:val="000000" w:themeColor="text1"/>
              </w:rPr>
              <w:t xml:space="preserve"> </w:t>
            </w:r>
            <w:proofErr w:type="gramStart"/>
            <w:r w:rsidRPr="009667A3">
              <w:rPr>
                <w:i/>
                <w:color w:val="000000" w:themeColor="text1"/>
              </w:rPr>
              <w:t>set</w:t>
            </w:r>
            <w:r>
              <w:rPr>
                <w:color w:val="000000" w:themeColor="text1"/>
              </w:rPr>
              <w:t>(</w:t>
            </w:r>
            <w:proofErr w:type="gramEnd"/>
            <w:r>
              <w:rPr>
                <w:color w:val="000000" w:themeColor="text1"/>
              </w:rPr>
              <w:t>) accessor so that the property will be set. Your updated property should be as follows:</w:t>
            </w:r>
          </w:p>
          <w:p w14:paraId="5DFC6C84" w14:textId="77777777" w:rsidR="00434E41" w:rsidRDefault="00434E41" w:rsidP="007A1E65">
            <w:pPr>
              <w:pStyle w:val="table-text"/>
              <w:rPr>
                <w:color w:val="000000" w:themeColor="text1"/>
              </w:rPr>
            </w:pPr>
          </w:p>
          <w:p w14:paraId="3E93877B" w14:textId="77777777" w:rsidR="007A1E65" w:rsidRPr="004E5317" w:rsidRDefault="007A1E65" w:rsidP="007A1E65">
            <w:pPr>
              <w:pStyle w:val="BlockCode"/>
              <w:ind w:left="0" w:right="86"/>
              <w:rPr>
                <w:rFonts w:cs="Courier New"/>
                <w:szCs w:val="20"/>
              </w:rPr>
            </w:pPr>
            <w:r w:rsidRPr="004E5317">
              <w:rPr>
                <w:rFonts w:cs="Courier New"/>
                <w:color w:val="7F0055"/>
                <w:szCs w:val="20"/>
              </w:rPr>
              <w:t>define</w:t>
            </w:r>
            <w:r w:rsidRPr="004E5317">
              <w:rPr>
                <w:rFonts w:cs="Courier New"/>
                <w:color w:val="000000"/>
                <w:szCs w:val="20"/>
              </w:rPr>
              <w:t xml:space="preserve"> </w:t>
            </w:r>
            <w:r w:rsidRPr="004E5317">
              <w:rPr>
                <w:rFonts w:cs="Courier New"/>
                <w:color w:val="7F0055"/>
                <w:szCs w:val="20"/>
              </w:rPr>
              <w:t>public</w:t>
            </w:r>
            <w:r w:rsidRPr="004E5317">
              <w:rPr>
                <w:rFonts w:cs="Courier New"/>
                <w:color w:val="000000"/>
                <w:szCs w:val="20"/>
              </w:rPr>
              <w:t xml:space="preserve"> </w:t>
            </w:r>
            <w:r w:rsidRPr="004E5317">
              <w:rPr>
                <w:rFonts w:cs="Courier New"/>
                <w:color w:val="7F0055"/>
                <w:szCs w:val="20"/>
              </w:rPr>
              <w:t>property</w:t>
            </w:r>
            <w:r w:rsidRPr="004E5317">
              <w:rPr>
                <w:rFonts w:cs="Courier New"/>
                <w:color w:val="000000"/>
                <w:szCs w:val="20"/>
              </w:rPr>
              <w:t xml:space="preserve"> PostalCode </w:t>
            </w:r>
            <w:r w:rsidRPr="004E5317">
              <w:rPr>
                <w:rFonts w:cs="Courier New"/>
                <w:color w:val="7F0055"/>
                <w:szCs w:val="20"/>
              </w:rPr>
              <w:t>as</w:t>
            </w:r>
            <w:r w:rsidRPr="004E5317">
              <w:rPr>
                <w:rFonts w:cs="Courier New"/>
                <w:color w:val="000000"/>
                <w:szCs w:val="20"/>
              </w:rPr>
              <w:t xml:space="preserve"> </w:t>
            </w:r>
            <w:r w:rsidRPr="004E5317">
              <w:rPr>
                <w:rFonts w:cs="Courier New"/>
                <w:color w:val="CD3A3A"/>
                <w:szCs w:val="20"/>
              </w:rPr>
              <w:t>character</w:t>
            </w:r>
            <w:r w:rsidRPr="004E5317">
              <w:rPr>
                <w:rFonts w:cs="Courier New"/>
                <w:color w:val="000000"/>
                <w:szCs w:val="20"/>
              </w:rPr>
              <w:t xml:space="preserve"> </w:t>
            </w:r>
            <w:r w:rsidRPr="004E5317">
              <w:rPr>
                <w:rFonts w:cs="Courier New"/>
                <w:color w:val="7F0055"/>
                <w:szCs w:val="20"/>
              </w:rPr>
              <w:t>no-undo</w:t>
            </w:r>
            <w:r w:rsidRPr="004E5317">
              <w:rPr>
                <w:rFonts w:cs="Courier New"/>
                <w:color w:val="000000"/>
                <w:szCs w:val="20"/>
              </w:rPr>
              <w:t xml:space="preserve"> </w:t>
            </w:r>
          </w:p>
          <w:p w14:paraId="3CC13F5E" w14:textId="77777777" w:rsidR="007A1E65" w:rsidRPr="004E5317" w:rsidRDefault="007A1E65" w:rsidP="007A1E65">
            <w:pPr>
              <w:pStyle w:val="BlockCode"/>
              <w:ind w:left="0" w:right="86"/>
              <w:rPr>
                <w:rFonts w:cs="Courier New"/>
                <w:szCs w:val="20"/>
              </w:rPr>
            </w:pPr>
            <w:r w:rsidRPr="004E5317">
              <w:rPr>
                <w:rFonts w:cs="Courier New"/>
                <w:color w:val="000000"/>
                <w:szCs w:val="20"/>
              </w:rPr>
              <w:tab/>
            </w:r>
            <w:r w:rsidRPr="004E5317">
              <w:rPr>
                <w:rFonts w:cs="Courier New"/>
                <w:color w:val="7F0055"/>
                <w:szCs w:val="20"/>
              </w:rPr>
              <w:t>get</w:t>
            </w:r>
            <w:r w:rsidRPr="004E5317">
              <w:rPr>
                <w:rFonts w:cs="Courier New"/>
                <w:color w:val="000000"/>
                <w:szCs w:val="20"/>
              </w:rPr>
              <w:t>.</w:t>
            </w:r>
          </w:p>
          <w:p w14:paraId="5CA8D024" w14:textId="77777777" w:rsidR="007A1E65" w:rsidRPr="004E5317" w:rsidRDefault="007A1E65" w:rsidP="007A1E65">
            <w:pPr>
              <w:pStyle w:val="BlockCode"/>
              <w:ind w:left="0" w:right="86"/>
              <w:rPr>
                <w:rFonts w:cs="Courier New"/>
                <w:szCs w:val="20"/>
              </w:rPr>
            </w:pPr>
            <w:r w:rsidRPr="004E5317">
              <w:rPr>
                <w:rFonts w:cs="Courier New"/>
                <w:color w:val="000000"/>
                <w:szCs w:val="20"/>
              </w:rPr>
              <w:tab/>
            </w:r>
            <w:r w:rsidRPr="004E5317">
              <w:rPr>
                <w:rFonts w:cs="Courier New"/>
                <w:color w:val="7F0055"/>
                <w:szCs w:val="20"/>
              </w:rPr>
              <w:t>set</w:t>
            </w:r>
            <w:r w:rsidRPr="004E5317">
              <w:rPr>
                <w:rFonts w:cs="Courier New"/>
                <w:color w:val="000000"/>
                <w:szCs w:val="20"/>
              </w:rPr>
              <w:t>(</w:t>
            </w:r>
            <w:r w:rsidRPr="004E5317">
              <w:rPr>
                <w:rFonts w:cs="Courier New"/>
                <w:color w:val="7F0055"/>
                <w:szCs w:val="20"/>
              </w:rPr>
              <w:t>input</w:t>
            </w:r>
            <w:r w:rsidRPr="004E5317">
              <w:rPr>
                <w:rFonts w:cs="Courier New"/>
                <w:color w:val="000000"/>
                <w:szCs w:val="20"/>
              </w:rPr>
              <w:t xml:space="preserve"> arg </w:t>
            </w:r>
            <w:r w:rsidRPr="004E5317">
              <w:rPr>
                <w:rFonts w:cs="Courier New"/>
                <w:color w:val="7F0055"/>
                <w:szCs w:val="20"/>
              </w:rPr>
              <w:t>as</w:t>
            </w:r>
            <w:r w:rsidRPr="004E5317">
              <w:rPr>
                <w:rFonts w:cs="Courier New"/>
                <w:color w:val="000000"/>
                <w:szCs w:val="20"/>
              </w:rPr>
              <w:t xml:space="preserve"> </w:t>
            </w:r>
            <w:r w:rsidRPr="004E5317">
              <w:rPr>
                <w:rFonts w:cs="Courier New"/>
                <w:color w:val="CD3A3A"/>
                <w:szCs w:val="20"/>
              </w:rPr>
              <w:t>character</w:t>
            </w:r>
            <w:r w:rsidRPr="004E5317">
              <w:rPr>
                <w:rFonts w:cs="Courier New"/>
                <w:color w:val="000000"/>
                <w:szCs w:val="20"/>
              </w:rPr>
              <w:t>):</w:t>
            </w:r>
          </w:p>
          <w:p w14:paraId="5345CA7F" w14:textId="77777777" w:rsidR="007A1E65" w:rsidRDefault="007A1E65" w:rsidP="007A1E65">
            <w:pPr>
              <w:pStyle w:val="BlockCode"/>
              <w:ind w:left="0" w:right="86"/>
              <w:rPr>
                <w:rFonts w:cs="Courier New"/>
                <w:color w:val="000000"/>
                <w:szCs w:val="20"/>
              </w:rPr>
            </w:pPr>
            <w:r w:rsidRPr="004E5317">
              <w:rPr>
                <w:rFonts w:cs="Courier New"/>
                <w:color w:val="000000"/>
                <w:szCs w:val="20"/>
              </w:rPr>
              <w:tab/>
            </w:r>
            <w:r w:rsidRPr="004E5317">
              <w:rPr>
                <w:rFonts w:cs="Courier New"/>
                <w:color w:val="000000"/>
                <w:szCs w:val="20"/>
              </w:rPr>
              <w:tab/>
              <w:t>PostalCode = arg.</w:t>
            </w:r>
          </w:p>
          <w:p w14:paraId="377646AD" w14:textId="77777777" w:rsidR="007A1E65" w:rsidRPr="007204BD" w:rsidRDefault="007A1E65" w:rsidP="007A1E65">
            <w:pPr>
              <w:pStyle w:val="BlockCode"/>
              <w:ind w:left="0" w:right="86"/>
              <w:rPr>
                <w:rFonts w:cs="Courier New"/>
                <w:szCs w:val="20"/>
              </w:rPr>
            </w:pPr>
            <w:r w:rsidRPr="000C430B">
              <w:rPr>
                <w:rFonts w:cs="Courier New"/>
                <w:color w:val="7F0055"/>
                <w:szCs w:val="20"/>
              </w:rPr>
              <w:t>end set</w:t>
            </w:r>
            <w:r w:rsidRPr="00FA608E">
              <w:rPr>
                <w:rFonts w:cs="Courier New"/>
                <w:szCs w:val="20"/>
              </w:rPr>
              <w:t>.</w:t>
            </w:r>
            <w:r w:rsidRPr="004E5317">
              <w:rPr>
                <w:rFonts w:cs="Courier New"/>
                <w:color w:val="000000"/>
                <w:szCs w:val="20"/>
              </w:rPr>
              <w:tab/>
            </w:r>
          </w:p>
        </w:tc>
      </w:tr>
      <w:tr w:rsidR="007A1E65" w14:paraId="6C11E414" w14:textId="77777777" w:rsidTr="007A1E65">
        <w:trPr>
          <w:trHeight w:val="322"/>
        </w:trPr>
        <w:tc>
          <w:tcPr>
            <w:tcW w:w="1182" w:type="dxa"/>
          </w:tcPr>
          <w:p w14:paraId="4D4C623A" w14:textId="77777777" w:rsidR="007A1E65" w:rsidRDefault="007A1E65" w:rsidP="00C95A30">
            <w:pPr>
              <w:pStyle w:val="table-text"/>
              <w:numPr>
                <w:ilvl w:val="0"/>
                <w:numId w:val="45"/>
              </w:numPr>
            </w:pPr>
          </w:p>
        </w:tc>
        <w:tc>
          <w:tcPr>
            <w:tcW w:w="6243" w:type="dxa"/>
          </w:tcPr>
          <w:p w14:paraId="066126C9" w14:textId="1D3A405D" w:rsidR="007A1E65" w:rsidRDefault="007A1E65" w:rsidP="007A1E65">
            <w:pPr>
              <w:pStyle w:val="table-text"/>
              <w:rPr>
                <w:color w:val="000000" w:themeColor="text1"/>
              </w:rPr>
            </w:pPr>
            <w:r>
              <w:rPr>
                <w:color w:val="000000" w:themeColor="text1"/>
              </w:rPr>
              <w:t>Save your changes, and re-test until it runs correctly.</w:t>
            </w:r>
          </w:p>
          <w:p w14:paraId="5EC3FBC3" w14:textId="77777777" w:rsidR="00434E41" w:rsidRDefault="00434E41" w:rsidP="007A1E65">
            <w:pPr>
              <w:pStyle w:val="table-text"/>
              <w:rPr>
                <w:color w:val="000000" w:themeColor="text1"/>
              </w:rPr>
            </w:pPr>
          </w:p>
          <w:p w14:paraId="5819AD15" w14:textId="77777777" w:rsidR="007A1E65" w:rsidRDefault="007A1E65" w:rsidP="007A1E65">
            <w:pPr>
              <w:pStyle w:val="table-text"/>
              <w:jc w:val="center"/>
            </w:pPr>
            <w:r>
              <w:rPr>
                <w:noProof/>
              </w:rPr>
              <w:drawing>
                <wp:inline distT="0" distB="0" distL="0" distR="0" wp14:anchorId="243D78D8" wp14:editId="6551ADB0">
                  <wp:extent cx="3657600" cy="3176270"/>
                  <wp:effectExtent l="19050" t="19050" r="19050" b="2413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rcRect/>
                          <a:stretch>
                            <a:fillRect/>
                          </a:stretch>
                        </pic:blipFill>
                        <pic:spPr>
                          <a:xfrm>
                            <a:off x="0" y="0"/>
                            <a:ext cx="3657600" cy="317627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bl>
    <w:p w14:paraId="0567D139" w14:textId="77777777" w:rsidR="007A1E65" w:rsidRDefault="007A1E65" w:rsidP="007A1E65">
      <w:pPr>
        <w:pStyle w:val="BlockLine"/>
      </w:pPr>
    </w:p>
    <w:p w14:paraId="7AD23838" w14:textId="77777777" w:rsidR="007A1E65" w:rsidRDefault="007A1E65" w:rsidP="007A1E65">
      <w:pPr>
        <w:pStyle w:val="Heading3"/>
      </w:pPr>
      <w:r>
        <w:lastRenderedPageBreak/>
        <w:t>Solution, Part 4—Writing the test procedure for the Dept class</w:t>
      </w:r>
    </w:p>
    <w:p w14:paraId="6DC3A53E" w14:textId="77777777" w:rsidR="007A1E65" w:rsidRPr="00D17D4C" w:rsidRDefault="007A1E65" w:rsidP="007A1E65">
      <w:pPr>
        <w:pStyle w:val="TopLine"/>
      </w:pPr>
    </w:p>
    <w:tbl>
      <w:tblPr>
        <w:tblStyle w:val="TableGrid"/>
        <w:tblW w:w="7710" w:type="dxa"/>
        <w:tblInd w:w="1915" w:type="dxa"/>
        <w:tblLayout w:type="fixed"/>
        <w:tblLook w:val="05E0" w:firstRow="1" w:lastRow="1" w:firstColumn="1" w:lastColumn="1" w:noHBand="0" w:noVBand="1"/>
      </w:tblPr>
      <w:tblGrid>
        <w:gridCol w:w="1140"/>
        <w:gridCol w:w="6456"/>
        <w:gridCol w:w="24"/>
        <w:gridCol w:w="11"/>
        <w:gridCol w:w="64"/>
        <w:gridCol w:w="15"/>
      </w:tblGrid>
      <w:tr w:rsidR="007A1E65" w14:paraId="5BFEBB25" w14:textId="77777777" w:rsidTr="007A1E65">
        <w:trPr>
          <w:gridAfter w:val="1"/>
          <w:cnfStyle w:val="100000000000" w:firstRow="1" w:lastRow="0" w:firstColumn="0" w:lastColumn="0" w:oddVBand="0" w:evenVBand="0" w:oddHBand="0" w:evenHBand="0" w:firstRowFirstColumn="0" w:firstRowLastColumn="0" w:lastRowFirstColumn="0" w:lastRowLastColumn="0"/>
          <w:wAfter w:w="15" w:type="dxa"/>
          <w:trHeight w:val="484"/>
        </w:trPr>
        <w:tc>
          <w:tcPr>
            <w:tcW w:w="1140" w:type="dxa"/>
          </w:tcPr>
          <w:p w14:paraId="05A720C1" w14:textId="77777777" w:rsidR="007A1E65" w:rsidRDefault="007A1E65" w:rsidP="007A1E65">
            <w:pPr>
              <w:pStyle w:val="TableHeading"/>
            </w:pPr>
            <w:r>
              <w:t>Step</w:t>
            </w:r>
          </w:p>
        </w:tc>
        <w:tc>
          <w:tcPr>
            <w:tcW w:w="6555" w:type="dxa"/>
            <w:gridSpan w:val="4"/>
          </w:tcPr>
          <w:p w14:paraId="77A04EDF" w14:textId="1FA2F804" w:rsidR="007A1E65" w:rsidRDefault="007A1E65" w:rsidP="007A1E65">
            <w:pPr>
              <w:pStyle w:val="TableHeading"/>
            </w:pPr>
            <w:r>
              <w:t>Solution instruction</w:t>
            </w:r>
            <w:r w:rsidR="00434E41">
              <w:t>s</w:t>
            </w:r>
          </w:p>
        </w:tc>
      </w:tr>
      <w:tr w:rsidR="007A1E65" w14:paraId="7B28541D" w14:textId="77777777" w:rsidTr="007A1E65">
        <w:trPr>
          <w:gridAfter w:val="1"/>
          <w:wAfter w:w="15" w:type="dxa"/>
          <w:trHeight w:val="6407"/>
        </w:trPr>
        <w:tc>
          <w:tcPr>
            <w:tcW w:w="1140" w:type="dxa"/>
          </w:tcPr>
          <w:p w14:paraId="565E5747" w14:textId="77777777" w:rsidR="007A1E65" w:rsidRDefault="007A1E65" w:rsidP="00C95A30">
            <w:pPr>
              <w:pStyle w:val="table-text"/>
              <w:numPr>
                <w:ilvl w:val="0"/>
                <w:numId w:val="46"/>
              </w:numPr>
            </w:pPr>
          </w:p>
        </w:tc>
        <w:tc>
          <w:tcPr>
            <w:tcW w:w="6555" w:type="dxa"/>
            <w:gridSpan w:val="4"/>
          </w:tcPr>
          <w:p w14:paraId="7C471AA7" w14:textId="77777777" w:rsidR="007A1E65" w:rsidRDefault="007A1E65" w:rsidP="007A1E65">
            <w:pPr>
              <w:pStyle w:val="table-text"/>
              <w:rPr>
                <w:color w:val="000000" w:themeColor="text1"/>
              </w:rPr>
            </w:pPr>
            <w:r>
              <w:rPr>
                <w:color w:val="000000" w:themeColor="text1"/>
              </w:rPr>
              <w:t xml:space="preserve">In the </w:t>
            </w:r>
            <w:r w:rsidRPr="00DE3EFD">
              <w:rPr>
                <w:b/>
                <w:color w:val="000000" w:themeColor="text1"/>
              </w:rPr>
              <w:t>Test</w:t>
            </w:r>
            <w:r>
              <w:rPr>
                <w:b/>
                <w:color w:val="000000" w:themeColor="text1"/>
              </w:rPr>
              <w:t>/src/Enterprise/HR</w:t>
            </w:r>
            <w:r>
              <w:rPr>
                <w:color w:val="000000" w:themeColor="text1"/>
              </w:rPr>
              <w:t xml:space="preserve"> directory, create an ABL procedure file and name it </w:t>
            </w:r>
            <w:r w:rsidRPr="00E01CCF">
              <w:rPr>
                <w:b/>
                <w:color w:val="000000" w:themeColor="text1"/>
              </w:rPr>
              <w:t>testDept</w:t>
            </w:r>
            <w:r w:rsidRPr="00142EA1">
              <w:rPr>
                <w:b/>
                <w:color w:val="000000" w:themeColor="text1"/>
              </w:rPr>
              <w:t>.p</w:t>
            </w:r>
            <w:r>
              <w:rPr>
                <w:color w:val="000000" w:themeColor="text1"/>
              </w:rPr>
              <w:t>.</w:t>
            </w:r>
          </w:p>
          <w:p w14:paraId="4ED66D08" w14:textId="77777777" w:rsidR="007A1E65" w:rsidRDefault="007A1E65" w:rsidP="00C95A30">
            <w:pPr>
              <w:pStyle w:val="Tablesub-step"/>
              <w:numPr>
                <w:ilvl w:val="0"/>
                <w:numId w:val="130"/>
              </w:numPr>
            </w:pPr>
            <w:r>
              <w:t xml:space="preserve">Right-click the </w:t>
            </w:r>
            <w:r w:rsidRPr="007A1E65">
              <w:rPr>
                <w:b/>
              </w:rPr>
              <w:t>HR</w:t>
            </w:r>
            <w:r>
              <w:t xml:space="preserve"> folder you created.</w:t>
            </w:r>
          </w:p>
          <w:p w14:paraId="1321A932" w14:textId="77777777" w:rsidR="007A1E65" w:rsidRDefault="007A1E65" w:rsidP="007A1E65">
            <w:pPr>
              <w:pStyle w:val="Tablesub-step"/>
              <w:numPr>
                <w:ilvl w:val="0"/>
                <w:numId w:val="8"/>
              </w:numPr>
            </w:pPr>
            <w:r>
              <w:t xml:space="preserve">Select </w:t>
            </w:r>
            <w:r w:rsidRPr="007875F7">
              <w:rPr>
                <w:b/>
              </w:rPr>
              <w:t>New</w:t>
            </w:r>
            <w:r>
              <w:t xml:space="preserve"> &gt; </w:t>
            </w:r>
            <w:r w:rsidRPr="007875F7">
              <w:rPr>
                <w:b/>
              </w:rPr>
              <w:t>ABL Procedure</w:t>
            </w:r>
            <w:r>
              <w:t>.</w:t>
            </w:r>
          </w:p>
          <w:p w14:paraId="0D649C1D" w14:textId="77777777" w:rsidR="007A1E65" w:rsidRDefault="007A1E65" w:rsidP="007A1E65">
            <w:pPr>
              <w:pStyle w:val="Tablesub-step"/>
              <w:numPr>
                <w:ilvl w:val="0"/>
                <w:numId w:val="8"/>
              </w:numPr>
            </w:pPr>
            <w:r>
              <w:t xml:space="preserve">Enter </w:t>
            </w:r>
            <w:r>
              <w:rPr>
                <w:b/>
              </w:rPr>
              <w:t>t</w:t>
            </w:r>
            <w:r w:rsidRPr="007875F7">
              <w:rPr>
                <w:b/>
              </w:rPr>
              <w:t>est</w:t>
            </w:r>
            <w:r>
              <w:rPr>
                <w:b/>
              </w:rPr>
              <w:t>Dept</w:t>
            </w:r>
            <w:r w:rsidRPr="007875F7">
              <w:rPr>
                <w:b/>
              </w:rPr>
              <w:t>.p</w:t>
            </w:r>
            <w:r>
              <w:t xml:space="preserve"> as the file name.</w:t>
            </w:r>
          </w:p>
          <w:p w14:paraId="67C5B9CF" w14:textId="0EBAB551" w:rsidR="007A1E65" w:rsidRDefault="007A1E65" w:rsidP="007A1E65">
            <w:pPr>
              <w:pStyle w:val="Tablesub-step"/>
              <w:numPr>
                <w:ilvl w:val="0"/>
                <w:numId w:val="8"/>
              </w:numPr>
            </w:pPr>
            <w:r>
              <w:t>Enter some descriptive information in the description field.</w:t>
            </w:r>
          </w:p>
          <w:p w14:paraId="2BCAA2C5" w14:textId="77777777" w:rsidR="00434E41" w:rsidRDefault="00434E41" w:rsidP="00434E41">
            <w:pPr>
              <w:pStyle w:val="Tablesub-step"/>
              <w:numPr>
                <w:ilvl w:val="0"/>
                <w:numId w:val="0"/>
              </w:numPr>
              <w:ind w:left="360"/>
            </w:pPr>
          </w:p>
          <w:p w14:paraId="277619A9" w14:textId="77777777" w:rsidR="007A1E65" w:rsidRDefault="007A1E65" w:rsidP="007A1E65">
            <w:pPr>
              <w:pStyle w:val="Tablesub-step"/>
              <w:numPr>
                <w:ilvl w:val="0"/>
                <w:numId w:val="0"/>
              </w:numPr>
              <w:ind w:left="360" w:hanging="360"/>
              <w:jc w:val="center"/>
            </w:pPr>
            <w:r>
              <w:rPr>
                <w:noProof/>
              </w:rPr>
              <w:drawing>
                <wp:inline distT="0" distB="0" distL="0" distR="0" wp14:anchorId="09813420" wp14:editId="3CB9546A">
                  <wp:extent cx="3657600" cy="2394585"/>
                  <wp:effectExtent l="19050" t="19050" r="19050" b="247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rcRect/>
                          <a:stretch>
                            <a:fillRect/>
                          </a:stretch>
                        </pic:blipFill>
                        <pic:spPr>
                          <a:xfrm>
                            <a:off x="0" y="0"/>
                            <a:ext cx="3657600" cy="239458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5969C693" w14:textId="77777777" w:rsidR="00434E41" w:rsidRDefault="00434E41" w:rsidP="00434E41">
            <w:pPr>
              <w:pStyle w:val="Tablesub-step"/>
              <w:numPr>
                <w:ilvl w:val="0"/>
                <w:numId w:val="0"/>
              </w:numPr>
              <w:ind w:left="360"/>
            </w:pPr>
          </w:p>
          <w:p w14:paraId="78C32B9A" w14:textId="21AF33FA" w:rsidR="007A1E65" w:rsidRDefault="007A1E65" w:rsidP="007A1E65">
            <w:pPr>
              <w:pStyle w:val="Tablesub-step"/>
              <w:numPr>
                <w:ilvl w:val="0"/>
                <w:numId w:val="8"/>
              </w:numPr>
            </w:pPr>
            <w:r>
              <w:t xml:space="preserve">Click </w:t>
            </w:r>
            <w:r w:rsidRPr="007875F7">
              <w:rPr>
                <w:b/>
              </w:rPr>
              <w:t>Finish</w:t>
            </w:r>
            <w:r>
              <w:t>.</w:t>
            </w:r>
          </w:p>
          <w:p w14:paraId="5865AE68" w14:textId="77777777" w:rsidR="00434E41" w:rsidRDefault="00434E41" w:rsidP="007A1E65">
            <w:pPr>
              <w:pStyle w:val="Tablesub-step"/>
              <w:numPr>
                <w:ilvl w:val="0"/>
                <w:numId w:val="0"/>
              </w:numPr>
            </w:pPr>
          </w:p>
          <w:p w14:paraId="726CB086" w14:textId="0C371160" w:rsidR="007A1E65" w:rsidRDefault="007A1E65" w:rsidP="007A1E65">
            <w:pPr>
              <w:pStyle w:val="Tablesub-step"/>
              <w:numPr>
                <w:ilvl w:val="0"/>
                <w:numId w:val="0"/>
              </w:numPr>
            </w:pPr>
            <w:r>
              <w:t>The generated code (without the header comments) should be like this:</w:t>
            </w:r>
          </w:p>
          <w:p w14:paraId="37A24B25" w14:textId="77777777" w:rsidR="00434E41" w:rsidRDefault="00434E41" w:rsidP="007A1E65">
            <w:pPr>
              <w:pStyle w:val="Tablesub-step"/>
              <w:numPr>
                <w:ilvl w:val="0"/>
                <w:numId w:val="0"/>
              </w:numPr>
            </w:pPr>
          </w:p>
          <w:p w14:paraId="4EBCEF01" w14:textId="77777777" w:rsidR="007A1E65" w:rsidRDefault="007A1E65" w:rsidP="007A1E65">
            <w:pPr>
              <w:pStyle w:val="BlockCode"/>
              <w:ind w:left="0" w:right="86"/>
              <w:rPr>
                <w:rFonts w:cs="Courier New"/>
                <w:color w:val="3F7F5F"/>
                <w:szCs w:val="20"/>
              </w:rPr>
            </w:pPr>
            <w:r>
              <w:rPr>
                <w:rFonts w:cs="Courier New"/>
                <w:color w:val="3F7F5F"/>
                <w:szCs w:val="20"/>
              </w:rPr>
              <w:t>/* *****</w:t>
            </w:r>
            <w:r w:rsidRPr="0096204A">
              <w:rPr>
                <w:rFonts w:cs="Courier New"/>
                <w:color w:val="3F7F5F"/>
                <w:szCs w:val="20"/>
              </w:rPr>
              <w:t>*  Defi</w:t>
            </w:r>
            <w:r>
              <w:rPr>
                <w:rFonts w:cs="Courier New"/>
                <w:color w:val="3F7F5F"/>
                <w:szCs w:val="20"/>
              </w:rPr>
              <w:t>nitions  ***</w:t>
            </w:r>
            <w:r w:rsidRPr="0096204A">
              <w:rPr>
                <w:rFonts w:cs="Courier New"/>
                <w:color w:val="3F7F5F"/>
                <w:szCs w:val="20"/>
              </w:rPr>
              <w:t>*** */</w:t>
            </w:r>
          </w:p>
          <w:p w14:paraId="4129C99D" w14:textId="77777777" w:rsidR="007A1E65" w:rsidRPr="006F1E8D" w:rsidRDefault="007A1E65" w:rsidP="007A1E65">
            <w:pPr>
              <w:pStyle w:val="BlockCode"/>
              <w:ind w:left="0" w:right="86"/>
              <w:rPr>
                <w:rFonts w:cs="Courier New"/>
                <w:color w:val="7F0055"/>
                <w:szCs w:val="20"/>
              </w:rPr>
            </w:pPr>
            <w:r w:rsidRPr="00420B4D">
              <w:rPr>
                <w:rFonts w:cs="Courier New"/>
                <w:color w:val="7F0055"/>
                <w:szCs w:val="20"/>
              </w:rPr>
              <w:t>block-level on error undo</w:t>
            </w:r>
            <w:r w:rsidRPr="00FA608E">
              <w:rPr>
                <w:rFonts w:cs="Courier New"/>
                <w:szCs w:val="20"/>
              </w:rPr>
              <w:t xml:space="preserve">, </w:t>
            </w:r>
            <w:r w:rsidRPr="00420B4D">
              <w:rPr>
                <w:rFonts w:cs="Courier New"/>
                <w:color w:val="7F0055"/>
                <w:szCs w:val="20"/>
              </w:rPr>
              <w:t>throw</w:t>
            </w:r>
            <w:r w:rsidRPr="00FA608E">
              <w:rPr>
                <w:rFonts w:cs="Courier New"/>
                <w:szCs w:val="20"/>
              </w:rPr>
              <w:t>.</w:t>
            </w:r>
          </w:p>
        </w:tc>
      </w:tr>
      <w:tr w:rsidR="007A1E65" w14:paraId="0693D4EA" w14:textId="77777777" w:rsidTr="007A1E65">
        <w:trPr>
          <w:gridAfter w:val="1"/>
          <w:wAfter w:w="15" w:type="dxa"/>
          <w:trHeight w:val="1736"/>
        </w:trPr>
        <w:tc>
          <w:tcPr>
            <w:tcW w:w="1140" w:type="dxa"/>
          </w:tcPr>
          <w:p w14:paraId="552FD2B2" w14:textId="77777777" w:rsidR="007A1E65" w:rsidRDefault="007A1E65" w:rsidP="00C95A30">
            <w:pPr>
              <w:pStyle w:val="table-text"/>
              <w:numPr>
                <w:ilvl w:val="0"/>
                <w:numId w:val="46"/>
              </w:numPr>
            </w:pPr>
          </w:p>
        </w:tc>
        <w:tc>
          <w:tcPr>
            <w:tcW w:w="6555" w:type="dxa"/>
            <w:gridSpan w:val="4"/>
          </w:tcPr>
          <w:p w14:paraId="26B2E1BD" w14:textId="7C1CD975" w:rsidR="007A1E65" w:rsidRDefault="007A1E65" w:rsidP="007A1E65">
            <w:pPr>
              <w:pStyle w:val="table-text"/>
              <w:rPr>
                <w:color w:val="000000" w:themeColor="text1"/>
              </w:rPr>
            </w:pPr>
            <w:r>
              <w:rPr>
                <w:color w:val="000000" w:themeColor="text1"/>
              </w:rPr>
              <w:t>In this procedure</w:t>
            </w:r>
            <w:r w:rsidR="00434E41">
              <w:rPr>
                <w:color w:val="000000" w:themeColor="text1"/>
              </w:rPr>
              <w:t>,</w:t>
            </w:r>
            <w:r>
              <w:rPr>
                <w:color w:val="000000" w:themeColor="text1"/>
              </w:rPr>
              <w:t xml:space="preserve"> you will be creating </w:t>
            </w:r>
            <w:r w:rsidRPr="004802B8">
              <w:rPr>
                <w:i/>
                <w:color w:val="000000" w:themeColor="text1"/>
              </w:rPr>
              <w:t>Emp</w:t>
            </w:r>
            <w:r>
              <w:rPr>
                <w:i/>
                <w:color w:val="000000" w:themeColor="text1"/>
              </w:rPr>
              <w:t xml:space="preserve"> </w:t>
            </w:r>
            <w:r>
              <w:rPr>
                <w:color w:val="000000" w:themeColor="text1"/>
              </w:rPr>
              <w:t xml:space="preserve">instances and a </w:t>
            </w:r>
            <w:r w:rsidRPr="004802B8">
              <w:rPr>
                <w:i/>
                <w:color w:val="000000" w:themeColor="text1"/>
              </w:rPr>
              <w:t>Dept</w:t>
            </w:r>
            <w:r>
              <w:rPr>
                <w:color w:val="000000" w:themeColor="text1"/>
              </w:rPr>
              <w:t xml:space="preserve"> instance. Add </w:t>
            </w:r>
            <w:r w:rsidRPr="004802B8">
              <w:rPr>
                <w:i/>
                <w:color w:val="000000" w:themeColor="text1"/>
              </w:rPr>
              <w:t>using</w:t>
            </w:r>
            <w:r>
              <w:rPr>
                <w:color w:val="000000" w:themeColor="text1"/>
              </w:rPr>
              <w:t xml:space="preserve"> statements at the beginning of this file for the </w:t>
            </w:r>
            <w:r w:rsidRPr="004802B8">
              <w:rPr>
                <w:i/>
                <w:color w:val="000000" w:themeColor="text1"/>
              </w:rPr>
              <w:t>Dept</w:t>
            </w:r>
            <w:r>
              <w:rPr>
                <w:color w:val="000000" w:themeColor="text1"/>
              </w:rPr>
              <w:t xml:space="preserve"> and Emp classes.</w:t>
            </w:r>
          </w:p>
          <w:p w14:paraId="2C2ECBBB" w14:textId="77777777" w:rsidR="00434E41" w:rsidRDefault="00434E41" w:rsidP="007A1E65">
            <w:pPr>
              <w:pStyle w:val="table-text"/>
              <w:rPr>
                <w:color w:val="000000" w:themeColor="text1"/>
              </w:rPr>
            </w:pPr>
          </w:p>
          <w:p w14:paraId="378AD8CA" w14:textId="3962D28C" w:rsidR="007A1E65" w:rsidRDefault="007A1E65" w:rsidP="007A1E65">
            <w:pPr>
              <w:pStyle w:val="table-text"/>
              <w:rPr>
                <w:color w:val="000000" w:themeColor="text1"/>
              </w:rPr>
            </w:pPr>
            <w:r>
              <w:rPr>
                <w:color w:val="000000" w:themeColor="text1"/>
              </w:rPr>
              <w:t>Add these statement</w:t>
            </w:r>
            <w:r w:rsidR="00434E41">
              <w:rPr>
                <w:color w:val="000000" w:themeColor="text1"/>
              </w:rPr>
              <w:t>s</w:t>
            </w:r>
            <w:r>
              <w:rPr>
                <w:color w:val="000000" w:themeColor="text1"/>
              </w:rPr>
              <w:t xml:space="preserve"> at the beginning of the procedure, after the error handling statement</w:t>
            </w:r>
            <w:r w:rsidRPr="0069644A">
              <w:rPr>
                <w:color w:val="000000" w:themeColor="text1"/>
              </w:rPr>
              <w:t>:</w:t>
            </w:r>
          </w:p>
          <w:p w14:paraId="016DE04D" w14:textId="77777777" w:rsidR="00434E41" w:rsidRPr="0069644A" w:rsidRDefault="00434E41" w:rsidP="007A1E65">
            <w:pPr>
              <w:pStyle w:val="table-text"/>
              <w:rPr>
                <w:color w:val="000000" w:themeColor="text1"/>
              </w:rPr>
            </w:pPr>
          </w:p>
          <w:p w14:paraId="64ABA202" w14:textId="77777777" w:rsidR="007A1E65" w:rsidRDefault="007A1E65" w:rsidP="007A1E65">
            <w:pPr>
              <w:pStyle w:val="BlockCode"/>
              <w:ind w:left="0" w:right="86"/>
            </w:pPr>
            <w:r>
              <w:rPr>
                <w:color w:val="7F0055"/>
              </w:rPr>
              <w:t>using</w:t>
            </w:r>
            <w:r>
              <w:rPr>
                <w:color w:val="000000"/>
              </w:rPr>
              <w:t xml:space="preserve"> Progress.Lang.*.</w:t>
            </w:r>
          </w:p>
          <w:p w14:paraId="277324C2" w14:textId="77777777" w:rsidR="007A1E65" w:rsidRDefault="007A1E65" w:rsidP="007A1E65">
            <w:pPr>
              <w:pStyle w:val="BlockCode"/>
              <w:ind w:left="0" w:right="86"/>
              <w:rPr>
                <w:rFonts w:cs="Courier New"/>
                <w:color w:val="7F0055"/>
                <w:szCs w:val="20"/>
              </w:rPr>
            </w:pPr>
            <w:r w:rsidRPr="007875F7">
              <w:rPr>
                <w:rFonts w:cs="Courier New"/>
                <w:color w:val="7F0055"/>
                <w:szCs w:val="20"/>
              </w:rPr>
              <w:t>using</w:t>
            </w:r>
            <w:r w:rsidRPr="007875F7">
              <w:rPr>
                <w:rFonts w:cs="Courier New"/>
                <w:color w:val="000000"/>
                <w:szCs w:val="20"/>
              </w:rPr>
              <w:t xml:space="preserve"> </w:t>
            </w:r>
            <w:r>
              <w:rPr>
                <w:rFonts w:cs="Courier New"/>
                <w:color w:val="000000"/>
                <w:szCs w:val="20"/>
              </w:rPr>
              <w:t>Enterprise</w:t>
            </w:r>
            <w:r w:rsidRPr="007875F7">
              <w:rPr>
                <w:rFonts w:cs="Courier New"/>
                <w:color w:val="000000"/>
                <w:szCs w:val="20"/>
              </w:rPr>
              <w:t>.</w:t>
            </w:r>
            <w:r>
              <w:rPr>
                <w:rFonts w:cs="Courier New"/>
                <w:color w:val="000000"/>
                <w:szCs w:val="20"/>
              </w:rPr>
              <w:t>HR</w:t>
            </w:r>
            <w:r w:rsidRPr="007875F7">
              <w:rPr>
                <w:rFonts w:cs="Courier New"/>
                <w:color w:val="000000"/>
                <w:szCs w:val="20"/>
              </w:rPr>
              <w:t>.Emp.</w:t>
            </w:r>
          </w:p>
          <w:p w14:paraId="0755EDE3" w14:textId="77777777" w:rsidR="007A1E65" w:rsidRPr="0069644A" w:rsidRDefault="007A1E65" w:rsidP="007A1E65">
            <w:pPr>
              <w:pStyle w:val="BlockCode"/>
              <w:ind w:left="0" w:right="86"/>
              <w:rPr>
                <w:rFonts w:cs="Courier New"/>
                <w:color w:val="000000" w:themeColor="text1"/>
              </w:rPr>
            </w:pPr>
            <w:r w:rsidRPr="0069644A">
              <w:rPr>
                <w:rFonts w:cs="Courier New"/>
                <w:color w:val="7F0055"/>
                <w:szCs w:val="20"/>
              </w:rPr>
              <w:t>using</w:t>
            </w:r>
            <w:r w:rsidRPr="0069644A">
              <w:rPr>
                <w:rFonts w:cs="Courier New"/>
                <w:color w:val="000000"/>
                <w:szCs w:val="20"/>
              </w:rPr>
              <w:t xml:space="preserve"> </w:t>
            </w:r>
            <w:r>
              <w:rPr>
                <w:rFonts w:cs="Courier New"/>
                <w:color w:val="000000"/>
                <w:szCs w:val="20"/>
              </w:rPr>
              <w:t>Enterprise</w:t>
            </w:r>
            <w:r w:rsidRPr="0069644A">
              <w:rPr>
                <w:rFonts w:cs="Courier New"/>
                <w:color w:val="000000"/>
                <w:szCs w:val="20"/>
              </w:rPr>
              <w:t>.</w:t>
            </w:r>
            <w:r>
              <w:rPr>
                <w:rFonts w:cs="Courier New"/>
                <w:color w:val="000000"/>
                <w:szCs w:val="20"/>
              </w:rPr>
              <w:t>HR</w:t>
            </w:r>
            <w:r w:rsidRPr="0069644A">
              <w:rPr>
                <w:rFonts w:cs="Courier New"/>
                <w:color w:val="000000"/>
                <w:szCs w:val="20"/>
              </w:rPr>
              <w:t>.Dept.</w:t>
            </w:r>
          </w:p>
        </w:tc>
      </w:tr>
      <w:tr w:rsidR="007A1E65" w14:paraId="102C0DF2" w14:textId="77777777" w:rsidTr="007A1E65">
        <w:trPr>
          <w:gridAfter w:val="1"/>
          <w:wAfter w:w="15" w:type="dxa"/>
          <w:trHeight w:val="1106"/>
        </w:trPr>
        <w:tc>
          <w:tcPr>
            <w:tcW w:w="1140" w:type="dxa"/>
          </w:tcPr>
          <w:p w14:paraId="705BD85E" w14:textId="77777777" w:rsidR="007A1E65" w:rsidRDefault="007A1E65" w:rsidP="00C95A30">
            <w:pPr>
              <w:pStyle w:val="table-text"/>
              <w:numPr>
                <w:ilvl w:val="0"/>
                <w:numId w:val="46"/>
              </w:numPr>
            </w:pPr>
          </w:p>
        </w:tc>
        <w:tc>
          <w:tcPr>
            <w:tcW w:w="6555" w:type="dxa"/>
            <w:gridSpan w:val="4"/>
          </w:tcPr>
          <w:p w14:paraId="0E88734E" w14:textId="77777777" w:rsidR="007A1E65" w:rsidRDefault="007A1E65" w:rsidP="007A1E65">
            <w:pPr>
              <w:pStyle w:val="table-text"/>
              <w:rPr>
                <w:color w:val="000000" w:themeColor="text1"/>
              </w:rPr>
            </w:pPr>
            <w:r>
              <w:rPr>
                <w:color w:val="000000" w:themeColor="text1"/>
              </w:rPr>
              <w:t xml:space="preserve">Define a variable named </w:t>
            </w:r>
            <w:r w:rsidRPr="004802B8">
              <w:rPr>
                <w:i/>
                <w:color w:val="000000" w:themeColor="text1"/>
              </w:rPr>
              <w:t>Dept</w:t>
            </w:r>
            <w:r>
              <w:rPr>
                <w:i/>
                <w:color w:val="000000" w:themeColor="text1"/>
              </w:rPr>
              <w:t>Instance,</w:t>
            </w:r>
            <w:r>
              <w:rPr>
                <w:color w:val="000000" w:themeColor="text1"/>
              </w:rPr>
              <w:t xml:space="preserve"> which will be of type </w:t>
            </w:r>
            <w:r w:rsidRPr="004802B8">
              <w:rPr>
                <w:i/>
                <w:color w:val="000000" w:themeColor="text1"/>
              </w:rPr>
              <w:t>Dept</w:t>
            </w:r>
            <w:r>
              <w:rPr>
                <w:color w:val="000000" w:themeColor="text1"/>
              </w:rPr>
              <w:t xml:space="preserve">. This variable will hold the reference to the </w:t>
            </w:r>
            <w:r w:rsidRPr="004802B8">
              <w:rPr>
                <w:i/>
                <w:color w:val="000000" w:themeColor="text1"/>
              </w:rPr>
              <w:t>Dep</w:t>
            </w:r>
            <w:r>
              <w:rPr>
                <w:i/>
                <w:color w:val="000000" w:themeColor="text1"/>
              </w:rPr>
              <w:t>t</w:t>
            </w:r>
            <w:r>
              <w:rPr>
                <w:color w:val="000000" w:themeColor="text1"/>
              </w:rPr>
              <w:t xml:space="preserve"> instance you create.</w:t>
            </w:r>
          </w:p>
          <w:p w14:paraId="1D3B1B8B" w14:textId="77777777" w:rsidR="00434E41" w:rsidRDefault="00434E41" w:rsidP="007A1E65">
            <w:pPr>
              <w:pStyle w:val="Tablesub-step"/>
              <w:numPr>
                <w:ilvl w:val="0"/>
                <w:numId w:val="0"/>
              </w:numPr>
              <w:ind w:left="360" w:hanging="360"/>
            </w:pPr>
          </w:p>
          <w:p w14:paraId="23BC3335" w14:textId="404ED046" w:rsidR="007A1E65" w:rsidRDefault="007A1E65" w:rsidP="007A1E65">
            <w:pPr>
              <w:pStyle w:val="Tablesub-step"/>
              <w:numPr>
                <w:ilvl w:val="0"/>
                <w:numId w:val="0"/>
              </w:numPr>
              <w:ind w:left="360" w:hanging="360"/>
            </w:pPr>
            <w:r>
              <w:t>Add this statement after the using statements:</w:t>
            </w:r>
          </w:p>
          <w:p w14:paraId="2A98D390" w14:textId="77777777" w:rsidR="00434E41" w:rsidRDefault="00434E41" w:rsidP="007A1E65">
            <w:pPr>
              <w:pStyle w:val="Tablesub-step"/>
              <w:numPr>
                <w:ilvl w:val="0"/>
                <w:numId w:val="0"/>
              </w:numPr>
              <w:ind w:left="360" w:hanging="360"/>
            </w:pPr>
          </w:p>
          <w:p w14:paraId="060530C1" w14:textId="77777777" w:rsidR="007A1E65" w:rsidRDefault="007A1E65" w:rsidP="007A1E65">
            <w:pPr>
              <w:pStyle w:val="BlockCode"/>
              <w:ind w:left="0"/>
              <w:rPr>
                <w:color w:val="000000" w:themeColor="text1"/>
              </w:rPr>
            </w:pPr>
            <w:r w:rsidRPr="007624B6">
              <w:rPr>
                <w:rFonts w:cs="Courier New"/>
                <w:color w:val="7F0055"/>
                <w:szCs w:val="20"/>
              </w:rPr>
              <w:lastRenderedPageBreak/>
              <w:t>define variable</w:t>
            </w:r>
            <w:r w:rsidRPr="0069644A">
              <w:rPr>
                <w:color w:val="000000"/>
              </w:rPr>
              <w:t xml:space="preserve"> Dept</w:t>
            </w:r>
            <w:r>
              <w:rPr>
                <w:color w:val="000000"/>
              </w:rPr>
              <w:t>Instance</w:t>
            </w:r>
            <w:r w:rsidRPr="0069644A">
              <w:rPr>
                <w:color w:val="000000"/>
              </w:rPr>
              <w:t xml:space="preserve"> </w:t>
            </w:r>
            <w:r w:rsidRPr="007624B6">
              <w:rPr>
                <w:rFonts w:cs="Courier New"/>
                <w:color w:val="7F0055"/>
                <w:szCs w:val="20"/>
              </w:rPr>
              <w:t>as</w:t>
            </w:r>
            <w:r w:rsidRPr="0069644A">
              <w:rPr>
                <w:color w:val="000000"/>
              </w:rPr>
              <w:t xml:space="preserve"> Dept </w:t>
            </w:r>
            <w:r w:rsidRPr="007624B6">
              <w:rPr>
                <w:rFonts w:cs="Courier New"/>
                <w:color w:val="7F0055"/>
                <w:szCs w:val="20"/>
              </w:rPr>
              <w:t>no-undo</w:t>
            </w:r>
            <w:r w:rsidRPr="007624B6">
              <w:rPr>
                <w:rFonts w:cs="Courier New"/>
                <w:color w:val="000000" w:themeColor="text1"/>
                <w:szCs w:val="20"/>
              </w:rPr>
              <w:t>.</w:t>
            </w:r>
          </w:p>
        </w:tc>
      </w:tr>
      <w:tr w:rsidR="007A1E65" w14:paraId="25C05EA3" w14:textId="77777777" w:rsidTr="007A1E65">
        <w:trPr>
          <w:trHeight w:val="710"/>
        </w:trPr>
        <w:tc>
          <w:tcPr>
            <w:tcW w:w="1140" w:type="dxa"/>
          </w:tcPr>
          <w:p w14:paraId="051FA860" w14:textId="77777777" w:rsidR="007A1E65" w:rsidRDefault="007A1E65" w:rsidP="00C95A30">
            <w:pPr>
              <w:pStyle w:val="table-text"/>
              <w:numPr>
                <w:ilvl w:val="0"/>
                <w:numId w:val="46"/>
              </w:numPr>
            </w:pPr>
          </w:p>
        </w:tc>
        <w:tc>
          <w:tcPr>
            <w:tcW w:w="6570" w:type="dxa"/>
            <w:gridSpan w:val="5"/>
          </w:tcPr>
          <w:p w14:paraId="2A8B2BD7" w14:textId="77777777" w:rsidR="007A1E65" w:rsidRDefault="007A1E65" w:rsidP="007A1E65">
            <w:pPr>
              <w:pStyle w:val="table-text"/>
              <w:rPr>
                <w:color w:val="000000" w:themeColor="text1"/>
              </w:rPr>
            </w:pPr>
            <w:r>
              <w:rPr>
                <w:color w:val="000000" w:themeColor="text1"/>
              </w:rPr>
              <w:t xml:space="preserve">Define the following other variables to the definition section. </w:t>
            </w:r>
          </w:p>
          <w:p w14:paraId="381D9D17" w14:textId="77777777" w:rsidR="007A1E65" w:rsidRDefault="007A1E65" w:rsidP="00C95A30">
            <w:pPr>
              <w:pStyle w:val="table-text"/>
              <w:numPr>
                <w:ilvl w:val="0"/>
                <w:numId w:val="48"/>
              </w:numPr>
              <w:rPr>
                <w:color w:val="000000" w:themeColor="text1"/>
              </w:rPr>
            </w:pPr>
            <w:r>
              <w:rPr>
                <w:color w:val="000000" w:themeColor="text1"/>
              </w:rPr>
              <w:t>EmpInstance as type Emp</w:t>
            </w:r>
          </w:p>
          <w:p w14:paraId="632047DB" w14:textId="77777777" w:rsidR="007A1E65" w:rsidRDefault="007A1E65" w:rsidP="00C95A30">
            <w:pPr>
              <w:pStyle w:val="table-text"/>
              <w:numPr>
                <w:ilvl w:val="0"/>
                <w:numId w:val="48"/>
              </w:numPr>
              <w:rPr>
                <w:color w:val="000000" w:themeColor="text1"/>
              </w:rPr>
            </w:pPr>
            <w:r w:rsidRPr="00CD228D">
              <w:rPr>
                <w:color w:val="000000" w:themeColor="text1"/>
              </w:rPr>
              <w:t>retrievedEmp as type Emp</w:t>
            </w:r>
          </w:p>
          <w:p w14:paraId="687187DB" w14:textId="77777777" w:rsidR="007A1E65" w:rsidRPr="00CD228D" w:rsidRDefault="007A1E65" w:rsidP="00C95A30">
            <w:pPr>
              <w:pStyle w:val="table-text"/>
              <w:numPr>
                <w:ilvl w:val="0"/>
                <w:numId w:val="48"/>
              </w:numPr>
              <w:rPr>
                <w:color w:val="000000" w:themeColor="text1"/>
              </w:rPr>
            </w:pPr>
            <w:r w:rsidRPr="00CD228D">
              <w:rPr>
                <w:color w:val="000000" w:themeColor="text1"/>
              </w:rPr>
              <w:t>httEmployee as type handle</w:t>
            </w:r>
          </w:p>
          <w:p w14:paraId="1CBDC19B" w14:textId="77777777" w:rsidR="00434E41" w:rsidRDefault="00434E41" w:rsidP="007A1E65">
            <w:pPr>
              <w:pStyle w:val="Tablesub-step"/>
              <w:numPr>
                <w:ilvl w:val="0"/>
                <w:numId w:val="0"/>
              </w:numPr>
              <w:ind w:left="-14" w:firstLine="14"/>
            </w:pPr>
          </w:p>
          <w:p w14:paraId="6675BA97" w14:textId="6B84829E" w:rsidR="007A1E65" w:rsidRDefault="007A1E65" w:rsidP="007A1E65">
            <w:pPr>
              <w:pStyle w:val="Tablesub-step"/>
              <w:numPr>
                <w:ilvl w:val="0"/>
                <w:numId w:val="0"/>
              </w:numPr>
              <w:ind w:left="-14" w:firstLine="14"/>
            </w:pPr>
            <w:r>
              <w:t xml:space="preserve">Place your cursor after the definition of the </w:t>
            </w:r>
            <w:r>
              <w:rPr>
                <w:i/>
              </w:rPr>
              <w:t>DeptInstance</w:t>
            </w:r>
            <w:r>
              <w:t xml:space="preserve"> variable to add these definitions.</w:t>
            </w:r>
          </w:p>
          <w:p w14:paraId="5593D5B1" w14:textId="77777777" w:rsidR="00434E41" w:rsidRDefault="00434E41" w:rsidP="007A1E65">
            <w:pPr>
              <w:pStyle w:val="Tablesub-step"/>
              <w:numPr>
                <w:ilvl w:val="0"/>
                <w:numId w:val="0"/>
              </w:numPr>
              <w:ind w:left="-14" w:firstLine="14"/>
            </w:pPr>
          </w:p>
          <w:p w14:paraId="4D84317C" w14:textId="77777777" w:rsidR="007A1E65" w:rsidRDefault="007A1E65" w:rsidP="007A1E65">
            <w:pPr>
              <w:pStyle w:val="BlockCode"/>
              <w:ind w:left="0"/>
              <w:rPr>
                <w:color w:val="000000"/>
              </w:rPr>
            </w:pPr>
            <w:r w:rsidRPr="003D0553">
              <w:rPr>
                <w:rFonts w:cs="Courier New"/>
                <w:color w:val="7F0055"/>
                <w:szCs w:val="20"/>
              </w:rPr>
              <w:t>define</w:t>
            </w:r>
            <w:r w:rsidRPr="0069644A">
              <w:rPr>
                <w:color w:val="000000"/>
              </w:rPr>
              <w:t xml:space="preserve"> </w:t>
            </w:r>
            <w:r w:rsidRPr="003D0553">
              <w:rPr>
                <w:rFonts w:cs="Courier New"/>
                <w:color w:val="7F0055"/>
                <w:szCs w:val="20"/>
              </w:rPr>
              <w:t>variable</w:t>
            </w:r>
            <w:r w:rsidRPr="0069644A">
              <w:rPr>
                <w:color w:val="000000"/>
              </w:rPr>
              <w:t xml:space="preserve"> </w:t>
            </w:r>
            <w:r>
              <w:rPr>
                <w:color w:val="000000"/>
              </w:rPr>
              <w:t>EmpInstance</w:t>
            </w:r>
            <w:r w:rsidRPr="0069644A">
              <w:rPr>
                <w:color w:val="000000"/>
              </w:rPr>
              <w:t xml:space="preserve"> </w:t>
            </w:r>
            <w:r w:rsidRPr="003D0553">
              <w:rPr>
                <w:rFonts w:cs="Courier New"/>
                <w:color w:val="7F0055"/>
                <w:szCs w:val="20"/>
              </w:rPr>
              <w:t>as</w:t>
            </w:r>
            <w:r w:rsidRPr="0069644A">
              <w:rPr>
                <w:color w:val="000000"/>
              </w:rPr>
              <w:t xml:space="preserve"> </w:t>
            </w:r>
            <w:r>
              <w:rPr>
                <w:color w:val="000000"/>
              </w:rPr>
              <w:t>Emp</w:t>
            </w:r>
            <w:r w:rsidRPr="0069644A">
              <w:rPr>
                <w:color w:val="000000"/>
              </w:rPr>
              <w:t xml:space="preserve"> </w:t>
            </w:r>
            <w:r w:rsidRPr="003D0553">
              <w:rPr>
                <w:rFonts w:cs="Courier New"/>
                <w:color w:val="7F0055"/>
                <w:szCs w:val="20"/>
              </w:rPr>
              <w:t>no-undo</w:t>
            </w:r>
            <w:r w:rsidRPr="0069644A">
              <w:rPr>
                <w:color w:val="000000"/>
              </w:rPr>
              <w:t>.</w:t>
            </w:r>
          </w:p>
          <w:p w14:paraId="636B3AD6" w14:textId="77777777" w:rsidR="007A1E65" w:rsidRDefault="007A1E65" w:rsidP="007A1E65">
            <w:pPr>
              <w:pStyle w:val="BlockCode"/>
              <w:ind w:left="0"/>
              <w:rPr>
                <w:color w:val="000000"/>
              </w:rPr>
            </w:pPr>
            <w:r w:rsidRPr="003D0553">
              <w:rPr>
                <w:rFonts w:cs="Courier New"/>
                <w:color w:val="7F0055"/>
                <w:szCs w:val="20"/>
              </w:rPr>
              <w:t>define</w:t>
            </w:r>
            <w:r w:rsidRPr="0069644A">
              <w:rPr>
                <w:color w:val="000000"/>
              </w:rPr>
              <w:t xml:space="preserve"> </w:t>
            </w:r>
            <w:r w:rsidRPr="003D0553">
              <w:rPr>
                <w:rFonts w:cs="Courier New"/>
                <w:color w:val="7F0055"/>
                <w:szCs w:val="20"/>
              </w:rPr>
              <w:t>variable</w:t>
            </w:r>
            <w:r w:rsidRPr="0069644A">
              <w:rPr>
                <w:color w:val="000000"/>
              </w:rPr>
              <w:t xml:space="preserve"> </w:t>
            </w:r>
            <w:r>
              <w:rPr>
                <w:color w:val="000000"/>
              </w:rPr>
              <w:t>retrievedEmp</w:t>
            </w:r>
            <w:r w:rsidRPr="0069644A">
              <w:rPr>
                <w:color w:val="000000"/>
              </w:rPr>
              <w:t xml:space="preserve"> </w:t>
            </w:r>
            <w:r w:rsidRPr="003D0553">
              <w:rPr>
                <w:rFonts w:cs="Courier New"/>
                <w:color w:val="7F0055"/>
                <w:szCs w:val="20"/>
              </w:rPr>
              <w:t>as</w:t>
            </w:r>
            <w:r w:rsidRPr="0069644A">
              <w:rPr>
                <w:color w:val="000000"/>
              </w:rPr>
              <w:t xml:space="preserve"> </w:t>
            </w:r>
            <w:r>
              <w:rPr>
                <w:color w:val="000000"/>
              </w:rPr>
              <w:t>Emp</w:t>
            </w:r>
            <w:r w:rsidRPr="0069644A">
              <w:rPr>
                <w:color w:val="000000"/>
              </w:rPr>
              <w:t xml:space="preserve"> </w:t>
            </w:r>
            <w:r w:rsidRPr="003D0553">
              <w:rPr>
                <w:rFonts w:cs="Courier New"/>
                <w:color w:val="7F0055"/>
                <w:szCs w:val="20"/>
              </w:rPr>
              <w:t>no-undo</w:t>
            </w:r>
            <w:r w:rsidRPr="0069644A">
              <w:rPr>
                <w:color w:val="000000"/>
              </w:rPr>
              <w:t>.</w:t>
            </w:r>
          </w:p>
          <w:p w14:paraId="23BD06F3" w14:textId="77777777" w:rsidR="007A1E65" w:rsidRDefault="007A1E65" w:rsidP="007A1E65">
            <w:pPr>
              <w:pStyle w:val="BlockCode"/>
              <w:ind w:left="0"/>
              <w:rPr>
                <w:color w:val="000000" w:themeColor="text1"/>
              </w:rPr>
            </w:pPr>
            <w:r w:rsidRPr="003D0553">
              <w:rPr>
                <w:rFonts w:cs="Courier New"/>
                <w:color w:val="7F0055"/>
                <w:szCs w:val="20"/>
              </w:rPr>
              <w:t>define</w:t>
            </w:r>
            <w:r w:rsidRPr="0069644A">
              <w:rPr>
                <w:color w:val="000000"/>
              </w:rPr>
              <w:t xml:space="preserve"> </w:t>
            </w:r>
            <w:r w:rsidRPr="003D0553">
              <w:rPr>
                <w:rFonts w:cs="Courier New"/>
                <w:color w:val="7F0055"/>
                <w:szCs w:val="20"/>
              </w:rPr>
              <w:t>variable</w:t>
            </w:r>
            <w:r w:rsidRPr="0069644A">
              <w:rPr>
                <w:color w:val="000000"/>
              </w:rPr>
              <w:t xml:space="preserve"> </w:t>
            </w:r>
            <w:r>
              <w:rPr>
                <w:color w:val="000000"/>
              </w:rPr>
              <w:t>httEmployee</w:t>
            </w:r>
            <w:r w:rsidRPr="0069644A">
              <w:rPr>
                <w:color w:val="000000"/>
              </w:rPr>
              <w:t xml:space="preserve"> </w:t>
            </w:r>
            <w:r w:rsidRPr="003D0553">
              <w:rPr>
                <w:rFonts w:cs="Courier New"/>
                <w:color w:val="7F0055"/>
                <w:szCs w:val="20"/>
              </w:rPr>
              <w:t>as</w:t>
            </w:r>
            <w:r w:rsidRPr="0069644A">
              <w:rPr>
                <w:color w:val="000000"/>
              </w:rPr>
              <w:t xml:space="preserve"> </w:t>
            </w:r>
            <w:r w:rsidRPr="00DA16EE">
              <w:rPr>
                <w:color w:val="FF0000"/>
              </w:rPr>
              <w:t>handle</w:t>
            </w:r>
            <w:r w:rsidRPr="0069644A">
              <w:rPr>
                <w:color w:val="000000"/>
              </w:rPr>
              <w:t xml:space="preserve"> </w:t>
            </w:r>
            <w:r w:rsidRPr="003D0553">
              <w:rPr>
                <w:rFonts w:cs="Courier New"/>
                <w:color w:val="7F0055"/>
                <w:szCs w:val="20"/>
              </w:rPr>
              <w:t>no-undo</w:t>
            </w:r>
            <w:r w:rsidRPr="0069644A">
              <w:rPr>
                <w:color w:val="000000"/>
              </w:rPr>
              <w:t>.</w:t>
            </w:r>
          </w:p>
        </w:tc>
      </w:tr>
      <w:tr w:rsidR="007A1E65" w14:paraId="47C0CF40" w14:textId="77777777" w:rsidTr="007A1E65">
        <w:trPr>
          <w:trHeight w:val="1061"/>
        </w:trPr>
        <w:tc>
          <w:tcPr>
            <w:tcW w:w="1140" w:type="dxa"/>
          </w:tcPr>
          <w:p w14:paraId="5FFB5C32" w14:textId="77777777" w:rsidR="007A1E65" w:rsidRDefault="007A1E65" w:rsidP="00C95A30">
            <w:pPr>
              <w:pStyle w:val="table-text"/>
              <w:numPr>
                <w:ilvl w:val="0"/>
                <w:numId w:val="46"/>
              </w:numPr>
            </w:pPr>
          </w:p>
        </w:tc>
        <w:tc>
          <w:tcPr>
            <w:tcW w:w="6570" w:type="dxa"/>
            <w:gridSpan w:val="5"/>
          </w:tcPr>
          <w:p w14:paraId="490CC0DB" w14:textId="45DB7D91" w:rsidR="007A1E65" w:rsidRDefault="007A1E65" w:rsidP="007A1E65">
            <w:pPr>
              <w:pStyle w:val="table-text"/>
              <w:rPr>
                <w:color w:val="000000" w:themeColor="text1"/>
              </w:rPr>
            </w:pPr>
            <w:r>
              <w:rPr>
                <w:color w:val="000000" w:themeColor="text1"/>
              </w:rPr>
              <w:t xml:space="preserve">Define a variable named </w:t>
            </w:r>
            <w:r>
              <w:rPr>
                <w:i/>
                <w:color w:val="000000" w:themeColor="text1"/>
              </w:rPr>
              <w:t>Phones</w:t>
            </w:r>
            <w:r>
              <w:rPr>
                <w:color w:val="000000" w:themeColor="text1"/>
              </w:rPr>
              <w:t xml:space="preserve"> as an extent with a type </w:t>
            </w:r>
            <w:r w:rsidRPr="00FB3B67">
              <w:rPr>
                <w:i/>
                <w:color w:val="000000" w:themeColor="text1"/>
              </w:rPr>
              <w:t>character</w:t>
            </w:r>
            <w:r>
              <w:rPr>
                <w:color w:val="000000" w:themeColor="text1"/>
              </w:rPr>
              <w:t xml:space="preserve"> and a fixed size of </w:t>
            </w:r>
            <w:r w:rsidRPr="00FB3B67">
              <w:rPr>
                <w:i/>
                <w:color w:val="000000" w:themeColor="text1"/>
              </w:rPr>
              <w:t>3</w:t>
            </w:r>
            <w:r>
              <w:rPr>
                <w:color w:val="000000" w:themeColor="text1"/>
              </w:rPr>
              <w:t>. Add the definition of the Phones variable to the end of the definitions section.</w:t>
            </w:r>
          </w:p>
          <w:p w14:paraId="106D0BC1" w14:textId="77777777" w:rsidR="00434E41" w:rsidRDefault="00434E41" w:rsidP="007A1E65">
            <w:pPr>
              <w:pStyle w:val="table-text"/>
              <w:rPr>
                <w:color w:val="000000" w:themeColor="text1"/>
              </w:rPr>
            </w:pPr>
          </w:p>
          <w:p w14:paraId="094F7178" w14:textId="77777777" w:rsidR="007A1E65" w:rsidRPr="00D564F5" w:rsidRDefault="007A1E65" w:rsidP="007A1E65">
            <w:pPr>
              <w:pStyle w:val="BlockCode"/>
              <w:ind w:left="0"/>
              <w:rPr>
                <w:color w:val="000000"/>
              </w:rPr>
            </w:pPr>
            <w:r w:rsidRPr="003D0553">
              <w:rPr>
                <w:rFonts w:cs="Courier New"/>
                <w:color w:val="7F0055"/>
                <w:szCs w:val="20"/>
              </w:rPr>
              <w:t>define</w:t>
            </w:r>
            <w:r w:rsidRPr="0069644A">
              <w:rPr>
                <w:color w:val="000000"/>
              </w:rPr>
              <w:t xml:space="preserve"> </w:t>
            </w:r>
            <w:r w:rsidRPr="003D0553">
              <w:rPr>
                <w:rFonts w:cs="Courier New"/>
                <w:color w:val="7F0055"/>
                <w:szCs w:val="20"/>
              </w:rPr>
              <w:t>variable</w:t>
            </w:r>
            <w:r w:rsidRPr="0069644A">
              <w:rPr>
                <w:color w:val="000000"/>
              </w:rPr>
              <w:t xml:space="preserve"> </w:t>
            </w:r>
            <w:r>
              <w:rPr>
                <w:color w:val="000000"/>
              </w:rPr>
              <w:t>Phones</w:t>
            </w:r>
            <w:r w:rsidRPr="0069644A">
              <w:rPr>
                <w:color w:val="000000"/>
              </w:rPr>
              <w:t xml:space="preserve"> </w:t>
            </w:r>
            <w:r w:rsidRPr="003D0553">
              <w:rPr>
                <w:rFonts w:cs="Courier New"/>
                <w:color w:val="7F0055"/>
                <w:szCs w:val="20"/>
              </w:rPr>
              <w:t>as</w:t>
            </w:r>
            <w:r w:rsidRPr="0069644A">
              <w:rPr>
                <w:color w:val="000000"/>
              </w:rPr>
              <w:t xml:space="preserve"> </w:t>
            </w:r>
            <w:r w:rsidRPr="007012F9">
              <w:rPr>
                <w:color w:val="FF0000"/>
              </w:rPr>
              <w:t>character</w:t>
            </w:r>
            <w:r>
              <w:rPr>
                <w:color w:val="000000"/>
              </w:rPr>
              <w:t xml:space="preserve"> extent </w:t>
            </w:r>
            <w:r w:rsidRPr="007012F9">
              <w:rPr>
                <w:rFonts w:cs="Courier New"/>
                <w:color w:val="2A00FF"/>
                <w:szCs w:val="20"/>
              </w:rPr>
              <w:t>3</w:t>
            </w:r>
            <w:r w:rsidRPr="0069644A">
              <w:rPr>
                <w:color w:val="000000"/>
              </w:rPr>
              <w:t xml:space="preserve"> </w:t>
            </w:r>
            <w:r w:rsidRPr="003D0553">
              <w:rPr>
                <w:rFonts w:cs="Courier New"/>
                <w:color w:val="7F0055"/>
                <w:szCs w:val="20"/>
              </w:rPr>
              <w:t>no-undo</w:t>
            </w:r>
            <w:r w:rsidRPr="0069644A">
              <w:rPr>
                <w:color w:val="000000"/>
              </w:rPr>
              <w:t>.</w:t>
            </w:r>
          </w:p>
        </w:tc>
      </w:tr>
      <w:tr w:rsidR="007A1E65" w14:paraId="1C7075DC" w14:textId="77777777" w:rsidTr="007A1E65">
        <w:trPr>
          <w:trHeight w:val="603"/>
        </w:trPr>
        <w:tc>
          <w:tcPr>
            <w:tcW w:w="1140" w:type="dxa"/>
          </w:tcPr>
          <w:p w14:paraId="4ADBAF1A" w14:textId="77777777" w:rsidR="007A1E65" w:rsidRDefault="007A1E65" w:rsidP="00C95A30">
            <w:pPr>
              <w:pStyle w:val="table-text"/>
              <w:numPr>
                <w:ilvl w:val="0"/>
                <w:numId w:val="46"/>
              </w:numPr>
            </w:pPr>
          </w:p>
        </w:tc>
        <w:tc>
          <w:tcPr>
            <w:tcW w:w="6570" w:type="dxa"/>
            <w:gridSpan w:val="5"/>
          </w:tcPr>
          <w:p w14:paraId="68D96504" w14:textId="7403A40B" w:rsidR="007A1E65" w:rsidRDefault="007A1E65" w:rsidP="007A1E65">
            <w:pPr>
              <w:pStyle w:val="table-text"/>
              <w:rPr>
                <w:color w:val="000000" w:themeColor="text1"/>
              </w:rPr>
            </w:pPr>
            <w:r>
              <w:rPr>
                <w:color w:val="000000" w:themeColor="text1"/>
              </w:rPr>
              <w:t xml:space="preserve">Add a statement to include the ttEmployee temp-table. </w:t>
            </w:r>
          </w:p>
          <w:p w14:paraId="4AB922BF" w14:textId="77777777" w:rsidR="00434E41" w:rsidRDefault="00434E41" w:rsidP="007A1E65">
            <w:pPr>
              <w:pStyle w:val="table-text"/>
              <w:rPr>
                <w:color w:val="000000" w:themeColor="text1"/>
              </w:rPr>
            </w:pPr>
          </w:p>
          <w:p w14:paraId="77052BDB" w14:textId="77777777" w:rsidR="007A1E65" w:rsidRDefault="007A1E65" w:rsidP="00434E41">
            <w:pPr>
              <w:pStyle w:val="BlockCode"/>
              <w:ind w:left="0"/>
              <w:rPr>
                <w:color w:val="000000" w:themeColor="text1"/>
              </w:rPr>
            </w:pPr>
            <w:r w:rsidRPr="00C25C8B">
              <w:rPr>
                <w:rFonts w:ascii="Consolas" w:hAnsi="Consolas" w:cs="Consolas"/>
                <w:color w:val="FF0080"/>
              </w:rPr>
              <w:t>{include</w:t>
            </w:r>
            <w:r>
              <w:rPr>
                <w:rFonts w:ascii="Consolas" w:hAnsi="Consolas" w:cs="Consolas"/>
                <w:color w:val="FF0080"/>
              </w:rPr>
              <w:t>/ttEmployee.i</w:t>
            </w:r>
            <w:r w:rsidRPr="00C25C8B">
              <w:rPr>
                <w:rFonts w:ascii="Consolas" w:hAnsi="Consolas" w:cs="Consolas"/>
                <w:color w:val="FF0080"/>
              </w:rPr>
              <w:t>}</w:t>
            </w:r>
          </w:p>
        </w:tc>
      </w:tr>
      <w:tr w:rsidR="007A1E65" w14:paraId="41A4C8B3" w14:textId="77777777" w:rsidTr="007A1E65">
        <w:trPr>
          <w:trHeight w:val="1907"/>
        </w:trPr>
        <w:tc>
          <w:tcPr>
            <w:tcW w:w="1140" w:type="dxa"/>
          </w:tcPr>
          <w:p w14:paraId="216631CB" w14:textId="77777777" w:rsidR="007A1E65" w:rsidRDefault="007A1E65" w:rsidP="00C95A30">
            <w:pPr>
              <w:pStyle w:val="table-text"/>
              <w:numPr>
                <w:ilvl w:val="0"/>
                <w:numId w:val="46"/>
              </w:numPr>
            </w:pPr>
          </w:p>
        </w:tc>
        <w:tc>
          <w:tcPr>
            <w:tcW w:w="6570" w:type="dxa"/>
            <w:gridSpan w:val="5"/>
          </w:tcPr>
          <w:p w14:paraId="68910D6A" w14:textId="77777777" w:rsidR="007A1E65" w:rsidRDefault="007A1E65" w:rsidP="007A1E65">
            <w:pPr>
              <w:pStyle w:val="table-text"/>
              <w:rPr>
                <w:color w:val="000000" w:themeColor="text1"/>
              </w:rPr>
            </w:pPr>
            <w:r>
              <w:rPr>
                <w:color w:val="000000" w:themeColor="text1"/>
              </w:rPr>
              <w:t xml:space="preserve">Add a statement to open a file for output. The name of the file you will be writing to is </w:t>
            </w:r>
            <w:r>
              <w:rPr>
                <w:b/>
                <w:color w:val="000000" w:themeColor="text1"/>
              </w:rPr>
              <w:t>t</w:t>
            </w:r>
            <w:r w:rsidRPr="004802B8">
              <w:rPr>
                <w:b/>
                <w:color w:val="000000" w:themeColor="text1"/>
              </w:rPr>
              <w:t>estDept</w:t>
            </w:r>
            <w:r w:rsidRPr="0069644A">
              <w:rPr>
                <w:b/>
                <w:color w:val="000000" w:themeColor="text1"/>
              </w:rPr>
              <w:t>.out</w:t>
            </w:r>
            <w:r>
              <w:rPr>
                <w:color w:val="000000" w:themeColor="text1"/>
              </w:rPr>
              <w:t xml:space="preserve">. It will </w:t>
            </w:r>
            <w:proofErr w:type="gramStart"/>
            <w:r>
              <w:rPr>
                <w:color w:val="000000" w:themeColor="text1"/>
              </w:rPr>
              <w:t>be located in</w:t>
            </w:r>
            <w:proofErr w:type="gramEnd"/>
            <w:r>
              <w:rPr>
                <w:color w:val="000000" w:themeColor="text1"/>
              </w:rPr>
              <w:t xml:space="preserve"> the </w:t>
            </w:r>
            <w:r>
              <w:rPr>
                <w:b/>
                <w:color w:val="000000" w:themeColor="text1"/>
              </w:rPr>
              <w:t>/</w:t>
            </w:r>
            <w:r w:rsidRPr="0043785E">
              <w:rPr>
                <w:b/>
                <w:color w:val="000000" w:themeColor="text1"/>
              </w:rPr>
              <w:t>progress_education</w:t>
            </w:r>
            <w:r>
              <w:rPr>
                <w:b/>
                <w:color w:val="000000" w:themeColor="text1"/>
              </w:rPr>
              <w:t>/</w:t>
            </w:r>
            <w:r w:rsidRPr="0043785E">
              <w:rPr>
                <w:b/>
                <w:color w:val="000000" w:themeColor="text1"/>
              </w:rPr>
              <w:t>openedge</w:t>
            </w:r>
            <w:r>
              <w:rPr>
                <w:b/>
                <w:color w:val="000000" w:themeColor="text1"/>
              </w:rPr>
              <w:t>/IntroOOP/</w:t>
            </w:r>
            <w:r w:rsidRPr="0043785E">
              <w:rPr>
                <w:b/>
                <w:color w:val="000000" w:themeColor="text1"/>
              </w:rPr>
              <w:t>log</w:t>
            </w:r>
            <w:r>
              <w:rPr>
                <w:color w:val="000000" w:themeColor="text1"/>
              </w:rPr>
              <w:t xml:space="preserve"> directory.</w:t>
            </w:r>
          </w:p>
          <w:p w14:paraId="1FBC7F17" w14:textId="77777777" w:rsidR="007A1E65" w:rsidRDefault="007A1E65" w:rsidP="007A1E65">
            <w:pPr>
              <w:pStyle w:val="table-text"/>
              <w:rPr>
                <w:color w:val="000000" w:themeColor="text1"/>
              </w:rPr>
            </w:pPr>
            <w:r w:rsidRPr="006948FA">
              <w:rPr>
                <w:b/>
                <w:color w:val="000000" w:themeColor="text1"/>
              </w:rPr>
              <w:t>Hint</w:t>
            </w:r>
            <w:r>
              <w:rPr>
                <w:color w:val="000000" w:themeColor="text1"/>
              </w:rPr>
              <w:t xml:space="preserve">: Use the full pathname of this file. </w:t>
            </w:r>
          </w:p>
          <w:p w14:paraId="1F7EA72C" w14:textId="77777777" w:rsidR="00434E41" w:rsidRDefault="00434E41" w:rsidP="007A1E65">
            <w:pPr>
              <w:pStyle w:val="table-text"/>
              <w:rPr>
                <w:color w:val="000000" w:themeColor="text1"/>
              </w:rPr>
            </w:pPr>
          </w:p>
          <w:p w14:paraId="1D645832" w14:textId="591F9E86" w:rsidR="007A1E65" w:rsidRDefault="007A1E65" w:rsidP="007A1E65">
            <w:pPr>
              <w:pStyle w:val="table-text"/>
              <w:rPr>
                <w:color w:val="000000" w:themeColor="text1"/>
              </w:rPr>
            </w:pPr>
            <w:r>
              <w:rPr>
                <w:color w:val="000000" w:themeColor="text1"/>
              </w:rPr>
              <w:t>In the main block area, add this statement:</w:t>
            </w:r>
          </w:p>
          <w:p w14:paraId="2D117231" w14:textId="77777777" w:rsidR="00434E41" w:rsidRDefault="00434E41" w:rsidP="007A1E65">
            <w:pPr>
              <w:pStyle w:val="table-text"/>
              <w:rPr>
                <w:color w:val="000000" w:themeColor="text1"/>
              </w:rPr>
            </w:pPr>
          </w:p>
          <w:p w14:paraId="2D982A8A" w14:textId="77777777" w:rsidR="007A1E65" w:rsidRDefault="007A1E65" w:rsidP="007A1E65">
            <w:pPr>
              <w:pStyle w:val="BlockCode"/>
              <w:ind w:left="0"/>
              <w:rPr>
                <w:color w:val="000000" w:themeColor="text1"/>
              </w:rPr>
            </w:pPr>
            <w:r w:rsidRPr="004C5999">
              <w:rPr>
                <w:color w:val="7F0055"/>
              </w:rPr>
              <w:t>output</w:t>
            </w:r>
            <w:r w:rsidRPr="004C5999">
              <w:rPr>
                <w:color w:val="000000"/>
              </w:rPr>
              <w:t xml:space="preserve"> </w:t>
            </w:r>
            <w:r w:rsidRPr="004C5999">
              <w:rPr>
                <w:color w:val="7F0055"/>
              </w:rPr>
              <w:t>to</w:t>
            </w:r>
            <w:r w:rsidRPr="004C5999">
              <w:rPr>
                <w:color w:val="000000"/>
              </w:rPr>
              <w:t xml:space="preserve"> </w:t>
            </w:r>
            <w:r w:rsidRPr="0071519D">
              <w:t>/progress_education/openedge/IntroOOP/log/test</w:t>
            </w:r>
            <w:r>
              <w:t>Dept</w:t>
            </w:r>
            <w:r w:rsidRPr="0071519D">
              <w:t>.out</w:t>
            </w:r>
            <w:r>
              <w:t>.</w:t>
            </w:r>
          </w:p>
        </w:tc>
      </w:tr>
      <w:tr w:rsidR="007A1E65" w14:paraId="04ECB333" w14:textId="77777777" w:rsidTr="007A1E65">
        <w:trPr>
          <w:trHeight w:val="3896"/>
        </w:trPr>
        <w:tc>
          <w:tcPr>
            <w:tcW w:w="1140" w:type="dxa"/>
          </w:tcPr>
          <w:p w14:paraId="69B44953" w14:textId="77777777" w:rsidR="007A1E65" w:rsidRDefault="007A1E65" w:rsidP="00C95A30">
            <w:pPr>
              <w:pStyle w:val="table-text"/>
              <w:numPr>
                <w:ilvl w:val="0"/>
                <w:numId w:val="46"/>
              </w:numPr>
            </w:pPr>
          </w:p>
        </w:tc>
        <w:tc>
          <w:tcPr>
            <w:tcW w:w="6570" w:type="dxa"/>
            <w:gridSpan w:val="5"/>
          </w:tcPr>
          <w:p w14:paraId="446DEE3D" w14:textId="77777777" w:rsidR="007A1E65" w:rsidRDefault="007A1E65" w:rsidP="007A1E65">
            <w:pPr>
              <w:pStyle w:val="table-text"/>
              <w:rPr>
                <w:color w:val="000000" w:themeColor="text1"/>
              </w:rPr>
            </w:pPr>
            <w:r>
              <w:rPr>
                <w:color w:val="000000" w:themeColor="text1"/>
              </w:rPr>
              <w:t xml:space="preserve">Write a statement to create an instance of </w:t>
            </w:r>
            <w:r w:rsidRPr="004802B8">
              <w:rPr>
                <w:i/>
                <w:color w:val="000000" w:themeColor="text1"/>
              </w:rPr>
              <w:t>Dept</w:t>
            </w:r>
            <w:r>
              <w:rPr>
                <w:color w:val="000000" w:themeColor="text1"/>
              </w:rPr>
              <w:t xml:space="preserve">, providing the three </w:t>
            </w:r>
            <w:r w:rsidRPr="004802B8">
              <w:rPr>
                <w:i/>
                <w:color w:val="000000" w:themeColor="text1"/>
              </w:rPr>
              <w:t>input</w:t>
            </w:r>
            <w:r>
              <w:rPr>
                <w:color w:val="000000" w:themeColor="text1"/>
              </w:rPr>
              <w:t xml:space="preserve"> values required by the constructor. You can specify them as these hard-coded values:</w:t>
            </w:r>
          </w:p>
          <w:p w14:paraId="48596204" w14:textId="77777777" w:rsidR="007A1E65" w:rsidRDefault="007A1E65" w:rsidP="007A1E65">
            <w:pPr>
              <w:pStyle w:val="TableBullet"/>
            </w:pPr>
            <w:r>
              <w:t>“Training”</w:t>
            </w:r>
          </w:p>
          <w:p w14:paraId="281214B6" w14:textId="77777777" w:rsidR="007A1E65" w:rsidRDefault="007A1E65" w:rsidP="007A1E65">
            <w:pPr>
              <w:pStyle w:val="TableBullet"/>
            </w:pPr>
            <w:r>
              <w:t>“500”</w:t>
            </w:r>
          </w:p>
          <w:p w14:paraId="58B15B1D" w14:textId="77777777" w:rsidR="007A1E65" w:rsidRDefault="007A1E65" w:rsidP="007A1E65">
            <w:pPr>
              <w:pStyle w:val="TableBullet"/>
            </w:pPr>
            <w:r>
              <w:t>“PROGRESS-3947”</w:t>
            </w:r>
          </w:p>
          <w:p w14:paraId="27014EF0" w14:textId="77777777" w:rsidR="007A1E65" w:rsidRDefault="007A1E65" w:rsidP="007A1E65">
            <w:pPr>
              <w:pStyle w:val="TableBullet"/>
              <w:numPr>
                <w:ilvl w:val="0"/>
                <w:numId w:val="0"/>
              </w:numPr>
            </w:pPr>
            <w:r>
              <w:t xml:space="preserve">The name of the department is Training. It’s expense code is PROGRESS-3947. The department code is 500. Assign the reference of this instance to the </w:t>
            </w:r>
            <w:r w:rsidRPr="00142EA1">
              <w:rPr>
                <w:i/>
              </w:rPr>
              <w:t>Dept</w:t>
            </w:r>
            <w:r>
              <w:rPr>
                <w:i/>
              </w:rPr>
              <w:t>Instance</w:t>
            </w:r>
            <w:r>
              <w:t xml:space="preserve"> variable.</w:t>
            </w:r>
          </w:p>
          <w:p w14:paraId="4A158DFE" w14:textId="77777777" w:rsidR="00434E41" w:rsidRDefault="00434E41" w:rsidP="007A1E65">
            <w:pPr>
              <w:pStyle w:val="TableBullet"/>
              <w:numPr>
                <w:ilvl w:val="0"/>
                <w:numId w:val="0"/>
              </w:numPr>
            </w:pPr>
          </w:p>
          <w:p w14:paraId="783E1A23" w14:textId="50DD04FF" w:rsidR="007A1E65" w:rsidRDefault="007A1E65" w:rsidP="007A1E65">
            <w:pPr>
              <w:pStyle w:val="TableBullet"/>
              <w:numPr>
                <w:ilvl w:val="0"/>
                <w:numId w:val="0"/>
              </w:numPr>
            </w:pPr>
            <w:r>
              <w:t xml:space="preserve">Add this statement after the </w:t>
            </w:r>
            <w:r w:rsidRPr="004802B8">
              <w:rPr>
                <w:i/>
              </w:rPr>
              <w:t>output to</w:t>
            </w:r>
            <w:r>
              <w:t xml:space="preserve"> statement:</w:t>
            </w:r>
          </w:p>
          <w:p w14:paraId="017D9F77" w14:textId="77777777" w:rsidR="007A1E65" w:rsidRPr="0069644A" w:rsidRDefault="007A1E65" w:rsidP="007A1E65">
            <w:pPr>
              <w:pStyle w:val="BlockCode"/>
              <w:ind w:left="0" w:right="86"/>
              <w:rPr>
                <w:rFonts w:cs="Courier New"/>
                <w:szCs w:val="20"/>
              </w:rPr>
            </w:pPr>
            <w:r w:rsidRPr="0069644A">
              <w:rPr>
                <w:rFonts w:cs="Courier New"/>
                <w:color w:val="3F7F5F"/>
                <w:szCs w:val="20"/>
              </w:rPr>
              <w:t>/* create a Dep</w:t>
            </w:r>
            <w:r>
              <w:rPr>
                <w:rFonts w:cs="Courier New"/>
                <w:color w:val="3F7F5F"/>
                <w:szCs w:val="20"/>
              </w:rPr>
              <w:t>t</w:t>
            </w:r>
            <w:r w:rsidRPr="0069644A">
              <w:rPr>
                <w:rFonts w:cs="Courier New"/>
                <w:color w:val="3F7F5F"/>
                <w:szCs w:val="20"/>
              </w:rPr>
              <w:t>instance using hard-coded values for initializing it */</w:t>
            </w:r>
          </w:p>
          <w:p w14:paraId="4B5B3753" w14:textId="77777777" w:rsidR="007A1E65" w:rsidRPr="0069644A" w:rsidRDefault="007A1E65" w:rsidP="007A1E65">
            <w:pPr>
              <w:pStyle w:val="BlockCode"/>
              <w:ind w:left="0" w:right="86"/>
              <w:rPr>
                <w:rFonts w:cs="Courier New"/>
                <w:szCs w:val="20"/>
              </w:rPr>
            </w:pPr>
            <w:r w:rsidRPr="0069644A">
              <w:rPr>
                <w:rFonts w:cs="Courier New"/>
                <w:color w:val="000000"/>
                <w:szCs w:val="20"/>
              </w:rPr>
              <w:t>Dept</w:t>
            </w:r>
            <w:r>
              <w:rPr>
                <w:rFonts w:cs="Courier New"/>
                <w:color w:val="000000"/>
                <w:szCs w:val="20"/>
              </w:rPr>
              <w:t>Instance</w:t>
            </w:r>
            <w:r w:rsidRPr="0069644A">
              <w:rPr>
                <w:rFonts w:cs="Courier New"/>
                <w:color w:val="000000"/>
                <w:szCs w:val="20"/>
              </w:rPr>
              <w:t xml:space="preserve"> = </w:t>
            </w:r>
            <w:r w:rsidRPr="0069644A">
              <w:rPr>
                <w:rFonts w:cs="Courier New"/>
                <w:color w:val="7F0055"/>
                <w:szCs w:val="20"/>
              </w:rPr>
              <w:t>new</w:t>
            </w:r>
            <w:r w:rsidRPr="0069644A">
              <w:rPr>
                <w:rFonts w:cs="Courier New"/>
                <w:color w:val="000000"/>
                <w:szCs w:val="20"/>
              </w:rPr>
              <w:t xml:space="preserve"> Dept(</w:t>
            </w:r>
            <w:r w:rsidRPr="0069644A">
              <w:rPr>
                <w:rFonts w:cs="Courier New"/>
                <w:color w:val="2A00FF"/>
                <w:szCs w:val="20"/>
              </w:rPr>
              <w:t>"</w:t>
            </w:r>
            <w:r>
              <w:rPr>
                <w:rFonts w:cs="Courier New"/>
                <w:color w:val="2A00FF"/>
                <w:szCs w:val="20"/>
              </w:rPr>
              <w:t>Training</w:t>
            </w:r>
            <w:r w:rsidRPr="0069644A">
              <w:rPr>
                <w:rFonts w:cs="Courier New"/>
                <w:color w:val="2A00FF"/>
                <w:szCs w:val="20"/>
              </w:rPr>
              <w:t>"</w:t>
            </w:r>
            <w:r w:rsidRPr="0069644A">
              <w:rPr>
                <w:rFonts w:cs="Courier New"/>
                <w:color w:val="000000"/>
                <w:szCs w:val="20"/>
              </w:rPr>
              <w:t>,</w:t>
            </w:r>
          </w:p>
          <w:p w14:paraId="0566539C" w14:textId="77777777" w:rsidR="007A1E65" w:rsidRPr="0069644A" w:rsidRDefault="007A1E65" w:rsidP="007A1E65">
            <w:pPr>
              <w:pStyle w:val="BlockCode"/>
              <w:ind w:left="0" w:right="86"/>
              <w:rPr>
                <w:rFonts w:cs="Courier New"/>
                <w:szCs w:val="20"/>
              </w:rPr>
            </w:pPr>
            <w:r w:rsidRPr="0069644A">
              <w:rPr>
                <w:rFonts w:cs="Courier New"/>
                <w:color w:val="000000"/>
                <w:szCs w:val="20"/>
              </w:rPr>
              <w:t xml:space="preserve">                      </w:t>
            </w:r>
            <w:r w:rsidRPr="0069644A">
              <w:rPr>
                <w:rFonts w:cs="Courier New"/>
                <w:color w:val="2A00FF"/>
                <w:szCs w:val="20"/>
              </w:rPr>
              <w:t>"</w:t>
            </w:r>
            <w:r>
              <w:rPr>
                <w:rFonts w:cs="Courier New"/>
                <w:color w:val="2A00FF"/>
                <w:szCs w:val="20"/>
              </w:rPr>
              <w:t>500</w:t>
            </w:r>
            <w:r w:rsidRPr="0069644A">
              <w:rPr>
                <w:rFonts w:cs="Courier New"/>
                <w:color w:val="2A00FF"/>
                <w:szCs w:val="20"/>
              </w:rPr>
              <w:t>"</w:t>
            </w:r>
            <w:r w:rsidRPr="0069644A">
              <w:rPr>
                <w:rFonts w:cs="Courier New"/>
                <w:color w:val="000000"/>
                <w:szCs w:val="20"/>
              </w:rPr>
              <w:t>,</w:t>
            </w:r>
          </w:p>
          <w:p w14:paraId="41A22831" w14:textId="77777777" w:rsidR="007A1E65" w:rsidRDefault="007A1E65" w:rsidP="007A1E65">
            <w:pPr>
              <w:pStyle w:val="BlockCode"/>
              <w:ind w:left="0" w:right="86"/>
            </w:pPr>
            <w:r w:rsidRPr="0069644A">
              <w:rPr>
                <w:rFonts w:cs="Courier New"/>
                <w:color w:val="000000"/>
                <w:szCs w:val="20"/>
              </w:rPr>
              <w:t xml:space="preserve">                      </w:t>
            </w:r>
            <w:r w:rsidRPr="0069644A">
              <w:rPr>
                <w:rFonts w:cs="Courier New"/>
                <w:color w:val="2A00FF"/>
                <w:szCs w:val="20"/>
              </w:rPr>
              <w:t>"</w:t>
            </w:r>
            <w:r>
              <w:rPr>
                <w:rFonts w:cs="Courier New"/>
                <w:color w:val="2A00FF"/>
                <w:szCs w:val="20"/>
              </w:rPr>
              <w:t>PROGRESS</w:t>
            </w:r>
            <w:r w:rsidRPr="0069644A">
              <w:rPr>
                <w:rFonts w:cs="Courier New"/>
                <w:color w:val="2A00FF"/>
                <w:szCs w:val="20"/>
              </w:rPr>
              <w:t>-</w:t>
            </w:r>
            <w:r>
              <w:rPr>
                <w:rFonts w:cs="Courier New"/>
                <w:color w:val="2A00FF"/>
                <w:szCs w:val="20"/>
              </w:rPr>
              <w:t>3947</w:t>
            </w:r>
            <w:r w:rsidRPr="0069644A">
              <w:rPr>
                <w:rFonts w:cs="Courier New"/>
                <w:color w:val="2A00FF"/>
                <w:szCs w:val="20"/>
              </w:rPr>
              <w:t>"</w:t>
            </w:r>
            <w:r w:rsidRPr="0069644A">
              <w:rPr>
                <w:rFonts w:cs="Courier New"/>
                <w:color w:val="000000"/>
                <w:szCs w:val="20"/>
              </w:rPr>
              <w:t>).</w:t>
            </w:r>
          </w:p>
        </w:tc>
      </w:tr>
      <w:tr w:rsidR="007A1E65" w14:paraId="4704BBD9" w14:textId="77777777" w:rsidTr="007A1E65">
        <w:trPr>
          <w:trHeight w:val="1790"/>
        </w:trPr>
        <w:tc>
          <w:tcPr>
            <w:tcW w:w="1140" w:type="dxa"/>
          </w:tcPr>
          <w:p w14:paraId="07A36560" w14:textId="77777777" w:rsidR="007A1E65" w:rsidRDefault="007A1E65" w:rsidP="00C95A30">
            <w:pPr>
              <w:pStyle w:val="table-text"/>
              <w:numPr>
                <w:ilvl w:val="0"/>
                <w:numId w:val="46"/>
              </w:numPr>
            </w:pPr>
          </w:p>
        </w:tc>
        <w:tc>
          <w:tcPr>
            <w:tcW w:w="6570" w:type="dxa"/>
            <w:gridSpan w:val="5"/>
          </w:tcPr>
          <w:p w14:paraId="2274D00B" w14:textId="77777777" w:rsidR="007A1E65" w:rsidRDefault="007A1E65" w:rsidP="007A1E65">
            <w:pPr>
              <w:pStyle w:val="table-text"/>
              <w:rPr>
                <w:color w:val="000000" w:themeColor="text1"/>
              </w:rPr>
            </w:pPr>
            <w:r>
              <w:rPr>
                <w:color w:val="000000" w:themeColor="text1"/>
              </w:rPr>
              <w:t>Next, iterate through the Employee table in the database to create a set of Emp instances to add to the department. Since the department number is 500, write a FOR EACH statement to iterate through all Employee records that have a DeptNum equal to 500.</w:t>
            </w:r>
          </w:p>
          <w:p w14:paraId="765E0A5D" w14:textId="77777777" w:rsidR="007A1E65" w:rsidRDefault="007A1E65" w:rsidP="007A1E65">
            <w:pPr>
              <w:pStyle w:val="table-text"/>
              <w:rPr>
                <w:color w:val="000000" w:themeColor="text1"/>
              </w:rPr>
            </w:pPr>
            <w:r>
              <w:rPr>
                <w:color w:val="000000" w:themeColor="text1"/>
              </w:rPr>
              <w:t>Add this code to the end of the procedure:</w:t>
            </w:r>
          </w:p>
          <w:p w14:paraId="10C07FDC" w14:textId="77777777" w:rsidR="007A1E65" w:rsidRDefault="007A1E65" w:rsidP="007A1E65">
            <w:pPr>
              <w:pStyle w:val="BlockCode"/>
              <w:ind w:left="0"/>
            </w:pPr>
            <w:r>
              <w:rPr>
                <w:color w:val="7F0055"/>
              </w:rPr>
              <w:t>for</w:t>
            </w:r>
            <w:r>
              <w:t xml:space="preserve"> </w:t>
            </w:r>
            <w:r>
              <w:rPr>
                <w:color w:val="7F0055"/>
              </w:rPr>
              <w:t>each</w:t>
            </w:r>
            <w:r>
              <w:t xml:space="preserve"> Employee </w:t>
            </w:r>
            <w:r>
              <w:rPr>
                <w:color w:val="7F0055"/>
              </w:rPr>
              <w:t>where</w:t>
            </w:r>
            <w:r>
              <w:t xml:space="preserve"> Employee.Dept = </w:t>
            </w:r>
            <w:r>
              <w:rPr>
                <w:color w:val="2A00FF"/>
              </w:rPr>
              <w:t>"500"</w:t>
            </w:r>
            <w:r>
              <w:t>:</w:t>
            </w:r>
          </w:p>
          <w:p w14:paraId="43F5C7F4" w14:textId="77777777" w:rsidR="007A1E65" w:rsidRPr="000D0A8F" w:rsidRDefault="007A1E65" w:rsidP="007A1E65">
            <w:pPr>
              <w:pStyle w:val="BlockCode"/>
              <w:ind w:left="0"/>
              <w:rPr>
                <w:color w:val="000000" w:themeColor="text1"/>
              </w:rPr>
            </w:pPr>
            <w:r>
              <w:rPr>
                <w:color w:val="7F0055"/>
              </w:rPr>
              <w:t>e</w:t>
            </w:r>
            <w:r w:rsidRPr="000D0A8F">
              <w:rPr>
                <w:color w:val="7F0055"/>
              </w:rPr>
              <w:t>nd</w:t>
            </w:r>
            <w:r>
              <w:t>.</w:t>
            </w:r>
          </w:p>
        </w:tc>
      </w:tr>
      <w:tr w:rsidR="007A1E65" w14:paraId="07CDE848" w14:textId="77777777" w:rsidTr="007A1E65">
        <w:trPr>
          <w:trHeight w:val="1970"/>
        </w:trPr>
        <w:tc>
          <w:tcPr>
            <w:tcW w:w="1140" w:type="dxa"/>
          </w:tcPr>
          <w:p w14:paraId="1BA7565E" w14:textId="77777777" w:rsidR="007A1E65" w:rsidRDefault="007A1E65" w:rsidP="00C95A30">
            <w:pPr>
              <w:pStyle w:val="table-text"/>
              <w:numPr>
                <w:ilvl w:val="0"/>
                <w:numId w:val="46"/>
              </w:numPr>
            </w:pPr>
          </w:p>
        </w:tc>
        <w:tc>
          <w:tcPr>
            <w:tcW w:w="6570" w:type="dxa"/>
            <w:gridSpan w:val="5"/>
          </w:tcPr>
          <w:p w14:paraId="7DA90227" w14:textId="77777777" w:rsidR="007A1E65" w:rsidRDefault="007A1E65" w:rsidP="007A1E65">
            <w:pPr>
              <w:pStyle w:val="table-text"/>
              <w:rPr>
                <w:color w:val="000000" w:themeColor="text1"/>
              </w:rPr>
            </w:pPr>
            <w:r>
              <w:rPr>
                <w:color w:val="000000" w:themeColor="text1"/>
              </w:rPr>
              <w:t>Within the FOR EACH block, add a message statement to write the number of employees before adding a new employee.</w:t>
            </w:r>
          </w:p>
          <w:p w14:paraId="03515581" w14:textId="77777777" w:rsidR="00434E41" w:rsidRDefault="00434E41" w:rsidP="007A1E65">
            <w:pPr>
              <w:pStyle w:val="table-text"/>
              <w:rPr>
                <w:color w:val="000000" w:themeColor="text1"/>
              </w:rPr>
            </w:pPr>
          </w:p>
          <w:p w14:paraId="57C4803D" w14:textId="62E637C1" w:rsidR="007A1E65" w:rsidRDefault="007A1E65" w:rsidP="007A1E65">
            <w:pPr>
              <w:pStyle w:val="table-text"/>
              <w:rPr>
                <w:color w:val="000000" w:themeColor="text1"/>
              </w:rPr>
            </w:pPr>
            <w:r>
              <w:rPr>
                <w:color w:val="000000" w:themeColor="text1"/>
              </w:rPr>
              <w:t>Add this code to the FOR EACH block:</w:t>
            </w:r>
          </w:p>
          <w:p w14:paraId="34F5CB5E" w14:textId="77777777" w:rsidR="00434E41" w:rsidRDefault="00434E41" w:rsidP="007A1E65">
            <w:pPr>
              <w:pStyle w:val="table-text"/>
              <w:rPr>
                <w:color w:val="000000" w:themeColor="text1"/>
              </w:rPr>
            </w:pPr>
          </w:p>
          <w:p w14:paraId="2878778F" w14:textId="77777777" w:rsidR="007A1E65" w:rsidRPr="004B3589" w:rsidRDefault="007A1E65" w:rsidP="007A1E65">
            <w:pPr>
              <w:pStyle w:val="BlockCode"/>
              <w:ind w:left="0"/>
            </w:pPr>
            <w:r w:rsidRPr="004B3589">
              <w:rPr>
                <w:color w:val="7F0055"/>
              </w:rPr>
              <w:t>message</w:t>
            </w:r>
            <w:r w:rsidRPr="004B3589">
              <w:t xml:space="preserve">    </w:t>
            </w:r>
            <w:r w:rsidRPr="004B3589">
              <w:rPr>
                <w:color w:val="2A00FF"/>
              </w:rPr>
              <w:t>"************testAddEmployeeWithEmpInstance()************"</w:t>
            </w:r>
            <w:r w:rsidRPr="004B3589">
              <w:t xml:space="preserve"> </w:t>
            </w:r>
            <w:r w:rsidRPr="004B3589">
              <w:rPr>
                <w:color w:val="7F0055"/>
              </w:rPr>
              <w:t>skip</w:t>
            </w:r>
          </w:p>
          <w:p w14:paraId="308F62CC" w14:textId="77777777" w:rsidR="007A1E65" w:rsidRPr="00246743" w:rsidRDefault="007A1E65" w:rsidP="007A1E65">
            <w:pPr>
              <w:pStyle w:val="BlockCode"/>
              <w:ind w:left="0"/>
            </w:pPr>
            <w:r w:rsidRPr="004B3589">
              <w:t xml:space="preserve">     </w:t>
            </w:r>
            <w:r w:rsidRPr="004B3589">
              <w:rPr>
                <w:color w:val="2A00FF"/>
              </w:rPr>
              <w:t>"Before adding employee, number of employees is: "</w:t>
            </w:r>
            <w:r w:rsidRPr="004B3589">
              <w:t xml:space="preserve"> DeptInstance:NumEmployees.</w:t>
            </w:r>
          </w:p>
        </w:tc>
      </w:tr>
      <w:tr w:rsidR="007A1E65" w14:paraId="2529A82B" w14:textId="77777777" w:rsidTr="007A1E65">
        <w:trPr>
          <w:trHeight w:val="1156"/>
        </w:trPr>
        <w:tc>
          <w:tcPr>
            <w:tcW w:w="1140" w:type="dxa"/>
          </w:tcPr>
          <w:p w14:paraId="0154C02B" w14:textId="77777777" w:rsidR="007A1E65" w:rsidRDefault="007A1E65" w:rsidP="00C95A30">
            <w:pPr>
              <w:pStyle w:val="table-text"/>
              <w:numPr>
                <w:ilvl w:val="0"/>
                <w:numId w:val="46"/>
              </w:numPr>
            </w:pPr>
          </w:p>
        </w:tc>
        <w:tc>
          <w:tcPr>
            <w:tcW w:w="6570" w:type="dxa"/>
            <w:gridSpan w:val="5"/>
          </w:tcPr>
          <w:p w14:paraId="2B5CD2F7" w14:textId="77777777" w:rsidR="007A1E65" w:rsidRDefault="007A1E65" w:rsidP="007A1E65">
            <w:pPr>
              <w:pStyle w:val="table-text"/>
              <w:rPr>
                <w:color w:val="000000" w:themeColor="text1"/>
              </w:rPr>
            </w:pPr>
            <w:r>
              <w:rPr>
                <w:color w:val="000000" w:themeColor="text1"/>
              </w:rPr>
              <w:t xml:space="preserve">Next, in the FOR EACH block, add the code for creating an Emp instance, assigning it to </w:t>
            </w:r>
            <w:r w:rsidRPr="00142EA1">
              <w:rPr>
                <w:i/>
                <w:color w:val="000000" w:themeColor="text1"/>
              </w:rPr>
              <w:t>Emp</w:t>
            </w:r>
            <w:r>
              <w:rPr>
                <w:i/>
                <w:color w:val="000000" w:themeColor="text1"/>
              </w:rPr>
              <w:t>Instance</w:t>
            </w:r>
            <w:r>
              <w:rPr>
                <w:color w:val="000000" w:themeColor="text1"/>
              </w:rPr>
              <w:t>.</w:t>
            </w:r>
          </w:p>
          <w:p w14:paraId="7BA28704" w14:textId="77777777" w:rsidR="00434E41" w:rsidRDefault="00434E41" w:rsidP="007A1E65">
            <w:pPr>
              <w:pStyle w:val="table-text"/>
              <w:rPr>
                <w:color w:val="000000" w:themeColor="text1"/>
              </w:rPr>
            </w:pPr>
          </w:p>
          <w:p w14:paraId="2316210E" w14:textId="4DB19E1E" w:rsidR="007A1E65" w:rsidRDefault="007A1E65" w:rsidP="007A1E65">
            <w:pPr>
              <w:pStyle w:val="table-text"/>
              <w:rPr>
                <w:color w:val="000000" w:themeColor="text1"/>
              </w:rPr>
            </w:pPr>
            <w:r>
              <w:rPr>
                <w:color w:val="000000" w:themeColor="text1"/>
              </w:rPr>
              <w:t>Add this code as the next statement in the block:</w:t>
            </w:r>
          </w:p>
          <w:p w14:paraId="320BD6A4" w14:textId="77777777" w:rsidR="00434E41" w:rsidRDefault="00434E41" w:rsidP="007A1E65">
            <w:pPr>
              <w:pStyle w:val="table-text"/>
              <w:rPr>
                <w:color w:val="000000" w:themeColor="text1"/>
              </w:rPr>
            </w:pPr>
          </w:p>
          <w:p w14:paraId="22FED477" w14:textId="77777777" w:rsidR="007A1E65" w:rsidRPr="00045FCA" w:rsidRDefault="007A1E65" w:rsidP="007A1E65">
            <w:pPr>
              <w:pStyle w:val="BlockCode"/>
              <w:ind w:left="0"/>
              <w:rPr>
                <w:color w:val="2A00FF"/>
              </w:rPr>
            </w:pPr>
            <w:r w:rsidRPr="004B3589">
              <w:tab/>
            </w:r>
            <w:r w:rsidRPr="004B3589">
              <w:tab/>
              <w:t xml:space="preserve">EmpInstance = </w:t>
            </w:r>
            <w:r w:rsidRPr="004B3589">
              <w:rPr>
                <w:color w:val="7F0055"/>
              </w:rPr>
              <w:t>new</w:t>
            </w:r>
            <w:r w:rsidRPr="004B3589">
              <w:t xml:space="preserve"> Emp().</w:t>
            </w:r>
            <w:r w:rsidRPr="004B3589">
              <w:rPr>
                <w:color w:val="2A00FF"/>
              </w:rPr>
              <w:t xml:space="preserve">              </w:t>
            </w:r>
          </w:p>
        </w:tc>
      </w:tr>
      <w:tr w:rsidR="007A1E65" w14:paraId="71EA25E8" w14:textId="77777777" w:rsidTr="007A1E65">
        <w:trPr>
          <w:trHeight w:val="1970"/>
        </w:trPr>
        <w:tc>
          <w:tcPr>
            <w:tcW w:w="1140" w:type="dxa"/>
          </w:tcPr>
          <w:p w14:paraId="4A254E07" w14:textId="77777777" w:rsidR="007A1E65" w:rsidRDefault="007A1E65" w:rsidP="00C95A30">
            <w:pPr>
              <w:pStyle w:val="table-text"/>
              <w:numPr>
                <w:ilvl w:val="0"/>
                <w:numId w:val="46"/>
              </w:numPr>
            </w:pPr>
          </w:p>
        </w:tc>
        <w:tc>
          <w:tcPr>
            <w:tcW w:w="6570" w:type="dxa"/>
            <w:gridSpan w:val="5"/>
          </w:tcPr>
          <w:p w14:paraId="142F40EB" w14:textId="77777777" w:rsidR="007A1E65" w:rsidRDefault="007A1E65" w:rsidP="007A1E65">
            <w:pPr>
              <w:pStyle w:val="table-text"/>
              <w:rPr>
                <w:color w:val="000000" w:themeColor="text1"/>
              </w:rPr>
            </w:pPr>
            <w:r>
              <w:rPr>
                <w:color w:val="000000" w:themeColor="text1"/>
              </w:rPr>
              <w:t>Next, in the FOR EACH block, set the values the first and third elements of the Phones extent with the WorkPhone and HomePhone values from the current Employee record.</w:t>
            </w:r>
          </w:p>
          <w:p w14:paraId="23D29F0D" w14:textId="77777777" w:rsidR="00434E41" w:rsidRDefault="00434E41" w:rsidP="007A1E65">
            <w:pPr>
              <w:pStyle w:val="table-text"/>
              <w:rPr>
                <w:color w:val="000000" w:themeColor="text1"/>
              </w:rPr>
            </w:pPr>
          </w:p>
          <w:p w14:paraId="73DA3569" w14:textId="6E0AF0A1" w:rsidR="007A1E65" w:rsidRDefault="007A1E65" w:rsidP="007A1E65">
            <w:pPr>
              <w:pStyle w:val="table-text"/>
              <w:rPr>
                <w:color w:val="000000" w:themeColor="text1"/>
              </w:rPr>
            </w:pPr>
            <w:r>
              <w:rPr>
                <w:color w:val="000000" w:themeColor="text1"/>
              </w:rPr>
              <w:t>Add this code next in the block:</w:t>
            </w:r>
          </w:p>
          <w:p w14:paraId="34BE3D49" w14:textId="77777777" w:rsidR="00434E41" w:rsidRDefault="00434E41" w:rsidP="007A1E65">
            <w:pPr>
              <w:pStyle w:val="table-text"/>
              <w:rPr>
                <w:color w:val="000000" w:themeColor="text1"/>
              </w:rPr>
            </w:pPr>
          </w:p>
          <w:p w14:paraId="153FE646" w14:textId="77777777" w:rsidR="007A1E65" w:rsidRDefault="007A1E65" w:rsidP="007A1E65">
            <w:pPr>
              <w:pStyle w:val="BlockCode"/>
              <w:ind w:left="0"/>
            </w:pPr>
            <w:r>
              <w:rPr>
                <w:color w:val="7F0055"/>
              </w:rPr>
              <w:t>assign</w:t>
            </w:r>
          </w:p>
          <w:p w14:paraId="4F71B8E9" w14:textId="77777777" w:rsidR="007A1E65" w:rsidRDefault="007A1E65" w:rsidP="007A1E65">
            <w:pPr>
              <w:pStyle w:val="BlockCode"/>
              <w:ind w:left="0"/>
            </w:pPr>
            <w:r>
              <w:t xml:space="preserve">       Phones[</w:t>
            </w:r>
            <w:r>
              <w:rPr>
                <w:color w:val="2A00FF"/>
              </w:rPr>
              <w:t>1</w:t>
            </w:r>
            <w:r>
              <w:t>] = Employee.WorkPhone</w:t>
            </w:r>
          </w:p>
          <w:p w14:paraId="58CFA64C" w14:textId="77777777" w:rsidR="007A1E65" w:rsidRDefault="007A1E65" w:rsidP="007A1E65">
            <w:pPr>
              <w:pStyle w:val="BlockCode"/>
              <w:ind w:left="0"/>
            </w:pPr>
            <w:r>
              <w:t xml:space="preserve">       Phones[</w:t>
            </w:r>
            <w:r>
              <w:rPr>
                <w:color w:val="2A00FF"/>
              </w:rPr>
              <w:t>3</w:t>
            </w:r>
            <w:r>
              <w:t>] = Employee.HomePhone</w:t>
            </w:r>
          </w:p>
          <w:p w14:paraId="312BA1C7" w14:textId="77777777" w:rsidR="007A1E65" w:rsidRPr="00F05B74" w:rsidRDefault="007A1E65" w:rsidP="007A1E65">
            <w:pPr>
              <w:pStyle w:val="BlockCode"/>
              <w:ind w:left="0"/>
              <w:rPr>
                <w:color w:val="000000"/>
              </w:rPr>
            </w:pPr>
            <w:r>
              <w:t xml:space="preserve">       .    </w:t>
            </w:r>
          </w:p>
        </w:tc>
      </w:tr>
      <w:tr w:rsidR="007A1E65" w14:paraId="3A99D486" w14:textId="77777777" w:rsidTr="007A1E65">
        <w:trPr>
          <w:trHeight w:val="2636"/>
        </w:trPr>
        <w:tc>
          <w:tcPr>
            <w:tcW w:w="1140" w:type="dxa"/>
          </w:tcPr>
          <w:p w14:paraId="3EBD3496" w14:textId="77777777" w:rsidR="007A1E65" w:rsidRDefault="007A1E65" w:rsidP="00C95A30">
            <w:pPr>
              <w:pStyle w:val="table-text"/>
              <w:numPr>
                <w:ilvl w:val="0"/>
                <w:numId w:val="46"/>
              </w:numPr>
            </w:pPr>
          </w:p>
        </w:tc>
        <w:tc>
          <w:tcPr>
            <w:tcW w:w="6570" w:type="dxa"/>
            <w:gridSpan w:val="5"/>
          </w:tcPr>
          <w:p w14:paraId="7B972958" w14:textId="77777777" w:rsidR="007A1E65" w:rsidRDefault="007A1E65" w:rsidP="007A1E65">
            <w:pPr>
              <w:pStyle w:val="table-text"/>
              <w:rPr>
                <w:color w:val="000000" w:themeColor="text1"/>
              </w:rPr>
            </w:pPr>
            <w:r>
              <w:rPr>
                <w:color w:val="000000" w:themeColor="text1"/>
              </w:rPr>
              <w:t xml:space="preserve">Next, in the FOR EACH block, initialize the Emp instance by calling the </w:t>
            </w:r>
            <w:proofErr w:type="gramStart"/>
            <w:r>
              <w:rPr>
                <w:color w:val="000000" w:themeColor="text1"/>
              </w:rPr>
              <w:t>Initialize(</w:t>
            </w:r>
            <w:proofErr w:type="gramEnd"/>
            <w:r>
              <w:rPr>
                <w:color w:val="000000" w:themeColor="text1"/>
              </w:rPr>
              <w:t>) method, passing values from the current Employee buffer and the Phones extent.</w:t>
            </w:r>
          </w:p>
          <w:p w14:paraId="111040D3" w14:textId="77777777" w:rsidR="00434E41" w:rsidRDefault="00434E41" w:rsidP="007A1E65">
            <w:pPr>
              <w:pStyle w:val="table-text"/>
              <w:rPr>
                <w:color w:val="000000" w:themeColor="text1"/>
              </w:rPr>
            </w:pPr>
          </w:p>
          <w:p w14:paraId="711A006A" w14:textId="5BDE803A" w:rsidR="007A1E65" w:rsidRDefault="007A1E65" w:rsidP="007A1E65">
            <w:pPr>
              <w:pStyle w:val="table-text"/>
              <w:rPr>
                <w:color w:val="000000" w:themeColor="text1"/>
              </w:rPr>
            </w:pPr>
            <w:r>
              <w:rPr>
                <w:color w:val="000000" w:themeColor="text1"/>
              </w:rPr>
              <w:t>Add this code next in the block:</w:t>
            </w:r>
          </w:p>
          <w:p w14:paraId="01EA1D32" w14:textId="77777777" w:rsidR="00434E41" w:rsidRDefault="00434E41" w:rsidP="007A1E65">
            <w:pPr>
              <w:pStyle w:val="table-text"/>
              <w:rPr>
                <w:color w:val="000000" w:themeColor="text1"/>
              </w:rPr>
            </w:pPr>
          </w:p>
          <w:p w14:paraId="27418CF6" w14:textId="77777777" w:rsidR="00434E41" w:rsidRDefault="007A1E65" w:rsidP="007A1E65">
            <w:pPr>
              <w:pStyle w:val="BlockCode"/>
              <w:ind w:left="0"/>
            </w:pPr>
            <w:r>
              <w:t>EmpInstance:</w:t>
            </w:r>
            <w:r>
              <w:rPr>
                <w:color w:val="7F0055"/>
              </w:rPr>
              <w:t>Initialize</w:t>
            </w:r>
            <w:r>
              <w:t xml:space="preserve">(Employee.EmpNum,                          Employee.FirstName,                           Employee.LastName,                          Employee.Address,                            Employee.PostalCode,                            </w:t>
            </w:r>
          </w:p>
          <w:p w14:paraId="0D8ECEA2" w14:textId="0B07046D" w:rsidR="007A1E65" w:rsidRPr="00246743" w:rsidRDefault="007A1E65" w:rsidP="007A1E65">
            <w:pPr>
              <w:pStyle w:val="BlockCode"/>
              <w:ind w:left="0"/>
            </w:pPr>
            <w:r>
              <w:t xml:space="preserve">Phones,                            Employee.VacationDaysLeft * </w:t>
            </w:r>
            <w:r>
              <w:rPr>
                <w:color w:val="2A00FF"/>
              </w:rPr>
              <w:t>8</w:t>
            </w:r>
            <w:r>
              <w:t>,                            Employee.Position).</w:t>
            </w:r>
          </w:p>
        </w:tc>
      </w:tr>
      <w:tr w:rsidR="007A1E65" w14:paraId="764AA918" w14:textId="77777777" w:rsidTr="007A1E65">
        <w:trPr>
          <w:trHeight w:val="1579"/>
        </w:trPr>
        <w:tc>
          <w:tcPr>
            <w:tcW w:w="1140" w:type="dxa"/>
          </w:tcPr>
          <w:p w14:paraId="3A7AF0F2" w14:textId="77777777" w:rsidR="007A1E65" w:rsidRDefault="007A1E65" w:rsidP="00C95A30">
            <w:pPr>
              <w:pStyle w:val="table-text"/>
              <w:numPr>
                <w:ilvl w:val="0"/>
                <w:numId w:val="46"/>
              </w:numPr>
            </w:pPr>
          </w:p>
        </w:tc>
        <w:tc>
          <w:tcPr>
            <w:tcW w:w="6570" w:type="dxa"/>
            <w:gridSpan w:val="5"/>
          </w:tcPr>
          <w:p w14:paraId="197A4CB5" w14:textId="77777777" w:rsidR="007A1E65" w:rsidRDefault="007A1E65" w:rsidP="007A1E65">
            <w:pPr>
              <w:pStyle w:val="table-text"/>
              <w:rPr>
                <w:color w:val="000000" w:themeColor="text1"/>
              </w:rPr>
            </w:pPr>
            <w:r>
              <w:rPr>
                <w:color w:val="000000" w:themeColor="text1"/>
              </w:rPr>
              <w:t xml:space="preserve">Next, in the FOR EACH block, add the created Emp instance to the DeptInstance. </w:t>
            </w:r>
          </w:p>
          <w:p w14:paraId="03DD789A" w14:textId="77777777" w:rsidR="007A1E65" w:rsidRDefault="007A1E65" w:rsidP="007A1E65">
            <w:pPr>
              <w:pStyle w:val="table-text"/>
              <w:rPr>
                <w:color w:val="000000" w:themeColor="text1"/>
              </w:rPr>
            </w:pPr>
            <w:r w:rsidRPr="00667583">
              <w:rPr>
                <w:b/>
                <w:color w:val="000000" w:themeColor="text1"/>
              </w:rPr>
              <w:t>Hint</w:t>
            </w:r>
            <w:r>
              <w:rPr>
                <w:color w:val="000000" w:themeColor="text1"/>
              </w:rPr>
              <w:t xml:space="preserve">: Use the </w:t>
            </w:r>
            <w:proofErr w:type="gramStart"/>
            <w:r>
              <w:rPr>
                <w:color w:val="000000" w:themeColor="text1"/>
              </w:rPr>
              <w:t>AddEmployee(</w:t>
            </w:r>
            <w:proofErr w:type="gramEnd"/>
            <w:r>
              <w:rPr>
                <w:color w:val="000000" w:themeColor="text1"/>
              </w:rPr>
              <w:t>) method that takes an Emp instance as a parameter.</w:t>
            </w:r>
          </w:p>
          <w:p w14:paraId="5EB94522" w14:textId="77777777" w:rsidR="00434E41" w:rsidRDefault="00434E41" w:rsidP="007A1E65">
            <w:pPr>
              <w:pStyle w:val="table-text"/>
              <w:rPr>
                <w:color w:val="000000" w:themeColor="text1"/>
              </w:rPr>
            </w:pPr>
          </w:p>
          <w:p w14:paraId="62684BF0" w14:textId="13A03F03" w:rsidR="007A1E65" w:rsidRDefault="007A1E65" w:rsidP="007A1E65">
            <w:pPr>
              <w:pStyle w:val="table-text"/>
              <w:rPr>
                <w:color w:val="000000" w:themeColor="text1"/>
              </w:rPr>
            </w:pPr>
            <w:r>
              <w:rPr>
                <w:color w:val="000000" w:themeColor="text1"/>
              </w:rPr>
              <w:t>Add this code next in the block:</w:t>
            </w:r>
          </w:p>
          <w:p w14:paraId="059E0F6A" w14:textId="77777777" w:rsidR="00434E41" w:rsidRDefault="00434E41" w:rsidP="007A1E65">
            <w:pPr>
              <w:pStyle w:val="table-text"/>
              <w:rPr>
                <w:color w:val="000000" w:themeColor="text1"/>
              </w:rPr>
            </w:pPr>
          </w:p>
          <w:p w14:paraId="56362588" w14:textId="77777777" w:rsidR="007A1E65" w:rsidRPr="00266468" w:rsidRDefault="007A1E65" w:rsidP="007A1E65">
            <w:pPr>
              <w:pStyle w:val="BlockCode"/>
              <w:ind w:left="0"/>
            </w:pPr>
            <w:r>
              <w:t>DeptInstance:AddEmployee (EmpInstance).</w:t>
            </w:r>
          </w:p>
        </w:tc>
      </w:tr>
      <w:tr w:rsidR="007A1E65" w14:paraId="2FDDF7FA" w14:textId="77777777" w:rsidTr="007A1E65">
        <w:trPr>
          <w:gridAfter w:val="4"/>
          <w:wAfter w:w="114" w:type="dxa"/>
          <w:trHeight w:val="350"/>
        </w:trPr>
        <w:tc>
          <w:tcPr>
            <w:tcW w:w="1140" w:type="dxa"/>
          </w:tcPr>
          <w:p w14:paraId="294603FE" w14:textId="77777777" w:rsidR="007A1E65" w:rsidRDefault="007A1E65" w:rsidP="00C95A30">
            <w:pPr>
              <w:pStyle w:val="table-text"/>
              <w:numPr>
                <w:ilvl w:val="0"/>
                <w:numId w:val="46"/>
              </w:numPr>
            </w:pPr>
          </w:p>
        </w:tc>
        <w:tc>
          <w:tcPr>
            <w:tcW w:w="6456" w:type="dxa"/>
          </w:tcPr>
          <w:p w14:paraId="7E13EDED" w14:textId="77777777" w:rsidR="007A1E65" w:rsidRDefault="007A1E65" w:rsidP="007A1E65">
            <w:pPr>
              <w:pStyle w:val="table-text"/>
              <w:rPr>
                <w:color w:val="000000" w:themeColor="text1"/>
              </w:rPr>
            </w:pPr>
            <w:r>
              <w:rPr>
                <w:color w:val="000000" w:themeColor="text1"/>
              </w:rPr>
              <w:t xml:space="preserve">You are now done with the iteration through the Employee table and you will add code after the FOR EACH block. Next, you will add code to test the </w:t>
            </w:r>
            <w:proofErr w:type="gramStart"/>
            <w:r>
              <w:rPr>
                <w:color w:val="000000" w:themeColor="text1"/>
              </w:rPr>
              <w:t>AddEmployee(</w:t>
            </w:r>
            <w:proofErr w:type="gramEnd"/>
            <w:r>
              <w:rPr>
                <w:color w:val="000000" w:themeColor="text1"/>
              </w:rPr>
              <w:t xml:space="preserve">) method that creates and initializes the Emp instance using its parameters. First, add an </w:t>
            </w:r>
            <w:r w:rsidRPr="00FB3B67">
              <w:rPr>
                <w:i/>
                <w:color w:val="000000" w:themeColor="text1"/>
              </w:rPr>
              <w:t>assign</w:t>
            </w:r>
            <w:r>
              <w:rPr>
                <w:color w:val="000000" w:themeColor="text1"/>
              </w:rPr>
              <w:t xml:space="preserve"> statement to assign three phone numbers to each of the elements of the </w:t>
            </w:r>
            <w:r w:rsidRPr="00FB3B67">
              <w:rPr>
                <w:i/>
                <w:color w:val="000000" w:themeColor="text1"/>
              </w:rPr>
              <w:t>Phones</w:t>
            </w:r>
            <w:r>
              <w:rPr>
                <w:color w:val="000000" w:themeColor="text1"/>
              </w:rPr>
              <w:t xml:space="preserve"> extent.</w:t>
            </w:r>
          </w:p>
          <w:p w14:paraId="5D9BA850" w14:textId="77777777" w:rsidR="007A1E65" w:rsidRDefault="007A1E65" w:rsidP="007A1E65">
            <w:pPr>
              <w:pStyle w:val="table-text"/>
              <w:rPr>
                <w:color w:val="000000" w:themeColor="text1"/>
              </w:rPr>
            </w:pPr>
            <w:r w:rsidRPr="00EF01FB">
              <w:rPr>
                <w:b/>
                <w:color w:val="000000" w:themeColor="text1"/>
              </w:rPr>
              <w:t>Hint</w:t>
            </w:r>
            <w:r>
              <w:rPr>
                <w:b/>
                <w:color w:val="000000" w:themeColor="text1"/>
              </w:rPr>
              <w:t>s</w:t>
            </w:r>
            <w:r>
              <w:rPr>
                <w:color w:val="000000" w:themeColor="text1"/>
              </w:rPr>
              <w:t xml:space="preserve">: Use the index values 1,2,3 to access each element of the extent. Make sure the phone number values are in quotes as they are </w:t>
            </w:r>
            <w:r w:rsidRPr="00FB3B67">
              <w:rPr>
                <w:i/>
                <w:color w:val="000000" w:themeColor="text1"/>
              </w:rPr>
              <w:t>character</w:t>
            </w:r>
            <w:r>
              <w:rPr>
                <w:color w:val="000000" w:themeColor="text1"/>
              </w:rPr>
              <w:t xml:space="preserve"> types. </w:t>
            </w:r>
          </w:p>
          <w:p w14:paraId="406616C7" w14:textId="77777777" w:rsidR="00434E41" w:rsidRDefault="00434E41" w:rsidP="007A1E65">
            <w:pPr>
              <w:pStyle w:val="table-text"/>
              <w:rPr>
                <w:color w:val="000000" w:themeColor="text1"/>
              </w:rPr>
            </w:pPr>
          </w:p>
          <w:p w14:paraId="3794F1C9" w14:textId="59E45802" w:rsidR="007A1E65" w:rsidRDefault="007A1E65" w:rsidP="007A1E65">
            <w:pPr>
              <w:pStyle w:val="table-text"/>
              <w:rPr>
                <w:color w:val="000000" w:themeColor="text1"/>
              </w:rPr>
            </w:pPr>
            <w:r>
              <w:rPr>
                <w:color w:val="000000" w:themeColor="text1"/>
              </w:rPr>
              <w:t>Add this code after the FOR EACH block’s end statement:</w:t>
            </w:r>
          </w:p>
          <w:p w14:paraId="281137BE" w14:textId="77777777" w:rsidR="00434E41" w:rsidRDefault="00434E41" w:rsidP="007A1E65">
            <w:pPr>
              <w:pStyle w:val="table-text"/>
              <w:rPr>
                <w:color w:val="000000" w:themeColor="text1"/>
              </w:rPr>
            </w:pPr>
          </w:p>
          <w:p w14:paraId="680C74FF" w14:textId="77777777" w:rsidR="007A1E65" w:rsidRDefault="007A1E65" w:rsidP="007A1E65">
            <w:pPr>
              <w:pStyle w:val="BlockCode"/>
              <w:ind w:left="0"/>
              <w:rPr>
                <w:color w:val="3F7F5F"/>
              </w:rPr>
            </w:pPr>
            <w:r w:rsidRPr="00FE4C7F">
              <w:rPr>
                <w:color w:val="3F7F5F"/>
              </w:rPr>
              <w:t xml:space="preserve">/* </w:t>
            </w:r>
            <w:r>
              <w:rPr>
                <w:color w:val="3F7F5F"/>
              </w:rPr>
              <w:t>Test add Employee with initialization values</w:t>
            </w:r>
            <w:r w:rsidRPr="00FE4C7F">
              <w:rPr>
                <w:color w:val="3F7F5F"/>
              </w:rPr>
              <w:t xml:space="preserve"> */</w:t>
            </w:r>
          </w:p>
          <w:p w14:paraId="40F157B1" w14:textId="77777777" w:rsidR="007A1E65" w:rsidRDefault="007A1E65" w:rsidP="007A1E65">
            <w:pPr>
              <w:pStyle w:val="BlockCode"/>
              <w:ind w:left="0"/>
            </w:pPr>
            <w:r w:rsidRPr="008947FA">
              <w:rPr>
                <w:color w:val="7F0055"/>
              </w:rPr>
              <w:t>assign</w:t>
            </w:r>
          </w:p>
          <w:p w14:paraId="05BE0136" w14:textId="77777777" w:rsidR="007A1E65" w:rsidRDefault="007A1E65" w:rsidP="007A1E65">
            <w:pPr>
              <w:pStyle w:val="BlockCode"/>
              <w:ind w:left="0"/>
            </w:pPr>
            <w:r>
              <w:rPr>
                <w:color w:val="000000"/>
              </w:rPr>
              <w:t xml:space="preserve">  Phones[</w:t>
            </w:r>
            <w:r>
              <w:rPr>
                <w:color w:val="2A00FF"/>
              </w:rPr>
              <w:t>1</w:t>
            </w:r>
            <w:r>
              <w:rPr>
                <w:color w:val="000000"/>
              </w:rPr>
              <w:t xml:space="preserve">] = </w:t>
            </w:r>
            <w:r>
              <w:rPr>
                <w:color w:val="2A00FF"/>
              </w:rPr>
              <w:t>"111-111-1111"</w:t>
            </w:r>
          </w:p>
          <w:p w14:paraId="65413B46" w14:textId="77777777" w:rsidR="007A1E65" w:rsidRDefault="007A1E65" w:rsidP="007A1E65">
            <w:pPr>
              <w:pStyle w:val="BlockCode"/>
              <w:ind w:left="0"/>
            </w:pPr>
            <w:r>
              <w:rPr>
                <w:color w:val="000000"/>
              </w:rPr>
              <w:t xml:space="preserve">  Phones[</w:t>
            </w:r>
            <w:r>
              <w:rPr>
                <w:color w:val="2A00FF"/>
              </w:rPr>
              <w:t>2</w:t>
            </w:r>
            <w:r>
              <w:rPr>
                <w:color w:val="000000"/>
              </w:rPr>
              <w:t xml:space="preserve">] = </w:t>
            </w:r>
            <w:r>
              <w:rPr>
                <w:color w:val="2A00FF"/>
              </w:rPr>
              <w:t>"222-222-2222"</w:t>
            </w:r>
          </w:p>
          <w:p w14:paraId="128BD149" w14:textId="77777777" w:rsidR="007A1E65" w:rsidRDefault="007A1E65" w:rsidP="007A1E65">
            <w:pPr>
              <w:pStyle w:val="BlockCode"/>
              <w:ind w:left="0"/>
            </w:pPr>
            <w:r>
              <w:rPr>
                <w:color w:val="000000"/>
              </w:rPr>
              <w:t xml:space="preserve">  Phones[</w:t>
            </w:r>
            <w:r>
              <w:rPr>
                <w:color w:val="2A00FF"/>
              </w:rPr>
              <w:t>3</w:t>
            </w:r>
            <w:r>
              <w:rPr>
                <w:color w:val="000000"/>
              </w:rPr>
              <w:t xml:space="preserve">] = </w:t>
            </w:r>
            <w:r>
              <w:rPr>
                <w:color w:val="2A00FF"/>
              </w:rPr>
              <w:t>"333-333-3333"</w:t>
            </w:r>
          </w:p>
          <w:p w14:paraId="18E8A3BB" w14:textId="77777777" w:rsidR="007A1E65" w:rsidRPr="006F1E8D" w:rsidRDefault="007A1E65" w:rsidP="007A1E65">
            <w:pPr>
              <w:pStyle w:val="BlockCode"/>
              <w:ind w:left="0"/>
              <w:rPr>
                <w:rFonts w:ascii="Consolas" w:hAnsi="Consolas" w:cs="Consolas"/>
                <w:color w:val="000000"/>
                <w:sz w:val="20"/>
                <w:szCs w:val="20"/>
              </w:rPr>
            </w:pPr>
            <w:r>
              <w:rPr>
                <w:rFonts w:ascii="Consolas" w:hAnsi="Consolas" w:cs="Consolas"/>
                <w:color w:val="000000"/>
                <w:sz w:val="20"/>
                <w:szCs w:val="20"/>
              </w:rPr>
              <w:t xml:space="preserve">  .</w:t>
            </w:r>
          </w:p>
        </w:tc>
      </w:tr>
      <w:tr w:rsidR="007A1E65" w14:paraId="542A4281" w14:textId="77777777" w:rsidTr="007A1E65">
        <w:trPr>
          <w:gridAfter w:val="4"/>
          <w:wAfter w:w="114" w:type="dxa"/>
          <w:trHeight w:val="1970"/>
        </w:trPr>
        <w:tc>
          <w:tcPr>
            <w:tcW w:w="1140" w:type="dxa"/>
          </w:tcPr>
          <w:p w14:paraId="717F10C0" w14:textId="77777777" w:rsidR="007A1E65" w:rsidRDefault="007A1E65" w:rsidP="00C95A30">
            <w:pPr>
              <w:pStyle w:val="table-text"/>
              <w:numPr>
                <w:ilvl w:val="0"/>
                <w:numId w:val="46"/>
              </w:numPr>
            </w:pPr>
          </w:p>
        </w:tc>
        <w:tc>
          <w:tcPr>
            <w:tcW w:w="6456" w:type="dxa"/>
          </w:tcPr>
          <w:p w14:paraId="32B29B46" w14:textId="77777777" w:rsidR="007A1E65" w:rsidRDefault="007A1E65" w:rsidP="007A1E65">
            <w:pPr>
              <w:pStyle w:val="table-text"/>
              <w:rPr>
                <w:color w:val="000000" w:themeColor="text1"/>
              </w:rPr>
            </w:pPr>
            <w:r>
              <w:rPr>
                <w:color w:val="000000" w:themeColor="text1"/>
              </w:rPr>
              <w:t>Next, add a message statement to write the number of employees before adding a new employee.</w:t>
            </w:r>
          </w:p>
          <w:p w14:paraId="0A765733" w14:textId="77777777" w:rsidR="00434E41" w:rsidRDefault="00434E41" w:rsidP="007A1E65">
            <w:pPr>
              <w:pStyle w:val="table-text"/>
              <w:rPr>
                <w:color w:val="000000" w:themeColor="text1"/>
              </w:rPr>
            </w:pPr>
          </w:p>
          <w:p w14:paraId="08FB9A49" w14:textId="44203808" w:rsidR="007A1E65" w:rsidRDefault="007A1E65" w:rsidP="007A1E65">
            <w:pPr>
              <w:pStyle w:val="table-text"/>
              <w:rPr>
                <w:color w:val="000000" w:themeColor="text1"/>
              </w:rPr>
            </w:pPr>
            <w:r>
              <w:rPr>
                <w:color w:val="000000" w:themeColor="text1"/>
              </w:rPr>
              <w:t>Add this code to the end of the procedure:</w:t>
            </w:r>
          </w:p>
          <w:p w14:paraId="231267F8" w14:textId="77777777" w:rsidR="00434E41" w:rsidRDefault="00434E41" w:rsidP="007A1E65">
            <w:pPr>
              <w:pStyle w:val="table-text"/>
              <w:rPr>
                <w:color w:val="000000" w:themeColor="text1"/>
              </w:rPr>
            </w:pPr>
          </w:p>
          <w:p w14:paraId="375A8B6E" w14:textId="77777777" w:rsidR="007A1E65" w:rsidRPr="004B3589" w:rsidRDefault="007A1E65" w:rsidP="007A1E65">
            <w:pPr>
              <w:pStyle w:val="BlockCode"/>
              <w:ind w:left="0"/>
            </w:pPr>
            <w:r w:rsidRPr="004B3589">
              <w:rPr>
                <w:color w:val="7F0055"/>
              </w:rPr>
              <w:t>message</w:t>
            </w:r>
            <w:r w:rsidRPr="004B3589">
              <w:t xml:space="preserve">    </w:t>
            </w:r>
            <w:r w:rsidRPr="00E5015E">
              <w:rPr>
                <w:color w:val="2A00FF"/>
              </w:rPr>
              <w:t>"************testAddEmployeeWithInitializationValues()************"</w:t>
            </w:r>
            <w:r w:rsidRPr="004B3589">
              <w:t xml:space="preserve"> </w:t>
            </w:r>
            <w:r w:rsidRPr="004B3589">
              <w:rPr>
                <w:color w:val="7F0055"/>
              </w:rPr>
              <w:t>skip</w:t>
            </w:r>
          </w:p>
          <w:p w14:paraId="27A3DB8C" w14:textId="77777777" w:rsidR="007A1E65" w:rsidRDefault="007A1E65" w:rsidP="007A1E65">
            <w:pPr>
              <w:pStyle w:val="BlockCode"/>
              <w:ind w:left="0"/>
              <w:rPr>
                <w:color w:val="000000" w:themeColor="text1"/>
              </w:rPr>
            </w:pPr>
            <w:r w:rsidRPr="004B3589">
              <w:t xml:space="preserve">     </w:t>
            </w:r>
            <w:r w:rsidRPr="00E5015E">
              <w:rPr>
                <w:color w:val="2A00FF"/>
              </w:rPr>
              <w:t>"Before adding employee, number of employees is: "</w:t>
            </w:r>
            <w:r w:rsidRPr="004B3589">
              <w:t xml:space="preserve"> DeptInstance:NumEmployees.</w:t>
            </w:r>
          </w:p>
        </w:tc>
      </w:tr>
      <w:tr w:rsidR="007A1E65" w14:paraId="4BF4444D" w14:textId="77777777" w:rsidTr="007A1E65">
        <w:trPr>
          <w:gridAfter w:val="4"/>
          <w:wAfter w:w="114" w:type="dxa"/>
          <w:trHeight w:val="3105"/>
        </w:trPr>
        <w:tc>
          <w:tcPr>
            <w:tcW w:w="1140" w:type="dxa"/>
          </w:tcPr>
          <w:p w14:paraId="744634FD" w14:textId="77777777" w:rsidR="007A1E65" w:rsidRDefault="007A1E65" w:rsidP="00C95A30">
            <w:pPr>
              <w:pStyle w:val="table-text"/>
              <w:numPr>
                <w:ilvl w:val="0"/>
                <w:numId w:val="46"/>
              </w:numPr>
            </w:pPr>
          </w:p>
        </w:tc>
        <w:tc>
          <w:tcPr>
            <w:tcW w:w="6456" w:type="dxa"/>
          </w:tcPr>
          <w:p w14:paraId="446BBDDA" w14:textId="77777777" w:rsidR="007A1E65" w:rsidRDefault="007A1E65" w:rsidP="007A1E65">
            <w:pPr>
              <w:pStyle w:val="table-text"/>
              <w:rPr>
                <w:color w:val="000000" w:themeColor="text1"/>
              </w:rPr>
            </w:pPr>
            <w:r>
              <w:rPr>
                <w:color w:val="000000" w:themeColor="text1"/>
              </w:rPr>
              <w:t xml:space="preserve">Add a statement to call </w:t>
            </w:r>
            <w:proofErr w:type="gramStart"/>
            <w:r>
              <w:rPr>
                <w:color w:val="000000" w:themeColor="text1"/>
              </w:rPr>
              <w:t>AddEmployee(</w:t>
            </w:r>
            <w:proofErr w:type="gramEnd"/>
            <w:r>
              <w:rPr>
                <w:color w:val="000000" w:themeColor="text1"/>
              </w:rPr>
              <w:t>) with the values for initializing the Emp instance.</w:t>
            </w:r>
          </w:p>
          <w:p w14:paraId="745F3C6B" w14:textId="77777777" w:rsidR="007A1E65" w:rsidRDefault="007A1E65" w:rsidP="007A1E65">
            <w:pPr>
              <w:pStyle w:val="table-text"/>
              <w:rPr>
                <w:color w:val="000000" w:themeColor="text1"/>
              </w:rPr>
            </w:pPr>
            <w:r w:rsidRPr="00667583">
              <w:rPr>
                <w:b/>
                <w:color w:val="000000" w:themeColor="text1"/>
              </w:rPr>
              <w:t>Hint</w:t>
            </w:r>
            <w:r>
              <w:rPr>
                <w:color w:val="000000" w:themeColor="text1"/>
              </w:rPr>
              <w:t>: You can copy-paste the parameter values you used in testEmp.p for initializing the Emp instance.</w:t>
            </w:r>
          </w:p>
          <w:p w14:paraId="161EDBC1" w14:textId="77777777" w:rsidR="00434E41" w:rsidRDefault="00434E41" w:rsidP="007A1E65">
            <w:pPr>
              <w:pStyle w:val="table-text"/>
              <w:rPr>
                <w:color w:val="000000" w:themeColor="text1"/>
              </w:rPr>
            </w:pPr>
          </w:p>
          <w:p w14:paraId="049DC81D" w14:textId="6BE1741B" w:rsidR="007A1E65" w:rsidRDefault="007A1E65" w:rsidP="007A1E65">
            <w:pPr>
              <w:pStyle w:val="table-text"/>
              <w:rPr>
                <w:color w:val="000000" w:themeColor="text1"/>
              </w:rPr>
            </w:pPr>
            <w:r>
              <w:rPr>
                <w:color w:val="000000" w:themeColor="text1"/>
              </w:rPr>
              <w:t>Add this code to the end of the procedure:</w:t>
            </w:r>
          </w:p>
          <w:p w14:paraId="4330217A" w14:textId="77777777" w:rsidR="00434E41" w:rsidRDefault="00434E41" w:rsidP="007A1E65">
            <w:pPr>
              <w:pStyle w:val="table-text"/>
              <w:rPr>
                <w:color w:val="000000" w:themeColor="text1"/>
              </w:rPr>
            </w:pPr>
          </w:p>
          <w:p w14:paraId="3412C219" w14:textId="77777777" w:rsidR="007A1E65" w:rsidRPr="004B3589" w:rsidRDefault="007A1E65" w:rsidP="007A1E65">
            <w:pPr>
              <w:pStyle w:val="BlockCode"/>
              <w:ind w:left="0"/>
              <w:rPr>
                <w:color w:val="2A00FF"/>
              </w:rPr>
            </w:pPr>
            <w:r>
              <w:t>DeptInstance</w:t>
            </w:r>
            <w:r w:rsidRPr="004B3589">
              <w:t>:</w:t>
            </w:r>
            <w:r>
              <w:rPr>
                <w:color w:val="7F0055"/>
              </w:rPr>
              <w:t>AddEmployee</w:t>
            </w:r>
            <w:r w:rsidRPr="004B3589">
              <w:t>(</w:t>
            </w:r>
            <w:r w:rsidRPr="004B3589">
              <w:rPr>
                <w:color w:val="2A00FF"/>
              </w:rPr>
              <w:t>99</w:t>
            </w:r>
            <w:r>
              <w:rPr>
                <w:color w:val="2A00FF"/>
              </w:rPr>
              <w:t>9</w:t>
            </w:r>
            <w:r w:rsidRPr="00FA608E">
              <w:t>,</w:t>
            </w:r>
            <w:r w:rsidRPr="004B3589">
              <w:rPr>
                <w:color w:val="2A00FF"/>
              </w:rPr>
              <w:t xml:space="preserve"> </w:t>
            </w:r>
          </w:p>
          <w:p w14:paraId="4EAD1073" w14:textId="77777777" w:rsidR="007A1E65" w:rsidRPr="004B3589" w:rsidRDefault="007A1E65" w:rsidP="007A1E65">
            <w:pPr>
              <w:pStyle w:val="BlockCode"/>
              <w:ind w:left="0"/>
              <w:rPr>
                <w:color w:val="2A00FF"/>
              </w:rPr>
            </w:pPr>
            <w:r w:rsidRPr="004B3589">
              <w:rPr>
                <w:color w:val="2A00FF"/>
              </w:rPr>
              <w:t xml:space="preserve">               "</w:t>
            </w:r>
            <w:r>
              <w:rPr>
                <w:color w:val="2A00FF"/>
              </w:rPr>
              <w:t>Jane</w:t>
            </w:r>
            <w:r w:rsidRPr="004B3589">
              <w:rPr>
                <w:color w:val="2A00FF"/>
              </w:rPr>
              <w:t>"</w:t>
            </w:r>
            <w:r w:rsidRPr="00FA608E">
              <w:t>,</w:t>
            </w:r>
            <w:r w:rsidRPr="004B3589">
              <w:rPr>
                <w:color w:val="2A00FF"/>
              </w:rPr>
              <w:t xml:space="preserve"> </w:t>
            </w:r>
          </w:p>
          <w:p w14:paraId="605CDDAC" w14:textId="77777777" w:rsidR="007A1E65" w:rsidRPr="004B3589" w:rsidRDefault="007A1E65" w:rsidP="007A1E65">
            <w:pPr>
              <w:pStyle w:val="BlockCode"/>
              <w:ind w:left="0"/>
              <w:rPr>
                <w:color w:val="2A00FF"/>
              </w:rPr>
            </w:pPr>
            <w:r w:rsidRPr="004B3589">
              <w:rPr>
                <w:color w:val="2A00FF"/>
              </w:rPr>
              <w:t xml:space="preserve">               "Doe"</w:t>
            </w:r>
            <w:r w:rsidRPr="00FA608E">
              <w:t>,</w:t>
            </w:r>
            <w:r w:rsidRPr="004B3589">
              <w:rPr>
                <w:color w:val="2A00FF"/>
              </w:rPr>
              <w:t xml:space="preserve"> </w:t>
            </w:r>
          </w:p>
          <w:p w14:paraId="65B0FDC7" w14:textId="77777777" w:rsidR="007A1E65" w:rsidRPr="004B3589" w:rsidRDefault="007A1E65" w:rsidP="007A1E65">
            <w:pPr>
              <w:pStyle w:val="BlockCode"/>
              <w:ind w:left="0"/>
              <w:rPr>
                <w:color w:val="2A00FF"/>
              </w:rPr>
            </w:pPr>
            <w:r w:rsidRPr="004B3589">
              <w:rPr>
                <w:color w:val="2A00FF"/>
              </w:rPr>
              <w:t xml:space="preserve">               "</w:t>
            </w:r>
            <w:r>
              <w:rPr>
                <w:color w:val="2A00FF"/>
              </w:rPr>
              <w:t>321</w:t>
            </w:r>
            <w:r w:rsidRPr="004B3589">
              <w:rPr>
                <w:color w:val="2A00FF"/>
              </w:rPr>
              <w:t xml:space="preserve"> Main Street"</w:t>
            </w:r>
            <w:r w:rsidRPr="00FA608E">
              <w:t>,</w:t>
            </w:r>
          </w:p>
          <w:p w14:paraId="5204A384" w14:textId="77777777" w:rsidR="007A1E65" w:rsidRPr="004B3589" w:rsidRDefault="007A1E65" w:rsidP="007A1E65">
            <w:pPr>
              <w:pStyle w:val="BlockCode"/>
              <w:ind w:left="0"/>
              <w:rPr>
                <w:color w:val="2A00FF"/>
              </w:rPr>
            </w:pPr>
            <w:r w:rsidRPr="004B3589">
              <w:rPr>
                <w:color w:val="2A00FF"/>
              </w:rPr>
              <w:t xml:space="preserve">               "01730"</w:t>
            </w:r>
            <w:r w:rsidRPr="00FA608E">
              <w:t>,</w:t>
            </w:r>
            <w:r w:rsidRPr="004B3589">
              <w:rPr>
                <w:color w:val="2A00FF"/>
              </w:rPr>
              <w:t xml:space="preserve"> </w:t>
            </w:r>
          </w:p>
          <w:p w14:paraId="1701F232" w14:textId="77777777" w:rsidR="007A1E65" w:rsidRPr="004B3589" w:rsidRDefault="007A1E65" w:rsidP="007A1E65">
            <w:pPr>
              <w:pStyle w:val="BlockCode"/>
              <w:ind w:left="0"/>
              <w:rPr>
                <w:color w:val="000000" w:themeColor="text1"/>
              </w:rPr>
            </w:pPr>
            <w:r w:rsidRPr="004B3589">
              <w:rPr>
                <w:color w:val="2A00FF"/>
              </w:rPr>
              <w:t xml:space="preserve">               </w:t>
            </w:r>
            <w:r w:rsidRPr="004B3589">
              <w:rPr>
                <w:color w:val="000000" w:themeColor="text1"/>
              </w:rPr>
              <w:t>Phones,</w:t>
            </w:r>
          </w:p>
          <w:p w14:paraId="40B52994" w14:textId="77777777" w:rsidR="007A1E65" w:rsidRDefault="007A1E65" w:rsidP="007A1E65">
            <w:pPr>
              <w:pStyle w:val="BlockCode"/>
              <w:ind w:left="0"/>
              <w:rPr>
                <w:color w:val="2A00FF"/>
              </w:rPr>
            </w:pPr>
            <w:r w:rsidRPr="004B3589">
              <w:rPr>
                <w:color w:val="2A00FF"/>
              </w:rPr>
              <w:t xml:space="preserve">               </w:t>
            </w:r>
            <w:r>
              <w:rPr>
                <w:color w:val="2A00FF"/>
              </w:rPr>
              <w:t>40</w:t>
            </w:r>
            <w:r w:rsidRPr="00FA608E">
              <w:t>,</w:t>
            </w:r>
            <w:r w:rsidRPr="004B3589">
              <w:rPr>
                <w:color w:val="2A00FF"/>
              </w:rPr>
              <w:t xml:space="preserve"> </w:t>
            </w:r>
          </w:p>
          <w:p w14:paraId="0108DC33" w14:textId="77777777" w:rsidR="007A1E65" w:rsidRPr="003852D5" w:rsidRDefault="007A1E65" w:rsidP="007A1E65">
            <w:pPr>
              <w:pStyle w:val="BlockCode"/>
              <w:ind w:left="0"/>
            </w:pPr>
            <w:r>
              <w:rPr>
                <w:color w:val="2A00FF"/>
              </w:rPr>
              <w:t xml:space="preserve">               </w:t>
            </w:r>
            <w:r w:rsidRPr="004B3589">
              <w:rPr>
                <w:color w:val="2A00FF"/>
              </w:rPr>
              <w:t>"</w:t>
            </w:r>
            <w:r>
              <w:rPr>
                <w:color w:val="2A00FF"/>
              </w:rPr>
              <w:t>Instructor</w:t>
            </w:r>
            <w:r w:rsidRPr="004B3589">
              <w:rPr>
                <w:color w:val="2A00FF"/>
              </w:rPr>
              <w:t>"</w:t>
            </w:r>
            <w:r w:rsidRPr="00101C73">
              <w:rPr>
                <w:color w:val="000000" w:themeColor="text1"/>
              </w:rPr>
              <w:t>).</w:t>
            </w:r>
          </w:p>
        </w:tc>
      </w:tr>
      <w:tr w:rsidR="007A1E65" w14:paraId="00DF745D" w14:textId="77777777" w:rsidTr="007A1E65">
        <w:trPr>
          <w:gridAfter w:val="3"/>
          <w:wAfter w:w="90" w:type="dxa"/>
        </w:trPr>
        <w:tc>
          <w:tcPr>
            <w:tcW w:w="1140" w:type="dxa"/>
          </w:tcPr>
          <w:p w14:paraId="74ED2B84" w14:textId="77777777" w:rsidR="007A1E65" w:rsidRDefault="007A1E65" w:rsidP="00C95A30">
            <w:pPr>
              <w:pStyle w:val="table-text"/>
              <w:numPr>
                <w:ilvl w:val="0"/>
                <w:numId w:val="46"/>
              </w:numPr>
            </w:pPr>
          </w:p>
        </w:tc>
        <w:tc>
          <w:tcPr>
            <w:tcW w:w="6480" w:type="dxa"/>
            <w:gridSpan w:val="2"/>
          </w:tcPr>
          <w:p w14:paraId="49AB61AF" w14:textId="77777777" w:rsidR="007A1E65" w:rsidRDefault="007A1E65" w:rsidP="007A1E65">
            <w:pPr>
              <w:pStyle w:val="table-text"/>
              <w:rPr>
                <w:color w:val="000000" w:themeColor="text1"/>
              </w:rPr>
            </w:pPr>
            <w:r>
              <w:rPr>
                <w:color w:val="000000" w:themeColor="text1"/>
              </w:rPr>
              <w:t>Add a message statement to write the number of employees (after adding an employee) to the output file.</w:t>
            </w:r>
          </w:p>
          <w:p w14:paraId="169542CF" w14:textId="77777777" w:rsidR="00434E41" w:rsidRDefault="00434E41" w:rsidP="007A1E65">
            <w:pPr>
              <w:pStyle w:val="table-text"/>
              <w:rPr>
                <w:color w:val="000000" w:themeColor="text1"/>
              </w:rPr>
            </w:pPr>
          </w:p>
          <w:p w14:paraId="4ECF64CB" w14:textId="018C27DB" w:rsidR="007A1E65" w:rsidRDefault="007A1E65" w:rsidP="007A1E65">
            <w:pPr>
              <w:pStyle w:val="table-text"/>
              <w:rPr>
                <w:color w:val="000000" w:themeColor="text1"/>
              </w:rPr>
            </w:pPr>
            <w:r>
              <w:rPr>
                <w:color w:val="000000" w:themeColor="text1"/>
              </w:rPr>
              <w:t>Add this statement to the end of the procedure:</w:t>
            </w:r>
          </w:p>
          <w:p w14:paraId="78E1A82A" w14:textId="77777777" w:rsidR="00434E41" w:rsidRDefault="00434E41" w:rsidP="007A1E65">
            <w:pPr>
              <w:pStyle w:val="table-text"/>
              <w:rPr>
                <w:color w:val="000000" w:themeColor="text1"/>
              </w:rPr>
            </w:pPr>
          </w:p>
          <w:p w14:paraId="055AA102" w14:textId="77777777" w:rsidR="007A1E65" w:rsidRDefault="007A1E65" w:rsidP="007A1E65">
            <w:pPr>
              <w:pStyle w:val="BlockCode"/>
              <w:ind w:left="0"/>
              <w:rPr>
                <w:color w:val="000000" w:themeColor="text1"/>
              </w:rPr>
            </w:pPr>
            <w:r>
              <w:rPr>
                <w:color w:val="7F0055"/>
              </w:rPr>
              <w:t>message</w:t>
            </w:r>
            <w:r>
              <w:rPr>
                <w:color w:val="000000"/>
              </w:rPr>
              <w:t xml:space="preserve"> </w:t>
            </w:r>
            <w:r w:rsidRPr="009C4DF2">
              <w:rPr>
                <w:color w:val="2A00FF"/>
              </w:rPr>
              <w:t>"After adding employee, number of employees is: "</w:t>
            </w:r>
            <w:r>
              <w:rPr>
                <w:color w:val="000000"/>
              </w:rPr>
              <w:t xml:space="preserve"> DeptInstance:NumEmployees.</w:t>
            </w:r>
          </w:p>
        </w:tc>
      </w:tr>
      <w:tr w:rsidR="007A1E65" w14:paraId="2D30CEE2" w14:textId="77777777" w:rsidTr="007A1E65">
        <w:trPr>
          <w:gridAfter w:val="3"/>
          <w:wAfter w:w="90" w:type="dxa"/>
        </w:trPr>
        <w:tc>
          <w:tcPr>
            <w:tcW w:w="1140" w:type="dxa"/>
          </w:tcPr>
          <w:p w14:paraId="177FD4D3" w14:textId="77777777" w:rsidR="007A1E65" w:rsidRDefault="007A1E65" w:rsidP="00C95A30">
            <w:pPr>
              <w:pStyle w:val="table-text"/>
              <w:numPr>
                <w:ilvl w:val="0"/>
                <w:numId w:val="46"/>
              </w:numPr>
            </w:pPr>
          </w:p>
        </w:tc>
        <w:tc>
          <w:tcPr>
            <w:tcW w:w="6480" w:type="dxa"/>
            <w:gridSpan w:val="2"/>
          </w:tcPr>
          <w:p w14:paraId="1E146F9B" w14:textId="77777777" w:rsidR="007A1E65" w:rsidRDefault="007A1E65" w:rsidP="007A1E65">
            <w:pPr>
              <w:pStyle w:val="table-text"/>
              <w:rPr>
                <w:color w:val="000000" w:themeColor="text1"/>
              </w:rPr>
            </w:pPr>
            <w:r>
              <w:rPr>
                <w:color w:val="000000" w:themeColor="text1"/>
              </w:rPr>
              <w:t xml:space="preserve">Next, you will test the </w:t>
            </w:r>
            <w:proofErr w:type="gramStart"/>
            <w:r w:rsidRPr="00BE57AD">
              <w:rPr>
                <w:i/>
                <w:color w:val="000000" w:themeColor="text1"/>
              </w:rPr>
              <w:t>GetEmployee</w:t>
            </w:r>
            <w:r>
              <w:rPr>
                <w:color w:val="000000" w:themeColor="text1"/>
              </w:rPr>
              <w:t>(</w:t>
            </w:r>
            <w:proofErr w:type="gramEnd"/>
            <w:r>
              <w:rPr>
                <w:color w:val="000000" w:themeColor="text1"/>
              </w:rPr>
              <w:t xml:space="preserve">) method. Add statements to get a particular employee by passing input </w:t>
            </w:r>
            <w:proofErr w:type="gramStart"/>
            <w:r>
              <w:rPr>
                <w:color w:val="000000" w:themeColor="text1"/>
              </w:rPr>
              <w:t>values  and</w:t>
            </w:r>
            <w:proofErr w:type="gramEnd"/>
            <w:r>
              <w:rPr>
                <w:color w:val="000000" w:themeColor="text1"/>
              </w:rPr>
              <w:t xml:space="preserve"> assigning the value to retrievedEmp. Then display the retrieved employee name using the </w:t>
            </w:r>
            <w:proofErr w:type="gramStart"/>
            <w:r>
              <w:rPr>
                <w:i/>
                <w:color w:val="000000" w:themeColor="text1"/>
              </w:rPr>
              <w:t>GetI</w:t>
            </w:r>
            <w:r w:rsidRPr="00AA3F33">
              <w:rPr>
                <w:i/>
                <w:color w:val="000000" w:themeColor="text1"/>
              </w:rPr>
              <w:t>nfo(</w:t>
            </w:r>
            <w:proofErr w:type="gramEnd"/>
            <w:r w:rsidRPr="00AA3F33">
              <w:rPr>
                <w:i/>
                <w:color w:val="000000" w:themeColor="text1"/>
              </w:rPr>
              <w:t>)</w:t>
            </w:r>
            <w:r>
              <w:rPr>
                <w:color w:val="000000" w:themeColor="text1"/>
              </w:rPr>
              <w:t xml:space="preserve"> method of the Emp instance in a </w:t>
            </w:r>
            <w:r w:rsidRPr="000A5E93">
              <w:rPr>
                <w:i/>
                <w:color w:val="000000" w:themeColor="text1"/>
              </w:rPr>
              <w:t>message</w:t>
            </w:r>
            <w:r>
              <w:rPr>
                <w:color w:val="000000" w:themeColor="text1"/>
              </w:rPr>
              <w:t xml:space="preserve"> statement. </w:t>
            </w:r>
          </w:p>
          <w:p w14:paraId="110A6132" w14:textId="77777777" w:rsidR="007A1E65" w:rsidRDefault="007A1E65" w:rsidP="007A1E65">
            <w:pPr>
              <w:pStyle w:val="table-text"/>
              <w:rPr>
                <w:color w:val="000000" w:themeColor="text1"/>
              </w:rPr>
            </w:pPr>
            <w:r w:rsidRPr="00D91FFD">
              <w:rPr>
                <w:b/>
                <w:color w:val="000000" w:themeColor="text1"/>
              </w:rPr>
              <w:t>Hint</w:t>
            </w:r>
            <w:r>
              <w:rPr>
                <w:color w:val="000000" w:themeColor="text1"/>
              </w:rPr>
              <w:t>: Get one employee that was created from the Employee table in the database (Luke Sanders) and get another employee that you created manually (Jane Doe).</w:t>
            </w:r>
          </w:p>
          <w:p w14:paraId="156B13BF" w14:textId="77777777" w:rsidR="00434E41" w:rsidRDefault="00434E41" w:rsidP="007A1E65">
            <w:pPr>
              <w:pStyle w:val="table-text"/>
              <w:rPr>
                <w:color w:val="000000" w:themeColor="text1"/>
              </w:rPr>
            </w:pPr>
          </w:p>
          <w:p w14:paraId="563F68C2" w14:textId="130F46E9" w:rsidR="007A1E65" w:rsidRDefault="007A1E65" w:rsidP="007A1E65">
            <w:pPr>
              <w:pStyle w:val="table-text"/>
              <w:rPr>
                <w:color w:val="000000" w:themeColor="text1"/>
              </w:rPr>
            </w:pPr>
            <w:r>
              <w:rPr>
                <w:color w:val="000000" w:themeColor="text1"/>
              </w:rPr>
              <w:t>Add this code to the end of the procedure:</w:t>
            </w:r>
          </w:p>
          <w:p w14:paraId="4C200C0C" w14:textId="77777777" w:rsidR="00434E41" w:rsidRDefault="00434E41" w:rsidP="007A1E65">
            <w:pPr>
              <w:pStyle w:val="table-text"/>
              <w:rPr>
                <w:color w:val="000000" w:themeColor="text1"/>
              </w:rPr>
            </w:pPr>
          </w:p>
          <w:p w14:paraId="59A2B567" w14:textId="77777777" w:rsidR="007A1E65" w:rsidRDefault="007A1E65" w:rsidP="007A1E65">
            <w:pPr>
              <w:pStyle w:val="BlockCode"/>
              <w:ind w:left="0"/>
            </w:pPr>
            <w:r>
              <w:t>retrievedEmp = DeptInstance:GetEmployee(</w:t>
            </w:r>
            <w:r>
              <w:rPr>
                <w:color w:val="2A00FF"/>
              </w:rPr>
              <w:t>"Luke"</w:t>
            </w:r>
            <w:r>
              <w:t xml:space="preserve">, </w:t>
            </w:r>
            <w:r>
              <w:rPr>
                <w:color w:val="2A00FF"/>
              </w:rPr>
              <w:t>"Sanders"</w:t>
            </w:r>
            <w:r>
              <w:t>).</w:t>
            </w:r>
          </w:p>
          <w:p w14:paraId="5216072F" w14:textId="77777777" w:rsidR="007A1E65" w:rsidRDefault="007A1E65" w:rsidP="007A1E65">
            <w:pPr>
              <w:pStyle w:val="BlockCode"/>
              <w:ind w:left="0"/>
            </w:pPr>
            <w:r>
              <w:rPr>
                <w:color w:val="7F0055"/>
              </w:rPr>
              <w:t>if</w:t>
            </w:r>
            <w:r>
              <w:t xml:space="preserve"> </w:t>
            </w:r>
            <w:r>
              <w:rPr>
                <w:color w:val="7F0055"/>
              </w:rPr>
              <w:t>valid-object</w:t>
            </w:r>
            <w:r>
              <w:t>(retrievedEmp)</w:t>
            </w:r>
          </w:p>
          <w:p w14:paraId="321E7CF4" w14:textId="77777777" w:rsidR="007A1E65" w:rsidRDefault="007A1E65" w:rsidP="007A1E65">
            <w:pPr>
              <w:pStyle w:val="BlockCode"/>
              <w:ind w:left="0"/>
            </w:pPr>
            <w:r>
              <w:t xml:space="preserve">   </w:t>
            </w:r>
            <w:r>
              <w:rPr>
                <w:color w:val="7F0055"/>
              </w:rPr>
              <w:t>then</w:t>
            </w:r>
          </w:p>
          <w:p w14:paraId="56AC5F2D" w14:textId="77777777" w:rsidR="007A1E65" w:rsidRDefault="007A1E65" w:rsidP="007A1E65">
            <w:pPr>
              <w:pStyle w:val="BlockCode"/>
              <w:ind w:left="0"/>
            </w:pPr>
            <w:r>
              <w:t xml:space="preserve">     </w:t>
            </w:r>
            <w:r>
              <w:rPr>
                <w:color w:val="7F0055"/>
              </w:rPr>
              <w:t>message</w:t>
            </w:r>
          </w:p>
          <w:p w14:paraId="2DCC2694" w14:textId="77777777" w:rsidR="007A1E65" w:rsidRDefault="007A1E65" w:rsidP="007A1E65">
            <w:pPr>
              <w:pStyle w:val="BlockCode"/>
              <w:ind w:left="0"/>
            </w:pPr>
            <w:r>
              <w:t xml:space="preserve">        </w:t>
            </w:r>
            <w:r>
              <w:rPr>
                <w:color w:val="2A00FF"/>
              </w:rPr>
              <w:t>"************testGetEmployee( ) for Luke Sanders ************"</w:t>
            </w:r>
          </w:p>
          <w:p w14:paraId="0BF0BE75" w14:textId="77777777" w:rsidR="007A1E65" w:rsidRDefault="007A1E65" w:rsidP="007A1E65">
            <w:pPr>
              <w:pStyle w:val="BlockCode"/>
              <w:ind w:left="0"/>
            </w:pPr>
            <w:r>
              <w:tab/>
              <w:t>retrievedEmp:GetInfo().</w:t>
            </w:r>
          </w:p>
          <w:p w14:paraId="2DC734F2" w14:textId="77777777" w:rsidR="007A1E65" w:rsidRDefault="007A1E65" w:rsidP="007A1E65">
            <w:pPr>
              <w:pStyle w:val="BlockCode"/>
              <w:ind w:left="0"/>
            </w:pPr>
            <w:r>
              <w:t>retrievedEmp = DeptInstance:GetEmployee(</w:t>
            </w:r>
            <w:r>
              <w:rPr>
                <w:color w:val="2A00FF"/>
              </w:rPr>
              <w:t>"Jane"</w:t>
            </w:r>
            <w:r>
              <w:t xml:space="preserve">, </w:t>
            </w:r>
            <w:r>
              <w:rPr>
                <w:color w:val="2A00FF"/>
              </w:rPr>
              <w:t>"Doe"</w:t>
            </w:r>
            <w:r>
              <w:t>).</w:t>
            </w:r>
          </w:p>
          <w:p w14:paraId="4E46E25C" w14:textId="77777777" w:rsidR="007A1E65" w:rsidRDefault="007A1E65" w:rsidP="007A1E65">
            <w:pPr>
              <w:pStyle w:val="BlockCode"/>
              <w:ind w:left="0"/>
            </w:pPr>
            <w:r>
              <w:rPr>
                <w:color w:val="7F0055"/>
              </w:rPr>
              <w:t>if</w:t>
            </w:r>
            <w:r>
              <w:t xml:space="preserve"> </w:t>
            </w:r>
            <w:r>
              <w:rPr>
                <w:color w:val="7F0055"/>
              </w:rPr>
              <w:t>valid-object</w:t>
            </w:r>
            <w:r>
              <w:t>(retrievedEmp)</w:t>
            </w:r>
          </w:p>
          <w:p w14:paraId="1066B0FA" w14:textId="77777777" w:rsidR="007A1E65" w:rsidRDefault="007A1E65" w:rsidP="007A1E65">
            <w:pPr>
              <w:pStyle w:val="BlockCode"/>
              <w:ind w:left="0"/>
            </w:pPr>
            <w:r>
              <w:t xml:space="preserve">   </w:t>
            </w:r>
            <w:r>
              <w:rPr>
                <w:color w:val="7F0055"/>
              </w:rPr>
              <w:t>then</w:t>
            </w:r>
          </w:p>
          <w:p w14:paraId="4EA01A38" w14:textId="77777777" w:rsidR="007A1E65" w:rsidRDefault="007A1E65" w:rsidP="007A1E65">
            <w:pPr>
              <w:pStyle w:val="BlockCode"/>
              <w:ind w:left="0"/>
            </w:pPr>
            <w:r>
              <w:t xml:space="preserve">     </w:t>
            </w:r>
            <w:r>
              <w:rPr>
                <w:color w:val="7F0055"/>
              </w:rPr>
              <w:t>message</w:t>
            </w:r>
          </w:p>
          <w:p w14:paraId="6F1AC768" w14:textId="77777777" w:rsidR="007A1E65" w:rsidRDefault="007A1E65" w:rsidP="007A1E65">
            <w:pPr>
              <w:pStyle w:val="BlockCode"/>
              <w:ind w:left="0"/>
            </w:pPr>
            <w:r>
              <w:t xml:space="preserve">        </w:t>
            </w:r>
            <w:r>
              <w:rPr>
                <w:color w:val="2A00FF"/>
              </w:rPr>
              <w:t>"************testGetEmployee() for Jane Doe ************"</w:t>
            </w:r>
          </w:p>
          <w:p w14:paraId="7160E4A7" w14:textId="77777777" w:rsidR="007A1E65" w:rsidRDefault="007A1E65" w:rsidP="007A1E65">
            <w:pPr>
              <w:pStyle w:val="BlockCode"/>
              <w:ind w:left="0"/>
              <w:rPr>
                <w:color w:val="000000" w:themeColor="text1"/>
              </w:rPr>
            </w:pPr>
            <w:r>
              <w:t xml:space="preserve">    retrievedEmp:GetInfo().     </w:t>
            </w:r>
            <w:r w:rsidRPr="004B3589">
              <w:rPr>
                <w:color w:val="2A00FF"/>
              </w:rPr>
              <w:t xml:space="preserve">               </w:t>
            </w:r>
          </w:p>
        </w:tc>
      </w:tr>
      <w:tr w:rsidR="007A1E65" w14:paraId="776E7181" w14:textId="77777777" w:rsidTr="007A1E65">
        <w:trPr>
          <w:gridAfter w:val="2"/>
          <w:wAfter w:w="79" w:type="dxa"/>
          <w:trHeight w:val="3950"/>
        </w:trPr>
        <w:tc>
          <w:tcPr>
            <w:tcW w:w="1140" w:type="dxa"/>
          </w:tcPr>
          <w:p w14:paraId="447D8373" w14:textId="77777777" w:rsidR="007A1E65" w:rsidRDefault="007A1E65" w:rsidP="00C95A30">
            <w:pPr>
              <w:pStyle w:val="table-text"/>
              <w:numPr>
                <w:ilvl w:val="0"/>
                <w:numId w:val="46"/>
              </w:numPr>
            </w:pPr>
          </w:p>
        </w:tc>
        <w:tc>
          <w:tcPr>
            <w:tcW w:w="6491" w:type="dxa"/>
            <w:gridSpan w:val="3"/>
          </w:tcPr>
          <w:p w14:paraId="1E28BA55" w14:textId="77777777" w:rsidR="007A1E65" w:rsidRDefault="007A1E65" w:rsidP="007A1E65">
            <w:pPr>
              <w:pStyle w:val="table-text"/>
              <w:rPr>
                <w:color w:val="000000" w:themeColor="text1"/>
              </w:rPr>
            </w:pPr>
            <w:r>
              <w:rPr>
                <w:color w:val="000000" w:themeColor="text1"/>
              </w:rPr>
              <w:t xml:space="preserve">Next, you will test the </w:t>
            </w:r>
            <w:proofErr w:type="gramStart"/>
            <w:r w:rsidRPr="00D91FFD">
              <w:rPr>
                <w:i/>
                <w:color w:val="000000" w:themeColor="text1"/>
              </w:rPr>
              <w:t>GetEmployees</w:t>
            </w:r>
            <w:r>
              <w:rPr>
                <w:color w:val="000000" w:themeColor="text1"/>
              </w:rPr>
              <w:t>(</w:t>
            </w:r>
            <w:proofErr w:type="gramEnd"/>
            <w:r>
              <w:rPr>
                <w:color w:val="000000" w:themeColor="text1"/>
              </w:rPr>
              <w:t xml:space="preserve">) method. Add statements to get all employees using the </w:t>
            </w:r>
            <w:proofErr w:type="gramStart"/>
            <w:r>
              <w:rPr>
                <w:i/>
                <w:color w:val="000000" w:themeColor="text1"/>
              </w:rPr>
              <w:t>GetEmployees</w:t>
            </w:r>
            <w:r w:rsidRPr="00AA3F33">
              <w:rPr>
                <w:i/>
                <w:color w:val="000000" w:themeColor="text1"/>
              </w:rPr>
              <w:t>(</w:t>
            </w:r>
            <w:proofErr w:type="gramEnd"/>
            <w:r w:rsidRPr="00AA3F33">
              <w:rPr>
                <w:i/>
                <w:color w:val="000000" w:themeColor="text1"/>
              </w:rPr>
              <w:t>)</w:t>
            </w:r>
            <w:r>
              <w:rPr>
                <w:color w:val="000000" w:themeColor="text1"/>
              </w:rPr>
              <w:t xml:space="preserve"> method and then iterate through the </w:t>
            </w:r>
            <w:r w:rsidRPr="00855CA1">
              <w:rPr>
                <w:i/>
                <w:color w:val="000000" w:themeColor="text1"/>
              </w:rPr>
              <w:t>ttEmployee</w:t>
            </w:r>
            <w:r>
              <w:rPr>
                <w:color w:val="000000" w:themeColor="text1"/>
              </w:rPr>
              <w:t xml:space="preserve"> temp-table to write the employee names to the output file.</w:t>
            </w:r>
          </w:p>
          <w:p w14:paraId="1B810368" w14:textId="77777777" w:rsidR="007A1E65" w:rsidRDefault="007A1E65" w:rsidP="007A1E65">
            <w:pPr>
              <w:pStyle w:val="table-text"/>
              <w:rPr>
                <w:color w:val="000000" w:themeColor="text1"/>
              </w:rPr>
            </w:pPr>
            <w:r w:rsidRPr="001C1E3C">
              <w:rPr>
                <w:b/>
                <w:color w:val="000000" w:themeColor="text1"/>
              </w:rPr>
              <w:t>Hint</w:t>
            </w:r>
            <w:r>
              <w:rPr>
                <w:color w:val="000000" w:themeColor="text1"/>
              </w:rPr>
              <w:t xml:space="preserve">: You will need to use the cast function to call </w:t>
            </w:r>
            <w:proofErr w:type="gramStart"/>
            <w:r>
              <w:rPr>
                <w:color w:val="000000" w:themeColor="text1"/>
              </w:rPr>
              <w:t>GetInfo(</w:t>
            </w:r>
            <w:proofErr w:type="gramEnd"/>
            <w:r>
              <w:rPr>
                <w:color w:val="000000" w:themeColor="text1"/>
              </w:rPr>
              <w:t>) for the EmpRef field of the temp-table.</w:t>
            </w:r>
          </w:p>
          <w:p w14:paraId="1599C90D" w14:textId="77777777" w:rsidR="00434E41" w:rsidRDefault="00434E41" w:rsidP="007A1E65">
            <w:pPr>
              <w:pStyle w:val="table-text"/>
              <w:rPr>
                <w:color w:val="000000" w:themeColor="text1"/>
              </w:rPr>
            </w:pPr>
          </w:p>
          <w:p w14:paraId="3F6C6CEC" w14:textId="3C0BDC8F" w:rsidR="007A1E65" w:rsidRDefault="007A1E65" w:rsidP="007A1E65">
            <w:pPr>
              <w:pStyle w:val="table-text"/>
              <w:rPr>
                <w:color w:val="000000" w:themeColor="text1"/>
              </w:rPr>
            </w:pPr>
            <w:r>
              <w:rPr>
                <w:color w:val="000000" w:themeColor="text1"/>
              </w:rPr>
              <w:t>Add this code to the end of the procedure:</w:t>
            </w:r>
          </w:p>
          <w:p w14:paraId="2E1931EB" w14:textId="77777777" w:rsidR="00434E41" w:rsidRDefault="00434E41" w:rsidP="007A1E65">
            <w:pPr>
              <w:pStyle w:val="table-text"/>
              <w:rPr>
                <w:color w:val="000000" w:themeColor="text1"/>
              </w:rPr>
            </w:pPr>
          </w:p>
          <w:p w14:paraId="3D9B5FCB" w14:textId="77777777" w:rsidR="007A1E65" w:rsidRDefault="007A1E65" w:rsidP="007A1E65">
            <w:pPr>
              <w:pStyle w:val="BlockCode"/>
              <w:ind w:left="0"/>
            </w:pPr>
            <w:r>
              <w:rPr>
                <w:color w:val="7F0055"/>
              </w:rPr>
              <w:t>message</w:t>
            </w:r>
            <w:r>
              <w:rPr>
                <w:color w:val="000000"/>
              </w:rPr>
              <w:t xml:space="preserve"> </w:t>
            </w:r>
            <w:r w:rsidRPr="00FB3E26">
              <w:rPr>
                <w:color w:val="2A00FF"/>
              </w:rPr>
              <w:t>"*************testGetEmployees()**************"</w:t>
            </w:r>
            <w:r w:rsidRPr="00E07999">
              <w:t>.</w:t>
            </w:r>
          </w:p>
          <w:p w14:paraId="0CB6C238" w14:textId="77777777" w:rsidR="007A1E65" w:rsidRDefault="007A1E65" w:rsidP="007A1E65">
            <w:pPr>
              <w:pStyle w:val="BlockCode"/>
              <w:ind w:left="0"/>
            </w:pPr>
            <w:r>
              <w:rPr>
                <w:color w:val="000000"/>
              </w:rPr>
              <w:t xml:space="preserve">httEmployee = </w:t>
            </w:r>
            <w:r>
              <w:rPr>
                <w:color w:val="7F0055"/>
              </w:rPr>
              <w:t>temp-table</w:t>
            </w:r>
            <w:r>
              <w:rPr>
                <w:color w:val="000000"/>
              </w:rPr>
              <w:t xml:space="preserve"> ttEmployee:</w:t>
            </w:r>
            <w:r>
              <w:rPr>
                <w:color w:val="CD3A3A"/>
              </w:rPr>
              <w:t>handle</w:t>
            </w:r>
            <w:r>
              <w:rPr>
                <w:color w:val="000000"/>
              </w:rPr>
              <w:t xml:space="preserve">. </w:t>
            </w:r>
          </w:p>
          <w:p w14:paraId="5A459F28" w14:textId="77777777" w:rsidR="007A1E65" w:rsidRDefault="007A1E65" w:rsidP="007A1E65">
            <w:pPr>
              <w:pStyle w:val="BlockCode"/>
              <w:ind w:left="0"/>
            </w:pPr>
            <w:r>
              <w:rPr>
                <w:color w:val="7F0055"/>
              </w:rPr>
              <w:t>empty</w:t>
            </w:r>
            <w:r>
              <w:rPr>
                <w:color w:val="000000"/>
              </w:rPr>
              <w:t xml:space="preserve"> </w:t>
            </w:r>
            <w:r>
              <w:rPr>
                <w:color w:val="7F0055"/>
              </w:rPr>
              <w:t>temp-table</w:t>
            </w:r>
            <w:r>
              <w:rPr>
                <w:color w:val="000000"/>
              </w:rPr>
              <w:t xml:space="preserve"> ttEmployee </w:t>
            </w:r>
            <w:r>
              <w:rPr>
                <w:color w:val="7F0055"/>
              </w:rPr>
              <w:t>no-error</w:t>
            </w:r>
            <w:r>
              <w:rPr>
                <w:color w:val="000000"/>
              </w:rPr>
              <w:t xml:space="preserve">. </w:t>
            </w:r>
          </w:p>
          <w:p w14:paraId="3BF79FF1" w14:textId="77777777" w:rsidR="007A1E65" w:rsidRDefault="007A1E65" w:rsidP="007A1E65">
            <w:pPr>
              <w:pStyle w:val="BlockCode"/>
              <w:ind w:left="0"/>
            </w:pPr>
            <w:r>
              <w:rPr>
                <w:color w:val="000000"/>
              </w:rPr>
              <w:t>DeptInstance:GetEmployees(</w:t>
            </w:r>
            <w:r>
              <w:rPr>
                <w:color w:val="7F0055"/>
              </w:rPr>
              <w:t>output</w:t>
            </w:r>
            <w:r>
              <w:rPr>
                <w:color w:val="000000"/>
              </w:rPr>
              <w:t xml:space="preserve"> </w:t>
            </w:r>
            <w:r>
              <w:rPr>
                <w:color w:val="7F0055"/>
              </w:rPr>
              <w:t>table</w:t>
            </w:r>
            <w:r>
              <w:rPr>
                <w:color w:val="000000"/>
              </w:rPr>
              <w:t xml:space="preserve"> ttEmployee).</w:t>
            </w:r>
          </w:p>
          <w:p w14:paraId="25BFB54C" w14:textId="77777777" w:rsidR="007A1E65" w:rsidRDefault="007A1E65" w:rsidP="007A1E65">
            <w:pPr>
              <w:pStyle w:val="BlockCode"/>
              <w:ind w:left="0"/>
            </w:pPr>
            <w:r>
              <w:rPr>
                <w:color w:val="000000"/>
              </w:rPr>
              <w:t xml:space="preserve">   </w:t>
            </w:r>
            <w:r>
              <w:rPr>
                <w:color w:val="7F0055"/>
              </w:rPr>
              <w:t>message</w:t>
            </w:r>
          </w:p>
          <w:p w14:paraId="469AE8CB" w14:textId="77777777" w:rsidR="007A1E65" w:rsidRDefault="007A1E65" w:rsidP="007A1E65">
            <w:pPr>
              <w:pStyle w:val="BlockCode"/>
              <w:ind w:left="0"/>
            </w:pPr>
            <w:r>
              <w:rPr>
                <w:color w:val="000000"/>
              </w:rPr>
              <w:t xml:space="preserve">        </w:t>
            </w:r>
            <w:r w:rsidRPr="00FB3E26">
              <w:rPr>
                <w:color w:val="2A00FF"/>
              </w:rPr>
              <w:t xml:space="preserve">"Number of employees in this dept: " </w:t>
            </w:r>
            <w:r>
              <w:rPr>
                <w:color w:val="000000"/>
              </w:rPr>
              <w:t>DeptInstance:NumEmployees.</w:t>
            </w:r>
          </w:p>
          <w:p w14:paraId="3FE198D3" w14:textId="77777777" w:rsidR="007A1E65" w:rsidRDefault="007A1E65" w:rsidP="007A1E65">
            <w:pPr>
              <w:pStyle w:val="BlockCode"/>
              <w:ind w:left="0"/>
            </w:pPr>
            <w:r>
              <w:rPr>
                <w:color w:val="7F0055"/>
              </w:rPr>
              <w:t>for</w:t>
            </w:r>
            <w:r>
              <w:rPr>
                <w:color w:val="000000"/>
              </w:rPr>
              <w:t xml:space="preserve"> </w:t>
            </w:r>
            <w:r>
              <w:rPr>
                <w:color w:val="7F0055"/>
              </w:rPr>
              <w:t>each</w:t>
            </w:r>
            <w:r>
              <w:rPr>
                <w:color w:val="000000"/>
              </w:rPr>
              <w:t xml:space="preserve"> ttEmployee:</w:t>
            </w:r>
          </w:p>
          <w:p w14:paraId="4CB0B1C4" w14:textId="77777777" w:rsidR="007A1E65" w:rsidRDefault="007A1E65" w:rsidP="007A1E65">
            <w:pPr>
              <w:pStyle w:val="BlockCode"/>
              <w:ind w:left="0"/>
            </w:pPr>
            <w:r>
              <w:rPr>
                <w:color w:val="000000"/>
              </w:rPr>
              <w:t xml:space="preserve">       </w:t>
            </w:r>
            <w:r>
              <w:rPr>
                <w:color w:val="7F0055"/>
              </w:rPr>
              <w:t>message</w:t>
            </w:r>
          </w:p>
          <w:p w14:paraId="31A0813F" w14:textId="77777777" w:rsidR="007A1E65" w:rsidRDefault="007A1E65" w:rsidP="007A1E65">
            <w:pPr>
              <w:pStyle w:val="BlockCode"/>
              <w:ind w:left="0"/>
              <w:rPr>
                <w:color w:val="000000"/>
              </w:rPr>
            </w:pPr>
            <w:r>
              <w:rPr>
                <w:color w:val="000000"/>
              </w:rPr>
              <w:t xml:space="preserve">            c</w:t>
            </w:r>
            <w:r>
              <w:rPr>
                <w:color w:val="7F0055"/>
              </w:rPr>
              <w:t>ast</w:t>
            </w:r>
            <w:r>
              <w:rPr>
                <w:color w:val="000000"/>
              </w:rPr>
              <w:t>(ttEmployee.EmpRef,Emp):GetInfo().</w:t>
            </w:r>
          </w:p>
          <w:p w14:paraId="758B2DF1" w14:textId="77777777" w:rsidR="007A1E65" w:rsidRPr="006F1E8D" w:rsidRDefault="007A1E65" w:rsidP="007A1E65">
            <w:pPr>
              <w:pStyle w:val="BlockCode"/>
              <w:ind w:left="0"/>
            </w:pPr>
            <w:r w:rsidRPr="007D4468">
              <w:rPr>
                <w:color w:val="7F0055"/>
              </w:rPr>
              <w:t>end</w:t>
            </w:r>
            <w:r>
              <w:rPr>
                <w:color w:val="000000"/>
              </w:rPr>
              <w:t xml:space="preserve">. </w:t>
            </w:r>
          </w:p>
        </w:tc>
      </w:tr>
      <w:tr w:rsidR="007A1E65" w14:paraId="3BBBE06E" w14:textId="77777777" w:rsidTr="007A1E65">
        <w:trPr>
          <w:gridAfter w:val="2"/>
          <w:wAfter w:w="79" w:type="dxa"/>
          <w:trHeight w:val="842"/>
        </w:trPr>
        <w:tc>
          <w:tcPr>
            <w:tcW w:w="1140" w:type="dxa"/>
          </w:tcPr>
          <w:p w14:paraId="630564E9" w14:textId="77777777" w:rsidR="007A1E65" w:rsidRDefault="007A1E65" w:rsidP="00C95A30">
            <w:pPr>
              <w:pStyle w:val="table-text"/>
              <w:numPr>
                <w:ilvl w:val="0"/>
                <w:numId w:val="46"/>
              </w:numPr>
            </w:pPr>
          </w:p>
        </w:tc>
        <w:tc>
          <w:tcPr>
            <w:tcW w:w="6491" w:type="dxa"/>
            <w:gridSpan w:val="3"/>
          </w:tcPr>
          <w:p w14:paraId="60FD3302" w14:textId="77777777" w:rsidR="007A1E65" w:rsidRDefault="007A1E65" w:rsidP="007A1E65">
            <w:pPr>
              <w:pStyle w:val="table-text"/>
              <w:rPr>
                <w:color w:val="000000" w:themeColor="text1"/>
              </w:rPr>
            </w:pPr>
            <w:r>
              <w:rPr>
                <w:color w:val="000000" w:themeColor="text1"/>
              </w:rPr>
              <w:t xml:space="preserve">Add a statement to delete the </w:t>
            </w:r>
            <w:r w:rsidRPr="004802B8">
              <w:rPr>
                <w:i/>
                <w:color w:val="000000" w:themeColor="text1"/>
              </w:rPr>
              <w:t>Dept</w:t>
            </w:r>
            <w:r>
              <w:rPr>
                <w:i/>
                <w:color w:val="000000" w:themeColor="text1"/>
              </w:rPr>
              <w:t>Instance</w:t>
            </w:r>
            <w:r>
              <w:rPr>
                <w:color w:val="000000" w:themeColor="text1"/>
              </w:rPr>
              <w:t xml:space="preserve">. The destructor for this class also deletes the </w:t>
            </w:r>
            <w:r w:rsidRPr="004802B8">
              <w:rPr>
                <w:i/>
                <w:color w:val="000000" w:themeColor="text1"/>
              </w:rPr>
              <w:t>Emp</w:t>
            </w:r>
            <w:r>
              <w:rPr>
                <w:color w:val="000000" w:themeColor="text1"/>
              </w:rPr>
              <w:t xml:space="preserve"> instances.</w:t>
            </w:r>
          </w:p>
          <w:p w14:paraId="04F77E38" w14:textId="77777777" w:rsidR="00434E41" w:rsidRDefault="00434E41" w:rsidP="007A1E65">
            <w:pPr>
              <w:pStyle w:val="table-text"/>
              <w:rPr>
                <w:color w:val="000000" w:themeColor="text1"/>
              </w:rPr>
            </w:pPr>
          </w:p>
          <w:p w14:paraId="6C9AB0EF" w14:textId="11167E26" w:rsidR="007A1E65" w:rsidRDefault="007A1E65" w:rsidP="007A1E65">
            <w:pPr>
              <w:pStyle w:val="table-text"/>
              <w:rPr>
                <w:color w:val="000000" w:themeColor="text1"/>
              </w:rPr>
            </w:pPr>
            <w:r>
              <w:rPr>
                <w:color w:val="000000" w:themeColor="text1"/>
              </w:rPr>
              <w:t>Add this code to the end of the procedure:</w:t>
            </w:r>
          </w:p>
          <w:p w14:paraId="26F2395E" w14:textId="77777777" w:rsidR="00434E41" w:rsidRDefault="00434E41" w:rsidP="007A1E65">
            <w:pPr>
              <w:pStyle w:val="table-text"/>
              <w:rPr>
                <w:color w:val="000000" w:themeColor="text1"/>
              </w:rPr>
            </w:pPr>
          </w:p>
          <w:p w14:paraId="0582BF88" w14:textId="77777777" w:rsidR="007A1E65" w:rsidRDefault="007A1E65" w:rsidP="007A1E65">
            <w:pPr>
              <w:pStyle w:val="BlockCode"/>
              <w:ind w:left="0" w:right="86"/>
              <w:rPr>
                <w:rFonts w:cs="Courier New"/>
                <w:color w:val="3F7F5F"/>
                <w:szCs w:val="20"/>
              </w:rPr>
            </w:pPr>
            <w:r w:rsidRPr="004465BF">
              <w:rPr>
                <w:rFonts w:cs="Courier New"/>
                <w:color w:val="3F7F5F"/>
                <w:szCs w:val="20"/>
              </w:rPr>
              <w:t>/* delete the Department instance */</w:t>
            </w:r>
          </w:p>
          <w:p w14:paraId="03FA7DE1" w14:textId="77777777" w:rsidR="007A1E65" w:rsidRPr="00374B70" w:rsidRDefault="007A1E65" w:rsidP="007A1E65">
            <w:pPr>
              <w:pStyle w:val="BlockCode"/>
              <w:ind w:left="0" w:right="86"/>
              <w:rPr>
                <w:rFonts w:cs="Courier New"/>
                <w:szCs w:val="20"/>
              </w:rPr>
            </w:pPr>
            <w:r w:rsidRPr="004465BF">
              <w:rPr>
                <w:rFonts w:cs="Courier New"/>
                <w:color w:val="7F0055"/>
                <w:szCs w:val="20"/>
              </w:rPr>
              <w:t>delete</w:t>
            </w:r>
            <w:r w:rsidRPr="004465BF">
              <w:rPr>
                <w:rFonts w:cs="Courier New"/>
                <w:color w:val="000000"/>
                <w:szCs w:val="20"/>
              </w:rPr>
              <w:t xml:space="preserve"> </w:t>
            </w:r>
            <w:r w:rsidRPr="004465BF">
              <w:rPr>
                <w:rFonts w:cs="Courier New"/>
                <w:color w:val="7F0055"/>
                <w:szCs w:val="20"/>
              </w:rPr>
              <w:t>object</w:t>
            </w:r>
            <w:r w:rsidRPr="004465BF">
              <w:rPr>
                <w:rFonts w:cs="Courier New"/>
                <w:color w:val="000000"/>
                <w:szCs w:val="20"/>
              </w:rPr>
              <w:t xml:space="preserve"> Dept</w:t>
            </w:r>
            <w:r>
              <w:rPr>
                <w:rFonts w:cs="Courier New"/>
                <w:color w:val="000000"/>
                <w:szCs w:val="20"/>
              </w:rPr>
              <w:t>Instance</w:t>
            </w:r>
            <w:r w:rsidRPr="004465BF">
              <w:rPr>
                <w:rFonts w:cs="Courier New"/>
                <w:color w:val="000000"/>
                <w:szCs w:val="20"/>
              </w:rPr>
              <w:t>.</w:t>
            </w:r>
          </w:p>
        </w:tc>
      </w:tr>
      <w:tr w:rsidR="007A1E65" w14:paraId="679669AC" w14:textId="77777777" w:rsidTr="007A1E65">
        <w:trPr>
          <w:gridAfter w:val="2"/>
          <w:wAfter w:w="79" w:type="dxa"/>
          <w:trHeight w:val="564"/>
        </w:trPr>
        <w:tc>
          <w:tcPr>
            <w:tcW w:w="1140" w:type="dxa"/>
          </w:tcPr>
          <w:p w14:paraId="319D9E93" w14:textId="77777777" w:rsidR="007A1E65" w:rsidRDefault="007A1E65" w:rsidP="00C95A30">
            <w:pPr>
              <w:pStyle w:val="table-text"/>
              <w:numPr>
                <w:ilvl w:val="0"/>
                <w:numId w:val="46"/>
              </w:numPr>
            </w:pPr>
          </w:p>
        </w:tc>
        <w:tc>
          <w:tcPr>
            <w:tcW w:w="6491" w:type="dxa"/>
            <w:gridSpan w:val="3"/>
          </w:tcPr>
          <w:p w14:paraId="06D9333D" w14:textId="77777777" w:rsidR="007A1E65" w:rsidRDefault="007A1E65" w:rsidP="007A1E65">
            <w:pPr>
              <w:pStyle w:val="table-text"/>
              <w:rPr>
                <w:color w:val="000000" w:themeColor="text1"/>
              </w:rPr>
            </w:pPr>
            <w:r>
              <w:rPr>
                <w:color w:val="000000" w:themeColor="text1"/>
              </w:rPr>
              <w:t>Add a statement to close the output file.</w:t>
            </w:r>
          </w:p>
          <w:p w14:paraId="32EA29AD" w14:textId="77777777" w:rsidR="00434E41" w:rsidRDefault="00434E41" w:rsidP="007A1E65">
            <w:pPr>
              <w:pStyle w:val="table-text"/>
              <w:rPr>
                <w:color w:val="000000" w:themeColor="text1"/>
              </w:rPr>
            </w:pPr>
          </w:p>
          <w:p w14:paraId="558F69B9" w14:textId="69013181" w:rsidR="007A1E65" w:rsidRDefault="007A1E65" w:rsidP="007A1E65">
            <w:pPr>
              <w:pStyle w:val="table-text"/>
              <w:rPr>
                <w:color w:val="000000" w:themeColor="text1"/>
              </w:rPr>
            </w:pPr>
            <w:r>
              <w:rPr>
                <w:color w:val="000000" w:themeColor="text1"/>
              </w:rPr>
              <w:t>Add this code to the end of the procedure:</w:t>
            </w:r>
          </w:p>
          <w:p w14:paraId="6DD51EB1" w14:textId="77777777" w:rsidR="00434E41" w:rsidRDefault="00434E41" w:rsidP="007A1E65">
            <w:pPr>
              <w:pStyle w:val="table-text"/>
              <w:rPr>
                <w:color w:val="000000" w:themeColor="text1"/>
              </w:rPr>
            </w:pPr>
          </w:p>
          <w:p w14:paraId="79D7D1BE" w14:textId="77777777" w:rsidR="007A1E65" w:rsidRDefault="007A1E65" w:rsidP="007A1E65">
            <w:pPr>
              <w:pStyle w:val="BlockCode"/>
              <w:ind w:left="0"/>
              <w:rPr>
                <w:color w:val="000000" w:themeColor="text1"/>
              </w:rPr>
            </w:pPr>
            <w:r w:rsidRPr="00374B70">
              <w:rPr>
                <w:rFonts w:cs="Courier New"/>
                <w:color w:val="7F0055"/>
                <w:szCs w:val="20"/>
              </w:rPr>
              <w:t>output close</w:t>
            </w:r>
            <w:r w:rsidRPr="007B10AB">
              <w:t>.</w:t>
            </w:r>
          </w:p>
        </w:tc>
      </w:tr>
      <w:tr w:rsidR="007A1E65" w14:paraId="5BC55DF3" w14:textId="77777777" w:rsidTr="007A1E65">
        <w:trPr>
          <w:gridAfter w:val="2"/>
          <w:wAfter w:w="79" w:type="dxa"/>
          <w:trHeight w:val="200"/>
        </w:trPr>
        <w:tc>
          <w:tcPr>
            <w:tcW w:w="1140" w:type="dxa"/>
          </w:tcPr>
          <w:p w14:paraId="1060CADF" w14:textId="77777777" w:rsidR="007A1E65" w:rsidRDefault="007A1E65" w:rsidP="00C95A30">
            <w:pPr>
              <w:pStyle w:val="table-text"/>
              <w:numPr>
                <w:ilvl w:val="0"/>
                <w:numId w:val="46"/>
              </w:numPr>
            </w:pPr>
          </w:p>
        </w:tc>
        <w:tc>
          <w:tcPr>
            <w:tcW w:w="6491" w:type="dxa"/>
            <w:gridSpan w:val="3"/>
          </w:tcPr>
          <w:p w14:paraId="6C538940" w14:textId="77777777" w:rsidR="007A1E65" w:rsidRDefault="007A1E65" w:rsidP="007A1E65">
            <w:pPr>
              <w:pStyle w:val="table-text"/>
              <w:rPr>
                <w:color w:val="000000" w:themeColor="text1"/>
              </w:rPr>
            </w:pPr>
            <w:r w:rsidRPr="000C4C9D">
              <w:rPr>
                <w:color w:val="000000" w:themeColor="text1"/>
              </w:rPr>
              <w:t>Save this file</w:t>
            </w:r>
            <w:r>
              <w:rPr>
                <w:color w:val="000000" w:themeColor="text1"/>
              </w:rPr>
              <w:t>.</w:t>
            </w:r>
            <w:r w:rsidRPr="000C4C9D">
              <w:rPr>
                <w:color w:val="000000" w:themeColor="text1"/>
              </w:rPr>
              <w:t xml:space="preserve"> </w:t>
            </w:r>
            <w:r>
              <w:rPr>
                <w:color w:val="000000" w:themeColor="text1"/>
              </w:rPr>
              <w:t>Ensure</w:t>
            </w:r>
            <w:r w:rsidRPr="000C4C9D">
              <w:rPr>
                <w:color w:val="000000" w:themeColor="text1"/>
              </w:rPr>
              <w:t xml:space="preserve"> that it compiles without errors.</w:t>
            </w:r>
          </w:p>
        </w:tc>
      </w:tr>
    </w:tbl>
    <w:p w14:paraId="3DB21D4D" w14:textId="77777777" w:rsidR="007A1E65" w:rsidRDefault="007A1E65" w:rsidP="007A1E65">
      <w:pPr>
        <w:pStyle w:val="BlockLine"/>
      </w:pPr>
    </w:p>
    <w:p w14:paraId="751AEDA2" w14:textId="77777777" w:rsidR="007A1E65" w:rsidRDefault="007A1E65" w:rsidP="007A1E65">
      <w:pPr>
        <w:pStyle w:val="Heading3"/>
      </w:pPr>
      <w:r>
        <w:lastRenderedPageBreak/>
        <w:t>Solution, Part 5—Testing the Dept class</w:t>
      </w:r>
    </w:p>
    <w:p w14:paraId="251B57D0" w14:textId="77777777" w:rsidR="007A1E65" w:rsidRPr="00ED1489" w:rsidRDefault="007A1E65" w:rsidP="007A1E65">
      <w:pPr>
        <w:pStyle w:val="TopLine"/>
      </w:pPr>
    </w:p>
    <w:tbl>
      <w:tblPr>
        <w:tblStyle w:val="TableGrid"/>
        <w:tblW w:w="7394" w:type="dxa"/>
        <w:tblInd w:w="1915" w:type="dxa"/>
        <w:tblLook w:val="05E0" w:firstRow="1" w:lastRow="1" w:firstColumn="1" w:lastColumn="1" w:noHBand="0" w:noVBand="1"/>
      </w:tblPr>
      <w:tblGrid>
        <w:gridCol w:w="1184"/>
        <w:gridCol w:w="6210"/>
      </w:tblGrid>
      <w:tr w:rsidR="007A1E65" w14:paraId="49C6FF76" w14:textId="77777777" w:rsidTr="007A1E65">
        <w:trPr>
          <w:cnfStyle w:val="100000000000" w:firstRow="1" w:lastRow="0" w:firstColumn="0" w:lastColumn="0" w:oddVBand="0" w:evenVBand="0" w:oddHBand="0" w:evenHBand="0" w:firstRowFirstColumn="0" w:firstRowLastColumn="0" w:lastRowFirstColumn="0" w:lastRowLastColumn="0"/>
          <w:trHeight w:val="454"/>
        </w:trPr>
        <w:tc>
          <w:tcPr>
            <w:tcW w:w="1184" w:type="dxa"/>
          </w:tcPr>
          <w:p w14:paraId="2504990F" w14:textId="77777777" w:rsidR="007A1E65" w:rsidRDefault="007A1E65" w:rsidP="007A1E65">
            <w:pPr>
              <w:pStyle w:val="TableHeading"/>
            </w:pPr>
            <w:r>
              <w:t>Step</w:t>
            </w:r>
          </w:p>
        </w:tc>
        <w:tc>
          <w:tcPr>
            <w:tcW w:w="6210" w:type="dxa"/>
          </w:tcPr>
          <w:p w14:paraId="3C70ADC4" w14:textId="2537217A" w:rsidR="007A1E65" w:rsidRDefault="007A1E65" w:rsidP="007A1E65">
            <w:pPr>
              <w:pStyle w:val="TableHeading"/>
            </w:pPr>
            <w:r>
              <w:t>Solution instruction</w:t>
            </w:r>
            <w:r w:rsidR="00434E41">
              <w:t>s</w:t>
            </w:r>
          </w:p>
        </w:tc>
      </w:tr>
      <w:tr w:rsidR="007A1E65" w14:paraId="6DC75FBF" w14:textId="77777777" w:rsidTr="007A1E65">
        <w:trPr>
          <w:trHeight w:val="1457"/>
        </w:trPr>
        <w:tc>
          <w:tcPr>
            <w:tcW w:w="1184" w:type="dxa"/>
          </w:tcPr>
          <w:p w14:paraId="724321BD" w14:textId="77777777" w:rsidR="007A1E65" w:rsidRDefault="007A1E65" w:rsidP="00C95A30">
            <w:pPr>
              <w:pStyle w:val="table-text"/>
              <w:numPr>
                <w:ilvl w:val="0"/>
                <w:numId w:val="47"/>
              </w:numPr>
            </w:pPr>
          </w:p>
        </w:tc>
        <w:tc>
          <w:tcPr>
            <w:tcW w:w="6210" w:type="dxa"/>
          </w:tcPr>
          <w:p w14:paraId="147241A1" w14:textId="77777777" w:rsidR="007A1E65" w:rsidRDefault="007A1E65" w:rsidP="007A1E65">
            <w:pPr>
              <w:pStyle w:val="table-text"/>
              <w:rPr>
                <w:color w:val="000000" w:themeColor="text1"/>
              </w:rPr>
            </w:pPr>
            <w:r>
              <w:rPr>
                <w:color w:val="000000" w:themeColor="text1"/>
              </w:rPr>
              <w:t xml:space="preserve">Run </w:t>
            </w:r>
            <w:r>
              <w:rPr>
                <w:b/>
                <w:color w:val="000000" w:themeColor="text1"/>
              </w:rPr>
              <w:t>test</w:t>
            </w:r>
            <w:r w:rsidRPr="004802B8">
              <w:rPr>
                <w:b/>
                <w:color w:val="000000" w:themeColor="text1"/>
              </w:rPr>
              <w:t>Dep</w:t>
            </w:r>
            <w:r>
              <w:rPr>
                <w:b/>
                <w:color w:val="000000" w:themeColor="text1"/>
              </w:rPr>
              <w:t>t</w:t>
            </w:r>
            <w:r w:rsidRPr="004802B8">
              <w:rPr>
                <w:b/>
                <w:color w:val="000000" w:themeColor="text1"/>
              </w:rPr>
              <w:t>.p</w:t>
            </w:r>
            <w:r>
              <w:rPr>
                <w:color w:val="000000" w:themeColor="text1"/>
              </w:rPr>
              <w:t xml:space="preserve">. Does it run correctly and does the </w:t>
            </w:r>
            <w:r w:rsidRPr="004802B8">
              <w:rPr>
                <w:i/>
                <w:color w:val="000000" w:themeColor="text1"/>
              </w:rPr>
              <w:t>Dept</w:t>
            </w:r>
            <w:r>
              <w:rPr>
                <w:color w:val="000000" w:themeColor="text1"/>
              </w:rPr>
              <w:t xml:space="preserve"> class execute properly? View the output file.</w:t>
            </w:r>
          </w:p>
          <w:p w14:paraId="7E4C7B9A" w14:textId="77777777" w:rsidR="007A1E65" w:rsidRDefault="007A1E65" w:rsidP="00C95A30">
            <w:pPr>
              <w:pStyle w:val="Tablesub-step"/>
              <w:numPr>
                <w:ilvl w:val="0"/>
                <w:numId w:val="131"/>
              </w:numPr>
            </w:pPr>
            <w:r>
              <w:t xml:space="preserve">With </w:t>
            </w:r>
            <w:r w:rsidRPr="007A1E65">
              <w:rPr>
                <w:b/>
              </w:rPr>
              <w:t>testDept.p</w:t>
            </w:r>
            <w:r>
              <w:t xml:space="preserve"> open in the editor, click the </w:t>
            </w:r>
            <w:r w:rsidRPr="007A1E65">
              <w:rPr>
                <w:b/>
              </w:rPr>
              <w:t>Run</w:t>
            </w:r>
            <w:r>
              <w:t xml:space="preserve"> icon drop-down.</w:t>
            </w:r>
          </w:p>
          <w:p w14:paraId="572EB309" w14:textId="64174EF9" w:rsidR="007A1E65" w:rsidRDefault="007A1E65" w:rsidP="007A1E65">
            <w:pPr>
              <w:pStyle w:val="Tablesub-step"/>
              <w:numPr>
                <w:ilvl w:val="0"/>
                <w:numId w:val="8"/>
              </w:numPr>
            </w:pPr>
            <w:r>
              <w:t xml:space="preserve">Select </w:t>
            </w:r>
            <w:r w:rsidRPr="00FA608E">
              <w:rPr>
                <w:b/>
              </w:rPr>
              <w:t>Run As</w:t>
            </w:r>
            <w:r>
              <w:t xml:space="preserve"> &gt;</w:t>
            </w:r>
            <w:r w:rsidRPr="004802B8">
              <w:rPr>
                <w:b/>
              </w:rPr>
              <w:t>Progress OpenEdge Application</w:t>
            </w:r>
            <w:r>
              <w:t>.</w:t>
            </w:r>
          </w:p>
          <w:p w14:paraId="6D3D8C6F" w14:textId="77777777" w:rsidR="00434E41" w:rsidRDefault="00434E41" w:rsidP="00434E41">
            <w:pPr>
              <w:pStyle w:val="Tablesub-step"/>
              <w:numPr>
                <w:ilvl w:val="0"/>
                <w:numId w:val="0"/>
              </w:numPr>
              <w:ind w:left="360"/>
            </w:pPr>
          </w:p>
          <w:p w14:paraId="35975648" w14:textId="77777777" w:rsidR="007A1E65" w:rsidRDefault="007A1E65" w:rsidP="007A1E65">
            <w:pPr>
              <w:pStyle w:val="Tablesub-step"/>
              <w:numPr>
                <w:ilvl w:val="0"/>
                <w:numId w:val="0"/>
              </w:numPr>
              <w:jc w:val="center"/>
            </w:pPr>
            <w:r>
              <w:rPr>
                <w:noProof/>
              </w:rPr>
              <w:drawing>
                <wp:inline distT="0" distB="0" distL="0" distR="0" wp14:anchorId="2CE84777" wp14:editId="660A7BB7">
                  <wp:extent cx="3657600" cy="1927860"/>
                  <wp:effectExtent l="19050" t="19050" r="19050" b="15240"/>
                  <wp:docPr id="74" name="Picture 74" descr="C:\Users\akhan\AppData\Local\Microsoft\Windows\INetCacheContent.Word\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han\AppData\Local\Microsoft\Windows\INetCacheContent.Word\2.34.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57600" cy="192786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598D9338" w14:textId="77777777" w:rsidR="00434E41" w:rsidRDefault="00434E41" w:rsidP="00434E41">
            <w:pPr>
              <w:pStyle w:val="Tablesub-step"/>
              <w:numPr>
                <w:ilvl w:val="0"/>
                <w:numId w:val="0"/>
              </w:numPr>
              <w:ind w:left="360"/>
            </w:pPr>
          </w:p>
          <w:p w14:paraId="09D5E539" w14:textId="411EE6EB" w:rsidR="007A1E65" w:rsidRPr="00175E44" w:rsidRDefault="007A1E65" w:rsidP="007A1E65">
            <w:pPr>
              <w:pStyle w:val="Tablesub-step"/>
              <w:numPr>
                <w:ilvl w:val="0"/>
                <w:numId w:val="8"/>
              </w:numPr>
            </w:pPr>
            <w:r>
              <w:t xml:space="preserve">Click </w:t>
            </w:r>
            <w:r w:rsidRPr="004802B8">
              <w:rPr>
                <w:b/>
              </w:rPr>
              <w:t>OK</w:t>
            </w:r>
            <w:r>
              <w:t>.</w:t>
            </w:r>
          </w:p>
        </w:tc>
      </w:tr>
      <w:tr w:rsidR="007A1E65" w14:paraId="7A4395BF" w14:textId="77777777" w:rsidTr="007A1E65">
        <w:trPr>
          <w:trHeight w:val="529"/>
        </w:trPr>
        <w:tc>
          <w:tcPr>
            <w:tcW w:w="1184" w:type="dxa"/>
          </w:tcPr>
          <w:p w14:paraId="14B10A64" w14:textId="77777777" w:rsidR="007A1E65" w:rsidRDefault="007A1E65" w:rsidP="00C95A30">
            <w:pPr>
              <w:pStyle w:val="table-text"/>
              <w:numPr>
                <w:ilvl w:val="0"/>
                <w:numId w:val="47"/>
              </w:numPr>
            </w:pPr>
          </w:p>
        </w:tc>
        <w:tc>
          <w:tcPr>
            <w:tcW w:w="6210" w:type="dxa"/>
          </w:tcPr>
          <w:p w14:paraId="66E8564C" w14:textId="77777777" w:rsidR="007A1E65" w:rsidRDefault="007A1E65" w:rsidP="007A1E65">
            <w:pPr>
              <w:pStyle w:val="table-text"/>
              <w:rPr>
                <w:color w:val="000000" w:themeColor="text1"/>
              </w:rPr>
            </w:pPr>
            <w:r>
              <w:rPr>
                <w:color w:val="000000" w:themeColor="text1"/>
              </w:rPr>
              <w:t>If not, use the debugger to fix the problem, save your changes, and re-test until it runs correctly.</w:t>
            </w:r>
          </w:p>
        </w:tc>
      </w:tr>
    </w:tbl>
    <w:p w14:paraId="0DD4AF0F" w14:textId="77777777" w:rsidR="007A1E65" w:rsidRPr="0048286A" w:rsidRDefault="007A1E65" w:rsidP="007A1E65">
      <w:pPr>
        <w:pStyle w:val="BlockLine"/>
        <w:pBdr>
          <w:top w:val="single" w:sz="6" w:space="0" w:color="auto"/>
        </w:pBdr>
      </w:pPr>
    </w:p>
    <w:p w14:paraId="334C90DE" w14:textId="77777777" w:rsidR="007A1E65" w:rsidRDefault="007A1E65" w:rsidP="007A1E65"/>
    <w:p w14:paraId="1B5E53E4" w14:textId="77777777" w:rsidR="007A1E65" w:rsidRPr="004E0A01" w:rsidRDefault="007A1E65" w:rsidP="007A1E65">
      <w:pPr>
        <w:pStyle w:val="Heading5"/>
      </w:pPr>
    </w:p>
    <w:p w14:paraId="0CC510FF" w14:textId="77777777" w:rsidR="007A1E65" w:rsidRPr="004E0A01" w:rsidRDefault="007A1E65" w:rsidP="007A1E65">
      <w:pPr>
        <w:pStyle w:val="Heading5"/>
      </w:pPr>
    </w:p>
    <w:p w14:paraId="7F29BED4" w14:textId="77777777" w:rsidR="007A1E65" w:rsidRDefault="007A1E65" w:rsidP="007A1E65">
      <w:pPr>
        <w:pStyle w:val="Heading3"/>
      </w:pPr>
      <w:bookmarkStart w:id="56" w:name="_Toc432509266"/>
      <w:bookmarkStart w:id="57" w:name="_Toc433390034"/>
      <w:r>
        <w:lastRenderedPageBreak/>
        <w:t>Try It 2.3: Testing classes, Wrap-up</w:t>
      </w:r>
      <w:bookmarkEnd w:id="56"/>
      <w:bookmarkEnd w:id="57"/>
    </w:p>
    <w:p w14:paraId="7F8AD40E" w14:textId="77777777" w:rsidR="007A1E65" w:rsidRDefault="007A1E65" w:rsidP="007A1E65">
      <w:pPr>
        <w:pStyle w:val="TopLine"/>
      </w:pPr>
    </w:p>
    <w:p w14:paraId="0BF625D5" w14:textId="77777777" w:rsidR="007A1E65" w:rsidRDefault="007A1E65" w:rsidP="007A1E65">
      <w:pPr>
        <w:pStyle w:val="Heading5"/>
        <w:rPr>
          <w:vanish w:val="0"/>
        </w:rPr>
      </w:pPr>
      <w:r>
        <w:rPr>
          <w:vanish w:val="0"/>
        </w:rPr>
        <w:t>Exercise summary</w:t>
      </w:r>
    </w:p>
    <w:p w14:paraId="7D1622E2" w14:textId="77777777" w:rsidR="007A1E65" w:rsidRDefault="007A1E65" w:rsidP="007A1E65">
      <w:pPr>
        <w:pStyle w:val="BlockText"/>
      </w:pPr>
      <w:r>
        <w:t xml:space="preserve">In this Try It, you wrote procedures that test the code you developed for the </w:t>
      </w:r>
      <w:r w:rsidRPr="004802B8">
        <w:rPr>
          <w:i/>
        </w:rPr>
        <w:t>Emp</w:t>
      </w:r>
      <w:r>
        <w:t xml:space="preserve"> and </w:t>
      </w:r>
      <w:r w:rsidRPr="004802B8">
        <w:rPr>
          <w:i/>
        </w:rPr>
        <w:t>Dept</w:t>
      </w:r>
      <w:r>
        <w:t xml:space="preserve"> classes. You must ensure that all code that you develop is thoroughly tested. </w:t>
      </w:r>
    </w:p>
    <w:p w14:paraId="55453561" w14:textId="77777777" w:rsidR="007A1E65" w:rsidRPr="0048286A" w:rsidRDefault="007A1E65" w:rsidP="007A1E65">
      <w:pPr>
        <w:pStyle w:val="BlockLine"/>
        <w:pBdr>
          <w:top w:val="single" w:sz="6" w:space="0" w:color="auto"/>
        </w:pBdr>
      </w:pPr>
    </w:p>
    <w:p w14:paraId="5B1DBF0D" w14:textId="77777777" w:rsidR="007A1E65" w:rsidRDefault="007A1E65" w:rsidP="007A1E65"/>
    <w:p w14:paraId="1F373662" w14:textId="77777777" w:rsidR="007A1E65" w:rsidRPr="0067102E" w:rsidRDefault="007A1E65" w:rsidP="007A1E65">
      <w:pPr>
        <w:pStyle w:val="BlockText"/>
      </w:pPr>
    </w:p>
    <w:p w14:paraId="242E0D38" w14:textId="01541FEC" w:rsidR="00434E41" w:rsidRPr="00434E41" w:rsidRDefault="00434E41" w:rsidP="00434E41">
      <w:pPr>
        <w:jc w:val="center"/>
        <w:rPr>
          <w:rFonts w:ascii="Arial" w:hAnsi="Arial" w:cs="Arial"/>
          <w:b/>
          <w:i/>
        </w:rPr>
      </w:pPr>
      <w:r>
        <w:br w:type="page"/>
      </w:r>
      <w:r w:rsidRPr="00434E41">
        <w:rPr>
          <w:rFonts w:ascii="Arial" w:hAnsi="Arial" w:cs="Arial"/>
          <w:b/>
          <w:i/>
        </w:rPr>
        <w:lastRenderedPageBreak/>
        <w:t>Notes</w:t>
      </w:r>
    </w:p>
    <w:p w14:paraId="701F8B14" w14:textId="77777777" w:rsidR="007A1E65" w:rsidRDefault="007A1E65"/>
    <w:p w14:paraId="729F9D86" w14:textId="77777777" w:rsidR="007A1E65" w:rsidRDefault="007A1E65" w:rsidP="007A1E65">
      <w:pPr>
        <w:pStyle w:val="Heading2"/>
      </w:pPr>
      <w:r>
        <w:lastRenderedPageBreak/>
        <w:t xml:space="preserve">Try It 3.1: Using inheritance </w:t>
      </w:r>
    </w:p>
    <w:p w14:paraId="706B22AD" w14:textId="77777777" w:rsidR="007A1E65" w:rsidRDefault="007A1E65" w:rsidP="007A1E65">
      <w:pPr>
        <w:pStyle w:val="TopLine"/>
      </w:pPr>
    </w:p>
    <w:p w14:paraId="591E3092" w14:textId="77777777" w:rsidR="007A1E65" w:rsidRDefault="007A1E65" w:rsidP="007A1E65">
      <w:pPr>
        <w:pStyle w:val="Heading5"/>
      </w:pPr>
      <w:r>
        <w:t>Page name: l3t2p120</w:t>
      </w:r>
    </w:p>
    <w:p w14:paraId="763A3644" w14:textId="77777777" w:rsidR="007A1E65" w:rsidRDefault="007A1E65" w:rsidP="007A1E65">
      <w:pPr>
        <w:pStyle w:val="BlockText"/>
        <w:rPr>
          <w:vanish/>
        </w:rPr>
      </w:pPr>
      <w:r>
        <w:rPr>
          <w:vanish/>
        </w:rPr>
        <w:t>Next: l3t3p000</w:t>
      </w:r>
    </w:p>
    <w:p w14:paraId="3240B7C1" w14:textId="77777777" w:rsidR="007A1E65" w:rsidRDefault="007A1E65" w:rsidP="007A1E65">
      <w:pPr>
        <w:pStyle w:val="Blocklinehidden"/>
      </w:pPr>
      <w:r>
        <w:t>Block line</w:t>
      </w:r>
    </w:p>
    <w:p w14:paraId="77D63410" w14:textId="77777777" w:rsidR="007A1E65" w:rsidRDefault="007A1E65" w:rsidP="007A1E65">
      <w:pPr>
        <w:pStyle w:val="Heading5"/>
      </w:pPr>
      <w:r>
        <w:t>Page type</w:t>
      </w:r>
    </w:p>
    <w:p w14:paraId="6F98388E" w14:textId="77777777" w:rsidR="007A1E65" w:rsidRDefault="007A1E65" w:rsidP="007A1E65">
      <w:pPr>
        <w:pStyle w:val="BlockText"/>
        <w:rPr>
          <w:vanish/>
        </w:rPr>
      </w:pPr>
      <w:r>
        <w:rPr>
          <w:vanish/>
        </w:rPr>
        <w:t>Try it structure</w:t>
      </w:r>
    </w:p>
    <w:p w14:paraId="3DBE8B69" w14:textId="77777777" w:rsidR="007A1E65" w:rsidRDefault="007A1E65" w:rsidP="007A1E65">
      <w:pPr>
        <w:pStyle w:val="Blocklinehidden"/>
      </w:pPr>
      <w:r>
        <w:t>Block line</w:t>
      </w:r>
    </w:p>
    <w:p w14:paraId="51F6FD4E" w14:textId="77777777" w:rsidR="007A1E65" w:rsidRDefault="007A1E65" w:rsidP="007A1E65">
      <w:pPr>
        <w:pStyle w:val="Heading5"/>
      </w:pPr>
      <w:r>
        <w:t>Graphics/Slide</w:t>
      </w:r>
    </w:p>
    <w:p w14:paraId="0B608217" w14:textId="77777777" w:rsidR="007A1E65" w:rsidRDefault="007A1E65" w:rsidP="007A1E65">
      <w:pPr>
        <w:pStyle w:val="Heading5"/>
        <w:rPr>
          <w:vanish w:val="0"/>
        </w:rPr>
      </w:pPr>
      <w:r>
        <w:rPr>
          <w:vanish w:val="0"/>
        </w:rPr>
        <w:t>Overview</w:t>
      </w:r>
    </w:p>
    <w:p w14:paraId="106B5D49" w14:textId="77777777" w:rsidR="007A1E65" w:rsidRDefault="007A1E65" w:rsidP="007A1E65">
      <w:pPr>
        <w:pStyle w:val="BlockText"/>
      </w:pPr>
      <w:r>
        <w:t xml:space="preserve">In this Try It, you will use the </w:t>
      </w:r>
      <w:r w:rsidRPr="00896D11">
        <w:rPr>
          <w:i/>
        </w:rPr>
        <w:t>Emp</w:t>
      </w:r>
      <w:r>
        <w:t xml:space="preserve"> class as a super class for the </w:t>
      </w:r>
      <w:r w:rsidRPr="00896D11">
        <w:rPr>
          <w:i/>
        </w:rPr>
        <w:t>Manager</w:t>
      </w:r>
      <w:r>
        <w:t xml:space="preserve"> and </w:t>
      </w:r>
      <w:r w:rsidRPr="00896D11">
        <w:rPr>
          <w:i/>
        </w:rPr>
        <w:t>TeamMember</w:t>
      </w:r>
      <w:r>
        <w:t xml:space="preserve"> derived classes. First, you will modify a data member of the </w:t>
      </w:r>
      <w:r w:rsidRPr="00896D11">
        <w:rPr>
          <w:i/>
        </w:rPr>
        <w:t>Emp</w:t>
      </w:r>
      <w:r>
        <w:t xml:space="preserve"> super class so that it can be used by its derived classes. Then you will create and develop the code for the </w:t>
      </w:r>
      <w:r w:rsidRPr="00896D11">
        <w:rPr>
          <w:i/>
        </w:rPr>
        <w:t>Manager</w:t>
      </w:r>
      <w:r>
        <w:t xml:space="preserve"> class. Next, you will import existing code for the </w:t>
      </w:r>
      <w:r w:rsidRPr="00896D11">
        <w:rPr>
          <w:i/>
        </w:rPr>
        <w:t>TeamMember</w:t>
      </w:r>
      <w:r>
        <w:t xml:space="preserve"> and </w:t>
      </w:r>
      <w:r w:rsidRPr="00896D11">
        <w:rPr>
          <w:i/>
        </w:rPr>
        <w:t>Dept</w:t>
      </w:r>
      <w:r>
        <w:t xml:space="preserve"> classes, along with test procedures for testing your class hierarchy. Finally, you will test the inheritance hierarchy.</w:t>
      </w:r>
    </w:p>
    <w:p w14:paraId="01E68474" w14:textId="77777777" w:rsidR="007A1E65" w:rsidRDefault="007A1E65" w:rsidP="007A1E65">
      <w:pPr>
        <w:pStyle w:val="BlockText"/>
      </w:pPr>
    </w:p>
    <w:p w14:paraId="0373FBD5" w14:textId="77777777" w:rsidR="007A1E65" w:rsidRPr="00F008BD" w:rsidRDefault="007A1E65" w:rsidP="007A1E65">
      <w:pPr>
        <w:spacing w:line="300" w:lineRule="atLeast"/>
        <w:ind w:left="1800"/>
        <w:rPr>
          <w:sz w:val="22"/>
          <w:szCs w:val="22"/>
        </w:rPr>
      </w:pPr>
      <w:r w:rsidRPr="00F008BD">
        <w:rPr>
          <w:sz w:val="22"/>
          <w:szCs w:val="22"/>
        </w:rPr>
        <w:t xml:space="preserve">This exercise has </w:t>
      </w:r>
      <w:r>
        <w:rPr>
          <w:sz w:val="22"/>
          <w:szCs w:val="22"/>
        </w:rPr>
        <w:t>7</w:t>
      </w:r>
      <w:r w:rsidRPr="00F008BD">
        <w:rPr>
          <w:sz w:val="22"/>
          <w:szCs w:val="22"/>
        </w:rPr>
        <w:t xml:space="preserve"> parts. The exercise steps take approximately 60 minutes to complete. You perform this exercise in your live version of Progress OpenEdge. </w:t>
      </w:r>
    </w:p>
    <w:p w14:paraId="1390DBDF" w14:textId="77777777" w:rsidR="007A1E65" w:rsidRDefault="007A1E65" w:rsidP="007A1E65">
      <w:pPr>
        <w:pStyle w:val="BlockLine"/>
      </w:pPr>
    </w:p>
    <w:p w14:paraId="374FBB0A" w14:textId="77777777" w:rsidR="007A1E65" w:rsidRDefault="007A1E65" w:rsidP="007A1E65">
      <w:pPr>
        <w:pStyle w:val="Heading5"/>
        <w:rPr>
          <w:vanish w:val="0"/>
        </w:rPr>
      </w:pPr>
      <w:r>
        <w:rPr>
          <w:vanish w:val="0"/>
        </w:rPr>
        <w:t>Before you begin</w:t>
      </w:r>
    </w:p>
    <w:p w14:paraId="08C752B4" w14:textId="77777777" w:rsidR="007A1E65" w:rsidRDefault="007A1E65" w:rsidP="007A1E65">
      <w:pPr>
        <w:pStyle w:val="BlockText"/>
      </w:pPr>
      <w:r>
        <w:t>Before you begin, you must:</w:t>
      </w:r>
    </w:p>
    <w:p w14:paraId="61BC79F0" w14:textId="77777777" w:rsidR="007A1E65" w:rsidRDefault="007A1E65" w:rsidP="007A1E65">
      <w:pPr>
        <w:pStyle w:val="BlockText"/>
      </w:pPr>
    </w:p>
    <w:tbl>
      <w:tblPr>
        <w:tblStyle w:val="TableGrid"/>
        <w:tblW w:w="7560" w:type="dxa"/>
        <w:tblInd w:w="1915" w:type="dxa"/>
        <w:tblLook w:val="05E0" w:firstRow="1" w:lastRow="1" w:firstColumn="1" w:lastColumn="1" w:noHBand="0" w:noVBand="1"/>
      </w:tblPr>
      <w:tblGrid>
        <w:gridCol w:w="1163"/>
        <w:gridCol w:w="6397"/>
      </w:tblGrid>
      <w:tr w:rsidR="007A1E65" w14:paraId="63EBD63F" w14:textId="77777777" w:rsidTr="007A1E65">
        <w:trPr>
          <w:cnfStyle w:val="100000000000" w:firstRow="1" w:lastRow="0" w:firstColumn="0" w:lastColumn="0" w:oddVBand="0" w:evenVBand="0" w:oddHBand="0" w:evenHBand="0" w:firstRowFirstColumn="0" w:firstRowLastColumn="0" w:lastRowFirstColumn="0" w:lastRowLastColumn="0"/>
        </w:trPr>
        <w:tc>
          <w:tcPr>
            <w:tcW w:w="1163" w:type="dxa"/>
          </w:tcPr>
          <w:p w14:paraId="169ECF05" w14:textId="77777777" w:rsidR="007A1E65" w:rsidRDefault="007A1E65" w:rsidP="007A1E65">
            <w:pPr>
              <w:pStyle w:val="TableHeading"/>
            </w:pPr>
            <w:r>
              <w:t>Step</w:t>
            </w:r>
          </w:p>
        </w:tc>
        <w:tc>
          <w:tcPr>
            <w:tcW w:w="6397" w:type="dxa"/>
          </w:tcPr>
          <w:p w14:paraId="6578BCB2" w14:textId="77777777" w:rsidR="007A1E65" w:rsidRDefault="007A1E65" w:rsidP="007A1E65">
            <w:pPr>
              <w:pStyle w:val="TableHeading"/>
            </w:pPr>
            <w:r>
              <w:t>Description</w:t>
            </w:r>
          </w:p>
        </w:tc>
      </w:tr>
      <w:tr w:rsidR="007A1E65" w14:paraId="3777CA42" w14:textId="77777777" w:rsidTr="007A1E65">
        <w:tc>
          <w:tcPr>
            <w:tcW w:w="1163" w:type="dxa"/>
          </w:tcPr>
          <w:p w14:paraId="69872A11" w14:textId="77777777" w:rsidR="007A1E65" w:rsidRDefault="007A1E65" w:rsidP="00C95A30">
            <w:pPr>
              <w:pStyle w:val="table-text"/>
              <w:numPr>
                <w:ilvl w:val="0"/>
                <w:numId w:val="132"/>
              </w:numPr>
            </w:pPr>
          </w:p>
        </w:tc>
        <w:tc>
          <w:tcPr>
            <w:tcW w:w="6397" w:type="dxa"/>
          </w:tcPr>
          <w:p w14:paraId="0165BFB2" w14:textId="77777777" w:rsidR="007A1E65" w:rsidRDefault="007A1E65" w:rsidP="007A1E65">
            <w:pPr>
              <w:pStyle w:val="table-text"/>
            </w:pPr>
            <w:r>
              <w:t>Complete the Exercise Setup instructions, if you have not done so already.</w:t>
            </w:r>
          </w:p>
        </w:tc>
      </w:tr>
      <w:tr w:rsidR="007A1E65" w14:paraId="3DADBAC8" w14:textId="77777777" w:rsidTr="007A1E65">
        <w:tc>
          <w:tcPr>
            <w:tcW w:w="1163" w:type="dxa"/>
          </w:tcPr>
          <w:p w14:paraId="09972178" w14:textId="77777777" w:rsidR="007A1E65" w:rsidRDefault="007A1E65" w:rsidP="00C95A30">
            <w:pPr>
              <w:pStyle w:val="table-text"/>
              <w:numPr>
                <w:ilvl w:val="0"/>
                <w:numId w:val="132"/>
              </w:numPr>
            </w:pPr>
          </w:p>
        </w:tc>
        <w:tc>
          <w:tcPr>
            <w:tcW w:w="6397" w:type="dxa"/>
          </w:tcPr>
          <w:p w14:paraId="05EBAF38" w14:textId="77777777" w:rsidR="007A1E65" w:rsidRDefault="007A1E65" w:rsidP="007A1E65">
            <w:pPr>
              <w:pStyle w:val="table-text"/>
            </w:pPr>
            <w:r>
              <w:t>Complete the Guided Exercise 2.3.</w:t>
            </w:r>
          </w:p>
        </w:tc>
      </w:tr>
    </w:tbl>
    <w:p w14:paraId="4CE3506A" w14:textId="77777777" w:rsidR="007A1E65" w:rsidRDefault="007A1E65" w:rsidP="007A1E65">
      <w:pPr>
        <w:pStyle w:val="BlockText"/>
        <w:rPr>
          <w:b/>
        </w:rPr>
      </w:pPr>
    </w:p>
    <w:p w14:paraId="4790D078" w14:textId="77777777" w:rsidR="007A1E65" w:rsidRDefault="007A1E65" w:rsidP="007A1E65">
      <w:pPr>
        <w:pStyle w:val="BlockText"/>
        <w:rPr>
          <w:b/>
        </w:rPr>
      </w:pPr>
      <w:r>
        <w:rPr>
          <w:b/>
        </w:rPr>
        <w:t>Location of files:</w:t>
      </w:r>
    </w:p>
    <w:p w14:paraId="199A5CE5" w14:textId="77777777" w:rsidR="007A1E65" w:rsidRDefault="007A1E65" w:rsidP="007A1E65">
      <w:pPr>
        <w:pStyle w:val="BlockText"/>
      </w:pPr>
      <w:r>
        <w:t xml:space="preserve">Exercise files: </w:t>
      </w:r>
      <w:r>
        <w:rPr>
          <w:b/>
        </w:rPr>
        <w:t>/</w:t>
      </w:r>
      <w:r w:rsidRPr="006A23D4">
        <w:rPr>
          <w:b/>
        </w:rPr>
        <w:t>progress_education</w:t>
      </w:r>
      <w:r>
        <w:rPr>
          <w:b/>
        </w:rPr>
        <w:t>/</w:t>
      </w:r>
      <w:r w:rsidRPr="006A23D4">
        <w:rPr>
          <w:b/>
        </w:rPr>
        <w:t>openedge</w:t>
      </w:r>
      <w:r>
        <w:rPr>
          <w:b/>
        </w:rPr>
        <w:t>/IntroOOP/Exercise/</w:t>
      </w:r>
      <w:r w:rsidRPr="006A23D4">
        <w:rPr>
          <w:b/>
        </w:rPr>
        <w:t>Lesson0</w:t>
      </w:r>
      <w:r>
        <w:rPr>
          <w:b/>
        </w:rPr>
        <w:t>3</w:t>
      </w:r>
    </w:p>
    <w:p w14:paraId="51EA73BD" w14:textId="77777777" w:rsidR="007A1E65" w:rsidRDefault="007A1E65" w:rsidP="007A1E65">
      <w:pPr>
        <w:pStyle w:val="BlockText"/>
      </w:pPr>
      <w:r>
        <w:t xml:space="preserve">Solution files: </w:t>
      </w:r>
      <w:r>
        <w:rPr>
          <w:b/>
        </w:rPr>
        <w:t>/</w:t>
      </w:r>
      <w:r w:rsidRPr="006A23D4">
        <w:rPr>
          <w:b/>
        </w:rPr>
        <w:t>progress_education</w:t>
      </w:r>
      <w:r>
        <w:rPr>
          <w:b/>
        </w:rPr>
        <w:t>/</w:t>
      </w:r>
      <w:r w:rsidRPr="006A23D4">
        <w:rPr>
          <w:b/>
        </w:rPr>
        <w:t>openedge</w:t>
      </w:r>
      <w:r>
        <w:rPr>
          <w:b/>
        </w:rPr>
        <w:t>/IntroOOP/</w:t>
      </w:r>
      <w:r w:rsidRPr="006A23D4">
        <w:rPr>
          <w:b/>
        </w:rPr>
        <w:t>Solutions</w:t>
      </w:r>
      <w:r>
        <w:rPr>
          <w:b/>
        </w:rPr>
        <w:t>/</w:t>
      </w:r>
      <w:r w:rsidRPr="006A23D4">
        <w:rPr>
          <w:b/>
        </w:rPr>
        <w:t>Lesson0</w:t>
      </w:r>
      <w:r>
        <w:rPr>
          <w:b/>
        </w:rPr>
        <w:t>3</w:t>
      </w:r>
    </w:p>
    <w:p w14:paraId="2A66FC7E" w14:textId="77777777" w:rsidR="007A1E65" w:rsidRDefault="007A1E65" w:rsidP="007A1E65">
      <w:pPr>
        <w:pStyle w:val="BlockText"/>
      </w:pPr>
    </w:p>
    <w:p w14:paraId="4BF137A7" w14:textId="77777777" w:rsidR="007A1E65" w:rsidRDefault="007A1E65" w:rsidP="007A1E65">
      <w:pPr>
        <w:pStyle w:val="BlockText"/>
      </w:pPr>
      <w:r>
        <w:t>If at any time during this course, you need to restore your projects to match where you should have been prior to beginning a Try It, you can do the following:</w:t>
      </w:r>
    </w:p>
    <w:p w14:paraId="7FF0DF40" w14:textId="77777777" w:rsidR="007A1E65" w:rsidRDefault="007A1E65" w:rsidP="007A1E65">
      <w:pPr>
        <w:pStyle w:val="BlockText"/>
      </w:pPr>
    </w:p>
    <w:p w14:paraId="56B1956E" w14:textId="77777777" w:rsidR="007A1E65" w:rsidRDefault="007A1E65" w:rsidP="00C95A30">
      <w:pPr>
        <w:pStyle w:val="NumberList"/>
        <w:numPr>
          <w:ilvl w:val="0"/>
          <w:numId w:val="133"/>
        </w:numPr>
      </w:pPr>
      <w:r>
        <w:t>Delete all projects in the workspace.</w:t>
      </w:r>
    </w:p>
    <w:p w14:paraId="75BE8E79" w14:textId="77777777" w:rsidR="007A1E65" w:rsidRDefault="007A1E65" w:rsidP="00C95A30">
      <w:pPr>
        <w:pStyle w:val="NumberList"/>
        <w:numPr>
          <w:ilvl w:val="0"/>
          <w:numId w:val="13"/>
        </w:numPr>
      </w:pPr>
      <w:r>
        <w:t>Import all projects in the archive (</w:t>
      </w:r>
      <w:r w:rsidRPr="00343721">
        <w:rPr>
          <w:b/>
        </w:rPr>
        <w:t>.zip</w:t>
      </w:r>
      <w:r>
        <w:t>) file for the previous Try It.</w:t>
      </w:r>
    </w:p>
    <w:p w14:paraId="2A6CBF47" w14:textId="77777777" w:rsidR="007A1E65" w:rsidRDefault="007A1E65" w:rsidP="00C95A30">
      <w:pPr>
        <w:pStyle w:val="NumberList"/>
        <w:numPr>
          <w:ilvl w:val="0"/>
          <w:numId w:val="13"/>
        </w:numPr>
      </w:pPr>
      <w:r>
        <w:t xml:space="preserve">Do a clean build of the </w:t>
      </w:r>
      <w:proofErr w:type="gramStart"/>
      <w:r>
        <w:t>workspace.</w:t>
      </w:r>
      <w:proofErr w:type="gramEnd"/>
    </w:p>
    <w:p w14:paraId="28F2E26F" w14:textId="77777777" w:rsidR="007A1E65" w:rsidRDefault="007A1E65" w:rsidP="007A1E65">
      <w:pPr>
        <w:pStyle w:val="BlockLine"/>
      </w:pPr>
    </w:p>
    <w:p w14:paraId="08E5756C" w14:textId="2FED8EB5" w:rsidR="007A1E65" w:rsidRDefault="007A1E65" w:rsidP="007A1E65">
      <w:pPr>
        <w:pStyle w:val="Heading3"/>
      </w:pPr>
      <w:bookmarkStart w:id="58" w:name="_Toc432509226"/>
      <w:bookmarkStart w:id="59" w:name="_Toc433390024"/>
      <w:r>
        <w:lastRenderedPageBreak/>
        <w:t>Part 1—Modify the Emp class to support its derived classes</w:t>
      </w:r>
    </w:p>
    <w:p w14:paraId="65D67371" w14:textId="77777777" w:rsidR="007A1E65" w:rsidRPr="009B689A" w:rsidRDefault="007A1E65" w:rsidP="007A1E65">
      <w:pPr>
        <w:pStyle w:val="TopLine"/>
      </w:pPr>
    </w:p>
    <w:p w14:paraId="6F17B3A1" w14:textId="77777777" w:rsidR="007A1E65" w:rsidRDefault="007A1E65" w:rsidP="007A1E65">
      <w:pPr>
        <w:pStyle w:val="BlockText"/>
      </w:pPr>
      <w:r>
        <w:t xml:space="preserve">In this part of the Try It, you modify the </w:t>
      </w:r>
      <w:r w:rsidRPr="00896D11">
        <w:rPr>
          <w:i/>
        </w:rPr>
        <w:t>Emp</w:t>
      </w:r>
      <w:r>
        <w:t xml:space="preserve"> class, so that it can be used by its derived classes – </w:t>
      </w:r>
      <w:r w:rsidRPr="00896D11">
        <w:rPr>
          <w:i/>
        </w:rPr>
        <w:t>Manager</w:t>
      </w:r>
      <w:r>
        <w:t xml:space="preserve"> and </w:t>
      </w:r>
      <w:r w:rsidRPr="00896D11">
        <w:rPr>
          <w:i/>
        </w:rPr>
        <w:t>TeamMember</w:t>
      </w:r>
      <w:r>
        <w:t xml:space="preserve"> classes. You will change the </w:t>
      </w:r>
      <w:proofErr w:type="gramStart"/>
      <w:r w:rsidRPr="00896D11">
        <w:rPr>
          <w:i/>
        </w:rPr>
        <w:t>GetName</w:t>
      </w:r>
      <w:r>
        <w:t>(</w:t>
      </w:r>
      <w:proofErr w:type="gramEnd"/>
      <w:r>
        <w:t xml:space="preserve">) method from private to protected to make it available to the derived classes. </w:t>
      </w:r>
    </w:p>
    <w:p w14:paraId="7B5311CF" w14:textId="35C5DD83" w:rsidR="007A1E65" w:rsidRDefault="007A1E65" w:rsidP="007A1E65">
      <w:pPr>
        <w:pStyle w:val="BlockText"/>
      </w:pPr>
    </w:p>
    <w:p w14:paraId="123BED3C" w14:textId="77777777" w:rsidR="00434E41" w:rsidRDefault="00434E41" w:rsidP="00434E41">
      <w:pPr>
        <w:pStyle w:val="BlockText"/>
      </w:pPr>
      <w:r w:rsidRPr="008D6B5E">
        <w:t>If you need help, view the Solution</w:t>
      </w:r>
      <w:r>
        <w:t>.</w:t>
      </w:r>
    </w:p>
    <w:p w14:paraId="02CFB1A0" w14:textId="77777777" w:rsidR="00434E41" w:rsidRDefault="00434E41" w:rsidP="007A1E65">
      <w:pPr>
        <w:pStyle w:val="BlockText"/>
      </w:pPr>
    </w:p>
    <w:tbl>
      <w:tblPr>
        <w:tblStyle w:val="TableGrid"/>
        <w:tblW w:w="7560" w:type="dxa"/>
        <w:tblInd w:w="1915" w:type="dxa"/>
        <w:tblLook w:val="05E0" w:firstRow="1" w:lastRow="1" w:firstColumn="1" w:lastColumn="1" w:noHBand="0" w:noVBand="1"/>
      </w:tblPr>
      <w:tblGrid>
        <w:gridCol w:w="1253"/>
        <w:gridCol w:w="6307"/>
      </w:tblGrid>
      <w:tr w:rsidR="007A1E65" w14:paraId="63F0189C" w14:textId="77777777" w:rsidTr="007A1E65">
        <w:trPr>
          <w:cnfStyle w:val="100000000000" w:firstRow="1" w:lastRow="0" w:firstColumn="0" w:lastColumn="0" w:oddVBand="0" w:evenVBand="0" w:oddHBand="0" w:evenHBand="0" w:firstRowFirstColumn="0" w:firstRowLastColumn="0" w:lastRowFirstColumn="0" w:lastRowLastColumn="0"/>
        </w:trPr>
        <w:tc>
          <w:tcPr>
            <w:tcW w:w="1253" w:type="dxa"/>
          </w:tcPr>
          <w:p w14:paraId="3CDF28D0" w14:textId="77777777" w:rsidR="007A1E65" w:rsidRDefault="007A1E65" w:rsidP="007A1E65">
            <w:pPr>
              <w:pStyle w:val="TableHeading"/>
            </w:pPr>
            <w:r>
              <w:t>Step</w:t>
            </w:r>
          </w:p>
        </w:tc>
        <w:tc>
          <w:tcPr>
            <w:tcW w:w="6307" w:type="dxa"/>
          </w:tcPr>
          <w:p w14:paraId="582D7BB8" w14:textId="77777777" w:rsidR="007A1E65" w:rsidRDefault="007A1E65" w:rsidP="007A1E65">
            <w:pPr>
              <w:pStyle w:val="TableHeading"/>
            </w:pPr>
            <w:r>
              <w:t>Task</w:t>
            </w:r>
          </w:p>
        </w:tc>
      </w:tr>
      <w:tr w:rsidR="007A1E65" w14:paraId="5D82A5B4" w14:textId="77777777" w:rsidTr="007A1E65">
        <w:tc>
          <w:tcPr>
            <w:tcW w:w="1253" w:type="dxa"/>
          </w:tcPr>
          <w:p w14:paraId="0CECFF8D" w14:textId="77777777" w:rsidR="007A1E65" w:rsidRDefault="007A1E65" w:rsidP="00C95A30">
            <w:pPr>
              <w:pStyle w:val="table-text"/>
              <w:numPr>
                <w:ilvl w:val="0"/>
                <w:numId w:val="59"/>
              </w:numPr>
            </w:pPr>
          </w:p>
        </w:tc>
        <w:tc>
          <w:tcPr>
            <w:tcW w:w="6307" w:type="dxa"/>
          </w:tcPr>
          <w:p w14:paraId="7B1486C1" w14:textId="77777777" w:rsidR="007A1E65" w:rsidRDefault="007A1E65" w:rsidP="007A1E65">
            <w:pPr>
              <w:pStyle w:val="table-text"/>
            </w:pPr>
            <w:r>
              <w:t xml:space="preserve">At the end of the definition section of the </w:t>
            </w:r>
            <w:r w:rsidRPr="00896D11">
              <w:rPr>
                <w:i/>
              </w:rPr>
              <w:t>Emp</w:t>
            </w:r>
            <w:r>
              <w:t xml:space="preserve"> class, define the </w:t>
            </w:r>
            <w:r w:rsidRPr="00636064">
              <w:rPr>
                <w:i/>
              </w:rPr>
              <w:t>EmpType</w:t>
            </w:r>
            <w:r>
              <w:t xml:space="preserve"> public property as a character with a protected setter. </w:t>
            </w:r>
          </w:p>
        </w:tc>
      </w:tr>
      <w:tr w:rsidR="007A1E65" w14:paraId="12A2900C" w14:textId="77777777" w:rsidTr="007A1E65">
        <w:tc>
          <w:tcPr>
            <w:tcW w:w="1253" w:type="dxa"/>
          </w:tcPr>
          <w:p w14:paraId="781BD383" w14:textId="77777777" w:rsidR="007A1E65" w:rsidRDefault="007A1E65" w:rsidP="00C95A30">
            <w:pPr>
              <w:pStyle w:val="table-text"/>
              <w:numPr>
                <w:ilvl w:val="0"/>
                <w:numId w:val="59"/>
              </w:numPr>
            </w:pPr>
          </w:p>
        </w:tc>
        <w:tc>
          <w:tcPr>
            <w:tcW w:w="6307" w:type="dxa"/>
          </w:tcPr>
          <w:p w14:paraId="5E8E42B9" w14:textId="77777777" w:rsidR="007A1E65" w:rsidRDefault="007A1E65" w:rsidP="007A1E65">
            <w:pPr>
              <w:pStyle w:val="table-text"/>
            </w:pPr>
            <w:r>
              <w:t xml:space="preserve">Change the </w:t>
            </w:r>
            <w:proofErr w:type="gramStart"/>
            <w:r w:rsidRPr="00896D11">
              <w:rPr>
                <w:i/>
              </w:rPr>
              <w:t>GetName</w:t>
            </w:r>
            <w:r>
              <w:t>(</w:t>
            </w:r>
            <w:proofErr w:type="gramEnd"/>
            <w:r>
              <w:t xml:space="preserve">) method to protected. </w:t>
            </w:r>
          </w:p>
        </w:tc>
      </w:tr>
      <w:tr w:rsidR="007A1E65" w14:paraId="065BE4F3" w14:textId="77777777" w:rsidTr="007A1E65">
        <w:tc>
          <w:tcPr>
            <w:tcW w:w="1253" w:type="dxa"/>
          </w:tcPr>
          <w:p w14:paraId="017CD1DD" w14:textId="77777777" w:rsidR="007A1E65" w:rsidRDefault="007A1E65" w:rsidP="00C95A30">
            <w:pPr>
              <w:pStyle w:val="table-text"/>
              <w:numPr>
                <w:ilvl w:val="0"/>
                <w:numId w:val="59"/>
              </w:numPr>
            </w:pPr>
          </w:p>
        </w:tc>
        <w:tc>
          <w:tcPr>
            <w:tcW w:w="6307" w:type="dxa"/>
          </w:tcPr>
          <w:p w14:paraId="2C8BB2EC" w14:textId="77777777" w:rsidR="007A1E65" w:rsidRDefault="007A1E65" w:rsidP="007A1E65">
            <w:pPr>
              <w:pStyle w:val="table-text"/>
            </w:pPr>
            <w:r>
              <w:t>Save your file. Ensure that it compiles without errors.</w:t>
            </w:r>
          </w:p>
        </w:tc>
      </w:tr>
    </w:tbl>
    <w:p w14:paraId="0E6AFBC2" w14:textId="77777777" w:rsidR="007A1E65" w:rsidRPr="00F80D76" w:rsidRDefault="007A1E65" w:rsidP="007A1E65">
      <w:pPr>
        <w:pStyle w:val="BlockLine"/>
      </w:pPr>
    </w:p>
    <w:p w14:paraId="39490985" w14:textId="27622415" w:rsidR="007A1E65" w:rsidRDefault="007A1E65" w:rsidP="007A1E65">
      <w:pPr>
        <w:pStyle w:val="Heading3"/>
      </w:pPr>
      <w:r>
        <w:lastRenderedPageBreak/>
        <w:t>Part 2—Creating the Manager class</w:t>
      </w:r>
    </w:p>
    <w:p w14:paraId="41FF12D0" w14:textId="77777777" w:rsidR="007A1E65" w:rsidRPr="009B689A" w:rsidRDefault="007A1E65" w:rsidP="007A1E65">
      <w:pPr>
        <w:pStyle w:val="TopLine"/>
      </w:pPr>
    </w:p>
    <w:p w14:paraId="71818F79" w14:textId="5E882C60" w:rsidR="007A1E65" w:rsidRDefault="007A1E65" w:rsidP="007A1E65">
      <w:pPr>
        <w:pStyle w:val="BlockText"/>
      </w:pPr>
      <w:r>
        <w:t xml:space="preserve">In this part of the Try It, you will create the </w:t>
      </w:r>
      <w:r>
        <w:rPr>
          <w:i/>
        </w:rPr>
        <w:t>Manager</w:t>
      </w:r>
      <w:r>
        <w:t xml:space="preserve"> class. This class will inherit the data members, constructors, and methods from the </w:t>
      </w:r>
      <w:r w:rsidRPr="00896D11">
        <w:rPr>
          <w:i/>
        </w:rPr>
        <w:t>Emp</w:t>
      </w:r>
      <w:r>
        <w:t xml:space="preserve"> class. </w:t>
      </w:r>
    </w:p>
    <w:p w14:paraId="291B56FD" w14:textId="4BB74FC5" w:rsidR="00434E41" w:rsidRDefault="00434E41" w:rsidP="007A1E65">
      <w:pPr>
        <w:pStyle w:val="BlockText"/>
      </w:pPr>
    </w:p>
    <w:p w14:paraId="2AFFBC15" w14:textId="77777777" w:rsidR="00434E41" w:rsidRDefault="00434E41" w:rsidP="00434E41">
      <w:pPr>
        <w:pStyle w:val="BlockText"/>
      </w:pPr>
      <w:r w:rsidRPr="008D6B5E">
        <w:t>If you need help, view the Solution</w:t>
      </w:r>
      <w:r>
        <w:t>.</w:t>
      </w:r>
    </w:p>
    <w:p w14:paraId="527C1C39" w14:textId="77777777" w:rsidR="00434E41" w:rsidRDefault="00434E41" w:rsidP="007A1E65">
      <w:pPr>
        <w:pStyle w:val="BlockText"/>
      </w:pPr>
    </w:p>
    <w:tbl>
      <w:tblPr>
        <w:tblStyle w:val="TableGrid"/>
        <w:tblW w:w="7560" w:type="dxa"/>
        <w:tblInd w:w="1915" w:type="dxa"/>
        <w:tblLook w:val="05E0" w:firstRow="1" w:lastRow="1" w:firstColumn="1" w:lastColumn="1" w:noHBand="0" w:noVBand="1"/>
      </w:tblPr>
      <w:tblGrid>
        <w:gridCol w:w="983"/>
        <w:gridCol w:w="6577"/>
      </w:tblGrid>
      <w:tr w:rsidR="007A1E65" w14:paraId="4EF1B0AF" w14:textId="77777777" w:rsidTr="007A1E65">
        <w:trPr>
          <w:cnfStyle w:val="100000000000" w:firstRow="1" w:lastRow="0" w:firstColumn="0" w:lastColumn="0" w:oddVBand="0" w:evenVBand="0" w:oddHBand="0" w:evenHBand="0" w:firstRowFirstColumn="0" w:firstRowLastColumn="0" w:lastRowFirstColumn="0" w:lastRowLastColumn="0"/>
        </w:trPr>
        <w:tc>
          <w:tcPr>
            <w:tcW w:w="983" w:type="dxa"/>
          </w:tcPr>
          <w:p w14:paraId="126A13F7" w14:textId="77777777" w:rsidR="007A1E65" w:rsidRDefault="007A1E65" w:rsidP="007A1E65">
            <w:pPr>
              <w:pStyle w:val="TableHeading"/>
            </w:pPr>
            <w:r>
              <w:t>Step</w:t>
            </w:r>
          </w:p>
        </w:tc>
        <w:tc>
          <w:tcPr>
            <w:tcW w:w="6577" w:type="dxa"/>
          </w:tcPr>
          <w:p w14:paraId="0A8C99B7" w14:textId="77777777" w:rsidR="007A1E65" w:rsidRDefault="007A1E65" w:rsidP="007A1E65">
            <w:pPr>
              <w:pStyle w:val="TableHeading"/>
            </w:pPr>
            <w:r>
              <w:t>Task</w:t>
            </w:r>
          </w:p>
        </w:tc>
      </w:tr>
      <w:tr w:rsidR="007A1E65" w14:paraId="1C3650D5" w14:textId="77777777" w:rsidTr="007A1E65">
        <w:tc>
          <w:tcPr>
            <w:tcW w:w="983" w:type="dxa"/>
          </w:tcPr>
          <w:p w14:paraId="2914140D" w14:textId="77777777" w:rsidR="007A1E65" w:rsidRDefault="007A1E65" w:rsidP="00C95A30">
            <w:pPr>
              <w:pStyle w:val="table-text"/>
              <w:numPr>
                <w:ilvl w:val="0"/>
                <w:numId w:val="134"/>
              </w:numPr>
            </w:pPr>
          </w:p>
        </w:tc>
        <w:tc>
          <w:tcPr>
            <w:tcW w:w="6577" w:type="dxa"/>
          </w:tcPr>
          <w:p w14:paraId="0251EE79" w14:textId="77777777" w:rsidR="007A1E65" w:rsidRDefault="007A1E65" w:rsidP="007A1E65">
            <w:pPr>
              <w:pStyle w:val="table-text"/>
            </w:pPr>
            <w:r>
              <w:t xml:space="preserve">In Project Explorer, in the Server project, create a new folder named </w:t>
            </w:r>
            <w:r>
              <w:rPr>
                <w:b/>
              </w:rPr>
              <w:t>Role</w:t>
            </w:r>
            <w:r>
              <w:t xml:space="preserve"> under the </w:t>
            </w:r>
            <w:r w:rsidRPr="008126F3">
              <w:rPr>
                <w:b/>
              </w:rPr>
              <w:t>src</w:t>
            </w:r>
            <w:r>
              <w:rPr>
                <w:b/>
              </w:rPr>
              <w:t>/Enterprise/HR</w:t>
            </w:r>
            <w:r>
              <w:t xml:space="preserve"> folder.</w:t>
            </w:r>
          </w:p>
        </w:tc>
      </w:tr>
      <w:tr w:rsidR="007A1E65" w14:paraId="2A0F1C52" w14:textId="77777777" w:rsidTr="007A1E65">
        <w:tc>
          <w:tcPr>
            <w:tcW w:w="983" w:type="dxa"/>
          </w:tcPr>
          <w:p w14:paraId="6AC7A9AF" w14:textId="77777777" w:rsidR="007A1E65" w:rsidRDefault="007A1E65" w:rsidP="00C95A30">
            <w:pPr>
              <w:pStyle w:val="table-text"/>
              <w:numPr>
                <w:ilvl w:val="0"/>
                <w:numId w:val="134"/>
              </w:numPr>
            </w:pPr>
          </w:p>
        </w:tc>
        <w:tc>
          <w:tcPr>
            <w:tcW w:w="6577" w:type="dxa"/>
          </w:tcPr>
          <w:p w14:paraId="08C59929" w14:textId="77777777" w:rsidR="007A1E65" w:rsidRDefault="007A1E65" w:rsidP="007A1E65">
            <w:pPr>
              <w:pStyle w:val="table-text"/>
            </w:pPr>
            <w:r>
              <w:t xml:space="preserve">In this folder, create a class named </w:t>
            </w:r>
            <w:r>
              <w:rPr>
                <w:i/>
              </w:rPr>
              <w:t>Manager</w:t>
            </w:r>
            <w:r>
              <w:t xml:space="preserve"> that uses </w:t>
            </w:r>
            <w:r w:rsidRPr="00896D11">
              <w:rPr>
                <w:i/>
              </w:rPr>
              <w:t>Emp</w:t>
            </w:r>
            <w:r>
              <w:t xml:space="preserve"> as its super class. This class will have a default constructor and a destructor.</w:t>
            </w:r>
          </w:p>
          <w:p w14:paraId="1F9173AB" w14:textId="77777777" w:rsidR="007A1E65" w:rsidRDefault="007A1E65" w:rsidP="007A1E65">
            <w:pPr>
              <w:pStyle w:val="table-text"/>
            </w:pPr>
            <w:r w:rsidRPr="00003F46">
              <w:rPr>
                <w:b/>
              </w:rPr>
              <w:t>Hint</w:t>
            </w:r>
            <w:r>
              <w:t xml:space="preserve">: Use the </w:t>
            </w:r>
            <w:r w:rsidRPr="00307478">
              <w:rPr>
                <w:i/>
              </w:rPr>
              <w:t>New ABL class</w:t>
            </w:r>
            <w:r>
              <w:t xml:space="preserve"> wizard.</w:t>
            </w:r>
          </w:p>
        </w:tc>
      </w:tr>
      <w:tr w:rsidR="007A1E65" w14:paraId="1A6FEE19" w14:textId="77777777" w:rsidTr="007A1E65">
        <w:tc>
          <w:tcPr>
            <w:tcW w:w="983" w:type="dxa"/>
          </w:tcPr>
          <w:p w14:paraId="20BE4E48" w14:textId="77777777" w:rsidR="007A1E65" w:rsidRDefault="007A1E65" w:rsidP="00C95A30">
            <w:pPr>
              <w:pStyle w:val="table-text"/>
              <w:numPr>
                <w:ilvl w:val="0"/>
                <w:numId w:val="134"/>
              </w:numPr>
            </w:pPr>
          </w:p>
        </w:tc>
        <w:tc>
          <w:tcPr>
            <w:tcW w:w="6577" w:type="dxa"/>
          </w:tcPr>
          <w:p w14:paraId="3FCDE77D" w14:textId="77777777" w:rsidR="007A1E65" w:rsidRDefault="007A1E65" w:rsidP="007A1E65">
            <w:pPr>
              <w:pStyle w:val="table-text"/>
              <w:rPr>
                <w:color w:val="000000" w:themeColor="text1"/>
              </w:rPr>
            </w:pPr>
            <w:r>
              <w:rPr>
                <w:color w:val="000000" w:themeColor="text1"/>
              </w:rPr>
              <w:t xml:space="preserve">Add a </w:t>
            </w:r>
            <w:r w:rsidRPr="004F0DDB">
              <w:rPr>
                <w:i/>
                <w:color w:val="000000" w:themeColor="text1"/>
              </w:rPr>
              <w:t>using</w:t>
            </w:r>
            <w:r>
              <w:rPr>
                <w:color w:val="000000" w:themeColor="text1"/>
              </w:rPr>
              <w:t xml:space="preserve"> statement after the error-handling statement. This </w:t>
            </w:r>
            <w:r w:rsidRPr="004F0DDB">
              <w:rPr>
                <w:i/>
                <w:color w:val="000000" w:themeColor="text1"/>
              </w:rPr>
              <w:t>using</w:t>
            </w:r>
            <w:r>
              <w:rPr>
                <w:color w:val="000000" w:themeColor="text1"/>
              </w:rPr>
              <w:t xml:space="preserve"> statement will ensure that the </w:t>
            </w:r>
            <w:r>
              <w:rPr>
                <w:i/>
                <w:color w:val="000000" w:themeColor="text1"/>
              </w:rPr>
              <w:t>TeamMember</w:t>
            </w:r>
            <w:r>
              <w:rPr>
                <w:color w:val="000000" w:themeColor="text1"/>
              </w:rPr>
              <w:t xml:space="preserve"> class can be accessed. </w:t>
            </w:r>
          </w:p>
          <w:p w14:paraId="59367D40" w14:textId="77777777" w:rsidR="007A1E65" w:rsidRDefault="007A1E65" w:rsidP="007A1E65">
            <w:pPr>
              <w:pStyle w:val="table-text"/>
            </w:pPr>
            <w:r w:rsidRPr="00401DB7">
              <w:rPr>
                <w:b/>
                <w:color w:val="000000" w:themeColor="text1"/>
              </w:rPr>
              <w:t>Note</w:t>
            </w:r>
            <w:r>
              <w:rPr>
                <w:color w:val="000000" w:themeColor="text1"/>
              </w:rPr>
              <w:t xml:space="preserve">: You will see an error in this statement because you have not yet created the </w:t>
            </w:r>
            <w:r w:rsidRPr="00896D11">
              <w:rPr>
                <w:i/>
                <w:color w:val="000000" w:themeColor="text1"/>
              </w:rPr>
              <w:t>TeamMember</w:t>
            </w:r>
            <w:r>
              <w:rPr>
                <w:color w:val="000000" w:themeColor="text1"/>
              </w:rPr>
              <w:t xml:space="preserve"> class.</w:t>
            </w:r>
          </w:p>
        </w:tc>
      </w:tr>
    </w:tbl>
    <w:p w14:paraId="530DF37F" w14:textId="77777777" w:rsidR="007A1E65" w:rsidRDefault="007A1E65" w:rsidP="007A1E65">
      <w:pPr>
        <w:pStyle w:val="BlockLine"/>
      </w:pPr>
    </w:p>
    <w:p w14:paraId="594334BD" w14:textId="1BA4FD17" w:rsidR="007A1E65" w:rsidRPr="009B689A" w:rsidRDefault="007A1E65" w:rsidP="007A1E65">
      <w:pPr>
        <w:pStyle w:val="Heading3"/>
      </w:pPr>
      <w:r w:rsidRPr="009B689A">
        <w:lastRenderedPageBreak/>
        <w:t>Part 3—Defining a constructor and a data member for the Manager class</w:t>
      </w:r>
    </w:p>
    <w:p w14:paraId="024B1C31" w14:textId="77777777" w:rsidR="007A1E65" w:rsidRPr="009B689A" w:rsidRDefault="007A1E65" w:rsidP="007A1E65">
      <w:pPr>
        <w:pStyle w:val="TopLine"/>
      </w:pPr>
    </w:p>
    <w:p w14:paraId="16853C00" w14:textId="33F7A087" w:rsidR="007A1E65" w:rsidRDefault="007A1E65" w:rsidP="007A1E65">
      <w:pPr>
        <w:pStyle w:val="BlockText"/>
      </w:pPr>
      <w:r>
        <w:t xml:space="preserve">Next, you will define the data member for the </w:t>
      </w:r>
      <w:r>
        <w:rPr>
          <w:i/>
        </w:rPr>
        <w:t>Manager</w:t>
      </w:r>
      <w:r>
        <w:t xml:space="preserve"> class.</w:t>
      </w:r>
    </w:p>
    <w:p w14:paraId="3DD62E10" w14:textId="0DF668BF" w:rsidR="00434E41" w:rsidRDefault="00434E41" w:rsidP="007A1E65">
      <w:pPr>
        <w:pStyle w:val="BlockText"/>
      </w:pPr>
    </w:p>
    <w:p w14:paraId="70AC43F2" w14:textId="77777777" w:rsidR="00434E41" w:rsidRDefault="00434E41" w:rsidP="00434E41">
      <w:pPr>
        <w:pStyle w:val="BlockText"/>
      </w:pPr>
      <w:r w:rsidRPr="008D6B5E">
        <w:t>If you need help, view the Solution</w:t>
      </w:r>
      <w:r>
        <w:t>.</w:t>
      </w:r>
    </w:p>
    <w:p w14:paraId="411D15B1" w14:textId="77777777" w:rsidR="00434E41" w:rsidRDefault="00434E41" w:rsidP="007A1E65">
      <w:pPr>
        <w:pStyle w:val="BlockText"/>
      </w:pPr>
    </w:p>
    <w:p w14:paraId="105B8853" w14:textId="77777777" w:rsidR="007A1E65" w:rsidRDefault="007A1E65" w:rsidP="007A1E65">
      <w:pPr>
        <w:pStyle w:val="BlockText"/>
      </w:pPr>
    </w:p>
    <w:tbl>
      <w:tblPr>
        <w:tblStyle w:val="TableGrid"/>
        <w:tblW w:w="7560" w:type="dxa"/>
        <w:tblInd w:w="1915" w:type="dxa"/>
        <w:tblLook w:val="05E0" w:firstRow="1" w:lastRow="1" w:firstColumn="1" w:lastColumn="1" w:noHBand="0" w:noVBand="1"/>
      </w:tblPr>
      <w:tblGrid>
        <w:gridCol w:w="1253"/>
        <w:gridCol w:w="6307"/>
      </w:tblGrid>
      <w:tr w:rsidR="007A1E65" w14:paraId="30B9FD58" w14:textId="77777777" w:rsidTr="007A1E65">
        <w:trPr>
          <w:cnfStyle w:val="100000000000" w:firstRow="1" w:lastRow="0" w:firstColumn="0" w:lastColumn="0" w:oddVBand="0" w:evenVBand="0" w:oddHBand="0" w:evenHBand="0" w:firstRowFirstColumn="0" w:firstRowLastColumn="0" w:lastRowFirstColumn="0" w:lastRowLastColumn="0"/>
        </w:trPr>
        <w:tc>
          <w:tcPr>
            <w:tcW w:w="1253" w:type="dxa"/>
          </w:tcPr>
          <w:p w14:paraId="228984BD" w14:textId="77777777" w:rsidR="007A1E65" w:rsidRDefault="007A1E65" w:rsidP="007A1E65">
            <w:pPr>
              <w:pStyle w:val="TableHeading"/>
            </w:pPr>
            <w:r>
              <w:t>Step</w:t>
            </w:r>
          </w:p>
        </w:tc>
        <w:tc>
          <w:tcPr>
            <w:tcW w:w="6307" w:type="dxa"/>
          </w:tcPr>
          <w:p w14:paraId="10B5FD10" w14:textId="77777777" w:rsidR="007A1E65" w:rsidRDefault="007A1E65" w:rsidP="007A1E65">
            <w:pPr>
              <w:pStyle w:val="TableHeading"/>
            </w:pPr>
            <w:r>
              <w:t>Task</w:t>
            </w:r>
          </w:p>
        </w:tc>
      </w:tr>
      <w:tr w:rsidR="007A1E65" w14:paraId="1CEA69AA" w14:textId="77777777" w:rsidTr="007A1E65">
        <w:tc>
          <w:tcPr>
            <w:tcW w:w="1253" w:type="dxa"/>
          </w:tcPr>
          <w:p w14:paraId="6A38EB17" w14:textId="77777777" w:rsidR="007A1E65" w:rsidRDefault="007A1E65" w:rsidP="00C95A30">
            <w:pPr>
              <w:pStyle w:val="table-text"/>
              <w:numPr>
                <w:ilvl w:val="0"/>
                <w:numId w:val="135"/>
              </w:numPr>
            </w:pPr>
          </w:p>
        </w:tc>
        <w:tc>
          <w:tcPr>
            <w:tcW w:w="6307" w:type="dxa"/>
          </w:tcPr>
          <w:p w14:paraId="249FAE32" w14:textId="77777777" w:rsidR="007A1E65" w:rsidRDefault="007A1E65" w:rsidP="007A1E65">
            <w:pPr>
              <w:pStyle w:val="TableBullet"/>
              <w:numPr>
                <w:ilvl w:val="0"/>
                <w:numId w:val="0"/>
              </w:numPr>
            </w:pPr>
            <w:r>
              <w:t xml:space="preserve">Modify the default constructor to set the </w:t>
            </w:r>
            <w:r>
              <w:rPr>
                <w:i/>
              </w:rPr>
              <w:t>EmpType property</w:t>
            </w:r>
            <w:r w:rsidRPr="0013673A">
              <w:t xml:space="preserve"> to be</w:t>
            </w:r>
            <w:r>
              <w:rPr>
                <w:i/>
              </w:rPr>
              <w:t xml:space="preserve"> Manager</w:t>
            </w:r>
            <w:r>
              <w:t>.</w:t>
            </w:r>
          </w:p>
        </w:tc>
      </w:tr>
      <w:tr w:rsidR="007A1E65" w14:paraId="64DC9E8D" w14:textId="77777777" w:rsidTr="007A1E65">
        <w:tc>
          <w:tcPr>
            <w:tcW w:w="1253" w:type="dxa"/>
          </w:tcPr>
          <w:p w14:paraId="67E46CC2" w14:textId="77777777" w:rsidR="007A1E65" w:rsidRDefault="007A1E65" w:rsidP="00C95A30">
            <w:pPr>
              <w:pStyle w:val="table-text"/>
              <w:numPr>
                <w:ilvl w:val="0"/>
                <w:numId w:val="135"/>
              </w:numPr>
            </w:pPr>
          </w:p>
        </w:tc>
        <w:tc>
          <w:tcPr>
            <w:tcW w:w="6307" w:type="dxa"/>
          </w:tcPr>
          <w:p w14:paraId="412D2BB0" w14:textId="77777777" w:rsidR="007A1E65" w:rsidRPr="00C25C8B" w:rsidRDefault="007A1E65" w:rsidP="007A1E65">
            <w:pPr>
              <w:pStyle w:val="table-text"/>
            </w:pPr>
            <w:r>
              <w:t xml:space="preserve">Define the </w:t>
            </w:r>
            <w:r w:rsidRPr="006A23D4">
              <w:rPr>
                <w:i/>
              </w:rPr>
              <w:t>private</w:t>
            </w:r>
            <w:r>
              <w:t xml:space="preserve"> </w:t>
            </w:r>
            <w:r w:rsidRPr="00C25C8B">
              <w:t xml:space="preserve">temp-table by including the </w:t>
            </w:r>
            <w:r w:rsidRPr="00896D11">
              <w:rPr>
                <w:i/>
              </w:rPr>
              <w:t>ttEmployee</w:t>
            </w:r>
            <w:r w:rsidRPr="00C25C8B">
              <w:t xml:space="preserve"> temp-table definition.</w:t>
            </w:r>
          </w:p>
          <w:p w14:paraId="7CF1D746" w14:textId="77777777" w:rsidR="007A1E65" w:rsidRDefault="007A1E65" w:rsidP="007A1E65">
            <w:pPr>
              <w:pStyle w:val="table-text"/>
            </w:pPr>
            <w:r w:rsidRPr="00C25C8B">
              <w:rPr>
                <w:b/>
              </w:rPr>
              <w:t>Hint</w:t>
            </w:r>
            <w:r w:rsidRPr="00C25C8B">
              <w:t>: Add this statement in the definitions part of the class</w:t>
            </w:r>
            <w:r>
              <w:t>.</w:t>
            </w:r>
          </w:p>
        </w:tc>
      </w:tr>
      <w:tr w:rsidR="007A1E65" w14:paraId="6C5A5AB6" w14:textId="77777777" w:rsidTr="007A1E65">
        <w:tc>
          <w:tcPr>
            <w:tcW w:w="1253" w:type="dxa"/>
          </w:tcPr>
          <w:p w14:paraId="7EBB6674" w14:textId="77777777" w:rsidR="007A1E65" w:rsidRDefault="007A1E65" w:rsidP="00C95A30">
            <w:pPr>
              <w:pStyle w:val="table-text"/>
              <w:numPr>
                <w:ilvl w:val="0"/>
                <w:numId w:val="135"/>
              </w:numPr>
            </w:pPr>
          </w:p>
        </w:tc>
        <w:tc>
          <w:tcPr>
            <w:tcW w:w="6307" w:type="dxa"/>
          </w:tcPr>
          <w:p w14:paraId="76566B2B" w14:textId="77777777" w:rsidR="007A1E65" w:rsidRDefault="007A1E65" w:rsidP="007A1E65">
            <w:pPr>
              <w:pStyle w:val="table-text"/>
            </w:pPr>
            <w:r>
              <w:t xml:space="preserve">Save your file. Ensure that it compiles without errors (except for the error related to the reference to </w:t>
            </w:r>
            <w:r w:rsidRPr="00896D11">
              <w:rPr>
                <w:i/>
              </w:rPr>
              <w:t>TeamMember</w:t>
            </w:r>
            <w:r>
              <w:t>).</w:t>
            </w:r>
          </w:p>
        </w:tc>
      </w:tr>
    </w:tbl>
    <w:p w14:paraId="6156EF54" w14:textId="77777777" w:rsidR="007A1E65" w:rsidRPr="00F80D76" w:rsidRDefault="007A1E65" w:rsidP="007A1E65">
      <w:pPr>
        <w:pStyle w:val="BlockLine"/>
      </w:pPr>
    </w:p>
    <w:p w14:paraId="5F28430E" w14:textId="2D6481FE" w:rsidR="007A1E65" w:rsidRDefault="007A1E65" w:rsidP="007A1E65">
      <w:pPr>
        <w:pStyle w:val="Heading3"/>
      </w:pPr>
      <w:r>
        <w:lastRenderedPageBreak/>
        <w:t>Part 4—Defining methods for the Manager class</w:t>
      </w:r>
    </w:p>
    <w:p w14:paraId="26A14C40" w14:textId="77777777" w:rsidR="007A1E65" w:rsidRPr="009B689A" w:rsidRDefault="007A1E65" w:rsidP="007A1E65">
      <w:pPr>
        <w:pStyle w:val="TopLine"/>
      </w:pPr>
    </w:p>
    <w:p w14:paraId="14F6F6C3" w14:textId="17994B49" w:rsidR="007A1E65" w:rsidRDefault="007A1E65" w:rsidP="007A1E65">
      <w:pPr>
        <w:pStyle w:val="BlockText"/>
      </w:pPr>
      <w:r>
        <w:t xml:space="preserve">Next, you will define the methods for the </w:t>
      </w:r>
      <w:r>
        <w:rPr>
          <w:i/>
        </w:rPr>
        <w:t>Manager</w:t>
      </w:r>
      <w:r>
        <w:t xml:space="preserve"> class. Recall that all the methods of the </w:t>
      </w:r>
      <w:r w:rsidRPr="00F903E8">
        <w:rPr>
          <w:i/>
        </w:rPr>
        <w:t>Emp</w:t>
      </w:r>
      <w:r>
        <w:t xml:space="preserve"> super class are available for the </w:t>
      </w:r>
      <w:r w:rsidRPr="00655DD1">
        <w:rPr>
          <w:i/>
        </w:rPr>
        <w:t>Manager</w:t>
      </w:r>
      <w:r>
        <w:t xml:space="preserve"> class. However, you will add two methods and override one inherited method. </w:t>
      </w:r>
    </w:p>
    <w:p w14:paraId="6EE9F43A" w14:textId="2C8A7AD8" w:rsidR="00434E41" w:rsidRDefault="00434E41" w:rsidP="007A1E65">
      <w:pPr>
        <w:pStyle w:val="BlockText"/>
      </w:pPr>
    </w:p>
    <w:p w14:paraId="5797836A" w14:textId="273E4178" w:rsidR="00434E41" w:rsidRDefault="00434E41" w:rsidP="00434E41">
      <w:pPr>
        <w:pStyle w:val="BlockText"/>
      </w:pPr>
      <w:r w:rsidRPr="008D6B5E">
        <w:t>If you need help, view the Solution</w:t>
      </w:r>
      <w:r>
        <w:t>.</w:t>
      </w:r>
    </w:p>
    <w:p w14:paraId="61656391" w14:textId="77777777" w:rsidR="007A1E65" w:rsidRDefault="007A1E65" w:rsidP="007A1E65">
      <w:pPr>
        <w:pStyle w:val="BlockText"/>
      </w:pPr>
    </w:p>
    <w:tbl>
      <w:tblPr>
        <w:tblStyle w:val="TableGrid"/>
        <w:tblW w:w="7560" w:type="dxa"/>
        <w:tblInd w:w="1915" w:type="dxa"/>
        <w:tblLook w:val="05E0" w:firstRow="1" w:lastRow="1" w:firstColumn="1" w:lastColumn="1" w:noHBand="0" w:noVBand="1"/>
      </w:tblPr>
      <w:tblGrid>
        <w:gridCol w:w="1253"/>
        <w:gridCol w:w="6307"/>
      </w:tblGrid>
      <w:tr w:rsidR="007A1E65" w14:paraId="436F8B84" w14:textId="77777777" w:rsidTr="007A1E65">
        <w:trPr>
          <w:cnfStyle w:val="100000000000" w:firstRow="1" w:lastRow="0" w:firstColumn="0" w:lastColumn="0" w:oddVBand="0" w:evenVBand="0" w:oddHBand="0" w:evenHBand="0" w:firstRowFirstColumn="0" w:firstRowLastColumn="0" w:lastRowFirstColumn="0" w:lastRowLastColumn="0"/>
        </w:trPr>
        <w:tc>
          <w:tcPr>
            <w:tcW w:w="1253" w:type="dxa"/>
          </w:tcPr>
          <w:p w14:paraId="09A98B85" w14:textId="77777777" w:rsidR="007A1E65" w:rsidRDefault="007A1E65" w:rsidP="007A1E65">
            <w:pPr>
              <w:pStyle w:val="TableHeading"/>
            </w:pPr>
            <w:r>
              <w:t>Step</w:t>
            </w:r>
          </w:p>
        </w:tc>
        <w:tc>
          <w:tcPr>
            <w:tcW w:w="6307" w:type="dxa"/>
          </w:tcPr>
          <w:p w14:paraId="485A18A0" w14:textId="77777777" w:rsidR="007A1E65" w:rsidRDefault="007A1E65" w:rsidP="007A1E65">
            <w:pPr>
              <w:pStyle w:val="TableHeading"/>
            </w:pPr>
            <w:r>
              <w:t>Task</w:t>
            </w:r>
          </w:p>
        </w:tc>
      </w:tr>
      <w:tr w:rsidR="007A1E65" w14:paraId="0A50E824" w14:textId="77777777" w:rsidTr="007A1E65">
        <w:tc>
          <w:tcPr>
            <w:tcW w:w="1253" w:type="dxa"/>
          </w:tcPr>
          <w:p w14:paraId="2948152E" w14:textId="77777777" w:rsidR="007A1E65" w:rsidRDefault="007A1E65" w:rsidP="00C95A30">
            <w:pPr>
              <w:pStyle w:val="table-text"/>
              <w:numPr>
                <w:ilvl w:val="0"/>
                <w:numId w:val="136"/>
              </w:numPr>
            </w:pPr>
          </w:p>
        </w:tc>
        <w:tc>
          <w:tcPr>
            <w:tcW w:w="6307" w:type="dxa"/>
          </w:tcPr>
          <w:p w14:paraId="4D615177" w14:textId="77777777" w:rsidR="007A1E65" w:rsidRDefault="007A1E65" w:rsidP="007A1E65">
            <w:pPr>
              <w:pStyle w:val="TableBullet"/>
              <w:numPr>
                <w:ilvl w:val="0"/>
                <w:numId w:val="0"/>
              </w:numPr>
            </w:pPr>
            <w:r>
              <w:t xml:space="preserve">Define the </w:t>
            </w:r>
            <w:r w:rsidRPr="004C2EEC">
              <w:t>public</w:t>
            </w:r>
            <w:r>
              <w:t xml:space="preserve"> </w:t>
            </w:r>
            <w:proofErr w:type="gramStart"/>
            <w:r>
              <w:rPr>
                <w:i/>
              </w:rPr>
              <w:t>AddTeamMember</w:t>
            </w:r>
            <w:r>
              <w:t>(</w:t>
            </w:r>
            <w:proofErr w:type="gramEnd"/>
            <w:r>
              <w:t xml:space="preserve">) method that takes a </w:t>
            </w:r>
            <w:r w:rsidRPr="00896D11">
              <w:rPr>
                <w:i/>
              </w:rPr>
              <w:t>TeamMember</w:t>
            </w:r>
            <w:r>
              <w:t xml:space="preserve"> as input and returns </w:t>
            </w:r>
            <w:r w:rsidRPr="005344AB">
              <w:rPr>
                <w:i/>
              </w:rPr>
              <w:t>void</w:t>
            </w:r>
            <w:r>
              <w:t>.</w:t>
            </w:r>
          </w:p>
          <w:p w14:paraId="297F0E36" w14:textId="77777777" w:rsidR="007A1E65" w:rsidRDefault="007A1E65" w:rsidP="007A1E65">
            <w:pPr>
              <w:pStyle w:val="TableBullet"/>
              <w:numPr>
                <w:ilvl w:val="0"/>
                <w:numId w:val="0"/>
              </w:numPr>
            </w:pPr>
            <w:r w:rsidRPr="00D16C99">
              <w:rPr>
                <w:b/>
              </w:rPr>
              <w:t>Note</w:t>
            </w:r>
            <w:r>
              <w:t xml:space="preserve">: You will see an error in this statement because you have not yet created the </w:t>
            </w:r>
            <w:r w:rsidRPr="00896D11">
              <w:rPr>
                <w:i/>
              </w:rPr>
              <w:t>TeamMember</w:t>
            </w:r>
            <w:r>
              <w:t xml:space="preserve"> class.</w:t>
            </w:r>
          </w:p>
        </w:tc>
      </w:tr>
      <w:tr w:rsidR="007A1E65" w14:paraId="1669D422" w14:textId="77777777" w:rsidTr="007A1E65">
        <w:tc>
          <w:tcPr>
            <w:tcW w:w="1253" w:type="dxa"/>
          </w:tcPr>
          <w:p w14:paraId="5CE65B3C" w14:textId="77777777" w:rsidR="007A1E65" w:rsidRDefault="007A1E65" w:rsidP="00C95A30">
            <w:pPr>
              <w:pStyle w:val="table-text"/>
              <w:numPr>
                <w:ilvl w:val="0"/>
                <w:numId w:val="136"/>
              </w:numPr>
            </w:pPr>
          </w:p>
        </w:tc>
        <w:tc>
          <w:tcPr>
            <w:tcW w:w="6307" w:type="dxa"/>
          </w:tcPr>
          <w:p w14:paraId="0C46E272" w14:textId="77777777" w:rsidR="007A1E65" w:rsidRDefault="007A1E65" w:rsidP="007A1E65">
            <w:pPr>
              <w:pStyle w:val="TableBullet"/>
              <w:numPr>
                <w:ilvl w:val="0"/>
                <w:numId w:val="0"/>
              </w:numPr>
            </w:pPr>
            <w:r>
              <w:t xml:space="preserve">Define the </w:t>
            </w:r>
            <w:r w:rsidRPr="004C2EEC">
              <w:t>public</w:t>
            </w:r>
            <w:r>
              <w:t xml:space="preserve"> </w:t>
            </w:r>
            <w:proofErr w:type="gramStart"/>
            <w:r>
              <w:rPr>
                <w:i/>
              </w:rPr>
              <w:t>GetManagerEmployees</w:t>
            </w:r>
            <w:r>
              <w:t>(</w:t>
            </w:r>
            <w:proofErr w:type="gramEnd"/>
            <w:r>
              <w:t xml:space="preserve">) method that has an output parameter, which is the </w:t>
            </w:r>
            <w:r w:rsidRPr="00896D11">
              <w:rPr>
                <w:i/>
              </w:rPr>
              <w:t>ttEmployee</w:t>
            </w:r>
            <w:r>
              <w:t xml:space="preserve"> table, and returns </w:t>
            </w:r>
            <w:r w:rsidRPr="00896D11">
              <w:rPr>
                <w:i/>
              </w:rPr>
              <w:t>void</w:t>
            </w:r>
            <w:r>
              <w:t>.</w:t>
            </w:r>
          </w:p>
        </w:tc>
      </w:tr>
      <w:tr w:rsidR="007A1E65" w14:paraId="1BCA8B39" w14:textId="77777777" w:rsidTr="007A1E65">
        <w:tc>
          <w:tcPr>
            <w:tcW w:w="1253" w:type="dxa"/>
          </w:tcPr>
          <w:p w14:paraId="74FBCFF9" w14:textId="77777777" w:rsidR="007A1E65" w:rsidRDefault="007A1E65" w:rsidP="00C95A30">
            <w:pPr>
              <w:pStyle w:val="table-text"/>
              <w:numPr>
                <w:ilvl w:val="0"/>
                <w:numId w:val="136"/>
              </w:numPr>
            </w:pPr>
          </w:p>
        </w:tc>
        <w:tc>
          <w:tcPr>
            <w:tcW w:w="6307" w:type="dxa"/>
          </w:tcPr>
          <w:p w14:paraId="7B66896D" w14:textId="77777777" w:rsidR="007A1E65" w:rsidRDefault="007A1E65" w:rsidP="007A1E65">
            <w:pPr>
              <w:pStyle w:val="table-text"/>
            </w:pPr>
            <w:r>
              <w:t xml:space="preserve">Define the </w:t>
            </w:r>
            <w:r w:rsidRPr="006A23D4">
              <w:rPr>
                <w:i/>
              </w:rPr>
              <w:t>public</w:t>
            </w:r>
            <w:r>
              <w:t xml:space="preserve"> method </w:t>
            </w:r>
            <w:proofErr w:type="gramStart"/>
            <w:r w:rsidRPr="006A23D4">
              <w:rPr>
                <w:i/>
              </w:rPr>
              <w:t>GetInfo</w:t>
            </w:r>
            <w:r>
              <w:t>(</w:t>
            </w:r>
            <w:proofErr w:type="gramEnd"/>
            <w:r>
              <w:t xml:space="preserve">), which returns </w:t>
            </w:r>
            <w:r w:rsidRPr="006A23D4">
              <w:rPr>
                <w:i/>
              </w:rPr>
              <w:t>character</w:t>
            </w:r>
            <w:r>
              <w:t xml:space="preserve"> and takes no parameters. It will override the method in the </w:t>
            </w:r>
            <w:r w:rsidRPr="00896D11">
              <w:rPr>
                <w:i/>
              </w:rPr>
              <w:t>Emp</w:t>
            </w:r>
            <w:r>
              <w:t xml:space="preserve"> class.</w:t>
            </w:r>
          </w:p>
          <w:p w14:paraId="27B3121C" w14:textId="77777777" w:rsidR="007A1E65" w:rsidRDefault="007A1E65" w:rsidP="007A1E65">
            <w:pPr>
              <w:pStyle w:val="table-text"/>
            </w:pPr>
            <w:r w:rsidRPr="00927BD9">
              <w:rPr>
                <w:b/>
              </w:rPr>
              <w:t>Hint</w:t>
            </w:r>
            <w:r>
              <w:t>: Use the Override/Implement Members wizard.</w:t>
            </w:r>
          </w:p>
        </w:tc>
      </w:tr>
      <w:tr w:rsidR="007A1E65" w14:paraId="13E06477" w14:textId="77777777" w:rsidTr="007A1E65">
        <w:tc>
          <w:tcPr>
            <w:tcW w:w="1253" w:type="dxa"/>
          </w:tcPr>
          <w:p w14:paraId="444BD562" w14:textId="77777777" w:rsidR="007A1E65" w:rsidRDefault="007A1E65" w:rsidP="00C95A30">
            <w:pPr>
              <w:pStyle w:val="table-text"/>
              <w:numPr>
                <w:ilvl w:val="0"/>
                <w:numId w:val="136"/>
              </w:numPr>
            </w:pPr>
          </w:p>
        </w:tc>
        <w:tc>
          <w:tcPr>
            <w:tcW w:w="6307" w:type="dxa"/>
          </w:tcPr>
          <w:p w14:paraId="2C45FBFA" w14:textId="77777777" w:rsidR="007A1E65" w:rsidRDefault="007A1E65" w:rsidP="007A1E65">
            <w:pPr>
              <w:pStyle w:val="table-text"/>
            </w:pPr>
            <w:r>
              <w:t xml:space="preserve">Save your file. Ensure that it compiles without errors. (except for the errors related to the </w:t>
            </w:r>
            <w:r w:rsidRPr="00896D11">
              <w:rPr>
                <w:i/>
              </w:rPr>
              <w:t>TeamMember</w:t>
            </w:r>
            <w:r>
              <w:t xml:space="preserve"> reference)</w:t>
            </w:r>
          </w:p>
        </w:tc>
      </w:tr>
    </w:tbl>
    <w:p w14:paraId="227AD704" w14:textId="77777777" w:rsidR="007A1E65" w:rsidRDefault="007A1E65" w:rsidP="007A1E65">
      <w:pPr>
        <w:pStyle w:val="BlockLine"/>
      </w:pPr>
    </w:p>
    <w:p w14:paraId="5D976741" w14:textId="16D6E574" w:rsidR="007A1E65" w:rsidRDefault="007A1E65" w:rsidP="007A1E65">
      <w:pPr>
        <w:pStyle w:val="Heading3"/>
      </w:pPr>
      <w:r>
        <w:lastRenderedPageBreak/>
        <w:t>Part 5—Implementing the methods for the Manager class</w:t>
      </w:r>
    </w:p>
    <w:p w14:paraId="1461084D" w14:textId="77777777" w:rsidR="007A1E65" w:rsidRPr="009B689A" w:rsidRDefault="007A1E65" w:rsidP="007A1E65">
      <w:pPr>
        <w:pStyle w:val="TopLine"/>
      </w:pPr>
    </w:p>
    <w:p w14:paraId="698823B9" w14:textId="45503F7C" w:rsidR="007A1E65" w:rsidRDefault="007A1E65" w:rsidP="007A1E65">
      <w:pPr>
        <w:pStyle w:val="BlockText"/>
      </w:pPr>
      <w:r>
        <w:t xml:space="preserve">In this part of the Try It, you add code to methods of the class that you have already defined. Here, you will override the </w:t>
      </w:r>
      <w:proofErr w:type="gramStart"/>
      <w:r w:rsidRPr="00896D11">
        <w:rPr>
          <w:i/>
        </w:rPr>
        <w:t>GetInfo</w:t>
      </w:r>
      <w:r>
        <w:t>(</w:t>
      </w:r>
      <w:proofErr w:type="gramEnd"/>
      <w:r>
        <w:t>) method to add additional vales to the result string.</w:t>
      </w:r>
    </w:p>
    <w:p w14:paraId="32A05077" w14:textId="3D47FD0F" w:rsidR="00434E41" w:rsidRDefault="00434E41" w:rsidP="007A1E65">
      <w:pPr>
        <w:pStyle w:val="BlockText"/>
      </w:pPr>
    </w:p>
    <w:p w14:paraId="0DC4054A" w14:textId="5B6C5939" w:rsidR="00434E41" w:rsidRDefault="00434E41" w:rsidP="00434E41">
      <w:pPr>
        <w:pStyle w:val="BlockText"/>
      </w:pPr>
      <w:r w:rsidRPr="008D6B5E">
        <w:t>If you need help, view the Solution</w:t>
      </w:r>
      <w:r>
        <w:t>.</w:t>
      </w:r>
    </w:p>
    <w:p w14:paraId="26CF616D" w14:textId="77777777" w:rsidR="007A1E65" w:rsidRDefault="007A1E65" w:rsidP="007A1E65">
      <w:pPr>
        <w:pStyle w:val="BlockText"/>
      </w:pPr>
    </w:p>
    <w:tbl>
      <w:tblPr>
        <w:tblStyle w:val="TableGrid"/>
        <w:tblW w:w="7560" w:type="dxa"/>
        <w:tblInd w:w="1915" w:type="dxa"/>
        <w:tblLook w:val="05E0" w:firstRow="1" w:lastRow="1" w:firstColumn="1" w:lastColumn="1" w:noHBand="0" w:noVBand="1"/>
      </w:tblPr>
      <w:tblGrid>
        <w:gridCol w:w="1253"/>
        <w:gridCol w:w="6307"/>
      </w:tblGrid>
      <w:tr w:rsidR="007A1E65" w14:paraId="26F8CD2D" w14:textId="77777777" w:rsidTr="007A1E65">
        <w:trPr>
          <w:cnfStyle w:val="100000000000" w:firstRow="1" w:lastRow="0" w:firstColumn="0" w:lastColumn="0" w:oddVBand="0" w:evenVBand="0" w:oddHBand="0" w:evenHBand="0" w:firstRowFirstColumn="0" w:firstRowLastColumn="0" w:lastRowFirstColumn="0" w:lastRowLastColumn="0"/>
        </w:trPr>
        <w:tc>
          <w:tcPr>
            <w:tcW w:w="1253" w:type="dxa"/>
          </w:tcPr>
          <w:p w14:paraId="7CD957AE" w14:textId="77777777" w:rsidR="007A1E65" w:rsidRDefault="007A1E65" w:rsidP="007A1E65">
            <w:pPr>
              <w:pStyle w:val="TableHeading"/>
            </w:pPr>
            <w:r>
              <w:t>Step</w:t>
            </w:r>
          </w:p>
        </w:tc>
        <w:tc>
          <w:tcPr>
            <w:tcW w:w="6307" w:type="dxa"/>
          </w:tcPr>
          <w:p w14:paraId="39059A2F" w14:textId="77777777" w:rsidR="007A1E65" w:rsidRDefault="007A1E65" w:rsidP="007A1E65">
            <w:pPr>
              <w:pStyle w:val="TableHeading"/>
            </w:pPr>
            <w:r>
              <w:t>Task</w:t>
            </w:r>
          </w:p>
        </w:tc>
      </w:tr>
      <w:tr w:rsidR="007A1E65" w14:paraId="47C970F7" w14:textId="77777777" w:rsidTr="007A1E65">
        <w:tc>
          <w:tcPr>
            <w:tcW w:w="1253" w:type="dxa"/>
          </w:tcPr>
          <w:p w14:paraId="31E3F17E" w14:textId="77777777" w:rsidR="007A1E65" w:rsidRDefault="007A1E65" w:rsidP="00C95A30">
            <w:pPr>
              <w:pStyle w:val="table-text"/>
              <w:numPr>
                <w:ilvl w:val="0"/>
                <w:numId w:val="137"/>
              </w:numPr>
            </w:pPr>
          </w:p>
        </w:tc>
        <w:tc>
          <w:tcPr>
            <w:tcW w:w="6307" w:type="dxa"/>
          </w:tcPr>
          <w:p w14:paraId="10B446D1" w14:textId="77777777" w:rsidR="007A1E65" w:rsidRDefault="007A1E65" w:rsidP="007A1E65">
            <w:pPr>
              <w:pStyle w:val="table-text"/>
            </w:pPr>
            <w:r>
              <w:t xml:space="preserve">Implement the </w:t>
            </w:r>
            <w:proofErr w:type="gramStart"/>
            <w:r>
              <w:rPr>
                <w:i/>
              </w:rPr>
              <w:t>AddTeamMember</w:t>
            </w:r>
            <w:r>
              <w:t>(</w:t>
            </w:r>
            <w:proofErr w:type="gramEnd"/>
            <w:r>
              <w:t xml:space="preserve">) method that takes a parameter with type </w:t>
            </w:r>
            <w:r>
              <w:rPr>
                <w:i/>
              </w:rPr>
              <w:t>TeamMember</w:t>
            </w:r>
            <w:r>
              <w:t xml:space="preserve"> to perform the following:</w:t>
            </w:r>
          </w:p>
          <w:p w14:paraId="6F0D83CF" w14:textId="77777777" w:rsidR="007A1E65" w:rsidRDefault="007A1E65" w:rsidP="007A1E65">
            <w:pPr>
              <w:pStyle w:val="TableBullet"/>
            </w:pPr>
            <w:r>
              <w:t xml:space="preserve">Create a </w:t>
            </w:r>
            <w:r w:rsidRPr="00896D11">
              <w:rPr>
                <w:i/>
              </w:rPr>
              <w:t>ttEmployee</w:t>
            </w:r>
            <w:r>
              <w:t xml:space="preserve"> record.</w:t>
            </w:r>
          </w:p>
          <w:p w14:paraId="74868BC4" w14:textId="77777777" w:rsidR="007A1E65" w:rsidRDefault="007A1E65" w:rsidP="007A1E65">
            <w:pPr>
              <w:pStyle w:val="TableBullet"/>
            </w:pPr>
            <w:r>
              <w:t xml:space="preserve">Set the values of the </w:t>
            </w:r>
            <w:r w:rsidRPr="00896D11">
              <w:rPr>
                <w:i/>
              </w:rPr>
              <w:t>ttEmployee</w:t>
            </w:r>
            <w:r>
              <w:t xml:space="preserve"> record from the input parameter.</w:t>
            </w:r>
          </w:p>
          <w:p w14:paraId="68ACC9DF" w14:textId="77777777" w:rsidR="007A1E65" w:rsidRDefault="007A1E65" w:rsidP="007A1E65">
            <w:pPr>
              <w:pStyle w:val="table-text"/>
            </w:pPr>
            <w:r w:rsidRPr="00D16C99">
              <w:rPr>
                <w:b/>
              </w:rPr>
              <w:t>Note</w:t>
            </w:r>
            <w:r>
              <w:t xml:space="preserve">: You will see errors in your code because you have not yet created the </w:t>
            </w:r>
            <w:r w:rsidRPr="00896D11">
              <w:rPr>
                <w:i/>
              </w:rPr>
              <w:t>TeamMember</w:t>
            </w:r>
            <w:r>
              <w:t xml:space="preserve"> class.</w:t>
            </w:r>
          </w:p>
        </w:tc>
      </w:tr>
      <w:tr w:rsidR="007A1E65" w14:paraId="490E2F29" w14:textId="77777777" w:rsidTr="007A1E65">
        <w:tc>
          <w:tcPr>
            <w:tcW w:w="1253" w:type="dxa"/>
          </w:tcPr>
          <w:p w14:paraId="15FF7E5D" w14:textId="77777777" w:rsidR="007A1E65" w:rsidRDefault="007A1E65" w:rsidP="00C95A30">
            <w:pPr>
              <w:pStyle w:val="table-text"/>
              <w:numPr>
                <w:ilvl w:val="0"/>
                <w:numId w:val="137"/>
              </w:numPr>
            </w:pPr>
          </w:p>
        </w:tc>
        <w:tc>
          <w:tcPr>
            <w:tcW w:w="6307" w:type="dxa"/>
          </w:tcPr>
          <w:p w14:paraId="059F65F8" w14:textId="77777777" w:rsidR="007A1E65" w:rsidRDefault="007A1E65" w:rsidP="007A1E65">
            <w:pPr>
              <w:pStyle w:val="table-text"/>
            </w:pPr>
            <w:r>
              <w:t xml:space="preserve">Implement the </w:t>
            </w:r>
            <w:proofErr w:type="gramStart"/>
            <w:r w:rsidRPr="009C3E11">
              <w:rPr>
                <w:i/>
              </w:rPr>
              <w:t>GetInfo</w:t>
            </w:r>
            <w:r>
              <w:t>(</w:t>
            </w:r>
            <w:proofErr w:type="gramEnd"/>
            <w:r>
              <w:t>) override method as follows:</w:t>
            </w:r>
          </w:p>
          <w:p w14:paraId="4F1786B4" w14:textId="77777777" w:rsidR="007A1E65" w:rsidRDefault="007A1E65" w:rsidP="007A1E65">
            <w:pPr>
              <w:pStyle w:val="TableBullet"/>
            </w:pPr>
            <w:r>
              <w:t xml:space="preserve">Define a </w:t>
            </w:r>
            <w:r w:rsidRPr="00896D11">
              <w:rPr>
                <w:i/>
              </w:rPr>
              <w:t>character</w:t>
            </w:r>
            <w:r>
              <w:t xml:space="preserve"> variable named </w:t>
            </w:r>
            <w:r w:rsidRPr="00896D11">
              <w:rPr>
                <w:i/>
              </w:rPr>
              <w:t>result</w:t>
            </w:r>
            <w:r>
              <w:t>.</w:t>
            </w:r>
          </w:p>
          <w:p w14:paraId="5497764A" w14:textId="77777777" w:rsidR="007A1E65" w:rsidRPr="00927BD9" w:rsidRDefault="007A1E65" w:rsidP="007A1E65">
            <w:pPr>
              <w:pStyle w:val="TableBullet"/>
            </w:pPr>
            <w:r>
              <w:t xml:space="preserve">Set the value of </w:t>
            </w:r>
            <w:r>
              <w:rPr>
                <w:i/>
              </w:rPr>
              <w:t>result</w:t>
            </w:r>
            <w:r>
              <w:t xml:space="preserve"> to be a concatenation of the value returned from </w:t>
            </w:r>
            <w:proofErr w:type="gramStart"/>
            <w:r w:rsidRPr="009C3E11">
              <w:rPr>
                <w:i/>
              </w:rPr>
              <w:t>GetName</w:t>
            </w:r>
            <w:r>
              <w:t>(</w:t>
            </w:r>
            <w:proofErr w:type="gramEnd"/>
            <w:r>
              <w:t xml:space="preserve">), </w:t>
            </w:r>
            <w:r>
              <w:rPr>
                <w:i/>
              </w:rPr>
              <w:t>“Manager”</w:t>
            </w:r>
            <w:r>
              <w:t xml:space="preserve">, </w:t>
            </w:r>
            <w:r w:rsidRPr="009C3E11">
              <w:rPr>
                <w:i/>
              </w:rPr>
              <w:t>Address</w:t>
            </w:r>
            <w:r>
              <w:t xml:space="preserve">, </w:t>
            </w:r>
            <w:r w:rsidRPr="009C3E11">
              <w:rPr>
                <w:i/>
              </w:rPr>
              <w:t>PostalCode</w:t>
            </w:r>
            <w:r>
              <w:t xml:space="preserve">, </w:t>
            </w:r>
            <w:r w:rsidRPr="000D056B">
              <w:rPr>
                <w:i/>
              </w:rPr>
              <w:t>JobTitle</w:t>
            </w:r>
            <w:r>
              <w:t xml:space="preserve">, and the </w:t>
            </w:r>
            <w:r w:rsidRPr="009C3E11">
              <w:rPr>
                <w:i/>
              </w:rPr>
              <w:t>string</w:t>
            </w:r>
            <w:r>
              <w:t xml:space="preserve"> value for </w:t>
            </w:r>
            <w:r w:rsidRPr="009C3E11">
              <w:rPr>
                <w:i/>
              </w:rPr>
              <w:t>VacationHours</w:t>
            </w:r>
            <w:r>
              <w:rPr>
                <w:i/>
              </w:rPr>
              <w:t>.</w:t>
            </w:r>
          </w:p>
          <w:p w14:paraId="51A1D8FC" w14:textId="77777777" w:rsidR="007A1E65" w:rsidRPr="00A37CA5" w:rsidRDefault="007A1E65" w:rsidP="007A1E65">
            <w:pPr>
              <w:pStyle w:val="TableBullet"/>
            </w:pPr>
            <w:r w:rsidRPr="004C2EEC">
              <w:t xml:space="preserve">Return </w:t>
            </w:r>
            <w:r>
              <w:t xml:space="preserve">the </w:t>
            </w:r>
            <w:r w:rsidRPr="004C2EEC">
              <w:t>result.</w:t>
            </w:r>
          </w:p>
        </w:tc>
      </w:tr>
      <w:tr w:rsidR="007A1E65" w14:paraId="774DC448" w14:textId="77777777" w:rsidTr="007A1E65">
        <w:tc>
          <w:tcPr>
            <w:tcW w:w="1253" w:type="dxa"/>
          </w:tcPr>
          <w:p w14:paraId="40341C26" w14:textId="77777777" w:rsidR="007A1E65" w:rsidRDefault="007A1E65" w:rsidP="00C95A30">
            <w:pPr>
              <w:pStyle w:val="table-text"/>
              <w:numPr>
                <w:ilvl w:val="0"/>
                <w:numId w:val="137"/>
              </w:numPr>
            </w:pPr>
          </w:p>
        </w:tc>
        <w:tc>
          <w:tcPr>
            <w:tcW w:w="6307" w:type="dxa"/>
          </w:tcPr>
          <w:p w14:paraId="2A28B8FE" w14:textId="77777777" w:rsidR="007A1E65" w:rsidRDefault="007A1E65" w:rsidP="007A1E65">
            <w:pPr>
              <w:pStyle w:val="table-text"/>
            </w:pPr>
            <w:r>
              <w:t xml:space="preserve">Add code to the destructor for the class to delete all </w:t>
            </w:r>
            <w:r w:rsidRPr="00896D11">
              <w:rPr>
                <w:i/>
              </w:rPr>
              <w:t>ttEmployee</w:t>
            </w:r>
            <w:r>
              <w:t xml:space="preserve"> records.</w:t>
            </w:r>
          </w:p>
        </w:tc>
      </w:tr>
      <w:tr w:rsidR="007A1E65" w14:paraId="23E7A3FF" w14:textId="77777777" w:rsidTr="007A1E65">
        <w:tc>
          <w:tcPr>
            <w:tcW w:w="1253" w:type="dxa"/>
          </w:tcPr>
          <w:p w14:paraId="7D700074" w14:textId="77777777" w:rsidR="007A1E65" w:rsidRDefault="007A1E65" w:rsidP="00C95A30">
            <w:pPr>
              <w:pStyle w:val="table-text"/>
              <w:numPr>
                <w:ilvl w:val="0"/>
                <w:numId w:val="137"/>
              </w:numPr>
            </w:pPr>
          </w:p>
        </w:tc>
        <w:tc>
          <w:tcPr>
            <w:tcW w:w="6307" w:type="dxa"/>
          </w:tcPr>
          <w:p w14:paraId="4CCE5D8C" w14:textId="77777777" w:rsidR="007A1E65" w:rsidRDefault="007A1E65" w:rsidP="007A1E65">
            <w:pPr>
              <w:pStyle w:val="table-text"/>
            </w:pPr>
            <w:r>
              <w:t xml:space="preserve">Note that you need not implement the </w:t>
            </w:r>
            <w:proofErr w:type="gramStart"/>
            <w:r w:rsidRPr="00896D11">
              <w:rPr>
                <w:i/>
              </w:rPr>
              <w:t>GetManagerEmployees</w:t>
            </w:r>
            <w:r>
              <w:t>(</w:t>
            </w:r>
            <w:proofErr w:type="gramEnd"/>
            <w:r>
              <w:t xml:space="preserve">) method. ABL will automatically return the </w:t>
            </w:r>
            <w:r w:rsidRPr="00896D11">
              <w:rPr>
                <w:i/>
              </w:rPr>
              <w:t>ttEmployee</w:t>
            </w:r>
            <w:r>
              <w:t xml:space="preserve"> temp-table. Save your file. It will have compilation errors because the </w:t>
            </w:r>
            <w:r w:rsidRPr="00896D11">
              <w:rPr>
                <w:i/>
              </w:rPr>
              <w:t>TeamMember</w:t>
            </w:r>
            <w:r>
              <w:t xml:space="preserve"> class has not yet been created. If you see other syntax errors not related to </w:t>
            </w:r>
            <w:r w:rsidRPr="00896D11">
              <w:rPr>
                <w:i/>
              </w:rPr>
              <w:t>TeamMember</w:t>
            </w:r>
            <w:r>
              <w:t>, correct them.</w:t>
            </w:r>
          </w:p>
        </w:tc>
      </w:tr>
    </w:tbl>
    <w:p w14:paraId="088B22D7" w14:textId="77777777" w:rsidR="007A1E65" w:rsidRDefault="007A1E65" w:rsidP="007A1E65">
      <w:pPr>
        <w:pStyle w:val="BlockLine"/>
      </w:pPr>
    </w:p>
    <w:p w14:paraId="5CC4443B" w14:textId="2BA922EA" w:rsidR="007A1E65" w:rsidRDefault="007A1E65" w:rsidP="007A1E65">
      <w:pPr>
        <w:pStyle w:val="Heading3"/>
      </w:pPr>
      <w:r>
        <w:lastRenderedPageBreak/>
        <w:t>Part 6—Importing the TeamMember and Dept classes</w:t>
      </w:r>
    </w:p>
    <w:p w14:paraId="707A7920" w14:textId="77777777" w:rsidR="007A1E65" w:rsidRPr="009B689A" w:rsidRDefault="007A1E65" w:rsidP="007A1E65">
      <w:pPr>
        <w:pStyle w:val="TopLine"/>
      </w:pPr>
    </w:p>
    <w:p w14:paraId="2585BDD5" w14:textId="77777777" w:rsidR="007A1E65" w:rsidRDefault="007A1E65" w:rsidP="007A1E65">
      <w:pPr>
        <w:pStyle w:val="BlockText"/>
      </w:pPr>
      <w:r>
        <w:t xml:space="preserve">You have practiced creating one derived class. In this part of the Try It, to complete the inheritance hierarchy you will first import the </w:t>
      </w:r>
      <w:r>
        <w:rPr>
          <w:i/>
        </w:rPr>
        <w:t xml:space="preserve">TeamMember.cls </w:t>
      </w:r>
      <w:r>
        <w:t xml:space="preserve">file. This class will also inherit the data members, constructors, and methods from the </w:t>
      </w:r>
      <w:r w:rsidRPr="00896D11">
        <w:rPr>
          <w:i/>
        </w:rPr>
        <w:t>Emp</w:t>
      </w:r>
      <w:r>
        <w:t xml:space="preserve"> class. </w:t>
      </w:r>
    </w:p>
    <w:p w14:paraId="16D05BF0" w14:textId="77777777" w:rsidR="007A1E65" w:rsidRDefault="007A1E65" w:rsidP="007A1E65">
      <w:pPr>
        <w:pStyle w:val="BlockText"/>
      </w:pPr>
    </w:p>
    <w:p w14:paraId="5263CB92" w14:textId="37FEF2E7" w:rsidR="007A1E65" w:rsidRDefault="007A1E65" w:rsidP="007A1E65">
      <w:pPr>
        <w:pStyle w:val="BlockText"/>
      </w:pPr>
      <w:r>
        <w:t xml:space="preserve">Then, you will import a new version of the </w:t>
      </w:r>
      <w:r w:rsidRPr="00896D11">
        <w:rPr>
          <w:b/>
        </w:rPr>
        <w:t>Dept.cls</w:t>
      </w:r>
      <w:r>
        <w:rPr>
          <w:i/>
        </w:rPr>
        <w:t xml:space="preserve"> </w:t>
      </w:r>
      <w:r w:rsidRPr="00275281">
        <w:t>file</w:t>
      </w:r>
      <w:r>
        <w:t xml:space="preserve"> to utilize </w:t>
      </w:r>
      <w:r w:rsidRPr="00896D11">
        <w:rPr>
          <w:i/>
        </w:rPr>
        <w:t>Manager</w:t>
      </w:r>
      <w:r>
        <w:t xml:space="preserve"> and </w:t>
      </w:r>
      <w:r w:rsidRPr="00896D11">
        <w:rPr>
          <w:i/>
        </w:rPr>
        <w:t>TeamMember</w:t>
      </w:r>
      <w:r>
        <w:t xml:space="preserve"> instances, rather than </w:t>
      </w:r>
      <w:r w:rsidRPr="00896D11">
        <w:rPr>
          <w:i/>
        </w:rPr>
        <w:t>Emp</w:t>
      </w:r>
      <w:r>
        <w:t xml:space="preserve"> instances. The new version of the </w:t>
      </w:r>
      <w:r w:rsidRPr="00896D11">
        <w:rPr>
          <w:b/>
        </w:rPr>
        <w:t>Dept.cls</w:t>
      </w:r>
      <w:r>
        <w:t xml:space="preserve"> has been updated to support the </w:t>
      </w:r>
      <w:r w:rsidRPr="00896D11">
        <w:rPr>
          <w:i/>
        </w:rPr>
        <w:t>Manager</w:t>
      </w:r>
      <w:r>
        <w:t xml:space="preserve"> and </w:t>
      </w:r>
      <w:r w:rsidRPr="00896D11">
        <w:rPr>
          <w:i/>
        </w:rPr>
        <w:t>TeamMember</w:t>
      </w:r>
      <w:r>
        <w:t xml:space="preserve"> classes.</w:t>
      </w:r>
    </w:p>
    <w:p w14:paraId="4AB960A2" w14:textId="3C94C359" w:rsidR="00434E41" w:rsidRDefault="00434E41" w:rsidP="007A1E65">
      <w:pPr>
        <w:pStyle w:val="BlockText"/>
      </w:pPr>
    </w:p>
    <w:p w14:paraId="32171423" w14:textId="0B8B7C75" w:rsidR="00434E41" w:rsidRDefault="00434E41" w:rsidP="00434E41">
      <w:pPr>
        <w:pStyle w:val="BlockText"/>
      </w:pPr>
      <w:r w:rsidRPr="008D6B5E">
        <w:t>If you need help, view the Solution</w:t>
      </w:r>
      <w:r>
        <w:t>.</w:t>
      </w:r>
    </w:p>
    <w:p w14:paraId="59858185" w14:textId="77777777" w:rsidR="007A1E65" w:rsidRDefault="007A1E65" w:rsidP="007A1E65">
      <w:pPr>
        <w:pStyle w:val="BlockText"/>
      </w:pPr>
    </w:p>
    <w:tbl>
      <w:tblPr>
        <w:tblStyle w:val="TableGrid"/>
        <w:tblW w:w="7560" w:type="dxa"/>
        <w:tblInd w:w="1915" w:type="dxa"/>
        <w:tblLook w:val="05E0" w:firstRow="1" w:lastRow="1" w:firstColumn="1" w:lastColumn="1" w:noHBand="0" w:noVBand="1"/>
      </w:tblPr>
      <w:tblGrid>
        <w:gridCol w:w="983"/>
        <w:gridCol w:w="6577"/>
      </w:tblGrid>
      <w:tr w:rsidR="007A1E65" w14:paraId="2DDB59C1" w14:textId="77777777" w:rsidTr="007A1E65">
        <w:trPr>
          <w:cnfStyle w:val="100000000000" w:firstRow="1" w:lastRow="0" w:firstColumn="0" w:lastColumn="0" w:oddVBand="0" w:evenVBand="0" w:oddHBand="0" w:evenHBand="0" w:firstRowFirstColumn="0" w:firstRowLastColumn="0" w:lastRowFirstColumn="0" w:lastRowLastColumn="0"/>
        </w:trPr>
        <w:tc>
          <w:tcPr>
            <w:tcW w:w="983" w:type="dxa"/>
          </w:tcPr>
          <w:p w14:paraId="71C6B137" w14:textId="77777777" w:rsidR="007A1E65" w:rsidRDefault="007A1E65" w:rsidP="007A1E65">
            <w:pPr>
              <w:pStyle w:val="TableHeading"/>
            </w:pPr>
            <w:r>
              <w:t>Step</w:t>
            </w:r>
          </w:p>
        </w:tc>
        <w:tc>
          <w:tcPr>
            <w:tcW w:w="6577" w:type="dxa"/>
          </w:tcPr>
          <w:p w14:paraId="6E898C61" w14:textId="77777777" w:rsidR="007A1E65" w:rsidRDefault="007A1E65" w:rsidP="007A1E65">
            <w:pPr>
              <w:pStyle w:val="TableHeading"/>
            </w:pPr>
            <w:r>
              <w:t>Task</w:t>
            </w:r>
          </w:p>
        </w:tc>
      </w:tr>
      <w:tr w:rsidR="007A1E65" w14:paraId="769F0910" w14:textId="77777777" w:rsidTr="007A1E65">
        <w:tc>
          <w:tcPr>
            <w:tcW w:w="983" w:type="dxa"/>
          </w:tcPr>
          <w:p w14:paraId="530F05F9" w14:textId="77777777" w:rsidR="007A1E65" w:rsidRDefault="007A1E65" w:rsidP="00C95A30">
            <w:pPr>
              <w:pStyle w:val="table-text"/>
              <w:numPr>
                <w:ilvl w:val="0"/>
                <w:numId w:val="90"/>
              </w:numPr>
            </w:pPr>
          </w:p>
        </w:tc>
        <w:tc>
          <w:tcPr>
            <w:tcW w:w="6577" w:type="dxa"/>
          </w:tcPr>
          <w:p w14:paraId="0264F887" w14:textId="77777777" w:rsidR="007A1E65" w:rsidRDefault="007A1E65" w:rsidP="007A1E65">
            <w:pPr>
              <w:pStyle w:val="table-text"/>
            </w:pPr>
            <w:r>
              <w:t xml:space="preserve">In the </w:t>
            </w:r>
            <w:r w:rsidRPr="00EC6D41">
              <w:rPr>
                <w:b/>
              </w:rPr>
              <w:t>Role</w:t>
            </w:r>
            <w:r>
              <w:t xml:space="preserve"> folder of the Server project, import the </w:t>
            </w:r>
            <w:r w:rsidRPr="00896D11">
              <w:rPr>
                <w:b/>
              </w:rPr>
              <w:t>TeamMember.cls</w:t>
            </w:r>
            <w:r>
              <w:rPr>
                <w:i/>
              </w:rPr>
              <w:t xml:space="preserve"> </w:t>
            </w:r>
            <w:r w:rsidRPr="00275281">
              <w:t>file</w:t>
            </w:r>
            <w:r>
              <w:t xml:space="preserve">. </w:t>
            </w:r>
          </w:p>
        </w:tc>
      </w:tr>
      <w:tr w:rsidR="007A1E65" w14:paraId="73974342" w14:textId="77777777" w:rsidTr="007A1E65">
        <w:tc>
          <w:tcPr>
            <w:tcW w:w="983" w:type="dxa"/>
          </w:tcPr>
          <w:p w14:paraId="4E2BA998" w14:textId="77777777" w:rsidR="007A1E65" w:rsidRDefault="007A1E65" w:rsidP="00C95A30">
            <w:pPr>
              <w:pStyle w:val="table-text"/>
              <w:numPr>
                <w:ilvl w:val="0"/>
                <w:numId w:val="90"/>
              </w:numPr>
            </w:pPr>
          </w:p>
        </w:tc>
        <w:tc>
          <w:tcPr>
            <w:tcW w:w="6577" w:type="dxa"/>
          </w:tcPr>
          <w:p w14:paraId="7C1603A8" w14:textId="77777777" w:rsidR="007A1E65" w:rsidRDefault="007A1E65" w:rsidP="007A1E65">
            <w:pPr>
              <w:pStyle w:val="table-text"/>
            </w:pPr>
            <w:r>
              <w:t xml:space="preserve">Clean and rebuild the Server project. Note that the compilation errors for </w:t>
            </w:r>
            <w:r w:rsidRPr="00896D11">
              <w:rPr>
                <w:b/>
              </w:rPr>
              <w:t>Manager.cls</w:t>
            </w:r>
            <w:r>
              <w:t xml:space="preserve"> should now no longer exist.</w:t>
            </w:r>
          </w:p>
        </w:tc>
      </w:tr>
      <w:tr w:rsidR="007A1E65" w14:paraId="3F7B422F" w14:textId="77777777" w:rsidTr="007A1E65">
        <w:tc>
          <w:tcPr>
            <w:tcW w:w="983" w:type="dxa"/>
          </w:tcPr>
          <w:p w14:paraId="0CFC254E" w14:textId="77777777" w:rsidR="007A1E65" w:rsidRDefault="007A1E65" w:rsidP="00C95A30">
            <w:pPr>
              <w:pStyle w:val="table-text"/>
              <w:numPr>
                <w:ilvl w:val="0"/>
                <w:numId w:val="90"/>
              </w:numPr>
            </w:pPr>
          </w:p>
        </w:tc>
        <w:tc>
          <w:tcPr>
            <w:tcW w:w="6577" w:type="dxa"/>
          </w:tcPr>
          <w:p w14:paraId="402FCB39" w14:textId="77777777" w:rsidR="007A1E65" w:rsidRDefault="007A1E65" w:rsidP="007A1E65">
            <w:pPr>
              <w:pStyle w:val="table-text"/>
            </w:pPr>
            <w:r>
              <w:t xml:space="preserve">In the </w:t>
            </w:r>
            <w:r w:rsidRPr="002C1DC6">
              <w:rPr>
                <w:b/>
              </w:rPr>
              <w:t>HR</w:t>
            </w:r>
            <w:r>
              <w:t xml:space="preserve"> folder of the Server project, import the </w:t>
            </w:r>
            <w:r w:rsidRPr="00896D11">
              <w:rPr>
                <w:b/>
              </w:rPr>
              <w:t>Dept.cls</w:t>
            </w:r>
            <w:r>
              <w:rPr>
                <w:i/>
              </w:rPr>
              <w:t xml:space="preserve"> </w:t>
            </w:r>
            <w:r w:rsidRPr="00275281">
              <w:t>file</w:t>
            </w:r>
            <w:r>
              <w:t>.</w:t>
            </w:r>
          </w:p>
          <w:p w14:paraId="049411CB" w14:textId="77777777" w:rsidR="007A1E65" w:rsidRDefault="007A1E65" w:rsidP="007A1E65">
            <w:pPr>
              <w:pStyle w:val="table-text"/>
            </w:pPr>
            <w:r w:rsidRPr="000707AD">
              <w:rPr>
                <w:b/>
              </w:rPr>
              <w:t>Note</w:t>
            </w:r>
            <w:r>
              <w:t xml:space="preserve">: Click </w:t>
            </w:r>
            <w:r w:rsidRPr="000707AD">
              <w:rPr>
                <w:b/>
              </w:rPr>
              <w:t>OK</w:t>
            </w:r>
            <w:r>
              <w:t xml:space="preserve"> to replace the existing </w:t>
            </w:r>
            <w:r w:rsidRPr="00896D11">
              <w:rPr>
                <w:b/>
              </w:rPr>
              <w:t>Dept.cls</w:t>
            </w:r>
            <w:r>
              <w:t xml:space="preserve"> file. </w:t>
            </w:r>
          </w:p>
        </w:tc>
      </w:tr>
      <w:tr w:rsidR="007A1E65" w14:paraId="2C2B459F" w14:textId="77777777" w:rsidTr="007A1E65">
        <w:tc>
          <w:tcPr>
            <w:tcW w:w="983" w:type="dxa"/>
          </w:tcPr>
          <w:p w14:paraId="76A6C9B5" w14:textId="77777777" w:rsidR="007A1E65" w:rsidRDefault="007A1E65" w:rsidP="00C95A30">
            <w:pPr>
              <w:pStyle w:val="table-text"/>
              <w:numPr>
                <w:ilvl w:val="0"/>
                <w:numId w:val="90"/>
              </w:numPr>
            </w:pPr>
          </w:p>
        </w:tc>
        <w:tc>
          <w:tcPr>
            <w:tcW w:w="6577" w:type="dxa"/>
          </w:tcPr>
          <w:p w14:paraId="77950D47" w14:textId="77777777" w:rsidR="007A1E65" w:rsidRDefault="007A1E65" w:rsidP="007A1E65">
            <w:pPr>
              <w:pStyle w:val="table-text"/>
            </w:pPr>
            <w:r>
              <w:t>Clean and rebuild the workspace. You should have no compilation errors.</w:t>
            </w:r>
          </w:p>
        </w:tc>
      </w:tr>
    </w:tbl>
    <w:p w14:paraId="131A9CBC" w14:textId="77777777" w:rsidR="007A1E65" w:rsidRDefault="007A1E65" w:rsidP="007A1E65">
      <w:pPr>
        <w:pStyle w:val="BlockLine"/>
      </w:pPr>
    </w:p>
    <w:p w14:paraId="7EFBA612" w14:textId="77777777" w:rsidR="007A1E65" w:rsidRDefault="007A1E65" w:rsidP="007A1E65">
      <w:pPr>
        <w:pStyle w:val="BlockText"/>
      </w:pPr>
    </w:p>
    <w:bookmarkEnd w:id="58"/>
    <w:bookmarkEnd w:id="59"/>
    <w:p w14:paraId="171EEF36" w14:textId="12E1D116" w:rsidR="007A1E65" w:rsidRDefault="007A1E65" w:rsidP="007A1E65">
      <w:pPr>
        <w:pStyle w:val="Heading3"/>
      </w:pPr>
      <w:r w:rsidRPr="009B689A">
        <w:lastRenderedPageBreak/>
        <w:t xml:space="preserve">Part 7—Testing the inheritance hierarchy  </w:t>
      </w:r>
    </w:p>
    <w:p w14:paraId="18CBA909" w14:textId="77777777" w:rsidR="007A1E65" w:rsidRPr="009B689A" w:rsidRDefault="007A1E65" w:rsidP="007A1E65">
      <w:pPr>
        <w:pStyle w:val="TopLine"/>
      </w:pPr>
    </w:p>
    <w:p w14:paraId="58207D82" w14:textId="77777777" w:rsidR="007A1E65" w:rsidRDefault="007A1E65" w:rsidP="007A1E65">
      <w:pPr>
        <w:pStyle w:val="BlockText"/>
      </w:pPr>
      <w:r>
        <w:t xml:space="preserve">In this part of the Try It, you will import the </w:t>
      </w:r>
      <w:r w:rsidRPr="00896D11">
        <w:rPr>
          <w:b/>
        </w:rPr>
        <w:t>testManager.p</w:t>
      </w:r>
      <w:r>
        <w:t xml:space="preserve"> and </w:t>
      </w:r>
      <w:r w:rsidRPr="00896D11">
        <w:rPr>
          <w:b/>
        </w:rPr>
        <w:t>testTeamMember.p</w:t>
      </w:r>
      <w:r>
        <w:t xml:space="preserve"> procedure files for testing the </w:t>
      </w:r>
      <w:r w:rsidRPr="00896D11">
        <w:rPr>
          <w:i/>
        </w:rPr>
        <w:t>Manager</w:t>
      </w:r>
      <w:r>
        <w:t xml:space="preserve"> and </w:t>
      </w:r>
      <w:r w:rsidRPr="00896D11">
        <w:rPr>
          <w:i/>
        </w:rPr>
        <w:t>TeamMember</w:t>
      </w:r>
      <w:r>
        <w:t xml:space="preserve"> classes. Then, you will import a new version of </w:t>
      </w:r>
      <w:r w:rsidRPr="00896D11">
        <w:rPr>
          <w:b/>
        </w:rPr>
        <w:t>testDept.p</w:t>
      </w:r>
      <w:r>
        <w:t xml:space="preserve"> to test the </w:t>
      </w:r>
      <w:r w:rsidRPr="00896D11">
        <w:rPr>
          <w:i/>
        </w:rPr>
        <w:t>Dept</w:t>
      </w:r>
      <w:r>
        <w:t xml:space="preserve"> class. </w:t>
      </w:r>
    </w:p>
    <w:p w14:paraId="717BC9C0" w14:textId="77777777" w:rsidR="007A1E65" w:rsidRDefault="007A1E65" w:rsidP="007A1E65">
      <w:pPr>
        <w:pStyle w:val="BlockText"/>
      </w:pPr>
    </w:p>
    <w:p w14:paraId="34F7CFAC" w14:textId="77777777" w:rsidR="007A1E65" w:rsidRDefault="007A1E65" w:rsidP="007A1E65">
      <w:pPr>
        <w:pStyle w:val="BlockText"/>
      </w:pPr>
      <w:r>
        <w:t xml:space="preserve">Next, you will run the test procedures to test the inheritance hierarchy and how the </w:t>
      </w:r>
      <w:r w:rsidRPr="00896D11">
        <w:rPr>
          <w:i/>
        </w:rPr>
        <w:t>Dept</w:t>
      </w:r>
      <w:r>
        <w:t xml:space="preserve"> class uses the derived classes.</w:t>
      </w:r>
    </w:p>
    <w:p w14:paraId="21E6DC51" w14:textId="0C4D6E05" w:rsidR="007A1E65" w:rsidRDefault="007A1E65" w:rsidP="007A1E65">
      <w:pPr>
        <w:pStyle w:val="BlockText"/>
      </w:pPr>
    </w:p>
    <w:p w14:paraId="48D5BD18" w14:textId="77777777" w:rsidR="00434E41" w:rsidRDefault="00434E41" w:rsidP="00434E41">
      <w:pPr>
        <w:pStyle w:val="BlockText"/>
      </w:pPr>
      <w:r w:rsidRPr="008D6B5E">
        <w:t>If you need help, view the Solution</w:t>
      </w:r>
      <w:r>
        <w:t>.</w:t>
      </w:r>
    </w:p>
    <w:p w14:paraId="309ED94E" w14:textId="781A0D49" w:rsidR="007A1E65" w:rsidRDefault="007A1E65" w:rsidP="00434E41">
      <w:pPr>
        <w:pStyle w:val="BlockText"/>
        <w:ind w:left="0"/>
      </w:pPr>
    </w:p>
    <w:tbl>
      <w:tblPr>
        <w:tblStyle w:val="TableGrid"/>
        <w:tblW w:w="7560" w:type="dxa"/>
        <w:tblInd w:w="1915" w:type="dxa"/>
        <w:tblLook w:val="05E0" w:firstRow="1" w:lastRow="1" w:firstColumn="1" w:lastColumn="1" w:noHBand="0" w:noVBand="1"/>
      </w:tblPr>
      <w:tblGrid>
        <w:gridCol w:w="1253"/>
        <w:gridCol w:w="6307"/>
      </w:tblGrid>
      <w:tr w:rsidR="007A1E65" w14:paraId="24122EBE" w14:textId="77777777" w:rsidTr="007A1E65">
        <w:trPr>
          <w:cnfStyle w:val="100000000000" w:firstRow="1" w:lastRow="0" w:firstColumn="0" w:lastColumn="0" w:oddVBand="0" w:evenVBand="0" w:oddHBand="0" w:evenHBand="0" w:firstRowFirstColumn="0" w:firstRowLastColumn="0" w:lastRowFirstColumn="0" w:lastRowLastColumn="0"/>
        </w:trPr>
        <w:tc>
          <w:tcPr>
            <w:tcW w:w="1253" w:type="dxa"/>
          </w:tcPr>
          <w:p w14:paraId="590362EC" w14:textId="77777777" w:rsidR="007A1E65" w:rsidRDefault="007A1E65" w:rsidP="007A1E65">
            <w:pPr>
              <w:pStyle w:val="TableHeading"/>
            </w:pPr>
            <w:r>
              <w:t>Step</w:t>
            </w:r>
          </w:p>
        </w:tc>
        <w:tc>
          <w:tcPr>
            <w:tcW w:w="6307" w:type="dxa"/>
          </w:tcPr>
          <w:p w14:paraId="71F6CC8D" w14:textId="77777777" w:rsidR="007A1E65" w:rsidRDefault="007A1E65" w:rsidP="007A1E65">
            <w:pPr>
              <w:pStyle w:val="TableHeading"/>
            </w:pPr>
            <w:r>
              <w:t>Task</w:t>
            </w:r>
          </w:p>
        </w:tc>
      </w:tr>
      <w:tr w:rsidR="007A1E65" w14:paraId="6F3598E0" w14:textId="77777777" w:rsidTr="007A1E65">
        <w:tc>
          <w:tcPr>
            <w:tcW w:w="1253" w:type="dxa"/>
          </w:tcPr>
          <w:p w14:paraId="6897E9B1" w14:textId="77777777" w:rsidR="007A1E65" w:rsidRDefault="007A1E65" w:rsidP="00C95A30">
            <w:pPr>
              <w:pStyle w:val="table-text"/>
              <w:numPr>
                <w:ilvl w:val="0"/>
                <w:numId w:val="138"/>
              </w:numPr>
            </w:pPr>
          </w:p>
        </w:tc>
        <w:tc>
          <w:tcPr>
            <w:tcW w:w="6307" w:type="dxa"/>
          </w:tcPr>
          <w:p w14:paraId="26ED0DC2" w14:textId="77777777" w:rsidR="007A1E65" w:rsidRDefault="007A1E65" w:rsidP="007A1E65">
            <w:pPr>
              <w:pStyle w:val="table-text"/>
            </w:pPr>
            <w:r>
              <w:t xml:space="preserve">In the Test project, create a folder named </w:t>
            </w:r>
            <w:r w:rsidRPr="006747A0">
              <w:rPr>
                <w:b/>
              </w:rPr>
              <w:t>Role</w:t>
            </w:r>
            <w:r>
              <w:t xml:space="preserve"> in the Enterprise/HR directory. </w:t>
            </w:r>
          </w:p>
        </w:tc>
      </w:tr>
      <w:tr w:rsidR="007A1E65" w14:paraId="55A7BC99" w14:textId="77777777" w:rsidTr="007A1E65">
        <w:tc>
          <w:tcPr>
            <w:tcW w:w="1253" w:type="dxa"/>
          </w:tcPr>
          <w:p w14:paraId="7636BB90" w14:textId="77777777" w:rsidR="007A1E65" w:rsidRDefault="007A1E65" w:rsidP="00C95A30">
            <w:pPr>
              <w:pStyle w:val="table-text"/>
              <w:numPr>
                <w:ilvl w:val="0"/>
                <w:numId w:val="138"/>
              </w:numPr>
            </w:pPr>
          </w:p>
        </w:tc>
        <w:tc>
          <w:tcPr>
            <w:tcW w:w="6307" w:type="dxa"/>
          </w:tcPr>
          <w:p w14:paraId="2CC67C9F" w14:textId="77777777" w:rsidR="007A1E65" w:rsidRPr="00F109B1" w:rsidRDefault="007A1E65" w:rsidP="007A1E65">
            <w:pPr>
              <w:pStyle w:val="table-text"/>
              <w:rPr>
                <w:color w:val="000000" w:themeColor="text1"/>
              </w:rPr>
            </w:pPr>
            <w:r>
              <w:t xml:space="preserve">In the </w:t>
            </w:r>
            <w:r>
              <w:rPr>
                <w:b/>
              </w:rPr>
              <w:t>Enterprise/HR/Role</w:t>
            </w:r>
            <w:r>
              <w:t xml:space="preserve"> directory of the Test project, import the procedure files named </w:t>
            </w:r>
            <w:r w:rsidRPr="00E92E7A">
              <w:rPr>
                <w:b/>
              </w:rPr>
              <w:t>test</w:t>
            </w:r>
            <w:r>
              <w:rPr>
                <w:b/>
              </w:rPr>
              <w:t>Manager</w:t>
            </w:r>
            <w:r w:rsidRPr="00E92E7A">
              <w:rPr>
                <w:b/>
              </w:rPr>
              <w:t>.p</w:t>
            </w:r>
            <w:r>
              <w:rPr>
                <w:b/>
              </w:rPr>
              <w:t xml:space="preserve"> </w:t>
            </w:r>
            <w:r w:rsidRPr="00C926B6">
              <w:t>and</w:t>
            </w:r>
            <w:r>
              <w:rPr>
                <w:b/>
              </w:rPr>
              <w:t xml:space="preserve"> testTeamMember.p.</w:t>
            </w:r>
          </w:p>
        </w:tc>
      </w:tr>
      <w:tr w:rsidR="007A1E65" w14:paraId="414EB3B8" w14:textId="77777777" w:rsidTr="007A1E65">
        <w:tc>
          <w:tcPr>
            <w:tcW w:w="1253" w:type="dxa"/>
          </w:tcPr>
          <w:p w14:paraId="1EFB1572" w14:textId="77777777" w:rsidR="007A1E65" w:rsidRDefault="007A1E65" w:rsidP="00C95A30">
            <w:pPr>
              <w:pStyle w:val="table-text"/>
              <w:numPr>
                <w:ilvl w:val="0"/>
                <w:numId w:val="138"/>
              </w:numPr>
            </w:pPr>
          </w:p>
        </w:tc>
        <w:tc>
          <w:tcPr>
            <w:tcW w:w="6307" w:type="dxa"/>
          </w:tcPr>
          <w:p w14:paraId="2172846B" w14:textId="77777777" w:rsidR="007A1E65" w:rsidRPr="00F109B1" w:rsidRDefault="007A1E65" w:rsidP="007A1E65">
            <w:pPr>
              <w:pStyle w:val="table-text"/>
              <w:rPr>
                <w:color w:val="000000" w:themeColor="text1"/>
              </w:rPr>
            </w:pPr>
            <w:r>
              <w:rPr>
                <w:color w:val="000000" w:themeColor="text1"/>
              </w:rPr>
              <w:t xml:space="preserve">Run </w:t>
            </w:r>
            <w:r>
              <w:rPr>
                <w:b/>
                <w:color w:val="000000" w:themeColor="text1"/>
              </w:rPr>
              <w:t>t</w:t>
            </w:r>
            <w:r w:rsidRPr="0043785E">
              <w:rPr>
                <w:b/>
                <w:color w:val="000000" w:themeColor="text1"/>
              </w:rPr>
              <w:t>est</w:t>
            </w:r>
            <w:r>
              <w:rPr>
                <w:b/>
                <w:color w:val="000000" w:themeColor="text1"/>
              </w:rPr>
              <w:t>Manager</w:t>
            </w:r>
            <w:r w:rsidRPr="0043785E">
              <w:rPr>
                <w:b/>
                <w:color w:val="000000" w:themeColor="text1"/>
              </w:rPr>
              <w:t>.p</w:t>
            </w:r>
            <w:r>
              <w:rPr>
                <w:color w:val="000000" w:themeColor="text1"/>
              </w:rPr>
              <w:t xml:space="preserve">. Does it run correctly and was the </w:t>
            </w:r>
            <w:r w:rsidRPr="00896D11">
              <w:rPr>
                <w:i/>
                <w:color w:val="000000" w:themeColor="text1"/>
              </w:rPr>
              <w:t>Manager</w:t>
            </w:r>
            <w:r>
              <w:rPr>
                <w:color w:val="000000" w:themeColor="text1"/>
              </w:rPr>
              <w:t xml:space="preserve"> information added to the output file? View the output file.</w:t>
            </w:r>
          </w:p>
        </w:tc>
      </w:tr>
      <w:tr w:rsidR="007A1E65" w14:paraId="30414E77" w14:textId="77777777" w:rsidTr="007A1E65">
        <w:tc>
          <w:tcPr>
            <w:tcW w:w="1253" w:type="dxa"/>
          </w:tcPr>
          <w:p w14:paraId="03517230" w14:textId="77777777" w:rsidR="007A1E65" w:rsidRDefault="007A1E65" w:rsidP="00C95A30">
            <w:pPr>
              <w:pStyle w:val="table-text"/>
              <w:numPr>
                <w:ilvl w:val="0"/>
                <w:numId w:val="138"/>
              </w:numPr>
            </w:pPr>
          </w:p>
        </w:tc>
        <w:tc>
          <w:tcPr>
            <w:tcW w:w="6307" w:type="dxa"/>
          </w:tcPr>
          <w:p w14:paraId="669654D5" w14:textId="77777777" w:rsidR="007A1E65" w:rsidRDefault="007A1E65" w:rsidP="007A1E65">
            <w:pPr>
              <w:pStyle w:val="table-text"/>
              <w:rPr>
                <w:color w:val="000000" w:themeColor="text1"/>
              </w:rPr>
            </w:pPr>
            <w:r>
              <w:rPr>
                <w:color w:val="000000" w:themeColor="text1"/>
              </w:rPr>
              <w:t xml:space="preserve">Run </w:t>
            </w:r>
            <w:r>
              <w:rPr>
                <w:b/>
                <w:color w:val="000000" w:themeColor="text1"/>
              </w:rPr>
              <w:t>t</w:t>
            </w:r>
            <w:r w:rsidRPr="0043785E">
              <w:rPr>
                <w:b/>
                <w:color w:val="000000" w:themeColor="text1"/>
              </w:rPr>
              <w:t>est</w:t>
            </w:r>
            <w:r>
              <w:rPr>
                <w:b/>
                <w:color w:val="000000" w:themeColor="text1"/>
              </w:rPr>
              <w:t>TeamMember</w:t>
            </w:r>
            <w:r w:rsidRPr="0043785E">
              <w:rPr>
                <w:b/>
                <w:color w:val="000000" w:themeColor="text1"/>
              </w:rPr>
              <w:t>.p</w:t>
            </w:r>
            <w:r>
              <w:rPr>
                <w:color w:val="000000" w:themeColor="text1"/>
              </w:rPr>
              <w:t xml:space="preserve">. Does it run correctly and was the </w:t>
            </w:r>
            <w:r w:rsidRPr="00896D11">
              <w:rPr>
                <w:i/>
                <w:color w:val="000000" w:themeColor="text1"/>
              </w:rPr>
              <w:t>TeamMember</w:t>
            </w:r>
            <w:r>
              <w:rPr>
                <w:color w:val="000000" w:themeColor="text1"/>
              </w:rPr>
              <w:t xml:space="preserve"> added with </w:t>
            </w:r>
            <w:r w:rsidRPr="00896D11">
              <w:rPr>
                <w:i/>
                <w:color w:val="000000" w:themeColor="text1"/>
              </w:rPr>
              <w:t>Manager</w:t>
            </w:r>
            <w:r>
              <w:rPr>
                <w:color w:val="000000" w:themeColor="text1"/>
              </w:rPr>
              <w:t xml:space="preserve"> information? View the output file.</w:t>
            </w:r>
          </w:p>
        </w:tc>
      </w:tr>
      <w:tr w:rsidR="007A1E65" w14:paraId="671E5452" w14:textId="77777777" w:rsidTr="007A1E65">
        <w:tc>
          <w:tcPr>
            <w:tcW w:w="1253" w:type="dxa"/>
          </w:tcPr>
          <w:p w14:paraId="546C08F7" w14:textId="77777777" w:rsidR="007A1E65" w:rsidRDefault="007A1E65" w:rsidP="00C95A30">
            <w:pPr>
              <w:pStyle w:val="table-text"/>
              <w:numPr>
                <w:ilvl w:val="0"/>
                <w:numId w:val="138"/>
              </w:numPr>
            </w:pPr>
          </w:p>
        </w:tc>
        <w:tc>
          <w:tcPr>
            <w:tcW w:w="6307" w:type="dxa"/>
          </w:tcPr>
          <w:p w14:paraId="4FA0CE7C" w14:textId="77777777" w:rsidR="007A1E65" w:rsidRDefault="007A1E65" w:rsidP="007A1E65">
            <w:pPr>
              <w:pStyle w:val="table-text"/>
              <w:rPr>
                <w:color w:val="000000" w:themeColor="text1"/>
              </w:rPr>
            </w:pPr>
            <w:r>
              <w:rPr>
                <w:color w:val="000000" w:themeColor="text1"/>
              </w:rPr>
              <w:t>If the files did not run as expected, use the debugger to fix the problem, save your changes, and retest until it runs correctly.</w:t>
            </w:r>
          </w:p>
        </w:tc>
      </w:tr>
      <w:tr w:rsidR="007A1E65" w14:paraId="290F2F09" w14:textId="77777777" w:rsidTr="007A1E65">
        <w:tc>
          <w:tcPr>
            <w:tcW w:w="1253" w:type="dxa"/>
          </w:tcPr>
          <w:p w14:paraId="1195AF80" w14:textId="77777777" w:rsidR="007A1E65" w:rsidRDefault="007A1E65" w:rsidP="00C95A30">
            <w:pPr>
              <w:pStyle w:val="table-text"/>
              <w:numPr>
                <w:ilvl w:val="0"/>
                <w:numId w:val="138"/>
              </w:numPr>
            </w:pPr>
          </w:p>
        </w:tc>
        <w:tc>
          <w:tcPr>
            <w:tcW w:w="6307" w:type="dxa"/>
          </w:tcPr>
          <w:p w14:paraId="367A6F95" w14:textId="77777777" w:rsidR="007A1E65" w:rsidRDefault="007A1E65" w:rsidP="007A1E65">
            <w:pPr>
              <w:pStyle w:val="table-text"/>
              <w:rPr>
                <w:color w:val="000000" w:themeColor="text1"/>
              </w:rPr>
            </w:pPr>
            <w:r>
              <w:rPr>
                <w:color w:val="000000" w:themeColor="text1"/>
              </w:rPr>
              <w:t xml:space="preserve">In the </w:t>
            </w:r>
            <w:r w:rsidRPr="00DE3EFD">
              <w:rPr>
                <w:b/>
                <w:color w:val="000000" w:themeColor="text1"/>
              </w:rPr>
              <w:t>Test</w:t>
            </w:r>
            <w:r>
              <w:rPr>
                <w:b/>
                <w:color w:val="000000" w:themeColor="text1"/>
              </w:rPr>
              <w:t>/Enterprise/HR</w:t>
            </w:r>
            <w:r>
              <w:rPr>
                <w:color w:val="000000" w:themeColor="text1"/>
              </w:rPr>
              <w:t xml:space="preserve"> directory, import an ABL procedure file </w:t>
            </w:r>
            <w:r w:rsidRPr="00E01CCF">
              <w:rPr>
                <w:b/>
                <w:color w:val="000000" w:themeColor="text1"/>
              </w:rPr>
              <w:t>testDept</w:t>
            </w:r>
            <w:r w:rsidRPr="00142EA1">
              <w:rPr>
                <w:b/>
                <w:color w:val="000000" w:themeColor="text1"/>
              </w:rPr>
              <w:t>.p</w:t>
            </w:r>
            <w:r>
              <w:rPr>
                <w:color w:val="000000" w:themeColor="text1"/>
              </w:rPr>
              <w:t xml:space="preserve">. View the file to see how each method is defined for testing. </w:t>
            </w:r>
          </w:p>
          <w:p w14:paraId="121775CF" w14:textId="77777777" w:rsidR="007A1E65" w:rsidRDefault="007A1E65" w:rsidP="007A1E65">
            <w:pPr>
              <w:pStyle w:val="table-text"/>
              <w:rPr>
                <w:color w:val="000000" w:themeColor="text1"/>
              </w:rPr>
            </w:pPr>
            <w:r w:rsidRPr="00927BD9">
              <w:rPr>
                <w:b/>
                <w:color w:val="000000" w:themeColor="text1"/>
              </w:rPr>
              <w:t>Note</w:t>
            </w:r>
            <w:r>
              <w:rPr>
                <w:color w:val="000000" w:themeColor="text1"/>
              </w:rPr>
              <w:t xml:space="preserve">: You will replace the existing </w:t>
            </w:r>
            <w:r w:rsidRPr="00896D11">
              <w:rPr>
                <w:b/>
                <w:color w:val="000000" w:themeColor="text1"/>
              </w:rPr>
              <w:t>testDept.p</w:t>
            </w:r>
            <w:r>
              <w:rPr>
                <w:color w:val="000000" w:themeColor="text1"/>
              </w:rPr>
              <w:t xml:space="preserve"> file.</w:t>
            </w:r>
          </w:p>
        </w:tc>
      </w:tr>
      <w:tr w:rsidR="007A1E65" w14:paraId="59CB072F" w14:textId="77777777" w:rsidTr="007A1E65">
        <w:tc>
          <w:tcPr>
            <w:tcW w:w="1253" w:type="dxa"/>
          </w:tcPr>
          <w:p w14:paraId="468C45E2" w14:textId="77777777" w:rsidR="007A1E65" w:rsidRDefault="007A1E65" w:rsidP="00C95A30">
            <w:pPr>
              <w:pStyle w:val="table-text"/>
              <w:numPr>
                <w:ilvl w:val="0"/>
                <w:numId w:val="138"/>
              </w:numPr>
            </w:pPr>
          </w:p>
        </w:tc>
        <w:tc>
          <w:tcPr>
            <w:tcW w:w="6307" w:type="dxa"/>
          </w:tcPr>
          <w:p w14:paraId="0E61D23C" w14:textId="77777777" w:rsidR="007A1E65" w:rsidRDefault="007A1E65" w:rsidP="007A1E65">
            <w:pPr>
              <w:pStyle w:val="table-text"/>
              <w:rPr>
                <w:color w:val="000000" w:themeColor="text1"/>
              </w:rPr>
            </w:pPr>
            <w:r>
              <w:rPr>
                <w:color w:val="000000" w:themeColor="text1"/>
              </w:rPr>
              <w:t xml:space="preserve">Run </w:t>
            </w:r>
            <w:r w:rsidRPr="00E01CCF">
              <w:rPr>
                <w:b/>
                <w:color w:val="000000" w:themeColor="text1"/>
              </w:rPr>
              <w:t>testDept</w:t>
            </w:r>
            <w:r w:rsidRPr="0043785E">
              <w:rPr>
                <w:b/>
                <w:color w:val="000000" w:themeColor="text1"/>
              </w:rPr>
              <w:t>.p</w:t>
            </w:r>
            <w:r>
              <w:rPr>
                <w:color w:val="000000" w:themeColor="text1"/>
              </w:rPr>
              <w:t xml:space="preserve">. Does it run correctly and does the </w:t>
            </w:r>
            <w:r>
              <w:rPr>
                <w:i/>
                <w:color w:val="000000" w:themeColor="text1"/>
              </w:rPr>
              <w:t>Dept</w:t>
            </w:r>
            <w:r>
              <w:rPr>
                <w:color w:val="000000" w:themeColor="text1"/>
              </w:rPr>
              <w:t xml:space="preserve"> class execute properly? View the output file named </w:t>
            </w:r>
            <w:r w:rsidRPr="00896D11">
              <w:rPr>
                <w:b/>
                <w:color w:val="000000" w:themeColor="text1"/>
              </w:rPr>
              <w:t>TestDept2.out</w:t>
            </w:r>
            <w:r>
              <w:rPr>
                <w:color w:val="000000" w:themeColor="text1"/>
              </w:rPr>
              <w:t>.</w:t>
            </w:r>
          </w:p>
        </w:tc>
      </w:tr>
      <w:tr w:rsidR="007A1E65" w14:paraId="1A8AA436" w14:textId="77777777" w:rsidTr="007A1E65">
        <w:tc>
          <w:tcPr>
            <w:tcW w:w="1253" w:type="dxa"/>
          </w:tcPr>
          <w:p w14:paraId="5CDF898A" w14:textId="77777777" w:rsidR="007A1E65" w:rsidRDefault="007A1E65" w:rsidP="00C95A30">
            <w:pPr>
              <w:pStyle w:val="table-text"/>
              <w:numPr>
                <w:ilvl w:val="0"/>
                <w:numId w:val="138"/>
              </w:numPr>
            </w:pPr>
          </w:p>
        </w:tc>
        <w:tc>
          <w:tcPr>
            <w:tcW w:w="6307" w:type="dxa"/>
          </w:tcPr>
          <w:p w14:paraId="06AC4974" w14:textId="77777777" w:rsidR="007A1E65" w:rsidRDefault="007A1E65" w:rsidP="007A1E65">
            <w:pPr>
              <w:pStyle w:val="table-text"/>
              <w:rPr>
                <w:color w:val="000000" w:themeColor="text1"/>
              </w:rPr>
            </w:pPr>
            <w:r>
              <w:rPr>
                <w:color w:val="000000" w:themeColor="text1"/>
              </w:rPr>
              <w:t>If it does not run correctly, use the debugger to fix the problem, save your changes, and retest until it runs correctly.</w:t>
            </w:r>
          </w:p>
        </w:tc>
      </w:tr>
    </w:tbl>
    <w:p w14:paraId="53CA6084" w14:textId="77777777" w:rsidR="007A1E65" w:rsidRDefault="007A1E65" w:rsidP="007A1E65">
      <w:pPr>
        <w:pStyle w:val="BlockLine"/>
      </w:pPr>
    </w:p>
    <w:p w14:paraId="15E58AF0" w14:textId="77777777" w:rsidR="007A1E65" w:rsidRDefault="007A1E65" w:rsidP="007A1E65">
      <w:pPr>
        <w:pStyle w:val="Heading3"/>
      </w:pPr>
      <w:r>
        <w:lastRenderedPageBreak/>
        <w:t>Solution, Part 1—Modify the Emp class to support its derived classes</w:t>
      </w:r>
    </w:p>
    <w:p w14:paraId="220FCAA4" w14:textId="77777777" w:rsidR="007A1E65" w:rsidRPr="00272D5A" w:rsidRDefault="007A1E65" w:rsidP="007A1E65">
      <w:pPr>
        <w:pStyle w:val="TopLine"/>
      </w:pPr>
    </w:p>
    <w:tbl>
      <w:tblPr>
        <w:tblStyle w:val="TableGrid"/>
        <w:tblW w:w="7412" w:type="dxa"/>
        <w:tblInd w:w="1915" w:type="dxa"/>
        <w:tblLook w:val="05E0" w:firstRow="1" w:lastRow="1" w:firstColumn="1" w:lastColumn="1" w:noHBand="0" w:noVBand="1"/>
      </w:tblPr>
      <w:tblGrid>
        <w:gridCol w:w="1139"/>
        <w:gridCol w:w="6273"/>
      </w:tblGrid>
      <w:tr w:rsidR="007A1E65" w14:paraId="27729573" w14:textId="77777777" w:rsidTr="007A1E65">
        <w:trPr>
          <w:cnfStyle w:val="100000000000" w:firstRow="1" w:lastRow="0" w:firstColumn="0" w:lastColumn="0" w:oddVBand="0" w:evenVBand="0" w:oddHBand="0" w:evenHBand="0" w:firstRowFirstColumn="0" w:firstRowLastColumn="0" w:lastRowFirstColumn="0" w:lastRowLastColumn="0"/>
          <w:trHeight w:val="486"/>
        </w:trPr>
        <w:tc>
          <w:tcPr>
            <w:tcW w:w="1139" w:type="dxa"/>
          </w:tcPr>
          <w:p w14:paraId="52DDCAEC" w14:textId="77777777" w:rsidR="007A1E65" w:rsidRDefault="007A1E65" w:rsidP="007A1E65">
            <w:pPr>
              <w:pStyle w:val="TableHeading"/>
            </w:pPr>
            <w:r>
              <w:t>Step</w:t>
            </w:r>
          </w:p>
        </w:tc>
        <w:tc>
          <w:tcPr>
            <w:tcW w:w="6273" w:type="dxa"/>
          </w:tcPr>
          <w:p w14:paraId="21BE954E" w14:textId="164520C6" w:rsidR="007A1E65" w:rsidRDefault="007A1E65" w:rsidP="007A1E65">
            <w:pPr>
              <w:pStyle w:val="TableHeading"/>
            </w:pPr>
            <w:r>
              <w:t>Solution Instruction</w:t>
            </w:r>
            <w:r w:rsidR="00434E41">
              <w:t>s</w:t>
            </w:r>
          </w:p>
        </w:tc>
      </w:tr>
      <w:tr w:rsidR="007A1E65" w14:paraId="236602DC" w14:textId="77777777" w:rsidTr="007A1E65">
        <w:trPr>
          <w:trHeight w:val="5048"/>
        </w:trPr>
        <w:tc>
          <w:tcPr>
            <w:tcW w:w="1139" w:type="dxa"/>
          </w:tcPr>
          <w:p w14:paraId="71DC1485" w14:textId="77777777" w:rsidR="007A1E65" w:rsidRDefault="007A1E65" w:rsidP="00C95A30">
            <w:pPr>
              <w:pStyle w:val="table-text"/>
              <w:numPr>
                <w:ilvl w:val="0"/>
                <w:numId w:val="60"/>
              </w:numPr>
            </w:pPr>
          </w:p>
        </w:tc>
        <w:tc>
          <w:tcPr>
            <w:tcW w:w="6273" w:type="dxa"/>
          </w:tcPr>
          <w:p w14:paraId="230C37EA" w14:textId="77777777" w:rsidR="007A1E65" w:rsidRDefault="007A1E65" w:rsidP="007A1E65">
            <w:pPr>
              <w:pStyle w:val="TableBullet"/>
              <w:numPr>
                <w:ilvl w:val="0"/>
                <w:numId w:val="0"/>
              </w:numPr>
            </w:pPr>
            <w:r>
              <w:t xml:space="preserve">At the end of the definition section of the </w:t>
            </w:r>
            <w:r w:rsidRPr="00896D11">
              <w:rPr>
                <w:i/>
              </w:rPr>
              <w:t>Emp</w:t>
            </w:r>
            <w:r>
              <w:t xml:space="preserve"> class, define the </w:t>
            </w:r>
            <w:r w:rsidRPr="00636064">
              <w:rPr>
                <w:i/>
              </w:rPr>
              <w:t>EmpType</w:t>
            </w:r>
            <w:r>
              <w:t xml:space="preserve"> public property as a character </w:t>
            </w:r>
            <w:r>
              <w:rPr>
                <w:i/>
              </w:rPr>
              <w:t xml:space="preserve">EmpType </w:t>
            </w:r>
            <w:r w:rsidRPr="00896D11">
              <w:t>as</w:t>
            </w:r>
            <w:r>
              <w:rPr>
                <w:i/>
              </w:rPr>
              <w:t xml:space="preserve"> character </w:t>
            </w:r>
            <w:r w:rsidRPr="00927BD9">
              <w:t>with a protected setter</w:t>
            </w:r>
            <w:r>
              <w:rPr>
                <w:i/>
              </w:rPr>
              <w:t>.</w:t>
            </w:r>
          </w:p>
          <w:p w14:paraId="26C9E0C1" w14:textId="77777777" w:rsidR="007A1E65" w:rsidRDefault="007A1E65" w:rsidP="007A1E65">
            <w:pPr>
              <w:pStyle w:val="TableBullet"/>
              <w:numPr>
                <w:ilvl w:val="0"/>
                <w:numId w:val="0"/>
              </w:numPr>
            </w:pPr>
            <w:r w:rsidRPr="00003F46">
              <w:rPr>
                <w:b/>
              </w:rPr>
              <w:t>Hint</w:t>
            </w:r>
            <w:r>
              <w:t xml:space="preserve">: Use the </w:t>
            </w:r>
            <w:r w:rsidRPr="00307478">
              <w:rPr>
                <w:i/>
              </w:rPr>
              <w:t>Add Property</w:t>
            </w:r>
            <w:r>
              <w:t xml:space="preserve"> wizard.</w:t>
            </w:r>
          </w:p>
          <w:p w14:paraId="29C0104D" w14:textId="77777777" w:rsidR="007A1E65" w:rsidRPr="00E820E1" w:rsidRDefault="007A1E65" w:rsidP="00C95A30">
            <w:pPr>
              <w:pStyle w:val="Tablesub-step"/>
              <w:numPr>
                <w:ilvl w:val="0"/>
                <w:numId w:val="139"/>
              </w:numPr>
            </w:pPr>
            <w:r w:rsidRPr="00E820E1">
              <w:t>In the editor, place the cursor at a blank line before the constructor.</w:t>
            </w:r>
          </w:p>
          <w:p w14:paraId="483E18B0" w14:textId="77777777" w:rsidR="007A1E65" w:rsidRDefault="007A1E65" w:rsidP="00C95A30">
            <w:pPr>
              <w:pStyle w:val="Tablesub-step"/>
              <w:numPr>
                <w:ilvl w:val="0"/>
                <w:numId w:val="15"/>
              </w:numPr>
            </w:pPr>
            <w:r w:rsidRPr="005344AB">
              <w:rPr>
                <w:b/>
              </w:rPr>
              <w:t>Right-click</w:t>
            </w:r>
            <w:r>
              <w:t xml:space="preserve"> and then select </w:t>
            </w:r>
            <w:r w:rsidRPr="006A6586">
              <w:rPr>
                <w:b/>
              </w:rPr>
              <w:t>Source</w:t>
            </w:r>
            <w:r>
              <w:t xml:space="preserve"> &gt; </w:t>
            </w:r>
            <w:r w:rsidRPr="006A6586">
              <w:rPr>
                <w:b/>
              </w:rPr>
              <w:t>Add Property</w:t>
            </w:r>
            <w:r>
              <w:t>. The Add Property wizard opens.</w:t>
            </w:r>
          </w:p>
          <w:p w14:paraId="1145F30E" w14:textId="77777777" w:rsidR="007A1E65" w:rsidRDefault="007A1E65" w:rsidP="00C95A30">
            <w:pPr>
              <w:pStyle w:val="Tablesub-step"/>
              <w:numPr>
                <w:ilvl w:val="0"/>
                <w:numId w:val="15"/>
              </w:numPr>
            </w:pPr>
            <w:r>
              <w:t xml:space="preserve">Enter </w:t>
            </w:r>
            <w:r w:rsidRPr="00C655EF">
              <w:rPr>
                <w:b/>
              </w:rPr>
              <w:t xml:space="preserve">EmpType </w:t>
            </w:r>
            <w:r>
              <w:t>for the Property name.</w:t>
            </w:r>
          </w:p>
          <w:p w14:paraId="438A0EC4" w14:textId="77777777" w:rsidR="007A1E65" w:rsidRDefault="007A1E65" w:rsidP="00C95A30">
            <w:pPr>
              <w:pStyle w:val="Tablesub-step"/>
              <w:numPr>
                <w:ilvl w:val="0"/>
                <w:numId w:val="15"/>
              </w:numPr>
            </w:pPr>
            <w:r>
              <w:t xml:space="preserve">Select </w:t>
            </w:r>
            <w:r w:rsidRPr="00C655EF">
              <w:rPr>
                <w:b/>
              </w:rPr>
              <w:t>Character</w:t>
            </w:r>
            <w:r>
              <w:t>.</w:t>
            </w:r>
          </w:p>
          <w:p w14:paraId="22655543" w14:textId="77777777" w:rsidR="007A1E65" w:rsidRDefault="007A1E65" w:rsidP="00C95A30">
            <w:pPr>
              <w:pStyle w:val="Tablesub-step"/>
              <w:numPr>
                <w:ilvl w:val="0"/>
                <w:numId w:val="15"/>
              </w:numPr>
            </w:pPr>
            <w:r>
              <w:t xml:space="preserve">Select </w:t>
            </w:r>
            <w:r w:rsidRPr="00640B67">
              <w:rPr>
                <w:b/>
              </w:rPr>
              <w:t>Public</w:t>
            </w:r>
            <w:r>
              <w:t xml:space="preserve"> for Get accessor.</w:t>
            </w:r>
          </w:p>
          <w:p w14:paraId="2484BFF0" w14:textId="77777777" w:rsidR="007A1E65" w:rsidRDefault="007A1E65" w:rsidP="00C95A30">
            <w:pPr>
              <w:pStyle w:val="Tablesub-step"/>
              <w:numPr>
                <w:ilvl w:val="0"/>
                <w:numId w:val="15"/>
              </w:numPr>
            </w:pPr>
            <w:r>
              <w:t xml:space="preserve">Select </w:t>
            </w:r>
            <w:r>
              <w:rPr>
                <w:b/>
              </w:rPr>
              <w:t>Protected</w:t>
            </w:r>
            <w:r>
              <w:t xml:space="preserve"> for the Set accessor.</w:t>
            </w:r>
          </w:p>
          <w:p w14:paraId="13C41070" w14:textId="0E8F2793" w:rsidR="007A1E65" w:rsidRDefault="007A1E65" w:rsidP="00C95A30">
            <w:pPr>
              <w:pStyle w:val="Tablesub-step"/>
              <w:numPr>
                <w:ilvl w:val="0"/>
                <w:numId w:val="15"/>
              </w:numPr>
            </w:pPr>
            <w:r>
              <w:t xml:space="preserve">Select </w:t>
            </w:r>
            <w:r>
              <w:rPr>
                <w:b/>
              </w:rPr>
              <w:t>Last Property</w:t>
            </w:r>
            <w:r>
              <w:t xml:space="preserve"> for the insertion position.</w:t>
            </w:r>
          </w:p>
          <w:p w14:paraId="24EDE0C9" w14:textId="77777777" w:rsidR="00434E41" w:rsidRDefault="00434E41" w:rsidP="00434E41">
            <w:pPr>
              <w:pStyle w:val="Tablesub-step"/>
              <w:numPr>
                <w:ilvl w:val="0"/>
                <w:numId w:val="0"/>
              </w:numPr>
              <w:ind w:left="360"/>
            </w:pPr>
          </w:p>
          <w:p w14:paraId="63B75FA5" w14:textId="77777777" w:rsidR="007A1E65" w:rsidRDefault="007A1E65" w:rsidP="007A1E65">
            <w:pPr>
              <w:pStyle w:val="Tablesub-step"/>
              <w:numPr>
                <w:ilvl w:val="0"/>
                <w:numId w:val="0"/>
              </w:numPr>
              <w:jc w:val="center"/>
            </w:pPr>
            <w:r>
              <w:rPr>
                <w:noProof/>
              </w:rPr>
              <w:drawing>
                <wp:inline distT="0" distB="0" distL="0" distR="0" wp14:anchorId="1DE560BB" wp14:editId="03BCA327">
                  <wp:extent cx="3657600" cy="1943100"/>
                  <wp:effectExtent l="19050" t="19050" r="19050" b="190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rcRect/>
                          <a:stretch>
                            <a:fillRect/>
                          </a:stretch>
                        </pic:blipFill>
                        <pic:spPr>
                          <a:xfrm>
                            <a:off x="0" y="0"/>
                            <a:ext cx="3657600" cy="194310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10D4520C" w14:textId="77777777" w:rsidR="00434E41" w:rsidRDefault="00434E41" w:rsidP="00434E41">
            <w:pPr>
              <w:pStyle w:val="Tablesub-step"/>
              <w:numPr>
                <w:ilvl w:val="0"/>
                <w:numId w:val="0"/>
              </w:numPr>
              <w:ind w:left="360"/>
            </w:pPr>
          </w:p>
          <w:p w14:paraId="0CDD174F" w14:textId="3DB9829B" w:rsidR="007A1E65" w:rsidRDefault="007A1E65" w:rsidP="00C95A30">
            <w:pPr>
              <w:pStyle w:val="Tablesub-step"/>
              <w:numPr>
                <w:ilvl w:val="0"/>
                <w:numId w:val="15"/>
              </w:numPr>
            </w:pPr>
            <w:r>
              <w:t xml:space="preserve">Click </w:t>
            </w:r>
            <w:r w:rsidRPr="006A6586">
              <w:rPr>
                <w:b/>
              </w:rPr>
              <w:t>Generate</w:t>
            </w:r>
            <w:r>
              <w:t>.</w:t>
            </w:r>
          </w:p>
          <w:p w14:paraId="2D0AC761" w14:textId="77777777" w:rsidR="00434E41" w:rsidRDefault="00434E41" w:rsidP="007A1E65">
            <w:pPr>
              <w:pStyle w:val="Tablesub-step"/>
              <w:numPr>
                <w:ilvl w:val="0"/>
                <w:numId w:val="0"/>
              </w:numPr>
            </w:pPr>
          </w:p>
          <w:p w14:paraId="18D3E76D" w14:textId="3A0D588C" w:rsidR="007A1E65" w:rsidRDefault="007A1E65" w:rsidP="007A1E65">
            <w:pPr>
              <w:pStyle w:val="Tablesub-step"/>
              <w:numPr>
                <w:ilvl w:val="0"/>
                <w:numId w:val="0"/>
              </w:numPr>
            </w:pPr>
            <w:r>
              <w:t>The generated code (without comments) should appear as follows:</w:t>
            </w:r>
          </w:p>
          <w:p w14:paraId="1461FD25" w14:textId="77777777" w:rsidR="007A1E65" w:rsidRDefault="007A1E65" w:rsidP="007A1E65">
            <w:pPr>
              <w:pStyle w:val="Tablesub-step"/>
              <w:numPr>
                <w:ilvl w:val="0"/>
                <w:numId w:val="0"/>
              </w:numPr>
            </w:pPr>
          </w:p>
          <w:p w14:paraId="0E391EEE" w14:textId="77777777" w:rsidR="007A1E65" w:rsidRDefault="007A1E65" w:rsidP="007A1E65">
            <w:pPr>
              <w:pStyle w:val="BlockCode"/>
              <w:ind w:left="0"/>
            </w:pPr>
            <w:r w:rsidRPr="00F969C9">
              <w:rPr>
                <w:rFonts w:cs="Courier New"/>
                <w:color w:val="7F0055"/>
                <w:szCs w:val="20"/>
              </w:rPr>
              <w:t>define public property</w:t>
            </w:r>
            <w:r>
              <w:rPr>
                <w:color w:val="000000"/>
              </w:rPr>
              <w:t xml:space="preserve"> EmpType </w:t>
            </w:r>
            <w:r>
              <w:t>as</w:t>
            </w:r>
            <w:r>
              <w:rPr>
                <w:color w:val="000000"/>
              </w:rPr>
              <w:t xml:space="preserve"> </w:t>
            </w:r>
            <w:r>
              <w:rPr>
                <w:color w:val="CD3A3A"/>
              </w:rPr>
              <w:t>character</w:t>
            </w:r>
            <w:r>
              <w:rPr>
                <w:color w:val="000000"/>
              </w:rPr>
              <w:t xml:space="preserve"> </w:t>
            </w:r>
            <w:r w:rsidRPr="00F969C9">
              <w:rPr>
                <w:rFonts w:cs="Courier New"/>
                <w:color w:val="7F0055"/>
                <w:szCs w:val="20"/>
              </w:rPr>
              <w:t>no-undo</w:t>
            </w:r>
            <w:r>
              <w:rPr>
                <w:color w:val="000000"/>
              </w:rPr>
              <w:t xml:space="preserve"> </w:t>
            </w:r>
          </w:p>
          <w:p w14:paraId="40644390" w14:textId="77777777" w:rsidR="007A1E65" w:rsidRDefault="007A1E65" w:rsidP="007A1E65">
            <w:pPr>
              <w:pStyle w:val="BlockCode"/>
              <w:ind w:left="0"/>
            </w:pPr>
            <w:r>
              <w:rPr>
                <w:color w:val="000000"/>
              </w:rPr>
              <w:t xml:space="preserve">    </w:t>
            </w:r>
            <w:r w:rsidRPr="00F969C9">
              <w:rPr>
                <w:rFonts w:cs="Courier New"/>
                <w:color w:val="7F0055"/>
                <w:szCs w:val="20"/>
              </w:rPr>
              <w:t>get</w:t>
            </w:r>
            <w:r>
              <w:rPr>
                <w:color w:val="000000"/>
              </w:rPr>
              <w:t>.</w:t>
            </w:r>
          </w:p>
          <w:p w14:paraId="6180C081" w14:textId="77777777" w:rsidR="007A1E65" w:rsidRDefault="007A1E65" w:rsidP="007A1E65">
            <w:pPr>
              <w:pStyle w:val="BlockCode"/>
              <w:ind w:left="0"/>
            </w:pPr>
            <w:r>
              <w:rPr>
                <w:color w:val="000000"/>
              </w:rPr>
              <w:t xml:space="preserve">    </w:t>
            </w:r>
            <w:r w:rsidRPr="00F969C9">
              <w:rPr>
                <w:rFonts w:cs="Courier New"/>
                <w:color w:val="7F0055"/>
                <w:szCs w:val="20"/>
              </w:rPr>
              <w:t>protected set</w:t>
            </w:r>
            <w:r>
              <w:rPr>
                <w:color w:val="000000"/>
              </w:rPr>
              <w:t>.</w:t>
            </w:r>
          </w:p>
        </w:tc>
      </w:tr>
      <w:tr w:rsidR="007A1E65" w14:paraId="1118E9EA" w14:textId="77777777" w:rsidTr="007A1E65">
        <w:trPr>
          <w:trHeight w:val="648"/>
        </w:trPr>
        <w:tc>
          <w:tcPr>
            <w:tcW w:w="1139" w:type="dxa"/>
          </w:tcPr>
          <w:p w14:paraId="1B887E47" w14:textId="77777777" w:rsidR="007A1E65" w:rsidRDefault="007A1E65" w:rsidP="00C95A30">
            <w:pPr>
              <w:pStyle w:val="table-text"/>
              <w:numPr>
                <w:ilvl w:val="0"/>
                <w:numId w:val="60"/>
              </w:numPr>
            </w:pPr>
          </w:p>
        </w:tc>
        <w:tc>
          <w:tcPr>
            <w:tcW w:w="6273" w:type="dxa"/>
          </w:tcPr>
          <w:p w14:paraId="5E6120CA" w14:textId="291018A9" w:rsidR="007A1E65" w:rsidRDefault="007A1E65" w:rsidP="007A1E65">
            <w:pPr>
              <w:pStyle w:val="table-text"/>
            </w:pPr>
            <w:r>
              <w:t xml:space="preserve">Change the </w:t>
            </w:r>
            <w:proofErr w:type="gramStart"/>
            <w:r w:rsidRPr="00896D11">
              <w:rPr>
                <w:i/>
              </w:rPr>
              <w:t>GetName</w:t>
            </w:r>
            <w:r>
              <w:t>(</w:t>
            </w:r>
            <w:proofErr w:type="gramEnd"/>
            <w:r>
              <w:t xml:space="preserve">) method from </w:t>
            </w:r>
            <w:r w:rsidRPr="00896D11">
              <w:rPr>
                <w:i/>
              </w:rPr>
              <w:t>private</w:t>
            </w:r>
            <w:r>
              <w:t xml:space="preserve"> to </w:t>
            </w:r>
            <w:r w:rsidRPr="00896D11">
              <w:rPr>
                <w:i/>
              </w:rPr>
              <w:t>protected</w:t>
            </w:r>
            <w:r>
              <w:t xml:space="preserve">. </w:t>
            </w:r>
          </w:p>
          <w:p w14:paraId="698EE070" w14:textId="77777777" w:rsidR="00434E41" w:rsidRDefault="00434E41" w:rsidP="007A1E65">
            <w:pPr>
              <w:pStyle w:val="table-text"/>
            </w:pPr>
          </w:p>
          <w:p w14:paraId="4F33CBA9" w14:textId="77777777" w:rsidR="007A1E65" w:rsidRDefault="007A1E65" w:rsidP="007A1E65">
            <w:pPr>
              <w:pStyle w:val="BlockCode"/>
              <w:ind w:left="0"/>
            </w:pPr>
            <w:r w:rsidRPr="00B8221F">
              <w:rPr>
                <w:rFonts w:cs="Courier New"/>
                <w:color w:val="7F0055"/>
                <w:szCs w:val="20"/>
              </w:rPr>
              <w:t>method protected</w:t>
            </w:r>
            <w:r w:rsidRPr="00B8221F">
              <w:rPr>
                <w:color w:val="000000"/>
              </w:rPr>
              <w:t xml:space="preserve"> </w:t>
            </w:r>
            <w:r w:rsidRPr="00B8221F">
              <w:rPr>
                <w:color w:val="CD3A3A"/>
              </w:rPr>
              <w:t>character</w:t>
            </w:r>
            <w:r w:rsidRPr="00B8221F">
              <w:rPr>
                <w:color w:val="000000"/>
              </w:rPr>
              <w:t xml:space="preserve"> GetName(  ):</w:t>
            </w:r>
          </w:p>
        </w:tc>
      </w:tr>
      <w:tr w:rsidR="007A1E65" w14:paraId="436F027D" w14:textId="77777777" w:rsidTr="007A1E65">
        <w:trPr>
          <w:trHeight w:val="334"/>
        </w:trPr>
        <w:tc>
          <w:tcPr>
            <w:tcW w:w="1139" w:type="dxa"/>
          </w:tcPr>
          <w:p w14:paraId="03D26F7B" w14:textId="77777777" w:rsidR="007A1E65" w:rsidRDefault="007A1E65" w:rsidP="00C95A30">
            <w:pPr>
              <w:pStyle w:val="table-text"/>
              <w:numPr>
                <w:ilvl w:val="0"/>
                <w:numId w:val="60"/>
              </w:numPr>
            </w:pPr>
          </w:p>
        </w:tc>
        <w:tc>
          <w:tcPr>
            <w:tcW w:w="6273" w:type="dxa"/>
          </w:tcPr>
          <w:p w14:paraId="3B0B8160" w14:textId="77777777" w:rsidR="007A1E65" w:rsidRDefault="007A1E65" w:rsidP="007A1E65">
            <w:pPr>
              <w:pStyle w:val="table-text"/>
            </w:pPr>
            <w:r>
              <w:t>Save your file. Ensure that it compiles without errors.</w:t>
            </w:r>
          </w:p>
        </w:tc>
      </w:tr>
    </w:tbl>
    <w:p w14:paraId="14BF3B3F" w14:textId="77777777" w:rsidR="007A1E65" w:rsidRDefault="007A1E65" w:rsidP="007A1E65">
      <w:pPr>
        <w:pStyle w:val="BlockLine"/>
      </w:pPr>
    </w:p>
    <w:p w14:paraId="07509E75" w14:textId="77777777" w:rsidR="007A1E65" w:rsidRDefault="007A1E65" w:rsidP="007A1E65">
      <w:pPr>
        <w:pStyle w:val="Heading3"/>
      </w:pPr>
      <w:r>
        <w:lastRenderedPageBreak/>
        <w:t>Solution, Part 2—Creating the Manager class</w:t>
      </w:r>
    </w:p>
    <w:p w14:paraId="3ADB9551" w14:textId="77777777" w:rsidR="007A1E65" w:rsidRPr="00272D5A" w:rsidRDefault="007A1E65" w:rsidP="007A1E65">
      <w:pPr>
        <w:pStyle w:val="TopLine"/>
      </w:pPr>
    </w:p>
    <w:tbl>
      <w:tblPr>
        <w:tblStyle w:val="TableGrid"/>
        <w:tblW w:w="7434" w:type="dxa"/>
        <w:tblInd w:w="1915" w:type="dxa"/>
        <w:tblLook w:val="05E0" w:firstRow="1" w:lastRow="1" w:firstColumn="1" w:lastColumn="1" w:noHBand="0" w:noVBand="1"/>
      </w:tblPr>
      <w:tblGrid>
        <w:gridCol w:w="1038"/>
        <w:gridCol w:w="6396"/>
      </w:tblGrid>
      <w:tr w:rsidR="007A1E65" w14:paraId="2B838B3D" w14:textId="77777777" w:rsidTr="007A1E65">
        <w:trPr>
          <w:cnfStyle w:val="100000000000" w:firstRow="1" w:lastRow="0" w:firstColumn="0" w:lastColumn="0" w:oddVBand="0" w:evenVBand="0" w:oddHBand="0" w:evenHBand="0" w:firstRowFirstColumn="0" w:firstRowLastColumn="0" w:lastRowFirstColumn="0" w:lastRowLastColumn="0"/>
          <w:trHeight w:val="480"/>
        </w:trPr>
        <w:tc>
          <w:tcPr>
            <w:tcW w:w="1167" w:type="dxa"/>
          </w:tcPr>
          <w:p w14:paraId="14FC21B7" w14:textId="77777777" w:rsidR="007A1E65" w:rsidRDefault="007A1E65" w:rsidP="007A1E65">
            <w:pPr>
              <w:pStyle w:val="TableHeading"/>
            </w:pPr>
            <w:r>
              <w:t>Step</w:t>
            </w:r>
          </w:p>
        </w:tc>
        <w:tc>
          <w:tcPr>
            <w:tcW w:w="6267" w:type="dxa"/>
          </w:tcPr>
          <w:p w14:paraId="27A6226E" w14:textId="0E246A19" w:rsidR="007A1E65" w:rsidRDefault="007A1E65" w:rsidP="007A1E65">
            <w:pPr>
              <w:pStyle w:val="TableHeading"/>
            </w:pPr>
            <w:r>
              <w:t>Solution instruction</w:t>
            </w:r>
            <w:r w:rsidR="00434E41">
              <w:t>s</w:t>
            </w:r>
          </w:p>
        </w:tc>
      </w:tr>
      <w:tr w:rsidR="007A1E65" w14:paraId="30C681FE" w14:textId="77777777" w:rsidTr="007A1E65">
        <w:trPr>
          <w:trHeight w:val="1781"/>
        </w:trPr>
        <w:tc>
          <w:tcPr>
            <w:tcW w:w="1167" w:type="dxa"/>
          </w:tcPr>
          <w:p w14:paraId="70815C41" w14:textId="77777777" w:rsidR="007A1E65" w:rsidRDefault="007A1E65" w:rsidP="00C95A30">
            <w:pPr>
              <w:pStyle w:val="table-text"/>
              <w:numPr>
                <w:ilvl w:val="0"/>
                <w:numId w:val="140"/>
              </w:numPr>
            </w:pPr>
          </w:p>
        </w:tc>
        <w:tc>
          <w:tcPr>
            <w:tcW w:w="6267" w:type="dxa"/>
          </w:tcPr>
          <w:p w14:paraId="2DBD1330" w14:textId="77777777" w:rsidR="007A1E65" w:rsidRDefault="007A1E65" w:rsidP="007A1E65">
            <w:pPr>
              <w:pStyle w:val="table-text"/>
            </w:pPr>
            <w:r>
              <w:t xml:space="preserve">In Project Explorer, in the </w:t>
            </w:r>
            <w:r w:rsidRPr="0082565D">
              <w:rPr>
                <w:b/>
              </w:rPr>
              <w:t>Server</w:t>
            </w:r>
            <w:r>
              <w:t xml:space="preserve"> project, create a new folder named </w:t>
            </w:r>
            <w:r>
              <w:rPr>
                <w:b/>
              </w:rPr>
              <w:t>Role</w:t>
            </w:r>
            <w:r>
              <w:t xml:space="preserve"> under the </w:t>
            </w:r>
            <w:r w:rsidRPr="0082565D">
              <w:rPr>
                <w:b/>
              </w:rPr>
              <w:t>src</w:t>
            </w:r>
            <w:r>
              <w:rPr>
                <w:b/>
              </w:rPr>
              <w:t>/Enterprise/HR</w:t>
            </w:r>
            <w:r>
              <w:t xml:space="preserve"> folder.</w:t>
            </w:r>
          </w:p>
          <w:p w14:paraId="4995EFBB" w14:textId="77777777" w:rsidR="007A1E65" w:rsidRPr="00E820E1" w:rsidRDefault="007A1E65" w:rsidP="00C95A30">
            <w:pPr>
              <w:pStyle w:val="Tablesub-step"/>
              <w:numPr>
                <w:ilvl w:val="0"/>
                <w:numId w:val="141"/>
              </w:numPr>
            </w:pPr>
            <w:r w:rsidRPr="00E820E1">
              <w:t xml:space="preserve">Right-click </w:t>
            </w:r>
            <w:r w:rsidRPr="007A1E65">
              <w:rPr>
                <w:b/>
              </w:rPr>
              <w:t>HR</w:t>
            </w:r>
            <w:r w:rsidRPr="00E820E1">
              <w:t>.</w:t>
            </w:r>
          </w:p>
          <w:p w14:paraId="181AA3DD" w14:textId="77777777" w:rsidR="007A1E65" w:rsidRDefault="007A1E65" w:rsidP="007A1E65">
            <w:pPr>
              <w:pStyle w:val="Tablesub-step"/>
            </w:pPr>
            <w:r>
              <w:t xml:space="preserve">Select </w:t>
            </w:r>
            <w:r w:rsidRPr="00036EA5">
              <w:rPr>
                <w:b/>
              </w:rPr>
              <w:t>New</w:t>
            </w:r>
            <w:r>
              <w:t xml:space="preserve"> &gt; </w:t>
            </w:r>
            <w:r w:rsidRPr="00036EA5">
              <w:rPr>
                <w:b/>
              </w:rPr>
              <w:t>Folder</w:t>
            </w:r>
            <w:r>
              <w:t>.</w:t>
            </w:r>
          </w:p>
          <w:p w14:paraId="510D2156" w14:textId="2B4AC322" w:rsidR="007A1E65" w:rsidRDefault="007A1E65" w:rsidP="007A1E65">
            <w:pPr>
              <w:pStyle w:val="Tablesub-step"/>
            </w:pPr>
            <w:r>
              <w:t xml:space="preserve">Enter </w:t>
            </w:r>
            <w:r>
              <w:rPr>
                <w:b/>
              </w:rPr>
              <w:t>Role</w:t>
            </w:r>
            <w:r>
              <w:t xml:space="preserve"> for the Folder name.</w:t>
            </w:r>
          </w:p>
          <w:p w14:paraId="6E2CB050" w14:textId="77777777" w:rsidR="00434E41" w:rsidRDefault="00434E41" w:rsidP="00434E41">
            <w:pPr>
              <w:pStyle w:val="Tablesub-step"/>
              <w:numPr>
                <w:ilvl w:val="0"/>
                <w:numId w:val="0"/>
              </w:numPr>
              <w:ind w:left="360"/>
            </w:pPr>
          </w:p>
          <w:p w14:paraId="7FC4C817" w14:textId="77777777" w:rsidR="007A1E65" w:rsidRDefault="007A1E65" w:rsidP="007A1E65">
            <w:pPr>
              <w:pStyle w:val="Tablesub-step"/>
              <w:numPr>
                <w:ilvl w:val="0"/>
                <w:numId w:val="0"/>
              </w:numPr>
              <w:ind w:left="360"/>
              <w:jc w:val="center"/>
            </w:pPr>
            <w:r>
              <w:rPr>
                <w:noProof/>
              </w:rPr>
              <w:drawing>
                <wp:inline distT="0" distB="0" distL="0" distR="0" wp14:anchorId="76CBD200" wp14:editId="04444B1B">
                  <wp:extent cx="3657600" cy="3126740"/>
                  <wp:effectExtent l="19050" t="19050" r="1905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rcRect/>
                          <a:stretch>
                            <a:fillRect/>
                          </a:stretch>
                        </pic:blipFill>
                        <pic:spPr>
                          <a:xfrm>
                            <a:off x="0" y="0"/>
                            <a:ext cx="3657600" cy="312674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6E314C2C" w14:textId="77777777" w:rsidR="00434E41" w:rsidRDefault="00434E41" w:rsidP="00434E41">
            <w:pPr>
              <w:pStyle w:val="Tablesub-step"/>
              <w:numPr>
                <w:ilvl w:val="0"/>
                <w:numId w:val="0"/>
              </w:numPr>
              <w:ind w:left="360"/>
            </w:pPr>
          </w:p>
          <w:p w14:paraId="3B3D111E" w14:textId="01928CD4" w:rsidR="007A1E65" w:rsidRDefault="007A1E65" w:rsidP="007A1E65">
            <w:pPr>
              <w:pStyle w:val="Tablesub-step"/>
            </w:pPr>
            <w:r>
              <w:t xml:space="preserve">Click </w:t>
            </w:r>
            <w:r w:rsidRPr="00036EA5">
              <w:rPr>
                <w:b/>
              </w:rPr>
              <w:t>Finish</w:t>
            </w:r>
            <w:r>
              <w:t>.</w:t>
            </w:r>
          </w:p>
        </w:tc>
      </w:tr>
      <w:tr w:rsidR="007A1E65" w14:paraId="351FEE92" w14:textId="77777777" w:rsidTr="007A1E65">
        <w:trPr>
          <w:trHeight w:val="6254"/>
        </w:trPr>
        <w:tc>
          <w:tcPr>
            <w:tcW w:w="1167" w:type="dxa"/>
          </w:tcPr>
          <w:p w14:paraId="4A75BBCC" w14:textId="77777777" w:rsidR="007A1E65" w:rsidRDefault="007A1E65" w:rsidP="00C95A30">
            <w:pPr>
              <w:pStyle w:val="table-text"/>
              <w:numPr>
                <w:ilvl w:val="0"/>
                <w:numId w:val="140"/>
              </w:numPr>
            </w:pPr>
          </w:p>
        </w:tc>
        <w:tc>
          <w:tcPr>
            <w:tcW w:w="6267" w:type="dxa"/>
          </w:tcPr>
          <w:p w14:paraId="21B268BD" w14:textId="77777777" w:rsidR="007A1E65" w:rsidRDefault="007A1E65" w:rsidP="007A1E65">
            <w:pPr>
              <w:pStyle w:val="table-text"/>
            </w:pPr>
            <w:r>
              <w:t xml:space="preserve">In this directory, create a class named </w:t>
            </w:r>
            <w:r>
              <w:rPr>
                <w:i/>
              </w:rPr>
              <w:t xml:space="preserve">Manager </w:t>
            </w:r>
            <w:r w:rsidRPr="00927BD9">
              <w:t xml:space="preserve">that uses </w:t>
            </w:r>
            <w:r w:rsidRPr="00896D11">
              <w:rPr>
                <w:i/>
              </w:rPr>
              <w:t>Emp</w:t>
            </w:r>
            <w:r w:rsidRPr="00927BD9">
              <w:t xml:space="preserve"> as its super class</w:t>
            </w:r>
            <w:r w:rsidRPr="00D321F3">
              <w:t>.</w:t>
            </w:r>
            <w:r>
              <w:t xml:space="preserve"> This class will have a default constructor and a destructor.</w:t>
            </w:r>
          </w:p>
          <w:p w14:paraId="5468D627" w14:textId="77777777" w:rsidR="007A1E65" w:rsidRDefault="007A1E65" w:rsidP="007A1E65">
            <w:pPr>
              <w:pStyle w:val="table-text"/>
            </w:pPr>
            <w:r w:rsidRPr="00003F46">
              <w:rPr>
                <w:b/>
              </w:rPr>
              <w:t>Hint</w:t>
            </w:r>
            <w:r>
              <w:t xml:space="preserve">: Use the </w:t>
            </w:r>
            <w:r w:rsidRPr="00307478">
              <w:rPr>
                <w:i/>
              </w:rPr>
              <w:t>New ABL class</w:t>
            </w:r>
            <w:r>
              <w:t xml:space="preserve"> wizard.</w:t>
            </w:r>
          </w:p>
          <w:p w14:paraId="54EC788C" w14:textId="77777777" w:rsidR="007A1E65" w:rsidRDefault="007A1E65" w:rsidP="00C95A30">
            <w:pPr>
              <w:pStyle w:val="Tablesub-step"/>
              <w:numPr>
                <w:ilvl w:val="0"/>
                <w:numId w:val="184"/>
              </w:numPr>
            </w:pPr>
            <w:r>
              <w:t xml:space="preserve">Right-click </w:t>
            </w:r>
            <w:r w:rsidRPr="005248B9">
              <w:rPr>
                <w:b/>
              </w:rPr>
              <w:t>Role</w:t>
            </w:r>
            <w:r>
              <w:t>.</w:t>
            </w:r>
          </w:p>
          <w:p w14:paraId="0ED97FA9" w14:textId="77777777" w:rsidR="007A1E65" w:rsidRPr="000C508D" w:rsidRDefault="007A1E65" w:rsidP="00C95A30">
            <w:pPr>
              <w:pStyle w:val="Tablesub-step"/>
              <w:numPr>
                <w:ilvl w:val="0"/>
                <w:numId w:val="15"/>
              </w:numPr>
            </w:pPr>
            <w:r>
              <w:t xml:space="preserve">Select </w:t>
            </w:r>
            <w:r w:rsidRPr="00BD0812">
              <w:rPr>
                <w:b/>
              </w:rPr>
              <w:t>New</w:t>
            </w:r>
            <w:r>
              <w:t xml:space="preserve"> &gt; </w:t>
            </w:r>
            <w:r w:rsidRPr="00BD0812">
              <w:rPr>
                <w:b/>
              </w:rPr>
              <w:t>ABL Class</w:t>
            </w:r>
            <w:r>
              <w:t>.</w:t>
            </w:r>
          </w:p>
          <w:p w14:paraId="49031FFB" w14:textId="77777777" w:rsidR="007A1E65" w:rsidRDefault="007A1E65" w:rsidP="00C95A30">
            <w:pPr>
              <w:pStyle w:val="Tablesub-step"/>
              <w:numPr>
                <w:ilvl w:val="0"/>
                <w:numId w:val="15"/>
              </w:numPr>
            </w:pPr>
            <w:r>
              <w:t xml:space="preserve">Enter </w:t>
            </w:r>
            <w:r>
              <w:rPr>
                <w:b/>
              </w:rPr>
              <w:t>Manager</w:t>
            </w:r>
            <w:r>
              <w:t xml:space="preserve"> for the Class name.</w:t>
            </w:r>
          </w:p>
          <w:p w14:paraId="17EEB2C2" w14:textId="77777777" w:rsidR="007A1E65" w:rsidRDefault="007A1E65" w:rsidP="00C95A30">
            <w:pPr>
              <w:pStyle w:val="Tablesub-step"/>
              <w:numPr>
                <w:ilvl w:val="0"/>
                <w:numId w:val="15"/>
              </w:numPr>
            </w:pPr>
            <w:r>
              <w:t xml:space="preserve">Browse and select </w:t>
            </w:r>
            <w:r w:rsidRPr="00A34EB2">
              <w:rPr>
                <w:b/>
              </w:rPr>
              <w:t>Emp.cls (Enterprise.HR.Emp</w:t>
            </w:r>
            <w:r>
              <w:t xml:space="preserve">) for the Inherits field. </w:t>
            </w:r>
          </w:p>
          <w:p w14:paraId="3B4C7666" w14:textId="77777777" w:rsidR="007A1E65" w:rsidRDefault="007A1E65" w:rsidP="00C95A30">
            <w:pPr>
              <w:pStyle w:val="Tablesub-step"/>
              <w:numPr>
                <w:ilvl w:val="0"/>
                <w:numId w:val="15"/>
              </w:numPr>
            </w:pPr>
            <w:r>
              <w:t xml:space="preserve">Select </w:t>
            </w:r>
            <w:r w:rsidRPr="00A34EB2">
              <w:rPr>
                <w:b/>
              </w:rPr>
              <w:t>Default Constructor</w:t>
            </w:r>
            <w:r>
              <w:t>.</w:t>
            </w:r>
          </w:p>
          <w:p w14:paraId="24884163" w14:textId="77777777" w:rsidR="00FF2AF1" w:rsidRDefault="007A1E65" w:rsidP="00FF2AF1">
            <w:pPr>
              <w:pStyle w:val="Tablesub-step"/>
              <w:numPr>
                <w:ilvl w:val="0"/>
                <w:numId w:val="15"/>
              </w:numPr>
            </w:pPr>
            <w:r>
              <w:t xml:space="preserve">Select </w:t>
            </w:r>
            <w:r w:rsidRPr="002735A0">
              <w:rPr>
                <w:b/>
              </w:rPr>
              <w:t>Destructor</w:t>
            </w:r>
            <w:r>
              <w:t>.</w:t>
            </w:r>
          </w:p>
          <w:p w14:paraId="2A332A0D" w14:textId="0E8F24ED" w:rsidR="007A1E65" w:rsidRDefault="007A1E65" w:rsidP="00FF2AF1">
            <w:pPr>
              <w:pStyle w:val="Tablesub-step"/>
              <w:numPr>
                <w:ilvl w:val="0"/>
                <w:numId w:val="15"/>
              </w:numPr>
            </w:pPr>
            <w:r>
              <w:t>You can optionally add information to the description.</w:t>
            </w:r>
          </w:p>
          <w:p w14:paraId="5D68F98A" w14:textId="77777777" w:rsidR="00434E41" w:rsidRDefault="00434E41" w:rsidP="007A1E65">
            <w:pPr>
              <w:pStyle w:val="Tablesub-step"/>
              <w:numPr>
                <w:ilvl w:val="0"/>
                <w:numId w:val="0"/>
              </w:numPr>
            </w:pPr>
          </w:p>
          <w:p w14:paraId="07E0FCE2" w14:textId="77777777" w:rsidR="007A1E65" w:rsidRDefault="007A1E65" w:rsidP="007A1E65">
            <w:pPr>
              <w:pStyle w:val="Tablesub-step"/>
              <w:numPr>
                <w:ilvl w:val="0"/>
                <w:numId w:val="0"/>
              </w:numPr>
              <w:jc w:val="center"/>
            </w:pPr>
            <w:r>
              <w:rPr>
                <w:noProof/>
              </w:rPr>
              <w:drawing>
                <wp:inline distT="0" distB="0" distL="0" distR="0" wp14:anchorId="4B01FD16" wp14:editId="26570A43">
                  <wp:extent cx="3657600" cy="4320540"/>
                  <wp:effectExtent l="19050" t="19050" r="1905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rcRect/>
                          <a:stretch>
                            <a:fillRect/>
                          </a:stretch>
                        </pic:blipFill>
                        <pic:spPr>
                          <a:xfrm>
                            <a:off x="0" y="0"/>
                            <a:ext cx="3657600" cy="432054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268D3469" w14:textId="77777777" w:rsidR="00FF2AF1" w:rsidRDefault="00FF2AF1" w:rsidP="00FF2AF1">
            <w:pPr>
              <w:pStyle w:val="Tablesub-step"/>
              <w:numPr>
                <w:ilvl w:val="0"/>
                <w:numId w:val="0"/>
              </w:numPr>
              <w:ind w:left="360"/>
            </w:pPr>
          </w:p>
          <w:p w14:paraId="3624396F" w14:textId="77777777" w:rsidR="00FF2AF1" w:rsidRDefault="007A1E65" w:rsidP="00C95A30">
            <w:pPr>
              <w:pStyle w:val="Tablesub-step"/>
              <w:numPr>
                <w:ilvl w:val="0"/>
                <w:numId w:val="15"/>
              </w:numPr>
            </w:pPr>
            <w:r>
              <w:t xml:space="preserve">Click </w:t>
            </w:r>
            <w:r w:rsidRPr="00F7010F">
              <w:rPr>
                <w:b/>
              </w:rPr>
              <w:t>Finish</w:t>
            </w:r>
            <w:r>
              <w:t xml:space="preserve">. </w:t>
            </w:r>
          </w:p>
          <w:p w14:paraId="5D521A81" w14:textId="3BEAB4BB" w:rsidR="007A1E65" w:rsidRDefault="007A1E65" w:rsidP="00FF2AF1">
            <w:pPr>
              <w:pStyle w:val="Tablesub-step"/>
              <w:numPr>
                <w:ilvl w:val="0"/>
                <w:numId w:val="0"/>
              </w:numPr>
              <w:ind w:left="360"/>
            </w:pPr>
            <w:r>
              <w:t xml:space="preserve">The </w:t>
            </w:r>
            <w:r>
              <w:rPr>
                <w:b/>
              </w:rPr>
              <w:t>Manager</w:t>
            </w:r>
            <w:r w:rsidRPr="00BD0812">
              <w:rPr>
                <w:b/>
              </w:rPr>
              <w:t>.cls</w:t>
            </w:r>
            <w:r>
              <w:t xml:space="preserve"> file opens in the editor.</w:t>
            </w:r>
          </w:p>
          <w:p w14:paraId="31CFADBE" w14:textId="77777777" w:rsidR="007A1E65" w:rsidRDefault="007A1E65" w:rsidP="007A1E65">
            <w:pPr>
              <w:pStyle w:val="Tablesub-step"/>
              <w:numPr>
                <w:ilvl w:val="0"/>
                <w:numId w:val="0"/>
              </w:numPr>
            </w:pPr>
            <w:r>
              <w:t>The generated file should appear as follows:</w:t>
            </w:r>
          </w:p>
          <w:p w14:paraId="07491490" w14:textId="77777777" w:rsidR="007A1E65" w:rsidRDefault="007A1E65" w:rsidP="007A1E65">
            <w:pPr>
              <w:pStyle w:val="BlockCode"/>
              <w:ind w:left="0" w:right="86"/>
              <w:rPr>
                <w:color w:val="000000"/>
              </w:rPr>
            </w:pPr>
            <w:r>
              <w:rPr>
                <w:color w:val="7F0055"/>
              </w:rPr>
              <w:t>using</w:t>
            </w:r>
            <w:r>
              <w:rPr>
                <w:color w:val="000000"/>
              </w:rPr>
              <w:t xml:space="preserve"> Progress.Lang.*.</w:t>
            </w:r>
          </w:p>
          <w:p w14:paraId="19A6972E" w14:textId="77777777" w:rsidR="007A1E65" w:rsidRDefault="007A1E65" w:rsidP="007A1E65">
            <w:pPr>
              <w:pStyle w:val="BlockCode"/>
              <w:ind w:left="0" w:right="86"/>
            </w:pPr>
            <w:r w:rsidRPr="00572D62">
              <w:rPr>
                <w:color w:val="7F0055"/>
              </w:rPr>
              <w:t>using</w:t>
            </w:r>
            <w:r>
              <w:rPr>
                <w:color w:val="000000"/>
              </w:rPr>
              <w:t xml:space="preserve"> Enterprise.HR.Emp.</w:t>
            </w:r>
          </w:p>
          <w:p w14:paraId="27028266" w14:textId="77777777" w:rsidR="007A1E65" w:rsidRDefault="007A1E65" w:rsidP="007A1E65">
            <w:pPr>
              <w:pStyle w:val="BlockCode"/>
              <w:ind w:left="0" w:right="86"/>
            </w:pPr>
            <w:r>
              <w:rPr>
                <w:color w:val="7F0055"/>
              </w:rPr>
              <w:t>block-level</w:t>
            </w:r>
            <w:r>
              <w:rPr>
                <w:color w:val="000000"/>
              </w:rPr>
              <w:t xml:space="preserve"> </w:t>
            </w:r>
            <w:r>
              <w:rPr>
                <w:color w:val="7F0055"/>
              </w:rPr>
              <w:t>on</w:t>
            </w:r>
            <w:r>
              <w:rPr>
                <w:color w:val="000000"/>
              </w:rPr>
              <w:t xml:space="preserve"> </w:t>
            </w:r>
            <w:r>
              <w:rPr>
                <w:color w:val="7F0055"/>
              </w:rPr>
              <w:t>error</w:t>
            </w:r>
            <w:r>
              <w:rPr>
                <w:color w:val="000000"/>
              </w:rPr>
              <w:t xml:space="preserve"> </w:t>
            </w:r>
            <w:r>
              <w:rPr>
                <w:color w:val="7F0055"/>
              </w:rPr>
              <w:t>undo</w:t>
            </w:r>
            <w:r>
              <w:rPr>
                <w:color w:val="000000"/>
              </w:rPr>
              <w:t xml:space="preserve">, </w:t>
            </w:r>
            <w:r>
              <w:rPr>
                <w:color w:val="7F0055"/>
              </w:rPr>
              <w:t>throw</w:t>
            </w:r>
            <w:r>
              <w:rPr>
                <w:color w:val="000000"/>
              </w:rPr>
              <w:t>.</w:t>
            </w:r>
          </w:p>
          <w:p w14:paraId="26514FDC" w14:textId="77777777" w:rsidR="007A1E65" w:rsidRDefault="007A1E65" w:rsidP="007A1E65">
            <w:pPr>
              <w:pStyle w:val="BlockCode"/>
              <w:ind w:left="0" w:right="86"/>
              <w:rPr>
                <w:color w:val="000000"/>
              </w:rPr>
            </w:pPr>
            <w:r>
              <w:rPr>
                <w:color w:val="7F0055"/>
              </w:rPr>
              <w:t>class</w:t>
            </w:r>
            <w:r>
              <w:rPr>
                <w:color w:val="000000"/>
              </w:rPr>
              <w:t xml:space="preserve"> Enterprise.HR.Role.Manager </w:t>
            </w:r>
            <w:r w:rsidRPr="00A94E82">
              <w:rPr>
                <w:color w:val="7F0055"/>
              </w:rPr>
              <w:t>inherits</w:t>
            </w:r>
            <w:r>
              <w:rPr>
                <w:color w:val="000000"/>
              </w:rPr>
              <w:t xml:space="preserve"> </w:t>
            </w:r>
            <w:r w:rsidRPr="00896D11">
              <w:t>Emp</w:t>
            </w:r>
            <w:r>
              <w:rPr>
                <w:color w:val="000000"/>
              </w:rPr>
              <w:t xml:space="preserve">: </w:t>
            </w:r>
          </w:p>
          <w:p w14:paraId="1871655E" w14:textId="77777777" w:rsidR="007A1E65" w:rsidRDefault="007A1E65" w:rsidP="007A1E65">
            <w:pPr>
              <w:pStyle w:val="BlockCode"/>
              <w:ind w:left="0" w:right="86"/>
              <w:rPr>
                <w:color w:val="000000"/>
              </w:rPr>
            </w:pPr>
            <w:r w:rsidRPr="001D08A2">
              <w:rPr>
                <w:color w:val="7F0055"/>
              </w:rPr>
              <w:t>constructor</w:t>
            </w:r>
            <w:r>
              <w:rPr>
                <w:color w:val="000000"/>
              </w:rPr>
              <w:t xml:space="preserve"> </w:t>
            </w:r>
            <w:r w:rsidRPr="001D08A2">
              <w:rPr>
                <w:color w:val="7F0055"/>
              </w:rPr>
              <w:t>public</w:t>
            </w:r>
            <w:r>
              <w:rPr>
                <w:color w:val="000000"/>
              </w:rPr>
              <w:t xml:space="preserve"> Manager():</w:t>
            </w:r>
          </w:p>
          <w:p w14:paraId="514A94B3" w14:textId="77777777" w:rsidR="007A1E65" w:rsidRDefault="007A1E65" w:rsidP="007A1E65">
            <w:pPr>
              <w:pStyle w:val="BlockCode"/>
              <w:ind w:left="0" w:right="86"/>
              <w:rPr>
                <w:color w:val="000000"/>
              </w:rPr>
            </w:pPr>
            <w:r>
              <w:rPr>
                <w:color w:val="7F0055"/>
              </w:rPr>
              <w:t>s</w:t>
            </w:r>
            <w:r w:rsidRPr="001D08A2">
              <w:rPr>
                <w:color w:val="7F0055"/>
              </w:rPr>
              <w:t>uper</w:t>
            </w:r>
            <w:r>
              <w:rPr>
                <w:color w:val="000000"/>
              </w:rPr>
              <w:t xml:space="preserve"> ().</w:t>
            </w:r>
          </w:p>
          <w:p w14:paraId="353770CB" w14:textId="77777777" w:rsidR="007A1E65" w:rsidRDefault="007A1E65" w:rsidP="007A1E65">
            <w:pPr>
              <w:pStyle w:val="BlockCode"/>
              <w:ind w:left="0" w:right="86"/>
              <w:rPr>
                <w:color w:val="000000"/>
              </w:rPr>
            </w:pPr>
            <w:r>
              <w:rPr>
                <w:color w:val="7F0055"/>
              </w:rPr>
              <w:t>end constru</w:t>
            </w:r>
            <w:r w:rsidRPr="001D08A2">
              <w:rPr>
                <w:color w:val="7F0055"/>
              </w:rPr>
              <w:t>ctor</w:t>
            </w:r>
            <w:r>
              <w:rPr>
                <w:color w:val="000000"/>
              </w:rPr>
              <w:t>.</w:t>
            </w:r>
          </w:p>
          <w:p w14:paraId="2AEEE674" w14:textId="77777777" w:rsidR="007A1E65" w:rsidRDefault="007A1E65" w:rsidP="007A1E65">
            <w:pPr>
              <w:pStyle w:val="BlockCode"/>
              <w:ind w:left="0" w:right="86"/>
              <w:rPr>
                <w:color w:val="000000"/>
              </w:rPr>
            </w:pPr>
            <w:r w:rsidRPr="00572D62">
              <w:rPr>
                <w:color w:val="7F0055"/>
              </w:rPr>
              <w:t>destructor public</w:t>
            </w:r>
            <w:r>
              <w:rPr>
                <w:color w:val="000000"/>
              </w:rPr>
              <w:t xml:space="preserve"> Manager ():</w:t>
            </w:r>
          </w:p>
          <w:p w14:paraId="2A0BA74A" w14:textId="77777777" w:rsidR="007A1E65" w:rsidRDefault="007A1E65" w:rsidP="007A1E65">
            <w:pPr>
              <w:pStyle w:val="BlockCode"/>
              <w:ind w:left="0" w:right="86"/>
            </w:pPr>
            <w:r>
              <w:rPr>
                <w:color w:val="7F0055"/>
              </w:rPr>
              <w:t>e</w:t>
            </w:r>
            <w:r w:rsidRPr="00572D62">
              <w:rPr>
                <w:color w:val="7F0055"/>
              </w:rPr>
              <w:t>nd destructor</w:t>
            </w:r>
            <w:r>
              <w:rPr>
                <w:color w:val="000000"/>
              </w:rPr>
              <w:t xml:space="preserve">.   </w:t>
            </w:r>
          </w:p>
          <w:p w14:paraId="1C1D8FBC" w14:textId="77777777" w:rsidR="007A1E65" w:rsidRDefault="007A1E65" w:rsidP="007A1E65">
            <w:pPr>
              <w:pStyle w:val="BlockCode"/>
              <w:ind w:left="0" w:right="86"/>
            </w:pPr>
            <w:r>
              <w:rPr>
                <w:color w:val="000000"/>
              </w:rPr>
              <w:t xml:space="preserve">  </w:t>
            </w:r>
            <w:r w:rsidRPr="00081C28">
              <w:rPr>
                <w:color w:val="7F0055"/>
              </w:rPr>
              <w:t>end class</w:t>
            </w:r>
            <w:r>
              <w:rPr>
                <w:color w:val="000000"/>
              </w:rPr>
              <w:t>.</w:t>
            </w:r>
          </w:p>
        </w:tc>
      </w:tr>
    </w:tbl>
    <w:p w14:paraId="251037A0" w14:textId="77777777" w:rsidR="007A1E65" w:rsidRDefault="007A1E65" w:rsidP="007A1E65">
      <w:pPr>
        <w:pStyle w:val="Heading5"/>
      </w:pPr>
    </w:p>
    <w:tbl>
      <w:tblPr>
        <w:tblStyle w:val="TableGrid"/>
        <w:tblW w:w="7443" w:type="dxa"/>
        <w:tblInd w:w="1915" w:type="dxa"/>
        <w:tblLook w:val="05E0" w:firstRow="1" w:lastRow="1" w:firstColumn="1" w:lastColumn="1" w:noHBand="0" w:noVBand="1"/>
      </w:tblPr>
      <w:tblGrid>
        <w:gridCol w:w="1167"/>
        <w:gridCol w:w="6276"/>
      </w:tblGrid>
      <w:tr w:rsidR="007A1E65" w14:paraId="6B9B7C52" w14:textId="77777777" w:rsidTr="007A1E65">
        <w:trPr>
          <w:cnfStyle w:val="100000000000" w:firstRow="1" w:lastRow="0" w:firstColumn="0" w:lastColumn="0" w:oddVBand="0" w:evenVBand="0" w:oddHBand="0" w:evenHBand="0" w:firstRowFirstColumn="0" w:firstRowLastColumn="0" w:lastRowFirstColumn="0" w:lastRowLastColumn="0"/>
          <w:trHeight w:val="1989"/>
        </w:trPr>
        <w:tc>
          <w:tcPr>
            <w:tcW w:w="1167" w:type="dxa"/>
            <w:shd w:val="clear" w:color="auto" w:fill="FFFFFF" w:themeFill="background1"/>
          </w:tcPr>
          <w:p w14:paraId="7A32ADC4" w14:textId="77777777" w:rsidR="007A1E65" w:rsidRDefault="007A1E65" w:rsidP="00C95A30">
            <w:pPr>
              <w:pStyle w:val="table-text"/>
              <w:numPr>
                <w:ilvl w:val="0"/>
                <w:numId w:val="140"/>
              </w:numPr>
            </w:pPr>
          </w:p>
        </w:tc>
        <w:tc>
          <w:tcPr>
            <w:tcW w:w="6276" w:type="dxa"/>
            <w:shd w:val="clear" w:color="auto" w:fill="FFFFFF" w:themeFill="background1"/>
          </w:tcPr>
          <w:p w14:paraId="054144B3" w14:textId="77777777" w:rsidR="007A1E65" w:rsidRDefault="007A1E65" w:rsidP="007A1E65">
            <w:pPr>
              <w:pStyle w:val="table-text"/>
              <w:rPr>
                <w:color w:val="000000" w:themeColor="text1"/>
              </w:rPr>
            </w:pPr>
            <w:r>
              <w:rPr>
                <w:color w:val="000000" w:themeColor="text1"/>
              </w:rPr>
              <w:t xml:space="preserve">Add a </w:t>
            </w:r>
            <w:r w:rsidRPr="004F0DDB">
              <w:rPr>
                <w:i/>
                <w:color w:val="000000" w:themeColor="text1"/>
              </w:rPr>
              <w:t>using</w:t>
            </w:r>
            <w:r>
              <w:rPr>
                <w:color w:val="000000" w:themeColor="text1"/>
              </w:rPr>
              <w:t xml:space="preserve"> statement after the error-handling statement. These </w:t>
            </w:r>
            <w:r w:rsidRPr="004F0DDB">
              <w:rPr>
                <w:i/>
                <w:color w:val="000000" w:themeColor="text1"/>
              </w:rPr>
              <w:t>using</w:t>
            </w:r>
            <w:r>
              <w:rPr>
                <w:color w:val="000000" w:themeColor="text1"/>
              </w:rPr>
              <w:t xml:space="preserve"> statements will ensure that the </w:t>
            </w:r>
            <w:r>
              <w:rPr>
                <w:i/>
                <w:color w:val="000000" w:themeColor="text1"/>
              </w:rPr>
              <w:t>TeamMember</w:t>
            </w:r>
            <w:r>
              <w:rPr>
                <w:color w:val="000000" w:themeColor="text1"/>
              </w:rPr>
              <w:t xml:space="preserve"> class can be accessed. </w:t>
            </w:r>
          </w:p>
          <w:p w14:paraId="33F52A52" w14:textId="77777777" w:rsidR="007A1E65" w:rsidRDefault="007A1E65" w:rsidP="007A1E65">
            <w:pPr>
              <w:pStyle w:val="table-text"/>
              <w:rPr>
                <w:color w:val="000000" w:themeColor="text1"/>
              </w:rPr>
            </w:pPr>
            <w:r w:rsidRPr="00401DB7">
              <w:rPr>
                <w:b/>
                <w:color w:val="000000" w:themeColor="text1"/>
              </w:rPr>
              <w:t>Note</w:t>
            </w:r>
            <w:r>
              <w:rPr>
                <w:color w:val="000000" w:themeColor="text1"/>
              </w:rPr>
              <w:t xml:space="preserve">: You will see an error in this statement because you have not yet created class </w:t>
            </w:r>
            <w:r w:rsidRPr="00896D11">
              <w:rPr>
                <w:i/>
                <w:color w:val="000000" w:themeColor="text1"/>
              </w:rPr>
              <w:t>TeamMember</w:t>
            </w:r>
            <w:r>
              <w:rPr>
                <w:color w:val="000000" w:themeColor="text1"/>
              </w:rPr>
              <w:t xml:space="preserve"> class.</w:t>
            </w:r>
          </w:p>
          <w:p w14:paraId="5F655478" w14:textId="77777777" w:rsidR="007A1E65" w:rsidRDefault="007A1E65" w:rsidP="007A1E65">
            <w:pPr>
              <w:pStyle w:val="table-text"/>
              <w:rPr>
                <w:color w:val="000000" w:themeColor="text1"/>
              </w:rPr>
            </w:pPr>
            <w:r>
              <w:rPr>
                <w:color w:val="000000" w:themeColor="text1"/>
              </w:rPr>
              <w:t>Add this statements at the beginning of the file before the error-handling statement:</w:t>
            </w:r>
          </w:p>
          <w:p w14:paraId="4D6660C6" w14:textId="77777777" w:rsidR="007A1E65" w:rsidRPr="00291418" w:rsidRDefault="007A1E65" w:rsidP="007A1E65">
            <w:pPr>
              <w:pStyle w:val="BlockCode"/>
              <w:ind w:left="0" w:right="86"/>
              <w:rPr>
                <w:color w:val="000000"/>
              </w:rPr>
            </w:pPr>
            <w:r w:rsidRPr="00F1311A">
              <w:rPr>
                <w:color w:val="7F0055"/>
              </w:rPr>
              <w:t>using</w:t>
            </w:r>
            <w:r>
              <w:rPr>
                <w:color w:val="000000"/>
              </w:rPr>
              <w:t xml:space="preserve"> Enterprise.HR.Role.TeamMember.</w:t>
            </w:r>
          </w:p>
        </w:tc>
      </w:tr>
    </w:tbl>
    <w:p w14:paraId="46FD4150" w14:textId="77777777" w:rsidR="007A1E65" w:rsidRPr="001E0FA4" w:rsidRDefault="007A1E65" w:rsidP="007A1E65">
      <w:pPr>
        <w:pStyle w:val="BlockLine"/>
      </w:pPr>
    </w:p>
    <w:p w14:paraId="7CBF66B6" w14:textId="77777777" w:rsidR="007A1E65" w:rsidRDefault="007A1E65" w:rsidP="007A1E65">
      <w:pPr>
        <w:pStyle w:val="Heading3"/>
      </w:pPr>
      <w:r>
        <w:lastRenderedPageBreak/>
        <w:t>Solution, Part 3—Defining a constructor and a data member for the Manager class</w:t>
      </w:r>
    </w:p>
    <w:p w14:paraId="55D44D5A" w14:textId="77777777" w:rsidR="007A1E65" w:rsidRPr="00272D5A" w:rsidRDefault="007A1E65" w:rsidP="007A1E65">
      <w:pPr>
        <w:pStyle w:val="TopLine"/>
      </w:pPr>
    </w:p>
    <w:tbl>
      <w:tblPr>
        <w:tblStyle w:val="TableGrid"/>
        <w:tblW w:w="7399" w:type="dxa"/>
        <w:tblInd w:w="1915" w:type="dxa"/>
        <w:tblLook w:val="05E0" w:firstRow="1" w:lastRow="1" w:firstColumn="1" w:lastColumn="1" w:noHBand="0" w:noVBand="1"/>
      </w:tblPr>
      <w:tblGrid>
        <w:gridCol w:w="1241"/>
        <w:gridCol w:w="6158"/>
      </w:tblGrid>
      <w:tr w:rsidR="007A1E65" w14:paraId="669CA220" w14:textId="77777777" w:rsidTr="007A1E65">
        <w:trPr>
          <w:cnfStyle w:val="100000000000" w:firstRow="1" w:lastRow="0" w:firstColumn="0" w:lastColumn="0" w:oddVBand="0" w:evenVBand="0" w:oddHBand="0" w:evenHBand="0" w:firstRowFirstColumn="0" w:firstRowLastColumn="0" w:lastRowFirstColumn="0" w:lastRowLastColumn="0"/>
          <w:trHeight w:val="479"/>
        </w:trPr>
        <w:tc>
          <w:tcPr>
            <w:tcW w:w="1241" w:type="dxa"/>
          </w:tcPr>
          <w:p w14:paraId="4CA84BA3" w14:textId="77777777" w:rsidR="007A1E65" w:rsidRDefault="007A1E65" w:rsidP="007A1E65">
            <w:pPr>
              <w:pStyle w:val="TableHeading"/>
            </w:pPr>
            <w:r>
              <w:t>Step</w:t>
            </w:r>
          </w:p>
        </w:tc>
        <w:tc>
          <w:tcPr>
            <w:tcW w:w="6158" w:type="dxa"/>
          </w:tcPr>
          <w:p w14:paraId="6F6A932A" w14:textId="188F6F5A" w:rsidR="007A1E65" w:rsidRDefault="007A1E65" w:rsidP="007A1E65">
            <w:pPr>
              <w:pStyle w:val="TableHeading"/>
            </w:pPr>
            <w:r>
              <w:t>Solution instruction</w:t>
            </w:r>
            <w:r w:rsidR="00FF2AF1">
              <w:t>s</w:t>
            </w:r>
          </w:p>
        </w:tc>
      </w:tr>
      <w:tr w:rsidR="007A1E65" w14:paraId="38A137FA" w14:textId="77777777" w:rsidTr="007A1E65">
        <w:trPr>
          <w:trHeight w:val="2087"/>
        </w:trPr>
        <w:tc>
          <w:tcPr>
            <w:tcW w:w="1241" w:type="dxa"/>
          </w:tcPr>
          <w:p w14:paraId="220486CF" w14:textId="77777777" w:rsidR="007A1E65" w:rsidRDefault="007A1E65" w:rsidP="00C95A30">
            <w:pPr>
              <w:pStyle w:val="table-text"/>
              <w:numPr>
                <w:ilvl w:val="0"/>
                <w:numId w:val="142"/>
              </w:numPr>
            </w:pPr>
          </w:p>
        </w:tc>
        <w:tc>
          <w:tcPr>
            <w:tcW w:w="6158" w:type="dxa"/>
          </w:tcPr>
          <w:p w14:paraId="5BC0BEDB" w14:textId="77777777" w:rsidR="00FF2AF1" w:rsidRDefault="007A1E65" w:rsidP="007A1E65">
            <w:pPr>
              <w:pStyle w:val="Tablesub-step"/>
              <w:numPr>
                <w:ilvl w:val="0"/>
                <w:numId w:val="0"/>
              </w:numPr>
            </w:pPr>
            <w:r>
              <w:t xml:space="preserve">Modify the default constructor to set the </w:t>
            </w:r>
            <w:r>
              <w:rPr>
                <w:i/>
              </w:rPr>
              <w:t xml:space="preserve">EmpType </w:t>
            </w:r>
            <w:r w:rsidRPr="00D11E4D">
              <w:t>property</w:t>
            </w:r>
            <w:r>
              <w:rPr>
                <w:i/>
              </w:rPr>
              <w:t xml:space="preserve"> </w:t>
            </w:r>
            <w:r w:rsidRPr="00D11E4D">
              <w:t>to be</w:t>
            </w:r>
            <w:r>
              <w:rPr>
                <w:i/>
              </w:rPr>
              <w:t xml:space="preserve"> Manager</w:t>
            </w:r>
            <w:r>
              <w:t xml:space="preserve">. </w:t>
            </w:r>
          </w:p>
          <w:p w14:paraId="0BD55A56" w14:textId="77777777" w:rsidR="00FF2AF1" w:rsidRDefault="00FF2AF1" w:rsidP="007A1E65">
            <w:pPr>
              <w:pStyle w:val="Tablesub-step"/>
              <w:numPr>
                <w:ilvl w:val="0"/>
                <w:numId w:val="0"/>
              </w:numPr>
            </w:pPr>
          </w:p>
          <w:p w14:paraId="6A2464CB" w14:textId="5BBBE166" w:rsidR="007A1E65" w:rsidRDefault="007A1E65" w:rsidP="007A1E65">
            <w:pPr>
              <w:pStyle w:val="Tablesub-step"/>
              <w:numPr>
                <w:ilvl w:val="0"/>
                <w:numId w:val="0"/>
              </w:numPr>
            </w:pPr>
            <w:r w:rsidRPr="00E820E1">
              <w:t>Place your cursor in the parameters area for the constructor.</w:t>
            </w:r>
            <w:r w:rsidR="00FF2AF1">
              <w:t xml:space="preserve"> </w:t>
            </w:r>
            <w:r>
              <w:t>Add code for these parameters:</w:t>
            </w:r>
          </w:p>
          <w:p w14:paraId="113BB204" w14:textId="77777777" w:rsidR="007A1E65" w:rsidRDefault="007A1E65" w:rsidP="007A1E65">
            <w:pPr>
              <w:pStyle w:val="Tablesub-step"/>
              <w:numPr>
                <w:ilvl w:val="0"/>
                <w:numId w:val="0"/>
              </w:numPr>
              <w:ind w:left="360"/>
            </w:pPr>
          </w:p>
          <w:p w14:paraId="3A290278" w14:textId="77777777" w:rsidR="007A1E65" w:rsidRDefault="007A1E65" w:rsidP="007A1E65">
            <w:pPr>
              <w:pStyle w:val="BlockCode"/>
              <w:ind w:left="0" w:right="86"/>
              <w:rPr>
                <w:rFonts w:cs="Courier New"/>
                <w:szCs w:val="20"/>
              </w:rPr>
            </w:pPr>
            <w:r>
              <w:rPr>
                <w:rFonts w:cs="Courier New"/>
                <w:color w:val="7F0055"/>
                <w:szCs w:val="20"/>
              </w:rPr>
              <w:t xml:space="preserve">constructor public </w:t>
            </w:r>
            <w:r>
              <w:rPr>
                <w:rFonts w:cs="Courier New"/>
                <w:szCs w:val="20"/>
              </w:rPr>
              <w:t>Manager( ):</w:t>
            </w:r>
          </w:p>
          <w:p w14:paraId="52508637" w14:textId="77777777" w:rsidR="007A1E65" w:rsidRDefault="007A1E65" w:rsidP="007A1E65">
            <w:pPr>
              <w:pStyle w:val="BlockCode"/>
              <w:ind w:left="0" w:right="86"/>
              <w:rPr>
                <w:rFonts w:cs="Courier New"/>
                <w:szCs w:val="20"/>
              </w:rPr>
            </w:pPr>
            <w:r w:rsidRPr="00A821C2">
              <w:rPr>
                <w:rFonts w:cs="Courier New"/>
                <w:color w:val="7F0055"/>
                <w:szCs w:val="20"/>
              </w:rPr>
              <w:t>super</w:t>
            </w:r>
            <w:r>
              <w:rPr>
                <w:rFonts w:cs="Courier New"/>
                <w:szCs w:val="20"/>
              </w:rPr>
              <w:t xml:space="preserve"> ().</w:t>
            </w:r>
          </w:p>
          <w:p w14:paraId="7639D6E6" w14:textId="77777777" w:rsidR="007A1E65" w:rsidRDefault="007A1E65" w:rsidP="007A1E65">
            <w:pPr>
              <w:pStyle w:val="BlockCode"/>
              <w:ind w:left="0" w:right="86"/>
              <w:rPr>
                <w:rFonts w:cs="Courier New"/>
                <w:szCs w:val="20"/>
              </w:rPr>
            </w:pPr>
            <w:r>
              <w:rPr>
                <w:rFonts w:cs="Courier New"/>
                <w:szCs w:val="20"/>
              </w:rPr>
              <w:t xml:space="preserve">EmpType = </w:t>
            </w:r>
            <w:r>
              <w:rPr>
                <w:color w:val="2A00FF"/>
              </w:rPr>
              <w:t>"Manager"</w:t>
            </w:r>
            <w:r>
              <w:rPr>
                <w:rFonts w:cs="Courier New"/>
                <w:szCs w:val="20"/>
              </w:rPr>
              <w:t>.</w:t>
            </w:r>
          </w:p>
          <w:p w14:paraId="23F63D7A" w14:textId="77777777" w:rsidR="007A1E65" w:rsidRPr="00AD028A" w:rsidRDefault="007A1E65" w:rsidP="007A1E65">
            <w:pPr>
              <w:pStyle w:val="BlockCode"/>
              <w:ind w:left="0" w:right="86"/>
              <w:rPr>
                <w:rFonts w:cs="Courier New"/>
                <w:szCs w:val="20"/>
              </w:rPr>
            </w:pPr>
            <w:r w:rsidRPr="00896D11">
              <w:rPr>
                <w:rFonts w:cs="Courier New"/>
                <w:color w:val="7F0055"/>
                <w:szCs w:val="20"/>
              </w:rPr>
              <w:t>end constructor</w:t>
            </w:r>
            <w:r>
              <w:rPr>
                <w:rFonts w:cs="Courier New"/>
                <w:szCs w:val="20"/>
              </w:rPr>
              <w:t xml:space="preserve">. </w:t>
            </w:r>
          </w:p>
        </w:tc>
      </w:tr>
      <w:tr w:rsidR="007A1E65" w14:paraId="5B35D232" w14:textId="77777777" w:rsidTr="007A1E65">
        <w:trPr>
          <w:trHeight w:val="1457"/>
        </w:trPr>
        <w:tc>
          <w:tcPr>
            <w:tcW w:w="1241" w:type="dxa"/>
          </w:tcPr>
          <w:p w14:paraId="1BED56AD" w14:textId="77777777" w:rsidR="007A1E65" w:rsidRDefault="007A1E65" w:rsidP="00C95A30">
            <w:pPr>
              <w:pStyle w:val="table-text"/>
              <w:numPr>
                <w:ilvl w:val="0"/>
                <w:numId w:val="142"/>
              </w:numPr>
            </w:pPr>
          </w:p>
        </w:tc>
        <w:tc>
          <w:tcPr>
            <w:tcW w:w="6158" w:type="dxa"/>
          </w:tcPr>
          <w:p w14:paraId="7B22F10D" w14:textId="77777777" w:rsidR="007A1E65" w:rsidRDefault="007A1E65" w:rsidP="007A1E65">
            <w:pPr>
              <w:pStyle w:val="table-text"/>
            </w:pPr>
            <w:r>
              <w:t xml:space="preserve">Define the </w:t>
            </w:r>
            <w:r w:rsidRPr="006A23D4">
              <w:rPr>
                <w:i/>
              </w:rPr>
              <w:t>private</w:t>
            </w:r>
            <w:r>
              <w:t xml:space="preserve"> </w:t>
            </w:r>
            <w:r w:rsidRPr="00C25C8B">
              <w:t>temp-table by including the ttEmployee temp-table definition.</w:t>
            </w:r>
          </w:p>
          <w:p w14:paraId="0686877F" w14:textId="77777777" w:rsidR="007A1E65" w:rsidRPr="00E820E1" w:rsidRDefault="007A1E65" w:rsidP="00C95A30">
            <w:pPr>
              <w:pStyle w:val="Tablesub-step"/>
              <w:numPr>
                <w:ilvl w:val="0"/>
                <w:numId w:val="143"/>
              </w:numPr>
            </w:pPr>
            <w:r w:rsidRPr="00E820E1">
              <w:t>In the editor, place the cursor at a blank line before the constructor.</w:t>
            </w:r>
          </w:p>
          <w:p w14:paraId="7208CBB4" w14:textId="77777777" w:rsidR="007A1E65" w:rsidRDefault="007A1E65" w:rsidP="00C95A30">
            <w:pPr>
              <w:pStyle w:val="Tablesub-step"/>
              <w:numPr>
                <w:ilvl w:val="0"/>
                <w:numId w:val="15"/>
              </w:numPr>
            </w:pPr>
            <w:r>
              <w:t>Add this code to the class file:</w:t>
            </w:r>
          </w:p>
          <w:p w14:paraId="567BBDE9" w14:textId="77777777" w:rsidR="007A1E65" w:rsidRDefault="007A1E65" w:rsidP="007A1E65">
            <w:pPr>
              <w:pStyle w:val="Tablesub-step"/>
              <w:numPr>
                <w:ilvl w:val="0"/>
                <w:numId w:val="0"/>
              </w:numPr>
              <w:ind w:left="360"/>
            </w:pPr>
          </w:p>
          <w:p w14:paraId="643187DB" w14:textId="77777777" w:rsidR="007A1E65" w:rsidRPr="00271493" w:rsidRDefault="007A1E65" w:rsidP="007A1E65">
            <w:pPr>
              <w:pStyle w:val="BlockCode"/>
              <w:ind w:left="0"/>
            </w:pPr>
            <w:r w:rsidRPr="00271493">
              <w:rPr>
                <w:rFonts w:ascii="Consolas" w:hAnsi="Consolas" w:cs="Consolas"/>
                <w:color w:val="FF0080"/>
              </w:rPr>
              <w:t>{include/ttEmployee.i &amp;ClassAccess = "private"}</w:t>
            </w:r>
          </w:p>
        </w:tc>
      </w:tr>
      <w:tr w:rsidR="007A1E65" w14:paraId="7A63B6D1" w14:textId="77777777" w:rsidTr="007A1E65">
        <w:trPr>
          <w:trHeight w:val="329"/>
        </w:trPr>
        <w:tc>
          <w:tcPr>
            <w:tcW w:w="1241" w:type="dxa"/>
          </w:tcPr>
          <w:p w14:paraId="3ACDA8BF" w14:textId="77777777" w:rsidR="007A1E65" w:rsidRDefault="007A1E65" w:rsidP="00C95A30">
            <w:pPr>
              <w:pStyle w:val="table-text"/>
              <w:numPr>
                <w:ilvl w:val="0"/>
                <w:numId w:val="142"/>
              </w:numPr>
            </w:pPr>
          </w:p>
        </w:tc>
        <w:tc>
          <w:tcPr>
            <w:tcW w:w="6158" w:type="dxa"/>
          </w:tcPr>
          <w:p w14:paraId="7ECF8664" w14:textId="77777777" w:rsidR="007A1E65" w:rsidRPr="004C63CB" w:rsidRDefault="007A1E65" w:rsidP="007A1E65">
            <w:pPr>
              <w:pStyle w:val="table-text"/>
            </w:pPr>
            <w:r>
              <w:t xml:space="preserve">Save your file. Ensure that the code added compiles without errors (except for the using statement for </w:t>
            </w:r>
            <w:r w:rsidRPr="00896D11">
              <w:rPr>
                <w:i/>
              </w:rPr>
              <w:t>TeamMember</w:t>
            </w:r>
            <w:r>
              <w:t xml:space="preserve"> class).</w:t>
            </w:r>
          </w:p>
        </w:tc>
      </w:tr>
    </w:tbl>
    <w:p w14:paraId="5E695FF1" w14:textId="77777777" w:rsidR="007A1E65" w:rsidRDefault="007A1E65" w:rsidP="007A1E65">
      <w:pPr>
        <w:pStyle w:val="BlockLine"/>
      </w:pPr>
    </w:p>
    <w:p w14:paraId="0B928FAC" w14:textId="77777777" w:rsidR="007A1E65" w:rsidRDefault="007A1E65" w:rsidP="007A1E65">
      <w:pPr>
        <w:rPr>
          <w:rFonts w:ascii="Arial" w:hAnsi="Arial"/>
          <w:b/>
          <w:i/>
          <w:sz w:val="36"/>
          <w:szCs w:val="20"/>
        </w:rPr>
      </w:pPr>
    </w:p>
    <w:p w14:paraId="109E7B46" w14:textId="77777777" w:rsidR="007A1E65" w:rsidRDefault="007A1E65" w:rsidP="007A1E65">
      <w:pPr>
        <w:pStyle w:val="Heading3"/>
      </w:pPr>
      <w:r>
        <w:lastRenderedPageBreak/>
        <w:t>Solution, Part 4—Defining methods for the Manager class</w:t>
      </w:r>
    </w:p>
    <w:p w14:paraId="2AEBF257" w14:textId="77777777" w:rsidR="007A1E65" w:rsidRPr="00272D5A" w:rsidRDefault="007A1E65" w:rsidP="007A1E65">
      <w:pPr>
        <w:pStyle w:val="TopLine"/>
      </w:pPr>
    </w:p>
    <w:tbl>
      <w:tblPr>
        <w:tblStyle w:val="TableGrid"/>
        <w:tblW w:w="7492" w:type="dxa"/>
        <w:tblInd w:w="1915" w:type="dxa"/>
        <w:tblLook w:val="05E0" w:firstRow="1" w:lastRow="1" w:firstColumn="1" w:lastColumn="1" w:noHBand="0" w:noVBand="1"/>
      </w:tblPr>
      <w:tblGrid>
        <w:gridCol w:w="1158"/>
        <w:gridCol w:w="6334"/>
      </w:tblGrid>
      <w:tr w:rsidR="007A1E65" w14:paraId="0B42ED04" w14:textId="77777777" w:rsidTr="007A1E65">
        <w:trPr>
          <w:cnfStyle w:val="100000000000" w:firstRow="1" w:lastRow="0" w:firstColumn="0" w:lastColumn="0" w:oddVBand="0" w:evenVBand="0" w:oddHBand="0" w:evenHBand="0" w:firstRowFirstColumn="0" w:firstRowLastColumn="0" w:lastRowFirstColumn="0" w:lastRowLastColumn="0"/>
          <w:trHeight w:val="475"/>
        </w:trPr>
        <w:tc>
          <w:tcPr>
            <w:tcW w:w="1158" w:type="dxa"/>
          </w:tcPr>
          <w:p w14:paraId="38BCB924" w14:textId="77777777" w:rsidR="007A1E65" w:rsidRDefault="007A1E65" w:rsidP="007A1E65">
            <w:pPr>
              <w:pStyle w:val="TableHeading"/>
            </w:pPr>
            <w:r>
              <w:t>Step</w:t>
            </w:r>
          </w:p>
        </w:tc>
        <w:tc>
          <w:tcPr>
            <w:tcW w:w="6304" w:type="dxa"/>
          </w:tcPr>
          <w:p w14:paraId="3B176322" w14:textId="5FCD0C53" w:rsidR="007A1E65" w:rsidRDefault="007A1E65" w:rsidP="007A1E65">
            <w:pPr>
              <w:pStyle w:val="TableHeading"/>
            </w:pPr>
            <w:r>
              <w:t>Solution instruction</w:t>
            </w:r>
            <w:r w:rsidR="00FF2AF1">
              <w:t>s</w:t>
            </w:r>
          </w:p>
        </w:tc>
      </w:tr>
      <w:tr w:rsidR="007A1E65" w14:paraId="0753227B" w14:textId="77777777" w:rsidTr="007A1E65">
        <w:trPr>
          <w:trHeight w:val="4554"/>
        </w:trPr>
        <w:tc>
          <w:tcPr>
            <w:tcW w:w="1158" w:type="dxa"/>
          </w:tcPr>
          <w:p w14:paraId="218B67E1" w14:textId="77777777" w:rsidR="007A1E65" w:rsidRDefault="007A1E65" w:rsidP="00C95A30">
            <w:pPr>
              <w:pStyle w:val="table-text"/>
              <w:numPr>
                <w:ilvl w:val="0"/>
                <w:numId w:val="144"/>
              </w:numPr>
            </w:pPr>
          </w:p>
        </w:tc>
        <w:tc>
          <w:tcPr>
            <w:tcW w:w="6304" w:type="dxa"/>
          </w:tcPr>
          <w:p w14:paraId="7C1CE9C4" w14:textId="77777777" w:rsidR="007A1E65" w:rsidRDefault="007A1E65" w:rsidP="007A1E65">
            <w:pPr>
              <w:pStyle w:val="TableBullet"/>
              <w:numPr>
                <w:ilvl w:val="0"/>
                <w:numId w:val="0"/>
              </w:numPr>
            </w:pPr>
            <w:r>
              <w:t xml:space="preserve">Define the </w:t>
            </w:r>
            <w:r w:rsidRPr="00D11E4D">
              <w:t>public</w:t>
            </w:r>
            <w:r>
              <w:t xml:space="preserve"> </w:t>
            </w:r>
            <w:proofErr w:type="gramStart"/>
            <w:r>
              <w:rPr>
                <w:i/>
              </w:rPr>
              <w:t>AddTeamMember</w:t>
            </w:r>
            <w:r>
              <w:t>(</w:t>
            </w:r>
            <w:proofErr w:type="gramEnd"/>
            <w:r>
              <w:t xml:space="preserve">) method that takes a </w:t>
            </w:r>
            <w:r w:rsidRPr="00896D11">
              <w:rPr>
                <w:i/>
              </w:rPr>
              <w:t>TeamMember</w:t>
            </w:r>
            <w:r>
              <w:t xml:space="preserve"> as input and returns </w:t>
            </w:r>
            <w:r w:rsidRPr="005344AB">
              <w:rPr>
                <w:i/>
              </w:rPr>
              <w:t>void</w:t>
            </w:r>
            <w:r>
              <w:t>.</w:t>
            </w:r>
          </w:p>
          <w:p w14:paraId="7C410BE5" w14:textId="77777777" w:rsidR="007A1E65" w:rsidRPr="00C05A87" w:rsidRDefault="007A1E65" w:rsidP="00C95A30">
            <w:pPr>
              <w:pStyle w:val="Tablesub-step"/>
              <w:numPr>
                <w:ilvl w:val="0"/>
                <w:numId w:val="145"/>
              </w:numPr>
            </w:pPr>
            <w:r w:rsidRPr="00C05A87">
              <w:t xml:space="preserve">Place the cursor just before the </w:t>
            </w:r>
            <w:r>
              <w:t>anywhere in the class.</w:t>
            </w:r>
          </w:p>
          <w:p w14:paraId="66724E98" w14:textId="77777777" w:rsidR="007A1E65" w:rsidRDefault="007A1E65" w:rsidP="00C95A30">
            <w:pPr>
              <w:pStyle w:val="Tablesub-step"/>
              <w:numPr>
                <w:ilvl w:val="0"/>
                <w:numId w:val="15"/>
              </w:numPr>
            </w:pPr>
            <w:r>
              <w:t xml:space="preserve">Right-click and then select </w:t>
            </w:r>
            <w:r w:rsidRPr="007B78A9">
              <w:rPr>
                <w:b/>
              </w:rPr>
              <w:t>Source</w:t>
            </w:r>
            <w:r>
              <w:t xml:space="preserve"> &gt; </w:t>
            </w:r>
            <w:r w:rsidRPr="007B78A9">
              <w:rPr>
                <w:b/>
              </w:rPr>
              <w:t>Add Method</w:t>
            </w:r>
            <w:r>
              <w:t>.</w:t>
            </w:r>
          </w:p>
          <w:p w14:paraId="4A3E078B" w14:textId="77777777" w:rsidR="007A1E65" w:rsidRDefault="007A1E65" w:rsidP="00C95A30">
            <w:pPr>
              <w:pStyle w:val="Tablesub-step"/>
              <w:numPr>
                <w:ilvl w:val="0"/>
                <w:numId w:val="15"/>
              </w:numPr>
            </w:pPr>
            <w:r>
              <w:t xml:space="preserve">Enter </w:t>
            </w:r>
            <w:r>
              <w:rPr>
                <w:b/>
              </w:rPr>
              <w:t>AddTeamMember</w:t>
            </w:r>
            <w:r>
              <w:t xml:space="preserve"> for the method name.</w:t>
            </w:r>
          </w:p>
          <w:p w14:paraId="48B42FAB" w14:textId="77777777" w:rsidR="007A1E65" w:rsidRDefault="007A1E65" w:rsidP="00C95A30">
            <w:pPr>
              <w:pStyle w:val="Tablesub-step"/>
              <w:numPr>
                <w:ilvl w:val="0"/>
                <w:numId w:val="15"/>
              </w:numPr>
            </w:pPr>
            <w:r>
              <w:t xml:space="preserve">Select </w:t>
            </w:r>
            <w:r>
              <w:rPr>
                <w:b/>
              </w:rPr>
              <w:t>void</w:t>
            </w:r>
            <w:r>
              <w:t xml:space="preserve"> as the return type.</w:t>
            </w:r>
          </w:p>
          <w:p w14:paraId="43959A99" w14:textId="20D8BA03" w:rsidR="007A1E65" w:rsidRDefault="007A1E65" w:rsidP="00C95A30">
            <w:pPr>
              <w:pStyle w:val="Tablesub-step"/>
              <w:numPr>
                <w:ilvl w:val="0"/>
                <w:numId w:val="15"/>
              </w:numPr>
            </w:pPr>
            <w:r>
              <w:t xml:space="preserve">Select </w:t>
            </w:r>
            <w:r>
              <w:rPr>
                <w:b/>
              </w:rPr>
              <w:t>Last method</w:t>
            </w:r>
            <w:r>
              <w:t xml:space="preserve"> for the insertion position.</w:t>
            </w:r>
          </w:p>
          <w:p w14:paraId="3564B5CB" w14:textId="77777777" w:rsidR="00FF2AF1" w:rsidRDefault="00FF2AF1" w:rsidP="00FF2AF1">
            <w:pPr>
              <w:pStyle w:val="Tablesub-step"/>
              <w:numPr>
                <w:ilvl w:val="0"/>
                <w:numId w:val="0"/>
              </w:numPr>
              <w:ind w:left="360"/>
            </w:pPr>
          </w:p>
          <w:p w14:paraId="5D58B380" w14:textId="77777777" w:rsidR="007A1E65" w:rsidRDefault="007A1E65" w:rsidP="007A1E65">
            <w:pPr>
              <w:pStyle w:val="Tablesub-step"/>
              <w:numPr>
                <w:ilvl w:val="0"/>
                <w:numId w:val="0"/>
              </w:numPr>
              <w:jc w:val="center"/>
            </w:pPr>
            <w:r>
              <w:rPr>
                <w:noProof/>
              </w:rPr>
              <w:drawing>
                <wp:inline distT="0" distB="0" distL="0" distR="0" wp14:anchorId="74317AF0" wp14:editId="294637C9">
                  <wp:extent cx="3657600" cy="3409315"/>
                  <wp:effectExtent l="19050" t="19050" r="19050" b="196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rcRect/>
                          <a:stretch>
                            <a:fillRect/>
                          </a:stretch>
                        </pic:blipFill>
                        <pic:spPr>
                          <a:xfrm>
                            <a:off x="0" y="0"/>
                            <a:ext cx="3657600" cy="340931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4BF2AD16" w14:textId="77777777" w:rsidR="00FF2AF1" w:rsidRDefault="00FF2AF1" w:rsidP="00FF2AF1">
            <w:pPr>
              <w:pStyle w:val="Tablesub-step"/>
              <w:numPr>
                <w:ilvl w:val="0"/>
                <w:numId w:val="0"/>
              </w:numPr>
              <w:ind w:left="360"/>
            </w:pPr>
          </w:p>
          <w:p w14:paraId="2EEB2020" w14:textId="17E1C942" w:rsidR="007A1E65" w:rsidRDefault="007A1E65" w:rsidP="00C95A30">
            <w:pPr>
              <w:pStyle w:val="Tablesub-step"/>
              <w:numPr>
                <w:ilvl w:val="0"/>
                <w:numId w:val="15"/>
              </w:numPr>
            </w:pPr>
            <w:r>
              <w:t xml:space="preserve">Click </w:t>
            </w:r>
            <w:r w:rsidRPr="00BD0812">
              <w:rPr>
                <w:b/>
              </w:rPr>
              <w:t>Generate</w:t>
            </w:r>
            <w:r>
              <w:t>.</w:t>
            </w:r>
          </w:p>
          <w:p w14:paraId="0D3C3150" w14:textId="77777777" w:rsidR="007A1E65" w:rsidRDefault="007A1E65" w:rsidP="00FF2AF1">
            <w:pPr>
              <w:pStyle w:val="Tablesub-step"/>
              <w:numPr>
                <w:ilvl w:val="0"/>
                <w:numId w:val="0"/>
              </w:numPr>
              <w:ind w:left="360"/>
            </w:pPr>
            <w:r>
              <w:t>You can enter information in the comment that precedes the method, or you can delete it.</w:t>
            </w:r>
          </w:p>
          <w:p w14:paraId="593C7AB1" w14:textId="77777777" w:rsidR="007A1E65" w:rsidRDefault="007A1E65" w:rsidP="00C95A30">
            <w:pPr>
              <w:pStyle w:val="Tablesub-step"/>
              <w:numPr>
                <w:ilvl w:val="0"/>
                <w:numId w:val="15"/>
              </w:numPr>
            </w:pPr>
            <w:r>
              <w:t xml:space="preserve">Enter the input parameter as </w:t>
            </w:r>
            <w:r w:rsidRPr="00896D11">
              <w:rPr>
                <w:i/>
              </w:rPr>
              <w:t>ptm</w:t>
            </w:r>
            <w:r>
              <w:t xml:space="preserve"> with a type </w:t>
            </w:r>
            <w:r w:rsidRPr="00896D11">
              <w:rPr>
                <w:i/>
              </w:rPr>
              <w:t>TeamMember</w:t>
            </w:r>
            <w:r>
              <w:t>.</w:t>
            </w:r>
          </w:p>
          <w:p w14:paraId="4B5B533B" w14:textId="77777777" w:rsidR="00FF2AF1" w:rsidRDefault="00FF2AF1" w:rsidP="007A1E65">
            <w:pPr>
              <w:pStyle w:val="Tablesub-step"/>
              <w:numPr>
                <w:ilvl w:val="0"/>
                <w:numId w:val="0"/>
              </w:numPr>
            </w:pPr>
          </w:p>
          <w:p w14:paraId="003BADB9" w14:textId="0FCA169D" w:rsidR="007A1E65" w:rsidRDefault="007A1E65" w:rsidP="007A1E65">
            <w:pPr>
              <w:pStyle w:val="Tablesub-step"/>
              <w:numPr>
                <w:ilvl w:val="0"/>
                <w:numId w:val="0"/>
              </w:numPr>
            </w:pPr>
            <w:r>
              <w:t>Your code should appear as follows:</w:t>
            </w:r>
          </w:p>
          <w:p w14:paraId="56D23E81" w14:textId="77777777" w:rsidR="00FF2AF1" w:rsidRDefault="00FF2AF1" w:rsidP="007A1E65">
            <w:pPr>
              <w:pStyle w:val="Tablesub-step"/>
              <w:numPr>
                <w:ilvl w:val="0"/>
                <w:numId w:val="0"/>
              </w:numPr>
            </w:pPr>
          </w:p>
          <w:p w14:paraId="0C844862" w14:textId="77777777" w:rsidR="007A1E65" w:rsidRDefault="007A1E65" w:rsidP="007A1E65">
            <w:pPr>
              <w:pStyle w:val="BlockCode"/>
              <w:ind w:left="0" w:right="86"/>
              <w:rPr>
                <w:rFonts w:cs="Courier New"/>
                <w:color w:val="FF0000"/>
                <w:szCs w:val="20"/>
              </w:rPr>
            </w:pPr>
            <w:r>
              <w:rPr>
                <w:rFonts w:cs="Courier New"/>
                <w:color w:val="7F0055"/>
                <w:szCs w:val="20"/>
              </w:rPr>
              <w:t xml:space="preserve">method public </w:t>
            </w:r>
            <w:r>
              <w:rPr>
                <w:rFonts w:cs="Courier New"/>
                <w:szCs w:val="20"/>
              </w:rPr>
              <w:t>AddTeamMember</w:t>
            </w:r>
            <w:r w:rsidRPr="00896D11">
              <w:rPr>
                <w:rFonts w:cs="Courier New"/>
                <w:szCs w:val="20"/>
              </w:rPr>
              <w:t>(</w:t>
            </w:r>
            <w:r>
              <w:rPr>
                <w:rFonts w:cs="Courier New"/>
                <w:color w:val="7F0055"/>
                <w:szCs w:val="20"/>
              </w:rPr>
              <w:t xml:space="preserve">input </w:t>
            </w:r>
            <w:r w:rsidRPr="00896D11">
              <w:rPr>
                <w:rFonts w:cs="Courier New"/>
                <w:szCs w:val="20"/>
              </w:rPr>
              <w:t>ptm</w:t>
            </w:r>
            <w:r>
              <w:rPr>
                <w:rFonts w:cs="Courier New"/>
                <w:color w:val="7F0055"/>
                <w:szCs w:val="20"/>
              </w:rPr>
              <w:t xml:space="preserve"> as </w:t>
            </w:r>
            <w:r w:rsidRPr="00896D11">
              <w:rPr>
                <w:rFonts w:cs="Courier New"/>
                <w:szCs w:val="20"/>
              </w:rPr>
              <w:t>TeamMember)</w:t>
            </w:r>
          </w:p>
          <w:p w14:paraId="49D99797" w14:textId="77777777" w:rsidR="007A1E65" w:rsidRPr="00EC0A58" w:rsidRDefault="007A1E65" w:rsidP="007A1E65">
            <w:pPr>
              <w:pStyle w:val="BlockCode"/>
              <w:ind w:left="0" w:right="86"/>
              <w:rPr>
                <w:rFonts w:cs="Courier New"/>
                <w:color w:val="7F0055"/>
                <w:szCs w:val="20"/>
              </w:rPr>
            </w:pPr>
            <w:r w:rsidRPr="00EC0A58">
              <w:rPr>
                <w:rFonts w:cs="Courier New"/>
                <w:color w:val="7F0055"/>
                <w:szCs w:val="20"/>
              </w:rPr>
              <w:t>return</w:t>
            </w:r>
            <w:r w:rsidRPr="00896D11">
              <w:rPr>
                <w:rFonts w:cs="Courier New"/>
                <w:szCs w:val="20"/>
              </w:rPr>
              <w:t>.</w:t>
            </w:r>
          </w:p>
          <w:p w14:paraId="3B9968B8" w14:textId="77777777" w:rsidR="007A1E65" w:rsidRPr="00654E0A" w:rsidRDefault="007A1E65" w:rsidP="007A1E65">
            <w:pPr>
              <w:pStyle w:val="BlockCode"/>
              <w:ind w:left="0" w:right="86"/>
              <w:rPr>
                <w:rFonts w:cs="Courier New"/>
              </w:rPr>
            </w:pPr>
            <w:r>
              <w:rPr>
                <w:rFonts w:cs="Courier New"/>
                <w:color w:val="7F0055"/>
                <w:szCs w:val="20"/>
              </w:rPr>
              <w:t>e</w:t>
            </w:r>
            <w:r w:rsidRPr="00EC0A58">
              <w:rPr>
                <w:rFonts w:cs="Courier New"/>
                <w:color w:val="7F0055"/>
                <w:szCs w:val="20"/>
              </w:rPr>
              <w:t>nd method</w:t>
            </w:r>
            <w:r w:rsidRPr="00896D11">
              <w:rPr>
                <w:rFonts w:cs="Courier New"/>
                <w:szCs w:val="20"/>
              </w:rPr>
              <w:t>.</w:t>
            </w:r>
          </w:p>
        </w:tc>
      </w:tr>
      <w:tr w:rsidR="007A1E65" w14:paraId="316643F8" w14:textId="77777777" w:rsidTr="007A1E65">
        <w:trPr>
          <w:trHeight w:val="3970"/>
        </w:trPr>
        <w:tc>
          <w:tcPr>
            <w:tcW w:w="1158" w:type="dxa"/>
          </w:tcPr>
          <w:p w14:paraId="1B5E6EAD" w14:textId="77777777" w:rsidR="007A1E65" w:rsidRDefault="007A1E65" w:rsidP="00C95A30">
            <w:pPr>
              <w:pStyle w:val="table-text"/>
              <w:numPr>
                <w:ilvl w:val="0"/>
                <w:numId w:val="144"/>
              </w:numPr>
            </w:pPr>
          </w:p>
        </w:tc>
        <w:tc>
          <w:tcPr>
            <w:tcW w:w="6304" w:type="dxa"/>
          </w:tcPr>
          <w:p w14:paraId="10C899D9" w14:textId="7E70493E" w:rsidR="007A1E65" w:rsidRDefault="007A1E65" w:rsidP="007A1E65">
            <w:pPr>
              <w:pStyle w:val="Tablesub-step"/>
              <w:numPr>
                <w:ilvl w:val="0"/>
                <w:numId w:val="0"/>
              </w:numPr>
            </w:pPr>
            <w:r>
              <w:t xml:space="preserve">Define the </w:t>
            </w:r>
            <w:r w:rsidRPr="0013673A">
              <w:t>public</w:t>
            </w:r>
            <w:r>
              <w:t xml:space="preserve"> </w:t>
            </w:r>
            <w:proofErr w:type="gramStart"/>
            <w:r>
              <w:rPr>
                <w:i/>
              </w:rPr>
              <w:t>GetManagersEmployees</w:t>
            </w:r>
            <w:r>
              <w:t>(</w:t>
            </w:r>
            <w:proofErr w:type="gramEnd"/>
            <w:r>
              <w:t xml:space="preserve">) method that has an output parameter, which is the </w:t>
            </w:r>
            <w:r w:rsidRPr="00896D11">
              <w:rPr>
                <w:i/>
              </w:rPr>
              <w:t>ttEmployee</w:t>
            </w:r>
            <w:r>
              <w:t xml:space="preserve"> table, and returns a </w:t>
            </w:r>
            <w:r w:rsidRPr="00896D11">
              <w:rPr>
                <w:i/>
              </w:rPr>
              <w:t>void</w:t>
            </w:r>
            <w:r>
              <w:t xml:space="preserve">. </w:t>
            </w:r>
            <w:r w:rsidRPr="00C05A87">
              <w:t xml:space="preserve">Place the cursor </w:t>
            </w:r>
            <w:r>
              <w:t xml:space="preserve">anywhere in the </w:t>
            </w:r>
            <w:r w:rsidRPr="00C05A87">
              <w:t>class.</w:t>
            </w:r>
          </w:p>
          <w:p w14:paraId="34B6C22A" w14:textId="77777777" w:rsidR="00FF2AF1" w:rsidRPr="00C05A87" w:rsidRDefault="00FF2AF1" w:rsidP="007A1E65">
            <w:pPr>
              <w:pStyle w:val="Tablesub-step"/>
              <w:numPr>
                <w:ilvl w:val="0"/>
                <w:numId w:val="0"/>
              </w:numPr>
            </w:pPr>
          </w:p>
          <w:p w14:paraId="7AC2D9BE" w14:textId="77777777" w:rsidR="007A1E65" w:rsidRDefault="007A1E65" w:rsidP="00C95A30">
            <w:pPr>
              <w:pStyle w:val="Tablesub-step"/>
              <w:numPr>
                <w:ilvl w:val="0"/>
                <w:numId w:val="146"/>
              </w:numPr>
            </w:pPr>
            <w:r>
              <w:t xml:space="preserve">Right-click and then select </w:t>
            </w:r>
            <w:r w:rsidRPr="007A1E65">
              <w:rPr>
                <w:b/>
              </w:rPr>
              <w:t>Source</w:t>
            </w:r>
            <w:r>
              <w:t xml:space="preserve"> &gt; </w:t>
            </w:r>
            <w:r w:rsidRPr="007A1E65">
              <w:rPr>
                <w:b/>
              </w:rPr>
              <w:t>Add Method</w:t>
            </w:r>
            <w:r>
              <w:t>.</w:t>
            </w:r>
          </w:p>
          <w:p w14:paraId="20284BE8" w14:textId="77777777" w:rsidR="007A1E65" w:rsidRDefault="007A1E65" w:rsidP="00C95A30">
            <w:pPr>
              <w:pStyle w:val="Tablesub-step"/>
              <w:numPr>
                <w:ilvl w:val="0"/>
                <w:numId w:val="15"/>
              </w:numPr>
            </w:pPr>
            <w:r>
              <w:t xml:space="preserve">Enter </w:t>
            </w:r>
            <w:r>
              <w:rPr>
                <w:b/>
              </w:rPr>
              <w:t>GetManagersEmployees</w:t>
            </w:r>
            <w:r>
              <w:t xml:space="preserve"> for the method name.</w:t>
            </w:r>
          </w:p>
          <w:p w14:paraId="44F4BCC0" w14:textId="77777777" w:rsidR="007A1E65" w:rsidRDefault="007A1E65" w:rsidP="00C95A30">
            <w:pPr>
              <w:pStyle w:val="Tablesub-step"/>
              <w:numPr>
                <w:ilvl w:val="0"/>
                <w:numId w:val="15"/>
              </w:numPr>
            </w:pPr>
            <w:r>
              <w:t xml:space="preserve">Select </w:t>
            </w:r>
            <w:r>
              <w:rPr>
                <w:b/>
              </w:rPr>
              <w:t>void</w:t>
            </w:r>
            <w:r>
              <w:t xml:space="preserve"> as the return type.</w:t>
            </w:r>
          </w:p>
          <w:p w14:paraId="7BF9F7CD" w14:textId="7B6AF6B4" w:rsidR="007A1E65" w:rsidRDefault="007A1E65" w:rsidP="00C95A30">
            <w:pPr>
              <w:pStyle w:val="Tablesub-step"/>
              <w:numPr>
                <w:ilvl w:val="0"/>
                <w:numId w:val="15"/>
              </w:numPr>
            </w:pPr>
            <w:r>
              <w:t xml:space="preserve">Select </w:t>
            </w:r>
            <w:r>
              <w:rPr>
                <w:b/>
              </w:rPr>
              <w:t>Last method</w:t>
            </w:r>
            <w:r>
              <w:t xml:space="preserve"> for the insertion position.</w:t>
            </w:r>
          </w:p>
          <w:p w14:paraId="518746BC" w14:textId="77777777" w:rsidR="00FF2AF1" w:rsidRDefault="00FF2AF1" w:rsidP="00FF2AF1">
            <w:pPr>
              <w:pStyle w:val="Tablesub-step"/>
              <w:numPr>
                <w:ilvl w:val="0"/>
                <w:numId w:val="0"/>
              </w:numPr>
              <w:ind w:left="360"/>
            </w:pPr>
          </w:p>
          <w:p w14:paraId="3FA45C73" w14:textId="77777777" w:rsidR="007A1E65" w:rsidRDefault="007A1E65" w:rsidP="007A1E65">
            <w:pPr>
              <w:pStyle w:val="Tablesub-step"/>
              <w:numPr>
                <w:ilvl w:val="0"/>
                <w:numId w:val="0"/>
              </w:numPr>
              <w:jc w:val="center"/>
            </w:pPr>
            <w:r>
              <w:rPr>
                <w:noProof/>
              </w:rPr>
              <w:drawing>
                <wp:inline distT="0" distB="0" distL="0" distR="0" wp14:anchorId="05D6D165" wp14:editId="1D2BCC16">
                  <wp:extent cx="3657600" cy="3439160"/>
                  <wp:effectExtent l="19050" t="19050" r="19050" b="279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rcRect/>
                          <a:stretch>
                            <a:fillRect/>
                          </a:stretch>
                        </pic:blipFill>
                        <pic:spPr>
                          <a:xfrm>
                            <a:off x="0" y="0"/>
                            <a:ext cx="3657600" cy="343916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2130F643" w14:textId="77777777" w:rsidR="00FF2AF1" w:rsidRDefault="00FF2AF1" w:rsidP="00FF2AF1">
            <w:pPr>
              <w:pStyle w:val="Tablesub-step"/>
              <w:numPr>
                <w:ilvl w:val="0"/>
                <w:numId w:val="0"/>
              </w:numPr>
              <w:ind w:left="360"/>
            </w:pPr>
          </w:p>
          <w:p w14:paraId="1F7B6DB0" w14:textId="1E46E7A2" w:rsidR="007A1E65" w:rsidRDefault="007A1E65" w:rsidP="00C95A30">
            <w:pPr>
              <w:pStyle w:val="Tablesub-step"/>
              <w:numPr>
                <w:ilvl w:val="0"/>
                <w:numId w:val="15"/>
              </w:numPr>
            </w:pPr>
            <w:r>
              <w:t xml:space="preserve">Click </w:t>
            </w:r>
            <w:r w:rsidRPr="00BD0812">
              <w:rPr>
                <w:b/>
              </w:rPr>
              <w:t>Generate</w:t>
            </w:r>
            <w:r>
              <w:t>.</w:t>
            </w:r>
          </w:p>
          <w:p w14:paraId="5D2BBE78" w14:textId="77777777" w:rsidR="007A1E65" w:rsidRDefault="007A1E65" w:rsidP="00FF2AF1">
            <w:pPr>
              <w:pStyle w:val="Tablesub-step"/>
              <w:numPr>
                <w:ilvl w:val="0"/>
                <w:numId w:val="0"/>
              </w:numPr>
              <w:ind w:left="360"/>
            </w:pPr>
            <w:r>
              <w:t>You can enter information in the comment that precedes the method, or you can delete it.</w:t>
            </w:r>
          </w:p>
          <w:p w14:paraId="7236F102" w14:textId="77777777" w:rsidR="007A1E65" w:rsidRDefault="007A1E65" w:rsidP="00C95A30">
            <w:pPr>
              <w:pStyle w:val="Tablesub-step"/>
              <w:numPr>
                <w:ilvl w:val="0"/>
                <w:numId w:val="15"/>
              </w:numPr>
            </w:pPr>
            <w:r>
              <w:t xml:space="preserve">Enter the output parameter as table </w:t>
            </w:r>
            <w:r w:rsidRPr="00896D11">
              <w:rPr>
                <w:i/>
              </w:rPr>
              <w:t>ttEmployee</w:t>
            </w:r>
            <w:r>
              <w:t>:</w:t>
            </w:r>
          </w:p>
          <w:p w14:paraId="53A576DF" w14:textId="77777777" w:rsidR="00FF2AF1" w:rsidRDefault="00FF2AF1" w:rsidP="007A1E65">
            <w:pPr>
              <w:pStyle w:val="Tablesub-step"/>
              <w:numPr>
                <w:ilvl w:val="0"/>
                <w:numId w:val="0"/>
              </w:numPr>
            </w:pPr>
          </w:p>
          <w:p w14:paraId="40C8DDC0" w14:textId="00934D00" w:rsidR="007A1E65" w:rsidRDefault="007A1E65" w:rsidP="007A1E65">
            <w:pPr>
              <w:pStyle w:val="Tablesub-step"/>
              <w:numPr>
                <w:ilvl w:val="0"/>
                <w:numId w:val="0"/>
              </w:numPr>
            </w:pPr>
            <w:r>
              <w:t>Your code should appear as follows:</w:t>
            </w:r>
          </w:p>
          <w:p w14:paraId="2DFDB1DF" w14:textId="77777777" w:rsidR="00FF2AF1" w:rsidRDefault="00FF2AF1" w:rsidP="007A1E65">
            <w:pPr>
              <w:pStyle w:val="Tablesub-step"/>
              <w:numPr>
                <w:ilvl w:val="0"/>
                <w:numId w:val="0"/>
              </w:numPr>
            </w:pPr>
          </w:p>
          <w:p w14:paraId="74EFEAAF" w14:textId="77777777" w:rsidR="007A1E65" w:rsidRPr="00896D11" w:rsidRDefault="007A1E65" w:rsidP="007A1E65">
            <w:pPr>
              <w:pStyle w:val="BlockCode"/>
              <w:ind w:left="0" w:right="86"/>
              <w:rPr>
                <w:rFonts w:cs="Courier New"/>
                <w:szCs w:val="20"/>
              </w:rPr>
            </w:pPr>
            <w:r>
              <w:rPr>
                <w:rFonts w:cs="Courier New"/>
                <w:color w:val="7F0055"/>
                <w:szCs w:val="20"/>
              </w:rPr>
              <w:t xml:space="preserve">method public void </w:t>
            </w:r>
            <w:r>
              <w:rPr>
                <w:rFonts w:cs="Courier New"/>
                <w:szCs w:val="20"/>
              </w:rPr>
              <w:t>GetManagersEmployees</w:t>
            </w:r>
            <w:r w:rsidRPr="00896D11">
              <w:rPr>
                <w:rFonts w:cs="Courier New"/>
                <w:szCs w:val="20"/>
              </w:rPr>
              <w:t>(</w:t>
            </w:r>
            <w:r>
              <w:rPr>
                <w:rFonts w:cs="Courier New"/>
                <w:color w:val="7F0055"/>
                <w:szCs w:val="20"/>
              </w:rPr>
              <w:t xml:space="preserve">output table </w:t>
            </w:r>
            <w:r w:rsidRPr="00896D11">
              <w:rPr>
                <w:rFonts w:cs="Courier New"/>
                <w:szCs w:val="20"/>
              </w:rPr>
              <w:t>ttEmployee)</w:t>
            </w:r>
          </w:p>
          <w:p w14:paraId="330B36E8" w14:textId="77777777" w:rsidR="007A1E65" w:rsidRDefault="007A1E65" w:rsidP="007A1E65">
            <w:pPr>
              <w:pStyle w:val="BlockCode"/>
              <w:ind w:left="0" w:right="86"/>
              <w:rPr>
                <w:rFonts w:cs="Courier New"/>
                <w:color w:val="7F0055"/>
                <w:szCs w:val="20"/>
              </w:rPr>
            </w:pPr>
            <w:r w:rsidRPr="00EC0A58">
              <w:rPr>
                <w:rFonts w:cs="Courier New"/>
                <w:color w:val="7F0055"/>
                <w:szCs w:val="20"/>
              </w:rPr>
              <w:t>return</w:t>
            </w:r>
            <w:r w:rsidRPr="00896D11">
              <w:rPr>
                <w:rFonts w:cs="Courier New"/>
                <w:szCs w:val="20"/>
              </w:rPr>
              <w:t>.</w:t>
            </w:r>
          </w:p>
          <w:p w14:paraId="50463B85" w14:textId="77777777" w:rsidR="007A1E65" w:rsidRDefault="007A1E65" w:rsidP="007A1E65">
            <w:pPr>
              <w:pStyle w:val="BlockCode"/>
              <w:ind w:left="0" w:right="86"/>
            </w:pPr>
            <w:r>
              <w:rPr>
                <w:rFonts w:cs="Courier New"/>
                <w:color w:val="7F0055"/>
              </w:rPr>
              <w:t>e</w:t>
            </w:r>
            <w:r w:rsidRPr="00EC0A58">
              <w:rPr>
                <w:rFonts w:cs="Courier New"/>
                <w:color w:val="7F0055"/>
              </w:rPr>
              <w:t>nd method</w:t>
            </w:r>
            <w:r w:rsidRPr="00896D11">
              <w:rPr>
                <w:rFonts w:cs="Courier New"/>
              </w:rPr>
              <w:t>.</w:t>
            </w:r>
          </w:p>
        </w:tc>
      </w:tr>
      <w:tr w:rsidR="007A1E65" w14:paraId="458955D7" w14:textId="77777777" w:rsidTr="007A1E65">
        <w:trPr>
          <w:trHeight w:val="3770"/>
        </w:trPr>
        <w:tc>
          <w:tcPr>
            <w:tcW w:w="1158" w:type="dxa"/>
          </w:tcPr>
          <w:p w14:paraId="3B4A5517" w14:textId="77777777" w:rsidR="007A1E65" w:rsidRDefault="007A1E65" w:rsidP="00C95A30">
            <w:pPr>
              <w:pStyle w:val="table-text"/>
              <w:numPr>
                <w:ilvl w:val="0"/>
                <w:numId w:val="144"/>
              </w:numPr>
            </w:pPr>
          </w:p>
        </w:tc>
        <w:tc>
          <w:tcPr>
            <w:tcW w:w="6334" w:type="dxa"/>
          </w:tcPr>
          <w:p w14:paraId="2DAF1E96" w14:textId="7A289787" w:rsidR="007A1E65" w:rsidRDefault="007A1E65" w:rsidP="007A1E65">
            <w:pPr>
              <w:pStyle w:val="Tablesub-step"/>
              <w:numPr>
                <w:ilvl w:val="0"/>
                <w:numId w:val="0"/>
              </w:numPr>
            </w:pPr>
            <w:r>
              <w:t xml:space="preserve">Define the </w:t>
            </w:r>
            <w:r w:rsidRPr="001150F9">
              <w:rPr>
                <w:i/>
              </w:rPr>
              <w:t>public</w:t>
            </w:r>
            <w:r>
              <w:t xml:space="preserve"> method </w:t>
            </w:r>
            <w:proofErr w:type="gramStart"/>
            <w:r w:rsidRPr="006A23D4">
              <w:rPr>
                <w:i/>
              </w:rPr>
              <w:t>GetInfo</w:t>
            </w:r>
            <w:r>
              <w:t>(</w:t>
            </w:r>
            <w:proofErr w:type="gramEnd"/>
            <w:r>
              <w:t xml:space="preserve">), which returns </w:t>
            </w:r>
            <w:r w:rsidRPr="006A23D4">
              <w:rPr>
                <w:i/>
              </w:rPr>
              <w:t>character</w:t>
            </w:r>
            <w:r>
              <w:t xml:space="preserve"> and takes no parameters. It will override the method in the </w:t>
            </w:r>
            <w:r w:rsidRPr="00896D11">
              <w:rPr>
                <w:i/>
              </w:rPr>
              <w:t>Emp</w:t>
            </w:r>
            <w:r>
              <w:t xml:space="preserve"> class.</w:t>
            </w:r>
          </w:p>
          <w:p w14:paraId="024A06E4" w14:textId="77777777" w:rsidR="00FF2AF1" w:rsidRDefault="00FF2AF1" w:rsidP="007A1E65">
            <w:pPr>
              <w:pStyle w:val="Tablesub-step"/>
              <w:numPr>
                <w:ilvl w:val="0"/>
                <w:numId w:val="0"/>
              </w:numPr>
            </w:pPr>
          </w:p>
          <w:p w14:paraId="3235220E" w14:textId="77777777" w:rsidR="007A1E65" w:rsidRPr="00E820E1" w:rsidRDefault="007A1E65" w:rsidP="00C95A30">
            <w:pPr>
              <w:pStyle w:val="Tablesub-step"/>
              <w:numPr>
                <w:ilvl w:val="0"/>
                <w:numId w:val="147"/>
              </w:numPr>
            </w:pPr>
            <w:r w:rsidRPr="00E820E1">
              <w:t xml:space="preserve">Place the cursor </w:t>
            </w:r>
            <w:r>
              <w:t xml:space="preserve">anywhere in </w:t>
            </w:r>
            <w:r w:rsidRPr="00E820E1">
              <w:t>the class.</w:t>
            </w:r>
          </w:p>
          <w:p w14:paraId="3B684A74" w14:textId="77777777" w:rsidR="007A1E65" w:rsidRDefault="007A1E65" w:rsidP="00C95A30">
            <w:pPr>
              <w:pStyle w:val="Tablesub-step"/>
              <w:numPr>
                <w:ilvl w:val="0"/>
                <w:numId w:val="15"/>
              </w:numPr>
            </w:pPr>
            <w:r>
              <w:t xml:space="preserve">Right-click and then select </w:t>
            </w:r>
            <w:r w:rsidRPr="00682F18">
              <w:rPr>
                <w:b/>
              </w:rPr>
              <w:t>Source</w:t>
            </w:r>
            <w:r>
              <w:t xml:space="preserve"> &gt; </w:t>
            </w:r>
            <w:r>
              <w:rPr>
                <w:b/>
              </w:rPr>
              <w:t>Override/Implement Members…</w:t>
            </w:r>
            <w:r>
              <w:t>.</w:t>
            </w:r>
          </w:p>
          <w:p w14:paraId="2AFD160A" w14:textId="77777777" w:rsidR="007A1E65" w:rsidRDefault="007A1E65" w:rsidP="00C95A30">
            <w:pPr>
              <w:pStyle w:val="Tablesub-step"/>
              <w:numPr>
                <w:ilvl w:val="0"/>
                <w:numId w:val="15"/>
              </w:numPr>
            </w:pPr>
            <w:r>
              <w:t xml:space="preserve">Navigate to and select the </w:t>
            </w:r>
            <w:r>
              <w:rPr>
                <w:b/>
              </w:rPr>
              <w:t>GetInfo</w:t>
            </w:r>
            <w:r>
              <w:t xml:space="preserve"> method in the </w:t>
            </w:r>
            <w:r w:rsidRPr="00896D11">
              <w:rPr>
                <w:i/>
              </w:rPr>
              <w:t>Enterprise.HR.Emp</w:t>
            </w:r>
            <w:r>
              <w:t xml:space="preserve"> class.</w:t>
            </w:r>
          </w:p>
          <w:p w14:paraId="4A434590" w14:textId="34E46F36" w:rsidR="007A1E65" w:rsidRDefault="007A1E65" w:rsidP="00C95A30">
            <w:pPr>
              <w:pStyle w:val="Tablesub-step"/>
              <w:numPr>
                <w:ilvl w:val="0"/>
                <w:numId w:val="15"/>
              </w:numPr>
            </w:pPr>
            <w:r>
              <w:t xml:space="preserve">Select </w:t>
            </w:r>
            <w:r>
              <w:rPr>
                <w:b/>
              </w:rPr>
              <w:t xml:space="preserve">Last member </w:t>
            </w:r>
            <w:r>
              <w:t>for the insertion position.</w:t>
            </w:r>
          </w:p>
          <w:p w14:paraId="3A8B414F" w14:textId="77777777" w:rsidR="00FF2AF1" w:rsidRDefault="00FF2AF1" w:rsidP="00FF2AF1">
            <w:pPr>
              <w:pStyle w:val="Tablesub-step"/>
              <w:numPr>
                <w:ilvl w:val="0"/>
                <w:numId w:val="0"/>
              </w:numPr>
              <w:ind w:left="360"/>
            </w:pPr>
          </w:p>
          <w:p w14:paraId="11D08D8A" w14:textId="77777777" w:rsidR="007A1E65" w:rsidRDefault="007A1E65" w:rsidP="007A1E65">
            <w:pPr>
              <w:pStyle w:val="Tablesub-step"/>
              <w:numPr>
                <w:ilvl w:val="0"/>
                <w:numId w:val="0"/>
              </w:numPr>
              <w:jc w:val="center"/>
            </w:pPr>
            <w:r>
              <w:rPr>
                <w:noProof/>
              </w:rPr>
              <w:drawing>
                <wp:inline distT="0" distB="0" distL="0" distR="0" wp14:anchorId="34412AE7" wp14:editId="4317C1A0">
                  <wp:extent cx="3657600" cy="1943100"/>
                  <wp:effectExtent l="19050" t="19050" r="19050" b="190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rcRect/>
                          <a:stretch>
                            <a:fillRect/>
                          </a:stretch>
                        </pic:blipFill>
                        <pic:spPr>
                          <a:xfrm>
                            <a:off x="0" y="0"/>
                            <a:ext cx="3657600" cy="194310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4E1BA06E" w14:textId="77777777" w:rsidR="00FF2AF1" w:rsidRDefault="00FF2AF1" w:rsidP="00FF2AF1">
            <w:pPr>
              <w:pStyle w:val="Tablesub-step"/>
              <w:numPr>
                <w:ilvl w:val="0"/>
                <w:numId w:val="0"/>
              </w:numPr>
              <w:ind w:left="360"/>
            </w:pPr>
          </w:p>
          <w:p w14:paraId="08D2B403" w14:textId="1B66B432" w:rsidR="007A1E65" w:rsidRDefault="007A1E65" w:rsidP="00C95A30">
            <w:pPr>
              <w:pStyle w:val="Tablesub-step"/>
              <w:numPr>
                <w:ilvl w:val="0"/>
                <w:numId w:val="15"/>
              </w:numPr>
            </w:pPr>
            <w:r>
              <w:t xml:space="preserve">Click </w:t>
            </w:r>
            <w:r w:rsidRPr="00BD0812">
              <w:rPr>
                <w:b/>
              </w:rPr>
              <w:t>Generate</w:t>
            </w:r>
            <w:r>
              <w:t>.</w:t>
            </w:r>
          </w:p>
          <w:p w14:paraId="16509881" w14:textId="77777777" w:rsidR="007A1E65" w:rsidRDefault="007A1E65" w:rsidP="00FF2AF1">
            <w:pPr>
              <w:pStyle w:val="Tablesub-step"/>
              <w:numPr>
                <w:ilvl w:val="0"/>
                <w:numId w:val="0"/>
              </w:numPr>
              <w:ind w:left="360"/>
            </w:pPr>
            <w:r>
              <w:t>You can enter information in the comment that precedes the method, or you can delete it.</w:t>
            </w:r>
          </w:p>
          <w:p w14:paraId="65E20746" w14:textId="77777777" w:rsidR="00FF2AF1" w:rsidRDefault="00FF2AF1" w:rsidP="007A1E65">
            <w:pPr>
              <w:pStyle w:val="Tablesub-step"/>
              <w:numPr>
                <w:ilvl w:val="0"/>
                <w:numId w:val="0"/>
              </w:numPr>
            </w:pPr>
          </w:p>
          <w:p w14:paraId="2CF7564B" w14:textId="14247F77" w:rsidR="007A1E65" w:rsidRDefault="007A1E65" w:rsidP="007A1E65">
            <w:pPr>
              <w:pStyle w:val="Tablesub-step"/>
              <w:numPr>
                <w:ilvl w:val="0"/>
                <w:numId w:val="0"/>
              </w:numPr>
            </w:pPr>
            <w:r>
              <w:t>The code should appear as follows:</w:t>
            </w:r>
          </w:p>
          <w:p w14:paraId="573AAF9A" w14:textId="77777777" w:rsidR="00FF2AF1" w:rsidRDefault="00FF2AF1" w:rsidP="007A1E65">
            <w:pPr>
              <w:pStyle w:val="Tablesub-step"/>
              <w:numPr>
                <w:ilvl w:val="0"/>
                <w:numId w:val="0"/>
              </w:numPr>
            </w:pPr>
          </w:p>
          <w:p w14:paraId="27B65563" w14:textId="77777777" w:rsidR="007A1E65" w:rsidRPr="009A624F" w:rsidRDefault="007A1E65" w:rsidP="007A1E65">
            <w:pPr>
              <w:pStyle w:val="BlockCode"/>
              <w:ind w:left="0" w:right="86"/>
              <w:rPr>
                <w:rFonts w:cs="Courier New"/>
                <w:szCs w:val="20"/>
              </w:rPr>
            </w:pPr>
            <w:r w:rsidRPr="009A624F">
              <w:rPr>
                <w:rFonts w:cs="Courier New"/>
                <w:color w:val="7F0055"/>
                <w:szCs w:val="20"/>
              </w:rPr>
              <w:t>method</w:t>
            </w:r>
            <w:r w:rsidRPr="009A624F">
              <w:rPr>
                <w:rFonts w:cs="Courier New"/>
                <w:color w:val="000000"/>
                <w:szCs w:val="20"/>
              </w:rPr>
              <w:t xml:space="preserve"> </w:t>
            </w:r>
            <w:r>
              <w:rPr>
                <w:rFonts w:cs="Courier New"/>
                <w:color w:val="000000"/>
                <w:szCs w:val="20"/>
              </w:rPr>
              <w:t xml:space="preserve">override </w:t>
            </w:r>
            <w:r w:rsidRPr="009A624F">
              <w:rPr>
                <w:rFonts w:cs="Courier New"/>
                <w:color w:val="7F0055"/>
                <w:szCs w:val="20"/>
              </w:rPr>
              <w:t>public</w:t>
            </w:r>
            <w:r w:rsidRPr="009A624F">
              <w:rPr>
                <w:rFonts w:cs="Courier New"/>
                <w:color w:val="000000"/>
                <w:szCs w:val="20"/>
              </w:rPr>
              <w:t xml:space="preserve"> </w:t>
            </w:r>
            <w:r w:rsidRPr="009A624F">
              <w:rPr>
                <w:rFonts w:cs="Courier New"/>
                <w:color w:val="FF0000"/>
                <w:szCs w:val="20"/>
              </w:rPr>
              <w:t>character</w:t>
            </w:r>
            <w:r w:rsidRPr="009A624F">
              <w:rPr>
                <w:rFonts w:cs="Courier New"/>
                <w:color w:val="000000"/>
                <w:szCs w:val="20"/>
              </w:rPr>
              <w:t xml:space="preserve"> GetInfo():</w:t>
            </w:r>
          </w:p>
          <w:p w14:paraId="18F67E26" w14:textId="77777777" w:rsidR="007A1E65" w:rsidRPr="009A624F" w:rsidRDefault="007A1E65" w:rsidP="007A1E65">
            <w:pPr>
              <w:pStyle w:val="BlockCode"/>
              <w:ind w:left="0" w:right="86"/>
              <w:rPr>
                <w:rFonts w:cs="Courier New"/>
                <w:szCs w:val="20"/>
              </w:rPr>
            </w:pPr>
            <w:r w:rsidRPr="009A624F">
              <w:rPr>
                <w:rFonts w:cs="Courier New"/>
                <w:color w:val="000000"/>
                <w:szCs w:val="20"/>
              </w:rPr>
              <w:t xml:space="preserve">   </w:t>
            </w:r>
            <w:r>
              <w:rPr>
                <w:rFonts w:cs="Courier New"/>
                <w:color w:val="7F0055"/>
                <w:szCs w:val="20"/>
              </w:rPr>
              <w:t>return super:GetInfo()</w:t>
            </w:r>
            <w:r>
              <w:rPr>
                <w:rFonts w:cs="Courier New"/>
                <w:color w:val="000000"/>
                <w:szCs w:val="20"/>
              </w:rPr>
              <w:t>.</w:t>
            </w:r>
          </w:p>
          <w:p w14:paraId="435240B6" w14:textId="77777777" w:rsidR="007A1E65" w:rsidRPr="00516B5B" w:rsidRDefault="007A1E65" w:rsidP="007A1E65">
            <w:pPr>
              <w:pStyle w:val="BlockCode"/>
              <w:ind w:left="0" w:right="86"/>
              <w:rPr>
                <w:rFonts w:cs="Courier New"/>
                <w:color w:val="000000"/>
                <w:szCs w:val="20"/>
              </w:rPr>
            </w:pPr>
            <w:r w:rsidRPr="009A624F">
              <w:rPr>
                <w:rFonts w:cs="Courier New"/>
                <w:color w:val="000000"/>
                <w:szCs w:val="20"/>
              </w:rPr>
              <w:t xml:space="preserve">   </w:t>
            </w:r>
            <w:r>
              <w:rPr>
                <w:rFonts w:cs="Courier New"/>
                <w:color w:val="7F0055"/>
                <w:szCs w:val="20"/>
              </w:rPr>
              <w:t xml:space="preserve">end </w:t>
            </w:r>
            <w:r w:rsidRPr="00896D11">
              <w:rPr>
                <w:rFonts w:cs="Courier New"/>
                <w:color w:val="7F0055"/>
                <w:szCs w:val="20"/>
              </w:rPr>
              <w:t>method</w:t>
            </w:r>
            <w:r w:rsidRPr="00896D11">
              <w:rPr>
                <w:rFonts w:cs="Courier New"/>
                <w:szCs w:val="20"/>
              </w:rPr>
              <w:t>.</w:t>
            </w:r>
            <w:r>
              <w:rPr>
                <w:rFonts w:cs="Courier New"/>
                <w:color w:val="7F0055"/>
                <w:szCs w:val="20"/>
              </w:rPr>
              <w:t xml:space="preserve"> </w:t>
            </w:r>
          </w:p>
        </w:tc>
      </w:tr>
      <w:tr w:rsidR="007A1E65" w14:paraId="5A843803" w14:textId="77777777" w:rsidTr="007A1E65">
        <w:trPr>
          <w:trHeight w:val="440"/>
        </w:trPr>
        <w:tc>
          <w:tcPr>
            <w:tcW w:w="1158" w:type="dxa"/>
          </w:tcPr>
          <w:p w14:paraId="40AEFD23" w14:textId="77777777" w:rsidR="007A1E65" w:rsidRDefault="007A1E65" w:rsidP="00C95A30">
            <w:pPr>
              <w:pStyle w:val="table-text"/>
              <w:numPr>
                <w:ilvl w:val="0"/>
                <w:numId w:val="144"/>
              </w:numPr>
            </w:pPr>
          </w:p>
        </w:tc>
        <w:tc>
          <w:tcPr>
            <w:tcW w:w="6334" w:type="dxa"/>
          </w:tcPr>
          <w:p w14:paraId="1431EE00" w14:textId="77777777" w:rsidR="007A1E65" w:rsidRDefault="007A1E65" w:rsidP="007A1E65">
            <w:pPr>
              <w:pStyle w:val="table-text"/>
            </w:pPr>
            <w:r>
              <w:t xml:space="preserve">Save your file. Ensure that the code added compiles without errors (except for the using statement for </w:t>
            </w:r>
            <w:r w:rsidRPr="00896D11">
              <w:rPr>
                <w:i/>
              </w:rPr>
              <w:t>TeamMember</w:t>
            </w:r>
            <w:r>
              <w:t xml:space="preserve"> class).</w:t>
            </w:r>
          </w:p>
        </w:tc>
      </w:tr>
    </w:tbl>
    <w:p w14:paraId="1D65A5E8" w14:textId="77777777" w:rsidR="007A1E65" w:rsidRDefault="007A1E65" w:rsidP="007A1E65">
      <w:pPr>
        <w:pStyle w:val="BlockLine"/>
      </w:pPr>
    </w:p>
    <w:p w14:paraId="5F9A6E73" w14:textId="77777777" w:rsidR="007A1E65" w:rsidRDefault="007A1E65" w:rsidP="007A1E65">
      <w:pPr>
        <w:pStyle w:val="BlockText"/>
      </w:pPr>
    </w:p>
    <w:p w14:paraId="428C2252" w14:textId="77777777" w:rsidR="007A1E65" w:rsidRDefault="007A1E65" w:rsidP="007A1E65">
      <w:pPr>
        <w:pStyle w:val="Heading3"/>
      </w:pPr>
      <w:r>
        <w:lastRenderedPageBreak/>
        <w:t>Solution, Part 5—Implementing the methods of the Manager class</w:t>
      </w:r>
    </w:p>
    <w:p w14:paraId="150D76E3" w14:textId="77777777" w:rsidR="007A1E65" w:rsidRPr="00272D5A" w:rsidRDefault="007A1E65" w:rsidP="007A1E65">
      <w:pPr>
        <w:pStyle w:val="TopLine"/>
      </w:pPr>
    </w:p>
    <w:tbl>
      <w:tblPr>
        <w:tblStyle w:val="TableGrid"/>
        <w:tblW w:w="7491" w:type="dxa"/>
        <w:tblInd w:w="1915" w:type="dxa"/>
        <w:tblLook w:val="05E0" w:firstRow="1" w:lastRow="1" w:firstColumn="1" w:lastColumn="1" w:noHBand="0" w:noVBand="1"/>
      </w:tblPr>
      <w:tblGrid>
        <w:gridCol w:w="1144"/>
        <w:gridCol w:w="7"/>
        <w:gridCol w:w="6291"/>
        <w:gridCol w:w="49"/>
      </w:tblGrid>
      <w:tr w:rsidR="007A1E65" w14:paraId="3875457F" w14:textId="77777777" w:rsidTr="007A1E65">
        <w:trPr>
          <w:gridAfter w:val="1"/>
          <w:cnfStyle w:val="100000000000" w:firstRow="1" w:lastRow="0" w:firstColumn="0" w:lastColumn="0" w:oddVBand="0" w:evenVBand="0" w:oddHBand="0" w:evenHBand="0" w:firstRowFirstColumn="0" w:firstRowLastColumn="0" w:lastRowFirstColumn="0" w:lastRowLastColumn="0"/>
          <w:wAfter w:w="49" w:type="dxa"/>
          <w:trHeight w:val="462"/>
        </w:trPr>
        <w:tc>
          <w:tcPr>
            <w:tcW w:w="1144" w:type="dxa"/>
          </w:tcPr>
          <w:p w14:paraId="4096A6CD" w14:textId="77777777" w:rsidR="007A1E65" w:rsidRDefault="007A1E65" w:rsidP="007A1E65">
            <w:pPr>
              <w:pStyle w:val="TableHeading"/>
            </w:pPr>
            <w:r>
              <w:t>Step</w:t>
            </w:r>
          </w:p>
        </w:tc>
        <w:tc>
          <w:tcPr>
            <w:tcW w:w="6298" w:type="dxa"/>
            <w:gridSpan w:val="2"/>
          </w:tcPr>
          <w:p w14:paraId="6E89D31F" w14:textId="261F46EE" w:rsidR="007A1E65" w:rsidRDefault="007A1E65" w:rsidP="007A1E65">
            <w:pPr>
              <w:pStyle w:val="TableHeading"/>
            </w:pPr>
            <w:r>
              <w:t>Solution instruction</w:t>
            </w:r>
            <w:r w:rsidR="00FF2AF1">
              <w:t>s</w:t>
            </w:r>
          </w:p>
        </w:tc>
      </w:tr>
      <w:tr w:rsidR="007A1E65" w14:paraId="1E09D275" w14:textId="77777777" w:rsidTr="007A1E65">
        <w:trPr>
          <w:gridAfter w:val="1"/>
          <w:wAfter w:w="49" w:type="dxa"/>
          <w:trHeight w:val="3707"/>
        </w:trPr>
        <w:tc>
          <w:tcPr>
            <w:tcW w:w="1144" w:type="dxa"/>
          </w:tcPr>
          <w:p w14:paraId="05F7EF15" w14:textId="77777777" w:rsidR="007A1E65" w:rsidRDefault="007A1E65" w:rsidP="00C95A30">
            <w:pPr>
              <w:pStyle w:val="table-text"/>
              <w:numPr>
                <w:ilvl w:val="0"/>
                <w:numId w:val="148"/>
              </w:numPr>
            </w:pPr>
          </w:p>
        </w:tc>
        <w:tc>
          <w:tcPr>
            <w:tcW w:w="6298" w:type="dxa"/>
            <w:gridSpan w:val="2"/>
          </w:tcPr>
          <w:p w14:paraId="139BB938" w14:textId="77777777" w:rsidR="007A1E65" w:rsidRDefault="007A1E65" w:rsidP="007A1E65">
            <w:pPr>
              <w:pStyle w:val="table-text"/>
            </w:pPr>
            <w:r>
              <w:t xml:space="preserve">Implement the </w:t>
            </w:r>
            <w:proofErr w:type="gramStart"/>
            <w:r>
              <w:rPr>
                <w:i/>
              </w:rPr>
              <w:t>AddTeamMember</w:t>
            </w:r>
            <w:r>
              <w:t>(</w:t>
            </w:r>
            <w:proofErr w:type="gramEnd"/>
            <w:r>
              <w:t xml:space="preserve">) method that takes the parameter with type </w:t>
            </w:r>
            <w:r>
              <w:rPr>
                <w:i/>
              </w:rPr>
              <w:t>TeamMember</w:t>
            </w:r>
            <w:r>
              <w:t xml:space="preserve"> to perform the following:</w:t>
            </w:r>
          </w:p>
          <w:p w14:paraId="581D62D9" w14:textId="77777777" w:rsidR="007A1E65" w:rsidRDefault="007A1E65" w:rsidP="007A1E65">
            <w:pPr>
              <w:pStyle w:val="TableBullet"/>
            </w:pPr>
            <w:r>
              <w:t xml:space="preserve">Create a </w:t>
            </w:r>
            <w:r w:rsidRPr="00896D11">
              <w:rPr>
                <w:i/>
              </w:rPr>
              <w:t>ttEmployee</w:t>
            </w:r>
            <w:r>
              <w:t xml:space="preserve"> record.</w:t>
            </w:r>
          </w:p>
          <w:p w14:paraId="7A65FFF0" w14:textId="77777777" w:rsidR="007A1E65" w:rsidRDefault="007A1E65" w:rsidP="007A1E65">
            <w:pPr>
              <w:pStyle w:val="TableBullet"/>
            </w:pPr>
            <w:r>
              <w:t xml:space="preserve">Set the values of the </w:t>
            </w:r>
            <w:r w:rsidRPr="00896D11">
              <w:rPr>
                <w:i/>
              </w:rPr>
              <w:t>ttEmployee</w:t>
            </w:r>
            <w:r>
              <w:t xml:space="preserve"> record from the input parameter.</w:t>
            </w:r>
          </w:p>
          <w:p w14:paraId="3618839D" w14:textId="77777777" w:rsidR="007A1E65" w:rsidRDefault="007A1E65" w:rsidP="007A1E65">
            <w:pPr>
              <w:pStyle w:val="TableBullet"/>
              <w:numPr>
                <w:ilvl w:val="0"/>
                <w:numId w:val="0"/>
              </w:numPr>
            </w:pPr>
          </w:p>
          <w:p w14:paraId="657DE763" w14:textId="52A0E5BF" w:rsidR="007A1E65" w:rsidRDefault="007A1E65" w:rsidP="007A1E65">
            <w:pPr>
              <w:pStyle w:val="TableBullet"/>
              <w:numPr>
                <w:ilvl w:val="0"/>
                <w:numId w:val="0"/>
              </w:numPr>
            </w:pPr>
            <w:r>
              <w:t>This method should now appear as follows:</w:t>
            </w:r>
          </w:p>
          <w:p w14:paraId="019AB7B8" w14:textId="77777777" w:rsidR="00FF2AF1" w:rsidRDefault="00FF2AF1" w:rsidP="007A1E65">
            <w:pPr>
              <w:pStyle w:val="TableBullet"/>
              <w:numPr>
                <w:ilvl w:val="0"/>
                <w:numId w:val="0"/>
              </w:numPr>
            </w:pPr>
          </w:p>
          <w:p w14:paraId="2A22BA80" w14:textId="77777777" w:rsidR="007A1E65" w:rsidRDefault="007A1E65" w:rsidP="007A1E65">
            <w:pPr>
              <w:pStyle w:val="BlockCode"/>
              <w:ind w:left="0" w:right="86"/>
              <w:rPr>
                <w:rFonts w:cs="Courier New"/>
                <w:color w:val="000000" w:themeColor="text1"/>
                <w:szCs w:val="20"/>
              </w:rPr>
            </w:pPr>
            <w:r>
              <w:rPr>
                <w:rFonts w:cs="Courier New"/>
                <w:color w:val="7F0055"/>
                <w:szCs w:val="20"/>
              </w:rPr>
              <w:t xml:space="preserve">method public void </w:t>
            </w:r>
            <w:r w:rsidRPr="00AE42B2">
              <w:rPr>
                <w:rFonts w:cs="Courier New"/>
                <w:color w:val="000000" w:themeColor="text1"/>
                <w:szCs w:val="20"/>
              </w:rPr>
              <w:t xml:space="preserve">AddTeamMember </w:t>
            </w:r>
          </w:p>
          <w:p w14:paraId="11598BCE" w14:textId="77777777" w:rsidR="007A1E65" w:rsidRDefault="007A1E65" w:rsidP="007A1E65">
            <w:pPr>
              <w:pStyle w:val="BlockCode"/>
              <w:ind w:left="0" w:right="86"/>
              <w:rPr>
                <w:rFonts w:cs="Courier New"/>
                <w:color w:val="7F0055"/>
                <w:szCs w:val="20"/>
              </w:rPr>
            </w:pPr>
            <w:r>
              <w:rPr>
                <w:rFonts w:cs="Courier New"/>
                <w:color w:val="7F0055"/>
                <w:szCs w:val="20"/>
              </w:rPr>
              <w:t xml:space="preserve">(input </w:t>
            </w:r>
            <w:r w:rsidRPr="00AE42B2">
              <w:rPr>
                <w:rFonts w:cs="Courier New"/>
                <w:color w:val="000000" w:themeColor="text1"/>
                <w:szCs w:val="20"/>
              </w:rPr>
              <w:t xml:space="preserve">ptm </w:t>
            </w:r>
            <w:r>
              <w:rPr>
                <w:rFonts w:cs="Courier New"/>
                <w:color w:val="7F0055"/>
                <w:szCs w:val="20"/>
              </w:rPr>
              <w:t xml:space="preserve">as </w:t>
            </w:r>
            <w:r w:rsidRPr="00AE42B2">
              <w:rPr>
                <w:rFonts w:cs="Courier New"/>
                <w:color w:val="000000" w:themeColor="text1"/>
                <w:szCs w:val="20"/>
              </w:rPr>
              <w:t>TeamMember</w:t>
            </w:r>
            <w:r w:rsidRPr="00896D11">
              <w:rPr>
                <w:rFonts w:cs="Courier New"/>
                <w:szCs w:val="20"/>
              </w:rPr>
              <w:t>):</w:t>
            </w:r>
          </w:p>
          <w:p w14:paraId="3355265E" w14:textId="77777777" w:rsidR="007A1E65" w:rsidRPr="00EB4576" w:rsidRDefault="007A1E65" w:rsidP="007A1E65">
            <w:pPr>
              <w:pStyle w:val="BlockCode"/>
              <w:ind w:left="0" w:right="86"/>
              <w:rPr>
                <w:rFonts w:cs="Courier New"/>
                <w:color w:val="000000" w:themeColor="text1"/>
                <w:szCs w:val="20"/>
              </w:rPr>
            </w:pPr>
            <w:r>
              <w:rPr>
                <w:rFonts w:cs="Courier New"/>
                <w:color w:val="7F0055"/>
                <w:szCs w:val="20"/>
              </w:rPr>
              <w:t xml:space="preserve">create </w:t>
            </w:r>
            <w:r w:rsidRPr="00EB4576">
              <w:rPr>
                <w:rFonts w:cs="Courier New"/>
                <w:color w:val="000000" w:themeColor="text1"/>
                <w:szCs w:val="20"/>
              </w:rPr>
              <w:t>ttEmployee</w:t>
            </w:r>
            <w:r>
              <w:rPr>
                <w:rFonts w:cs="Courier New"/>
                <w:color w:val="000000" w:themeColor="text1"/>
                <w:szCs w:val="20"/>
              </w:rPr>
              <w:t>.</w:t>
            </w:r>
          </w:p>
          <w:p w14:paraId="64ADB764" w14:textId="77777777" w:rsidR="007A1E65" w:rsidRPr="001F6B76" w:rsidRDefault="007A1E65" w:rsidP="007A1E65">
            <w:pPr>
              <w:pStyle w:val="BlockCode"/>
              <w:ind w:left="0" w:right="86"/>
              <w:rPr>
                <w:rFonts w:cs="Courier New"/>
                <w:szCs w:val="20"/>
              </w:rPr>
            </w:pPr>
            <w:r w:rsidRPr="001F6B76">
              <w:rPr>
                <w:rFonts w:cs="Courier New"/>
                <w:color w:val="7F0055"/>
                <w:szCs w:val="20"/>
              </w:rPr>
              <w:t>assign</w:t>
            </w:r>
          </w:p>
          <w:p w14:paraId="77616FF6" w14:textId="77777777" w:rsidR="007A1E65" w:rsidRDefault="007A1E65" w:rsidP="007A1E65">
            <w:pPr>
              <w:pStyle w:val="BlockCode"/>
              <w:ind w:left="0" w:right="86"/>
              <w:rPr>
                <w:rFonts w:cs="Courier New"/>
                <w:color w:val="000000" w:themeColor="text1"/>
                <w:szCs w:val="20"/>
              </w:rPr>
            </w:pPr>
            <w:r>
              <w:rPr>
                <w:rFonts w:cs="Courier New"/>
                <w:color w:val="000000"/>
                <w:szCs w:val="20"/>
              </w:rPr>
              <w:t xml:space="preserve">   </w:t>
            </w:r>
            <w:r w:rsidRPr="00516992">
              <w:rPr>
                <w:rFonts w:cs="Courier New"/>
                <w:color w:val="000000" w:themeColor="text1"/>
                <w:szCs w:val="20"/>
              </w:rPr>
              <w:t xml:space="preserve">ttEmployee.FirstName = </w:t>
            </w:r>
            <w:r>
              <w:rPr>
                <w:rFonts w:cs="Courier New"/>
                <w:color w:val="000000" w:themeColor="text1"/>
                <w:szCs w:val="20"/>
              </w:rPr>
              <w:t>ptm:</w:t>
            </w:r>
            <w:r w:rsidRPr="00516992">
              <w:rPr>
                <w:rFonts w:cs="Courier New"/>
                <w:color w:val="000000" w:themeColor="text1"/>
                <w:szCs w:val="20"/>
              </w:rPr>
              <w:t>Fi</w:t>
            </w:r>
            <w:r>
              <w:rPr>
                <w:rFonts w:cs="Courier New"/>
                <w:color w:val="000000" w:themeColor="text1"/>
                <w:szCs w:val="20"/>
              </w:rPr>
              <w:t>r</w:t>
            </w:r>
            <w:r w:rsidRPr="00516992">
              <w:rPr>
                <w:rFonts w:cs="Courier New"/>
                <w:color w:val="000000" w:themeColor="text1"/>
                <w:szCs w:val="20"/>
              </w:rPr>
              <w:t>stName</w:t>
            </w:r>
          </w:p>
          <w:p w14:paraId="70111B23" w14:textId="77777777" w:rsidR="007A1E65" w:rsidRDefault="007A1E65" w:rsidP="007A1E65">
            <w:pPr>
              <w:pStyle w:val="BlockCode"/>
              <w:ind w:left="0" w:right="86"/>
              <w:rPr>
                <w:rFonts w:cs="Courier New"/>
                <w:color w:val="000000" w:themeColor="text1"/>
                <w:szCs w:val="20"/>
              </w:rPr>
            </w:pPr>
            <w:r>
              <w:rPr>
                <w:rFonts w:cs="Courier New"/>
                <w:color w:val="000000" w:themeColor="text1"/>
                <w:szCs w:val="20"/>
              </w:rPr>
              <w:t>ttEmployee.LastName = ptm:LastName</w:t>
            </w:r>
          </w:p>
          <w:p w14:paraId="5B4B07C6" w14:textId="77777777" w:rsidR="007A1E65" w:rsidRDefault="007A1E65" w:rsidP="007A1E65">
            <w:pPr>
              <w:pStyle w:val="BlockCode"/>
              <w:ind w:left="0" w:right="86"/>
              <w:rPr>
                <w:rFonts w:cs="Courier New"/>
                <w:color w:val="000000" w:themeColor="text1"/>
                <w:szCs w:val="20"/>
              </w:rPr>
            </w:pPr>
            <w:r>
              <w:rPr>
                <w:rFonts w:cs="Courier New"/>
                <w:color w:val="000000" w:themeColor="text1"/>
                <w:szCs w:val="20"/>
              </w:rPr>
              <w:t>ttEmployee.EmpRef = ptm.</w:t>
            </w:r>
          </w:p>
          <w:p w14:paraId="68760CB8" w14:textId="77777777" w:rsidR="007A1E65" w:rsidRPr="00221454" w:rsidRDefault="007A1E65" w:rsidP="007A1E65">
            <w:pPr>
              <w:pStyle w:val="BlockCode"/>
              <w:ind w:left="0" w:right="86"/>
              <w:rPr>
                <w:rFonts w:cs="Courier New"/>
                <w:szCs w:val="20"/>
              </w:rPr>
            </w:pPr>
            <w:r w:rsidRPr="00896D11">
              <w:rPr>
                <w:rFonts w:cs="Courier New"/>
                <w:color w:val="7F0055"/>
                <w:szCs w:val="20"/>
              </w:rPr>
              <w:t>return</w:t>
            </w:r>
            <w:r>
              <w:rPr>
                <w:rFonts w:cs="Courier New"/>
                <w:color w:val="000000" w:themeColor="text1"/>
                <w:szCs w:val="20"/>
              </w:rPr>
              <w:t>.</w:t>
            </w:r>
          </w:p>
          <w:p w14:paraId="13D2EE3A" w14:textId="77777777" w:rsidR="007A1E65" w:rsidRDefault="007A1E65" w:rsidP="007A1E65">
            <w:pPr>
              <w:pStyle w:val="BlockCode"/>
              <w:ind w:left="0" w:right="86"/>
            </w:pPr>
            <w:r>
              <w:rPr>
                <w:rFonts w:ascii="Consolas" w:hAnsi="Consolas" w:cs="Consolas"/>
                <w:color w:val="000000"/>
              </w:rPr>
              <w:t xml:space="preserve"> </w:t>
            </w:r>
            <w:r w:rsidRPr="00F55B4F">
              <w:rPr>
                <w:rFonts w:cs="Courier New"/>
                <w:color w:val="7F0055"/>
                <w:szCs w:val="20"/>
              </w:rPr>
              <w:t>end method</w:t>
            </w:r>
            <w:r>
              <w:rPr>
                <w:rFonts w:ascii="Consolas" w:hAnsi="Consolas" w:cs="Consolas"/>
                <w:color w:val="000000"/>
              </w:rPr>
              <w:t xml:space="preserve">.       </w:t>
            </w:r>
          </w:p>
        </w:tc>
      </w:tr>
      <w:tr w:rsidR="007A1E65" w14:paraId="0FA74159" w14:textId="77777777" w:rsidTr="007A1E65">
        <w:trPr>
          <w:trHeight w:val="3706"/>
        </w:trPr>
        <w:tc>
          <w:tcPr>
            <w:tcW w:w="1151" w:type="dxa"/>
            <w:gridSpan w:val="2"/>
          </w:tcPr>
          <w:p w14:paraId="79DB8C7F" w14:textId="77777777" w:rsidR="007A1E65" w:rsidRDefault="007A1E65" w:rsidP="00C95A30">
            <w:pPr>
              <w:pStyle w:val="table-text"/>
              <w:numPr>
                <w:ilvl w:val="0"/>
                <w:numId w:val="148"/>
              </w:numPr>
            </w:pPr>
          </w:p>
        </w:tc>
        <w:tc>
          <w:tcPr>
            <w:tcW w:w="6340" w:type="dxa"/>
            <w:gridSpan w:val="2"/>
          </w:tcPr>
          <w:p w14:paraId="76A9D49A" w14:textId="77777777" w:rsidR="007A1E65" w:rsidRDefault="007A1E65" w:rsidP="007A1E65">
            <w:pPr>
              <w:pStyle w:val="table-text"/>
            </w:pPr>
            <w:r>
              <w:t xml:space="preserve">Implement the </w:t>
            </w:r>
            <w:proofErr w:type="gramStart"/>
            <w:r w:rsidRPr="009C3E11">
              <w:rPr>
                <w:i/>
              </w:rPr>
              <w:t>GetInfo</w:t>
            </w:r>
            <w:r>
              <w:t>(</w:t>
            </w:r>
            <w:proofErr w:type="gramEnd"/>
            <w:r>
              <w:t>) method as follows:</w:t>
            </w:r>
          </w:p>
          <w:p w14:paraId="6C4E0A82" w14:textId="77777777" w:rsidR="007A1E65" w:rsidRDefault="007A1E65" w:rsidP="00C95A30">
            <w:pPr>
              <w:pStyle w:val="TableBullet"/>
              <w:numPr>
                <w:ilvl w:val="0"/>
                <w:numId w:val="89"/>
              </w:numPr>
            </w:pPr>
            <w:r>
              <w:t xml:space="preserve">Define a </w:t>
            </w:r>
            <w:r w:rsidRPr="00896D11">
              <w:rPr>
                <w:i/>
              </w:rPr>
              <w:t>character</w:t>
            </w:r>
            <w:r>
              <w:t xml:space="preserve"> variable named </w:t>
            </w:r>
            <w:r w:rsidRPr="00896D11">
              <w:rPr>
                <w:i/>
              </w:rPr>
              <w:t>result</w:t>
            </w:r>
            <w:r>
              <w:t>.</w:t>
            </w:r>
          </w:p>
          <w:p w14:paraId="08F61318" w14:textId="77777777" w:rsidR="007A1E65" w:rsidRDefault="007A1E65" w:rsidP="00C95A30">
            <w:pPr>
              <w:pStyle w:val="TableBullet"/>
              <w:numPr>
                <w:ilvl w:val="0"/>
                <w:numId w:val="89"/>
              </w:numPr>
              <w:rPr>
                <w:i/>
              </w:rPr>
            </w:pPr>
            <w:r>
              <w:t xml:space="preserve">Set the value of </w:t>
            </w:r>
            <w:r w:rsidRPr="00233B7E">
              <w:rPr>
                <w:i/>
              </w:rPr>
              <w:t>result</w:t>
            </w:r>
            <w:r>
              <w:t xml:space="preserve"> to be a concatenation of the value returned from </w:t>
            </w:r>
            <w:proofErr w:type="gramStart"/>
            <w:r w:rsidRPr="00233B7E">
              <w:rPr>
                <w:i/>
              </w:rPr>
              <w:t>GetName</w:t>
            </w:r>
            <w:r>
              <w:t>(</w:t>
            </w:r>
            <w:proofErr w:type="gramEnd"/>
            <w:r>
              <w:t xml:space="preserve">), </w:t>
            </w:r>
            <w:r w:rsidRPr="00233B7E">
              <w:rPr>
                <w:i/>
              </w:rPr>
              <w:t>“ Manager”</w:t>
            </w:r>
            <w:r>
              <w:t xml:space="preserve">, </w:t>
            </w:r>
            <w:r w:rsidRPr="00233B7E">
              <w:rPr>
                <w:i/>
              </w:rPr>
              <w:t>Address</w:t>
            </w:r>
            <w:r>
              <w:t xml:space="preserve">, </w:t>
            </w:r>
            <w:r w:rsidRPr="00233B7E">
              <w:rPr>
                <w:i/>
              </w:rPr>
              <w:t>PostalCode</w:t>
            </w:r>
            <w:r>
              <w:t xml:space="preserve">, </w:t>
            </w:r>
            <w:r w:rsidRPr="00233B7E">
              <w:rPr>
                <w:i/>
              </w:rPr>
              <w:t>JobTitle</w:t>
            </w:r>
            <w:r>
              <w:t xml:space="preserve">, and the </w:t>
            </w:r>
            <w:r w:rsidRPr="00233B7E">
              <w:rPr>
                <w:i/>
              </w:rPr>
              <w:t>string</w:t>
            </w:r>
            <w:r>
              <w:t xml:space="preserve"> value for </w:t>
            </w:r>
            <w:r w:rsidRPr="00233B7E">
              <w:rPr>
                <w:i/>
              </w:rPr>
              <w:t>VacationHours.</w:t>
            </w:r>
          </w:p>
          <w:p w14:paraId="6347288E" w14:textId="77777777" w:rsidR="007A1E65" w:rsidRPr="001D1822" w:rsidRDefault="007A1E65" w:rsidP="00C95A30">
            <w:pPr>
              <w:pStyle w:val="TableBullet"/>
              <w:numPr>
                <w:ilvl w:val="0"/>
                <w:numId w:val="89"/>
              </w:numPr>
            </w:pPr>
            <w:r w:rsidRPr="001D1822">
              <w:t>Replace the return statement (</w:t>
            </w:r>
            <w:r w:rsidRPr="001D1822">
              <w:rPr>
                <w:rFonts w:cs="Courier New"/>
                <w:color w:val="7F0055"/>
              </w:rPr>
              <w:t xml:space="preserve">return </w:t>
            </w:r>
            <w:proofErr w:type="gramStart"/>
            <w:r w:rsidRPr="001D1822">
              <w:rPr>
                <w:rFonts w:cs="Courier New"/>
                <w:color w:val="7F0055"/>
              </w:rPr>
              <w:t>super</w:t>
            </w:r>
            <w:r w:rsidRPr="00896D11">
              <w:rPr>
                <w:rFonts w:cs="Courier New"/>
              </w:rPr>
              <w:t>:GetInfo</w:t>
            </w:r>
            <w:proofErr w:type="gramEnd"/>
            <w:r w:rsidRPr="00896D11">
              <w:rPr>
                <w:rFonts w:cs="Courier New"/>
              </w:rPr>
              <w:t>().</w:t>
            </w:r>
            <w:r w:rsidRPr="001D1822">
              <w:t xml:space="preserve"> ) with </w:t>
            </w:r>
            <w:r w:rsidRPr="00896D11">
              <w:rPr>
                <w:rFonts w:cs="Courier New"/>
                <w:color w:val="7F0055"/>
              </w:rPr>
              <w:t>return</w:t>
            </w:r>
            <w:r w:rsidRPr="001D1822">
              <w:t xml:space="preserve"> </w:t>
            </w:r>
            <w:r w:rsidRPr="00896D11">
              <w:rPr>
                <w:rFonts w:cs="Courier New"/>
                <w:color w:val="7F0055"/>
              </w:rPr>
              <w:t>result</w:t>
            </w:r>
            <w:r w:rsidRPr="001D1822">
              <w:t>.</w:t>
            </w:r>
          </w:p>
          <w:p w14:paraId="3BEBA933" w14:textId="36390F13" w:rsidR="007A1E65" w:rsidRDefault="007A1E65" w:rsidP="007A1E65">
            <w:pPr>
              <w:pStyle w:val="TableBullet"/>
              <w:numPr>
                <w:ilvl w:val="0"/>
                <w:numId w:val="0"/>
              </w:numPr>
            </w:pPr>
            <w:r>
              <w:t>The code for this method should now appear as follows:</w:t>
            </w:r>
          </w:p>
          <w:p w14:paraId="46041AA7" w14:textId="77777777" w:rsidR="00FF2AF1" w:rsidRDefault="00FF2AF1" w:rsidP="007A1E65">
            <w:pPr>
              <w:pStyle w:val="TableBullet"/>
              <w:numPr>
                <w:ilvl w:val="0"/>
                <w:numId w:val="0"/>
              </w:numPr>
            </w:pPr>
          </w:p>
          <w:p w14:paraId="5AC6ECA8" w14:textId="77777777" w:rsidR="007A1E65" w:rsidRDefault="007A1E65" w:rsidP="007A1E65">
            <w:pPr>
              <w:pStyle w:val="BlockCode"/>
              <w:ind w:left="0"/>
            </w:pPr>
            <w:r w:rsidRPr="008E5C2D">
              <w:rPr>
                <w:rFonts w:cs="Courier New"/>
                <w:color w:val="7F0055"/>
                <w:szCs w:val="20"/>
              </w:rPr>
              <w:t>method override</w:t>
            </w:r>
            <w:r>
              <w:rPr>
                <w:color w:val="000000"/>
              </w:rPr>
              <w:t xml:space="preserve"> </w:t>
            </w:r>
            <w:r w:rsidRPr="008E5C2D">
              <w:rPr>
                <w:rFonts w:cs="Courier New"/>
                <w:color w:val="7F0055"/>
                <w:szCs w:val="20"/>
              </w:rPr>
              <w:t>public</w:t>
            </w:r>
            <w:r>
              <w:rPr>
                <w:color w:val="000000"/>
              </w:rPr>
              <w:t xml:space="preserve"> </w:t>
            </w:r>
            <w:r>
              <w:rPr>
                <w:color w:val="CD3A3A"/>
              </w:rPr>
              <w:t>character</w:t>
            </w:r>
            <w:r>
              <w:rPr>
                <w:color w:val="000000"/>
              </w:rPr>
              <w:t xml:space="preserve"> GetInfo(  ):</w:t>
            </w:r>
          </w:p>
          <w:p w14:paraId="1C71CEC9" w14:textId="77777777" w:rsidR="007A1E65" w:rsidRDefault="007A1E65" w:rsidP="007A1E65">
            <w:pPr>
              <w:pStyle w:val="BlockCode"/>
              <w:ind w:left="0"/>
            </w:pPr>
            <w:r w:rsidRPr="008E5C2D">
              <w:rPr>
                <w:rFonts w:cs="Courier New"/>
                <w:color w:val="7F0055"/>
                <w:szCs w:val="20"/>
              </w:rPr>
              <w:t>define variable result</w:t>
            </w:r>
            <w:r>
              <w:rPr>
                <w:color w:val="000000"/>
              </w:rPr>
              <w:t xml:space="preserve"> </w:t>
            </w:r>
            <w:r>
              <w:t>as</w:t>
            </w:r>
            <w:r>
              <w:rPr>
                <w:color w:val="000000"/>
              </w:rPr>
              <w:t xml:space="preserve"> </w:t>
            </w:r>
            <w:r>
              <w:rPr>
                <w:color w:val="CD3A3A"/>
              </w:rPr>
              <w:t>character</w:t>
            </w:r>
            <w:r>
              <w:rPr>
                <w:color w:val="000000"/>
              </w:rPr>
              <w:t xml:space="preserve"> </w:t>
            </w:r>
            <w:r w:rsidRPr="008E5C2D">
              <w:rPr>
                <w:rFonts w:cs="Courier New"/>
                <w:color w:val="7F0055"/>
                <w:szCs w:val="20"/>
              </w:rPr>
              <w:t>no-undo</w:t>
            </w:r>
            <w:r w:rsidRPr="00896D11">
              <w:rPr>
                <w:rFonts w:cs="Courier New"/>
                <w:szCs w:val="20"/>
              </w:rPr>
              <w:t>.</w:t>
            </w:r>
          </w:p>
          <w:p w14:paraId="5516C21F" w14:textId="77777777" w:rsidR="007A1E65" w:rsidRDefault="007A1E65" w:rsidP="007A1E65">
            <w:pPr>
              <w:pStyle w:val="BlockCode"/>
              <w:ind w:left="0"/>
            </w:pPr>
            <w:r w:rsidRPr="008E5C2D">
              <w:rPr>
                <w:rFonts w:cs="Courier New"/>
                <w:color w:val="7F0055"/>
                <w:szCs w:val="20"/>
              </w:rPr>
              <w:t xml:space="preserve">result </w:t>
            </w:r>
            <w:r w:rsidRPr="00896D11">
              <w:rPr>
                <w:rFonts w:cs="Courier New"/>
                <w:szCs w:val="20"/>
              </w:rPr>
              <w:t>=</w:t>
            </w:r>
            <w:r w:rsidRPr="008E5C2D">
              <w:rPr>
                <w:rFonts w:cs="Courier New"/>
                <w:color w:val="7F0055"/>
                <w:szCs w:val="20"/>
              </w:rPr>
              <w:t xml:space="preserve"> </w:t>
            </w:r>
            <w:r>
              <w:rPr>
                <w:color w:val="000000"/>
              </w:rPr>
              <w:t xml:space="preserve">GetName() + </w:t>
            </w:r>
            <w:r>
              <w:rPr>
                <w:color w:val="2A00FF"/>
              </w:rPr>
              <w:t>"Manager"</w:t>
            </w:r>
            <w:r>
              <w:rPr>
                <w:color w:val="000000"/>
              </w:rPr>
              <w:t xml:space="preserve"> + </w:t>
            </w:r>
          </w:p>
          <w:p w14:paraId="6521F594" w14:textId="77777777" w:rsidR="007A1E65" w:rsidRDefault="007A1E65" w:rsidP="007A1E65">
            <w:pPr>
              <w:pStyle w:val="BlockCode"/>
              <w:ind w:left="0"/>
            </w:pPr>
            <w:r>
              <w:rPr>
                <w:color w:val="000000"/>
              </w:rPr>
              <w:t xml:space="preserve">           Address + </w:t>
            </w:r>
            <w:r>
              <w:rPr>
                <w:color w:val="2A00FF"/>
              </w:rPr>
              <w:t>" "</w:t>
            </w:r>
            <w:r>
              <w:rPr>
                <w:color w:val="000000"/>
              </w:rPr>
              <w:t xml:space="preserve"> + PostalCode + </w:t>
            </w:r>
            <w:r>
              <w:rPr>
                <w:color w:val="2A00FF"/>
              </w:rPr>
              <w:t>" "</w:t>
            </w:r>
            <w:r>
              <w:rPr>
                <w:color w:val="000000"/>
              </w:rPr>
              <w:t xml:space="preserve"> +</w:t>
            </w:r>
          </w:p>
          <w:p w14:paraId="62D71232" w14:textId="77777777" w:rsidR="007A1E65" w:rsidRDefault="007A1E65" w:rsidP="007A1E65">
            <w:pPr>
              <w:pStyle w:val="BlockCode"/>
              <w:ind w:left="0"/>
            </w:pPr>
            <w:r>
              <w:rPr>
                <w:color w:val="000000"/>
              </w:rPr>
              <w:t xml:space="preserve">          </w:t>
            </w:r>
            <w:r>
              <w:rPr>
                <w:color w:val="2A00FF"/>
              </w:rPr>
              <w:t>"Job Title: "</w:t>
            </w:r>
            <w:r>
              <w:rPr>
                <w:color w:val="000000"/>
              </w:rPr>
              <w:t xml:space="preserve"> + JobTitle + </w:t>
            </w:r>
            <w:r>
              <w:rPr>
                <w:color w:val="2A00FF"/>
              </w:rPr>
              <w:t>" "</w:t>
            </w:r>
            <w:r>
              <w:rPr>
                <w:color w:val="000000"/>
              </w:rPr>
              <w:t xml:space="preserve"> +</w:t>
            </w:r>
          </w:p>
          <w:p w14:paraId="6FE1E36D" w14:textId="77777777" w:rsidR="007A1E65" w:rsidRDefault="007A1E65" w:rsidP="007A1E65">
            <w:pPr>
              <w:pStyle w:val="BlockCode"/>
              <w:ind w:left="0"/>
            </w:pPr>
            <w:r>
              <w:rPr>
                <w:color w:val="000000"/>
              </w:rPr>
              <w:t xml:space="preserve">           </w:t>
            </w:r>
            <w:r>
              <w:rPr>
                <w:color w:val="2A00FF"/>
              </w:rPr>
              <w:t>"Vacation Hours: "</w:t>
            </w:r>
            <w:r>
              <w:rPr>
                <w:color w:val="000000"/>
              </w:rPr>
              <w:t xml:space="preserve">+ </w:t>
            </w:r>
            <w:r w:rsidRPr="0007708E">
              <w:rPr>
                <w:rFonts w:cs="Courier New"/>
                <w:color w:val="7F0055"/>
                <w:szCs w:val="20"/>
              </w:rPr>
              <w:t>string</w:t>
            </w:r>
            <w:r>
              <w:rPr>
                <w:color w:val="000000"/>
              </w:rPr>
              <w:t>(VacationHours).</w:t>
            </w:r>
            <w:r>
              <w:rPr>
                <w:color w:val="000000"/>
              </w:rPr>
              <w:tab/>
            </w:r>
            <w:r>
              <w:rPr>
                <w:color w:val="000000"/>
              </w:rPr>
              <w:tab/>
              <w:t xml:space="preserve"> </w:t>
            </w:r>
          </w:p>
          <w:p w14:paraId="47DEAF94" w14:textId="77777777" w:rsidR="007A1E65" w:rsidRPr="0007708E" w:rsidRDefault="007A1E65" w:rsidP="007A1E65">
            <w:pPr>
              <w:pStyle w:val="BlockCode"/>
              <w:ind w:left="0"/>
              <w:rPr>
                <w:rFonts w:cs="Courier New"/>
                <w:color w:val="7F0055"/>
                <w:szCs w:val="20"/>
              </w:rPr>
            </w:pPr>
            <w:r w:rsidRPr="0007708E">
              <w:rPr>
                <w:rFonts w:cs="Courier New"/>
                <w:color w:val="7F0055"/>
                <w:szCs w:val="20"/>
              </w:rPr>
              <w:t>return result</w:t>
            </w:r>
            <w:r w:rsidRPr="00896D11">
              <w:rPr>
                <w:rFonts w:cs="Courier New"/>
                <w:szCs w:val="20"/>
              </w:rPr>
              <w:t>.</w:t>
            </w:r>
          </w:p>
          <w:p w14:paraId="450298A8" w14:textId="77777777" w:rsidR="007A1E65" w:rsidRPr="001055D6" w:rsidRDefault="007A1E65" w:rsidP="007A1E65">
            <w:pPr>
              <w:pStyle w:val="BlockCode"/>
              <w:ind w:left="0"/>
              <w:rPr>
                <w:rFonts w:cs="Courier New"/>
              </w:rPr>
            </w:pPr>
            <w:r w:rsidRPr="0007708E">
              <w:rPr>
                <w:rFonts w:cs="Courier New"/>
                <w:color w:val="7F0055"/>
                <w:szCs w:val="20"/>
              </w:rPr>
              <w:t>end method</w:t>
            </w:r>
            <w:r>
              <w:rPr>
                <w:color w:val="000000"/>
              </w:rPr>
              <w:t>.</w:t>
            </w:r>
          </w:p>
        </w:tc>
      </w:tr>
      <w:tr w:rsidR="007A1E65" w14:paraId="14BC5855" w14:textId="77777777" w:rsidTr="007A1E65">
        <w:trPr>
          <w:trHeight w:val="1289"/>
        </w:trPr>
        <w:tc>
          <w:tcPr>
            <w:tcW w:w="1151" w:type="dxa"/>
            <w:gridSpan w:val="2"/>
          </w:tcPr>
          <w:p w14:paraId="1E829E6B" w14:textId="77777777" w:rsidR="007A1E65" w:rsidRDefault="007A1E65" w:rsidP="00C95A30">
            <w:pPr>
              <w:pStyle w:val="table-text"/>
              <w:numPr>
                <w:ilvl w:val="0"/>
                <w:numId w:val="148"/>
              </w:numPr>
            </w:pPr>
          </w:p>
        </w:tc>
        <w:tc>
          <w:tcPr>
            <w:tcW w:w="6340" w:type="dxa"/>
            <w:gridSpan w:val="2"/>
          </w:tcPr>
          <w:p w14:paraId="1404335C" w14:textId="77777777" w:rsidR="007A1E65" w:rsidRDefault="007A1E65" w:rsidP="007A1E65">
            <w:pPr>
              <w:pStyle w:val="table-text"/>
            </w:pPr>
            <w:r>
              <w:t xml:space="preserve">Add code to the destructor to delete all </w:t>
            </w:r>
            <w:r w:rsidRPr="00896D11">
              <w:rPr>
                <w:i/>
              </w:rPr>
              <w:t>ttEmployee</w:t>
            </w:r>
            <w:r>
              <w:t xml:space="preserve"> records.</w:t>
            </w:r>
          </w:p>
          <w:p w14:paraId="128B95FE" w14:textId="77777777" w:rsidR="00FF2AF1" w:rsidRDefault="00FF2AF1" w:rsidP="007A1E65">
            <w:pPr>
              <w:pStyle w:val="table-text"/>
            </w:pPr>
          </w:p>
          <w:p w14:paraId="003304A7" w14:textId="47A870C5" w:rsidR="007A1E65" w:rsidRDefault="00FF2AF1" w:rsidP="007A1E65">
            <w:pPr>
              <w:pStyle w:val="table-text"/>
            </w:pPr>
            <w:r>
              <w:t>Add this code to the destructor:</w:t>
            </w:r>
          </w:p>
          <w:p w14:paraId="1E9BF0AA" w14:textId="77777777" w:rsidR="00FF2AF1" w:rsidRDefault="00FF2AF1" w:rsidP="007A1E65">
            <w:pPr>
              <w:pStyle w:val="table-text"/>
            </w:pPr>
          </w:p>
          <w:p w14:paraId="40461EEF" w14:textId="77777777" w:rsidR="007A1E65" w:rsidRPr="000D056B" w:rsidRDefault="007A1E65" w:rsidP="007A1E65">
            <w:pPr>
              <w:pStyle w:val="BlockCode"/>
              <w:ind w:left="0" w:right="86"/>
              <w:rPr>
                <w:rFonts w:cs="Courier New"/>
                <w:color w:val="7F0055"/>
                <w:szCs w:val="20"/>
              </w:rPr>
            </w:pPr>
            <w:r w:rsidRPr="000D056B">
              <w:rPr>
                <w:rFonts w:cs="Courier New"/>
                <w:color w:val="7F0055"/>
                <w:szCs w:val="20"/>
              </w:rPr>
              <w:t xml:space="preserve">for each </w:t>
            </w:r>
            <w:r w:rsidRPr="000D056B">
              <w:rPr>
                <w:rFonts w:cs="Courier New"/>
                <w:color w:val="000000" w:themeColor="text1"/>
                <w:szCs w:val="20"/>
              </w:rPr>
              <w:t>ttEmployee:</w:t>
            </w:r>
          </w:p>
          <w:p w14:paraId="5D1D8D5E" w14:textId="77777777" w:rsidR="007A1E65" w:rsidRPr="000D056B" w:rsidRDefault="007A1E65" w:rsidP="007A1E65">
            <w:pPr>
              <w:pStyle w:val="BlockCode"/>
              <w:ind w:left="0" w:right="86"/>
              <w:rPr>
                <w:rFonts w:cs="Courier New"/>
                <w:color w:val="000000" w:themeColor="text1"/>
                <w:szCs w:val="20"/>
              </w:rPr>
            </w:pPr>
            <w:r w:rsidRPr="000D056B">
              <w:rPr>
                <w:rFonts w:cs="Courier New"/>
                <w:color w:val="7F0055"/>
                <w:szCs w:val="20"/>
              </w:rPr>
              <w:t xml:space="preserve">        delete </w:t>
            </w:r>
            <w:r w:rsidRPr="000D056B">
              <w:rPr>
                <w:rFonts w:cs="Courier New"/>
                <w:color w:val="000000" w:themeColor="text1"/>
                <w:szCs w:val="20"/>
              </w:rPr>
              <w:t>ttEmployee.</w:t>
            </w:r>
          </w:p>
          <w:p w14:paraId="51C52F81" w14:textId="77777777" w:rsidR="007A1E65" w:rsidRPr="001553E3" w:rsidRDefault="007A1E65" w:rsidP="007A1E65">
            <w:pPr>
              <w:pStyle w:val="BlockCode"/>
              <w:ind w:left="0" w:right="86"/>
              <w:rPr>
                <w:rFonts w:cs="Courier New"/>
                <w:color w:val="000000" w:themeColor="text1"/>
                <w:szCs w:val="20"/>
              </w:rPr>
            </w:pPr>
            <w:r w:rsidRPr="000D056B">
              <w:rPr>
                <w:rFonts w:cs="Courier New"/>
                <w:color w:val="7F0055"/>
                <w:szCs w:val="20"/>
              </w:rPr>
              <w:t>end</w:t>
            </w:r>
            <w:r w:rsidRPr="000D056B">
              <w:rPr>
                <w:rFonts w:cs="Courier New"/>
                <w:color w:val="000000" w:themeColor="text1"/>
                <w:szCs w:val="20"/>
              </w:rPr>
              <w:t>.</w:t>
            </w:r>
          </w:p>
        </w:tc>
      </w:tr>
      <w:tr w:rsidR="007A1E65" w14:paraId="4C91C15A" w14:textId="77777777" w:rsidTr="007A1E65">
        <w:trPr>
          <w:trHeight w:val="981"/>
        </w:trPr>
        <w:tc>
          <w:tcPr>
            <w:tcW w:w="1151" w:type="dxa"/>
            <w:gridSpan w:val="2"/>
          </w:tcPr>
          <w:p w14:paraId="18958102" w14:textId="77777777" w:rsidR="007A1E65" w:rsidRDefault="007A1E65" w:rsidP="00C95A30">
            <w:pPr>
              <w:pStyle w:val="table-text"/>
              <w:numPr>
                <w:ilvl w:val="0"/>
                <w:numId w:val="148"/>
              </w:numPr>
            </w:pPr>
          </w:p>
        </w:tc>
        <w:tc>
          <w:tcPr>
            <w:tcW w:w="6340" w:type="dxa"/>
            <w:gridSpan w:val="2"/>
          </w:tcPr>
          <w:p w14:paraId="3A82F22F" w14:textId="77777777" w:rsidR="007A1E65" w:rsidRDefault="007A1E65" w:rsidP="007A1E65">
            <w:pPr>
              <w:pStyle w:val="table-text"/>
            </w:pPr>
            <w:r>
              <w:t xml:space="preserve">Note that you need not implement the </w:t>
            </w:r>
            <w:proofErr w:type="gramStart"/>
            <w:r w:rsidRPr="00896D11">
              <w:rPr>
                <w:i/>
              </w:rPr>
              <w:t>GetManagersEmployees</w:t>
            </w:r>
            <w:r>
              <w:t>(</w:t>
            </w:r>
            <w:proofErr w:type="gramEnd"/>
            <w:r>
              <w:t xml:space="preserve">) method. The ABL will automatically return the </w:t>
            </w:r>
            <w:r w:rsidRPr="00896D11">
              <w:rPr>
                <w:i/>
              </w:rPr>
              <w:t>ttEmployee</w:t>
            </w:r>
            <w:r>
              <w:t xml:space="preserve"> temp-table. Save your file. Ensure that it compiles without error (except for the using statement for </w:t>
            </w:r>
            <w:r w:rsidRPr="00896D11">
              <w:rPr>
                <w:i/>
              </w:rPr>
              <w:t>TeamMember</w:t>
            </w:r>
            <w:r>
              <w:t xml:space="preserve"> class).</w:t>
            </w:r>
          </w:p>
        </w:tc>
      </w:tr>
    </w:tbl>
    <w:p w14:paraId="0EB37017" w14:textId="77777777" w:rsidR="007A1E65" w:rsidRPr="00F80D76" w:rsidRDefault="007A1E65" w:rsidP="007A1E65">
      <w:pPr>
        <w:pStyle w:val="BlockLine"/>
      </w:pPr>
    </w:p>
    <w:p w14:paraId="14DFE665" w14:textId="77777777" w:rsidR="007A1E65" w:rsidRDefault="007A1E65" w:rsidP="007A1E65">
      <w:pPr>
        <w:pStyle w:val="Heading3"/>
      </w:pPr>
      <w:r>
        <w:lastRenderedPageBreak/>
        <w:t>Solution, Part 6—Importing the TeamMember and Dept classes</w:t>
      </w:r>
    </w:p>
    <w:p w14:paraId="6C966178" w14:textId="77777777" w:rsidR="007A1E65" w:rsidRPr="00272D5A" w:rsidRDefault="007A1E65" w:rsidP="007A1E65">
      <w:pPr>
        <w:pStyle w:val="TopLine"/>
      </w:pPr>
    </w:p>
    <w:tbl>
      <w:tblPr>
        <w:tblStyle w:val="TableGrid"/>
        <w:tblW w:w="7443" w:type="dxa"/>
        <w:tblInd w:w="1915" w:type="dxa"/>
        <w:tblLook w:val="05E0" w:firstRow="1" w:lastRow="1" w:firstColumn="1" w:lastColumn="1" w:noHBand="0" w:noVBand="1"/>
      </w:tblPr>
      <w:tblGrid>
        <w:gridCol w:w="812"/>
        <w:gridCol w:w="6631"/>
      </w:tblGrid>
      <w:tr w:rsidR="007A1E65" w14:paraId="101A40E3" w14:textId="77777777" w:rsidTr="007A1E65">
        <w:trPr>
          <w:cnfStyle w:val="100000000000" w:firstRow="1" w:lastRow="0" w:firstColumn="0" w:lastColumn="0" w:oddVBand="0" w:evenVBand="0" w:oddHBand="0" w:evenHBand="0" w:firstRowFirstColumn="0" w:firstRowLastColumn="0" w:lastRowFirstColumn="0" w:lastRowLastColumn="0"/>
          <w:trHeight w:val="461"/>
        </w:trPr>
        <w:tc>
          <w:tcPr>
            <w:tcW w:w="812" w:type="dxa"/>
          </w:tcPr>
          <w:p w14:paraId="60261BF2" w14:textId="77777777" w:rsidR="007A1E65" w:rsidRDefault="007A1E65" w:rsidP="007A1E65">
            <w:pPr>
              <w:pStyle w:val="TableHeading"/>
            </w:pPr>
            <w:r>
              <w:t>Step</w:t>
            </w:r>
          </w:p>
        </w:tc>
        <w:tc>
          <w:tcPr>
            <w:tcW w:w="6631" w:type="dxa"/>
          </w:tcPr>
          <w:p w14:paraId="310B0DB9" w14:textId="4F19C795" w:rsidR="007A1E65" w:rsidRDefault="007A1E65" w:rsidP="007A1E65">
            <w:pPr>
              <w:pStyle w:val="TableHeading"/>
            </w:pPr>
            <w:r>
              <w:t>Solution instruction</w:t>
            </w:r>
            <w:r w:rsidR="00FF2AF1">
              <w:t>s</w:t>
            </w:r>
          </w:p>
        </w:tc>
      </w:tr>
      <w:tr w:rsidR="007A1E65" w14:paraId="74D8F817" w14:textId="77777777" w:rsidTr="007A1E65">
        <w:trPr>
          <w:trHeight w:val="1838"/>
        </w:trPr>
        <w:tc>
          <w:tcPr>
            <w:tcW w:w="812" w:type="dxa"/>
          </w:tcPr>
          <w:p w14:paraId="5A37ED4D" w14:textId="77777777" w:rsidR="007A1E65" w:rsidRDefault="007A1E65" w:rsidP="00C95A30">
            <w:pPr>
              <w:pStyle w:val="table-text"/>
              <w:numPr>
                <w:ilvl w:val="0"/>
                <w:numId w:val="58"/>
              </w:numPr>
            </w:pPr>
          </w:p>
        </w:tc>
        <w:tc>
          <w:tcPr>
            <w:tcW w:w="6631" w:type="dxa"/>
          </w:tcPr>
          <w:p w14:paraId="2E977C97" w14:textId="609C38B2" w:rsidR="007A1E65" w:rsidRDefault="007A1E65" w:rsidP="00FF2AF1">
            <w:pPr>
              <w:pStyle w:val="table-text"/>
            </w:pPr>
            <w:r>
              <w:t xml:space="preserve">In the </w:t>
            </w:r>
            <w:r w:rsidRPr="00EC6D41">
              <w:rPr>
                <w:b/>
              </w:rPr>
              <w:t>Role</w:t>
            </w:r>
            <w:r>
              <w:t xml:space="preserve"> folder of the Server project, import the </w:t>
            </w:r>
            <w:r w:rsidRPr="00896D11">
              <w:rPr>
                <w:b/>
              </w:rPr>
              <w:t>TeamMember.cls</w:t>
            </w:r>
            <w:r>
              <w:rPr>
                <w:i/>
              </w:rPr>
              <w:t xml:space="preserve"> </w:t>
            </w:r>
            <w:r w:rsidRPr="00275281">
              <w:t>file</w:t>
            </w:r>
            <w:r>
              <w:t>.</w:t>
            </w:r>
          </w:p>
          <w:p w14:paraId="6437EDC9" w14:textId="77777777" w:rsidR="00FF2AF1" w:rsidRDefault="00FF2AF1" w:rsidP="00FF2AF1">
            <w:pPr>
              <w:pStyle w:val="table-text"/>
            </w:pPr>
          </w:p>
          <w:p w14:paraId="049369A0" w14:textId="77777777" w:rsidR="007A1E65" w:rsidRDefault="007A1E65" w:rsidP="00C95A30">
            <w:pPr>
              <w:pStyle w:val="Tablesub-step"/>
              <w:numPr>
                <w:ilvl w:val="0"/>
                <w:numId w:val="149"/>
              </w:numPr>
            </w:pPr>
            <w:r>
              <w:t xml:space="preserve">In Windows Explorer, navigate to the </w:t>
            </w:r>
            <w:r w:rsidRPr="007A1E65">
              <w:rPr>
                <w:b/>
              </w:rPr>
              <w:t xml:space="preserve">/ /progress_education/OpenEdge/introOOP/Exercise/Lesson03 </w:t>
            </w:r>
            <w:r w:rsidRPr="00C03005">
              <w:t>directory</w:t>
            </w:r>
            <w:r>
              <w:t xml:space="preserve"> and select the </w:t>
            </w:r>
            <w:r w:rsidRPr="007A1E65">
              <w:rPr>
                <w:b/>
              </w:rPr>
              <w:t>TeamMember.cls</w:t>
            </w:r>
            <w:r>
              <w:t xml:space="preserve"> file.</w:t>
            </w:r>
          </w:p>
          <w:p w14:paraId="2647DE84" w14:textId="77777777" w:rsidR="007A1E65" w:rsidRDefault="007A1E65" w:rsidP="007A1E65">
            <w:pPr>
              <w:pStyle w:val="Tablesub-step"/>
              <w:numPr>
                <w:ilvl w:val="0"/>
                <w:numId w:val="8"/>
              </w:numPr>
            </w:pPr>
            <w:r>
              <w:t xml:space="preserve">Drag and drop the </w:t>
            </w:r>
            <w:r>
              <w:rPr>
                <w:b/>
              </w:rPr>
              <w:t>TeamMember.cls</w:t>
            </w:r>
            <w:r>
              <w:t xml:space="preserve"> file into the </w:t>
            </w:r>
            <w:r>
              <w:rPr>
                <w:b/>
              </w:rPr>
              <w:t>Role</w:t>
            </w:r>
            <w:r>
              <w:t xml:space="preserve"> folder.</w:t>
            </w:r>
          </w:p>
          <w:p w14:paraId="2E303B0E" w14:textId="3747F295" w:rsidR="007A1E65" w:rsidRDefault="007A1E65" w:rsidP="007A1E65">
            <w:pPr>
              <w:pStyle w:val="Tablesub-step"/>
              <w:numPr>
                <w:ilvl w:val="0"/>
                <w:numId w:val="8"/>
              </w:numPr>
            </w:pPr>
            <w:r>
              <w:t>Ensure that Copy files is selected.</w:t>
            </w:r>
          </w:p>
          <w:p w14:paraId="5E32115F" w14:textId="77777777" w:rsidR="00FF2AF1" w:rsidRDefault="00FF2AF1" w:rsidP="00FF2AF1">
            <w:pPr>
              <w:pStyle w:val="Tablesub-step"/>
              <w:numPr>
                <w:ilvl w:val="0"/>
                <w:numId w:val="0"/>
              </w:numPr>
              <w:ind w:left="360"/>
            </w:pPr>
          </w:p>
          <w:p w14:paraId="0B565E68" w14:textId="77777777" w:rsidR="007A1E65" w:rsidRDefault="007A1E65" w:rsidP="007A1E65">
            <w:pPr>
              <w:pStyle w:val="Tablesub-step"/>
              <w:numPr>
                <w:ilvl w:val="0"/>
                <w:numId w:val="0"/>
              </w:numPr>
              <w:jc w:val="center"/>
            </w:pPr>
            <w:r>
              <w:rPr>
                <w:noProof/>
              </w:rPr>
              <w:drawing>
                <wp:inline distT="0" distB="0" distL="0" distR="0" wp14:anchorId="016BEB93" wp14:editId="24390EB7">
                  <wp:extent cx="3657600" cy="2048510"/>
                  <wp:effectExtent l="19050" t="19050" r="19050" b="279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rcRect/>
                          <a:stretch>
                            <a:fillRect/>
                          </a:stretch>
                        </pic:blipFill>
                        <pic:spPr>
                          <a:xfrm>
                            <a:off x="0" y="0"/>
                            <a:ext cx="3657600" cy="204851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335C464D" w14:textId="77777777" w:rsidR="00FF2AF1" w:rsidRPr="00FF2AF1" w:rsidRDefault="00FF2AF1" w:rsidP="00FF2AF1">
            <w:pPr>
              <w:pStyle w:val="Tablesub-step"/>
              <w:numPr>
                <w:ilvl w:val="0"/>
                <w:numId w:val="0"/>
              </w:numPr>
              <w:ind w:left="360"/>
              <w:rPr>
                <w:rFonts w:ascii="Consolas" w:hAnsi="Consolas" w:cs="Consolas"/>
                <w:szCs w:val="20"/>
              </w:rPr>
            </w:pPr>
          </w:p>
          <w:p w14:paraId="0B7078DA" w14:textId="24357F2A" w:rsidR="007A1E65" w:rsidRPr="007A51EB" w:rsidRDefault="007A1E65" w:rsidP="007A1E65">
            <w:pPr>
              <w:pStyle w:val="Tablesub-step"/>
              <w:numPr>
                <w:ilvl w:val="0"/>
                <w:numId w:val="8"/>
              </w:numPr>
              <w:rPr>
                <w:rFonts w:ascii="Consolas" w:hAnsi="Consolas" w:cs="Consolas"/>
                <w:szCs w:val="20"/>
              </w:rPr>
            </w:pPr>
            <w:r>
              <w:t xml:space="preserve">Click </w:t>
            </w:r>
            <w:r w:rsidRPr="00DF5CAE">
              <w:rPr>
                <w:b/>
              </w:rPr>
              <w:t>OK</w:t>
            </w:r>
            <w:r>
              <w:t>.</w:t>
            </w:r>
          </w:p>
        </w:tc>
      </w:tr>
      <w:tr w:rsidR="007A1E65" w14:paraId="3D9140AF" w14:textId="77777777" w:rsidTr="007A1E65">
        <w:trPr>
          <w:trHeight w:val="442"/>
        </w:trPr>
        <w:tc>
          <w:tcPr>
            <w:tcW w:w="812" w:type="dxa"/>
          </w:tcPr>
          <w:p w14:paraId="42B293B3" w14:textId="77777777" w:rsidR="007A1E65" w:rsidRDefault="007A1E65" w:rsidP="00C95A30">
            <w:pPr>
              <w:pStyle w:val="table-text"/>
              <w:numPr>
                <w:ilvl w:val="0"/>
                <w:numId w:val="58"/>
              </w:numPr>
            </w:pPr>
          </w:p>
        </w:tc>
        <w:tc>
          <w:tcPr>
            <w:tcW w:w="6631" w:type="dxa"/>
          </w:tcPr>
          <w:p w14:paraId="57D911EB" w14:textId="77777777" w:rsidR="007A1E65" w:rsidRDefault="007A1E65" w:rsidP="00FF2AF1">
            <w:pPr>
              <w:pStyle w:val="table-text"/>
            </w:pPr>
            <w:r>
              <w:t xml:space="preserve">Clean and rebuild the Server project. Note that the compilation errors for the </w:t>
            </w:r>
            <w:r w:rsidRPr="00DF5CAE">
              <w:rPr>
                <w:b/>
              </w:rPr>
              <w:t>Manager.cls</w:t>
            </w:r>
            <w:r>
              <w:t xml:space="preserve"> should now no longer exist.</w:t>
            </w:r>
          </w:p>
        </w:tc>
      </w:tr>
      <w:tr w:rsidR="007A1E65" w14:paraId="752120BB" w14:textId="77777777" w:rsidTr="007A1E65">
        <w:trPr>
          <w:trHeight w:val="1626"/>
        </w:trPr>
        <w:tc>
          <w:tcPr>
            <w:tcW w:w="812" w:type="dxa"/>
          </w:tcPr>
          <w:p w14:paraId="086B4B06" w14:textId="77777777" w:rsidR="007A1E65" w:rsidRDefault="007A1E65" w:rsidP="00C95A30">
            <w:pPr>
              <w:pStyle w:val="table-text"/>
              <w:numPr>
                <w:ilvl w:val="0"/>
                <w:numId w:val="58"/>
              </w:numPr>
            </w:pPr>
          </w:p>
        </w:tc>
        <w:tc>
          <w:tcPr>
            <w:tcW w:w="6631" w:type="dxa"/>
          </w:tcPr>
          <w:p w14:paraId="1729E9AB" w14:textId="77777777" w:rsidR="007A1E65" w:rsidRDefault="007A1E65" w:rsidP="00FF2AF1">
            <w:pPr>
              <w:pStyle w:val="table-text"/>
            </w:pPr>
            <w:r>
              <w:t xml:space="preserve">In the </w:t>
            </w:r>
            <w:r>
              <w:rPr>
                <w:b/>
              </w:rPr>
              <w:t>HR</w:t>
            </w:r>
            <w:r>
              <w:t xml:space="preserve"> folder of the Server project, import the </w:t>
            </w:r>
            <w:r w:rsidRPr="00B53757">
              <w:rPr>
                <w:b/>
              </w:rPr>
              <w:t>Dept.cls</w:t>
            </w:r>
            <w:r>
              <w:rPr>
                <w:i/>
              </w:rPr>
              <w:t xml:space="preserve"> </w:t>
            </w:r>
            <w:r w:rsidRPr="00275281">
              <w:t>file</w:t>
            </w:r>
            <w:r>
              <w:t>.</w:t>
            </w:r>
          </w:p>
          <w:p w14:paraId="3DF5F959" w14:textId="77777777" w:rsidR="007A1E65" w:rsidRDefault="007A1E65" w:rsidP="00C95A30">
            <w:pPr>
              <w:pStyle w:val="Tablesub-step"/>
              <w:numPr>
                <w:ilvl w:val="0"/>
                <w:numId w:val="150"/>
              </w:numPr>
            </w:pPr>
            <w:r>
              <w:t xml:space="preserve">In Windows Explorer, navigate to the </w:t>
            </w:r>
            <w:r w:rsidRPr="00084D6F">
              <w:rPr>
                <w:b/>
              </w:rPr>
              <w:t xml:space="preserve">/progress_education/OpenEdge/introOOP/Exercise/Lesson03 </w:t>
            </w:r>
            <w:r w:rsidRPr="00C03005">
              <w:t>directory</w:t>
            </w:r>
            <w:r>
              <w:t xml:space="preserve"> and select the </w:t>
            </w:r>
            <w:r w:rsidRPr="00084D6F">
              <w:rPr>
                <w:b/>
              </w:rPr>
              <w:t>Dept.cls</w:t>
            </w:r>
            <w:r>
              <w:t xml:space="preserve"> file.</w:t>
            </w:r>
          </w:p>
          <w:p w14:paraId="206B95F6" w14:textId="77777777" w:rsidR="007A1E65" w:rsidRDefault="007A1E65" w:rsidP="007A1E65">
            <w:pPr>
              <w:pStyle w:val="Tablesub-step"/>
              <w:numPr>
                <w:ilvl w:val="0"/>
                <w:numId w:val="8"/>
              </w:numPr>
            </w:pPr>
            <w:r>
              <w:t xml:space="preserve">Drag and drop the </w:t>
            </w:r>
            <w:r>
              <w:rPr>
                <w:b/>
              </w:rPr>
              <w:t>Dept.cls</w:t>
            </w:r>
            <w:r>
              <w:t xml:space="preserve"> file into the </w:t>
            </w:r>
            <w:r>
              <w:rPr>
                <w:b/>
              </w:rPr>
              <w:t>HR</w:t>
            </w:r>
            <w:r>
              <w:t xml:space="preserve"> folder.</w:t>
            </w:r>
          </w:p>
          <w:p w14:paraId="5A64D4E8" w14:textId="77777777" w:rsidR="007A1E65" w:rsidRDefault="007A1E65" w:rsidP="007A1E65">
            <w:pPr>
              <w:pStyle w:val="Tablesub-step"/>
              <w:numPr>
                <w:ilvl w:val="0"/>
                <w:numId w:val="8"/>
              </w:numPr>
            </w:pPr>
            <w:r>
              <w:t>Ensure that Copy files is selected.</w:t>
            </w:r>
          </w:p>
          <w:p w14:paraId="6948C09D" w14:textId="77777777" w:rsidR="007A1E65" w:rsidRDefault="007A1E65" w:rsidP="007A1E65">
            <w:pPr>
              <w:pStyle w:val="Tablesub-step"/>
              <w:numPr>
                <w:ilvl w:val="0"/>
                <w:numId w:val="0"/>
              </w:numPr>
              <w:ind w:left="360" w:hanging="360"/>
              <w:jc w:val="center"/>
            </w:pPr>
            <w:r>
              <w:rPr>
                <w:noProof/>
              </w:rPr>
              <w:lastRenderedPageBreak/>
              <w:drawing>
                <wp:inline distT="0" distB="0" distL="0" distR="0" wp14:anchorId="3BF651AE" wp14:editId="73A86553">
                  <wp:extent cx="3657600" cy="2047240"/>
                  <wp:effectExtent l="19050" t="19050" r="19050" b="1016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rcRect/>
                          <a:stretch>
                            <a:fillRect/>
                          </a:stretch>
                        </pic:blipFill>
                        <pic:spPr>
                          <a:xfrm>
                            <a:off x="0" y="0"/>
                            <a:ext cx="3657600" cy="204724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452A8D03" w14:textId="77777777" w:rsidR="00FF2AF1" w:rsidRDefault="00FF2AF1" w:rsidP="00FF2AF1">
            <w:pPr>
              <w:pStyle w:val="Tablesub-step"/>
              <w:numPr>
                <w:ilvl w:val="0"/>
                <w:numId w:val="0"/>
              </w:numPr>
              <w:ind w:left="360"/>
            </w:pPr>
          </w:p>
          <w:p w14:paraId="27123C4D" w14:textId="278594D2" w:rsidR="007A1E65" w:rsidRDefault="007A1E65" w:rsidP="007A1E65">
            <w:pPr>
              <w:pStyle w:val="Tablesub-step"/>
              <w:numPr>
                <w:ilvl w:val="0"/>
                <w:numId w:val="8"/>
              </w:numPr>
            </w:pPr>
            <w:r>
              <w:t xml:space="preserve">When asked if you want to replace the </w:t>
            </w:r>
            <w:r w:rsidRPr="00B53757">
              <w:rPr>
                <w:b/>
              </w:rPr>
              <w:t>Dept.cls</w:t>
            </w:r>
            <w:r>
              <w:t xml:space="preserve"> file, respond </w:t>
            </w:r>
            <w:r w:rsidRPr="00B53757">
              <w:rPr>
                <w:b/>
              </w:rPr>
              <w:t>Yes</w:t>
            </w:r>
            <w:r>
              <w:t>.</w:t>
            </w:r>
          </w:p>
          <w:p w14:paraId="4AAB13E1" w14:textId="77777777" w:rsidR="00FF2AF1" w:rsidRDefault="00FF2AF1" w:rsidP="00FF2AF1">
            <w:pPr>
              <w:pStyle w:val="Tablesub-step"/>
              <w:numPr>
                <w:ilvl w:val="0"/>
                <w:numId w:val="0"/>
              </w:numPr>
              <w:ind w:left="360"/>
            </w:pPr>
          </w:p>
          <w:p w14:paraId="01A013B8" w14:textId="77777777" w:rsidR="007A1E65" w:rsidRDefault="007A1E65" w:rsidP="007A1E65">
            <w:pPr>
              <w:pStyle w:val="Tablesub-step"/>
              <w:numPr>
                <w:ilvl w:val="0"/>
                <w:numId w:val="0"/>
              </w:numPr>
              <w:ind w:left="360" w:hanging="360"/>
              <w:jc w:val="center"/>
            </w:pPr>
            <w:r>
              <w:rPr>
                <w:noProof/>
              </w:rPr>
              <w:drawing>
                <wp:inline distT="0" distB="0" distL="0" distR="0" wp14:anchorId="1E4412E5" wp14:editId="3495AAD7">
                  <wp:extent cx="3657600" cy="922655"/>
                  <wp:effectExtent l="19050" t="19050" r="1905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rcRect/>
                          <a:stretch>
                            <a:fillRect/>
                          </a:stretch>
                        </pic:blipFill>
                        <pic:spPr>
                          <a:xfrm>
                            <a:off x="0" y="0"/>
                            <a:ext cx="3657600" cy="92265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r w:rsidR="007A1E65" w14:paraId="19B4A9D1" w14:textId="77777777" w:rsidTr="007A1E65">
        <w:trPr>
          <w:trHeight w:val="442"/>
        </w:trPr>
        <w:tc>
          <w:tcPr>
            <w:tcW w:w="812" w:type="dxa"/>
          </w:tcPr>
          <w:p w14:paraId="12F18A31" w14:textId="77777777" w:rsidR="007A1E65" w:rsidRDefault="007A1E65" w:rsidP="00C95A30">
            <w:pPr>
              <w:pStyle w:val="table-text"/>
              <w:numPr>
                <w:ilvl w:val="0"/>
                <w:numId w:val="58"/>
              </w:numPr>
            </w:pPr>
          </w:p>
        </w:tc>
        <w:tc>
          <w:tcPr>
            <w:tcW w:w="6631" w:type="dxa"/>
          </w:tcPr>
          <w:p w14:paraId="574F3A2A" w14:textId="77777777" w:rsidR="007A1E65" w:rsidRDefault="007A1E65" w:rsidP="007A1E65">
            <w:pPr>
              <w:pStyle w:val="Tablesub-step"/>
              <w:numPr>
                <w:ilvl w:val="0"/>
                <w:numId w:val="0"/>
              </w:numPr>
            </w:pPr>
            <w:r>
              <w:t>Clean and rebuild the workspace. You should have no compilation errors in the Server project.</w:t>
            </w:r>
          </w:p>
          <w:p w14:paraId="15773839" w14:textId="77777777" w:rsidR="007A1E65" w:rsidRPr="006A6A0E" w:rsidRDefault="007A1E65" w:rsidP="007A1E65">
            <w:pPr>
              <w:pStyle w:val="Tablesub-step"/>
              <w:numPr>
                <w:ilvl w:val="0"/>
                <w:numId w:val="0"/>
              </w:numPr>
              <w:rPr>
                <w:b/>
              </w:rPr>
            </w:pPr>
            <w:r w:rsidRPr="006A6A0E">
              <w:rPr>
                <w:b/>
              </w:rPr>
              <w:t>Note:</w:t>
            </w:r>
            <w:r>
              <w:rPr>
                <w:b/>
              </w:rPr>
              <w:t xml:space="preserve"> </w:t>
            </w:r>
            <w:r w:rsidRPr="006A6A0E">
              <w:rPr>
                <w:b/>
              </w:rPr>
              <w:t xml:space="preserve"> </w:t>
            </w:r>
            <w:r w:rsidRPr="006A6A0E">
              <w:t xml:space="preserve">You will see an error in the Test project due to replacement of the </w:t>
            </w:r>
            <w:r w:rsidRPr="00B53757">
              <w:rPr>
                <w:b/>
              </w:rPr>
              <w:t>Dept.cls</w:t>
            </w:r>
            <w:r w:rsidRPr="006A6A0E">
              <w:t xml:space="preserve"> file which can be ignored for now.</w:t>
            </w:r>
          </w:p>
        </w:tc>
      </w:tr>
    </w:tbl>
    <w:p w14:paraId="42E378DD" w14:textId="77777777" w:rsidR="007A1E65" w:rsidRDefault="007A1E65" w:rsidP="007A1E65">
      <w:pPr>
        <w:pStyle w:val="BlockLine"/>
      </w:pPr>
    </w:p>
    <w:p w14:paraId="2BA08A22" w14:textId="77777777" w:rsidR="007A1E65" w:rsidRDefault="007A1E65" w:rsidP="007A1E65">
      <w:pPr>
        <w:pStyle w:val="Heading3"/>
      </w:pPr>
      <w:r>
        <w:lastRenderedPageBreak/>
        <w:t>Solution, Part 7—Testing the inheritance hierarchy</w:t>
      </w:r>
    </w:p>
    <w:p w14:paraId="48DFF7A5" w14:textId="77777777" w:rsidR="007A1E65" w:rsidRPr="00272D5A" w:rsidRDefault="007A1E65" w:rsidP="007A1E65">
      <w:pPr>
        <w:pStyle w:val="TopLine"/>
      </w:pPr>
    </w:p>
    <w:tbl>
      <w:tblPr>
        <w:tblStyle w:val="TableGrid"/>
        <w:tblW w:w="7429" w:type="dxa"/>
        <w:tblInd w:w="1915" w:type="dxa"/>
        <w:tblLayout w:type="fixed"/>
        <w:tblLook w:val="05E0" w:firstRow="1" w:lastRow="1" w:firstColumn="1" w:lastColumn="1" w:noHBand="0" w:noVBand="1"/>
      </w:tblPr>
      <w:tblGrid>
        <w:gridCol w:w="1176"/>
        <w:gridCol w:w="6233"/>
        <w:gridCol w:w="20"/>
      </w:tblGrid>
      <w:tr w:rsidR="007A1E65" w14:paraId="5A238B4D" w14:textId="77777777" w:rsidTr="007A1E65">
        <w:trPr>
          <w:cnfStyle w:val="100000000000" w:firstRow="1" w:lastRow="0" w:firstColumn="0" w:lastColumn="0" w:oddVBand="0" w:evenVBand="0" w:oddHBand="0" w:evenHBand="0" w:firstRowFirstColumn="0" w:firstRowLastColumn="0" w:lastRowFirstColumn="0" w:lastRowLastColumn="0"/>
          <w:trHeight w:val="466"/>
        </w:trPr>
        <w:tc>
          <w:tcPr>
            <w:tcW w:w="1176" w:type="dxa"/>
          </w:tcPr>
          <w:p w14:paraId="532C3EBF" w14:textId="77777777" w:rsidR="007A1E65" w:rsidRDefault="007A1E65" w:rsidP="007A1E65">
            <w:pPr>
              <w:pStyle w:val="TableHeading"/>
            </w:pPr>
            <w:r>
              <w:t>Step</w:t>
            </w:r>
          </w:p>
        </w:tc>
        <w:tc>
          <w:tcPr>
            <w:tcW w:w="6253" w:type="dxa"/>
            <w:gridSpan w:val="2"/>
          </w:tcPr>
          <w:p w14:paraId="636FFC01" w14:textId="36F04C49" w:rsidR="007A1E65" w:rsidRDefault="007A1E65" w:rsidP="007A1E65">
            <w:pPr>
              <w:pStyle w:val="TableHeading"/>
            </w:pPr>
            <w:r>
              <w:t>Solution instruction</w:t>
            </w:r>
            <w:r w:rsidR="00FF2AF1">
              <w:t>s</w:t>
            </w:r>
          </w:p>
        </w:tc>
      </w:tr>
      <w:tr w:rsidR="007A1E65" w14:paraId="026B0B8F" w14:textId="77777777" w:rsidTr="007A1E65">
        <w:trPr>
          <w:trHeight w:val="1506"/>
        </w:trPr>
        <w:tc>
          <w:tcPr>
            <w:tcW w:w="1176" w:type="dxa"/>
          </w:tcPr>
          <w:p w14:paraId="20A3FA1E" w14:textId="77777777" w:rsidR="007A1E65" w:rsidRDefault="007A1E65" w:rsidP="00C95A30">
            <w:pPr>
              <w:pStyle w:val="table-text"/>
              <w:numPr>
                <w:ilvl w:val="0"/>
                <w:numId w:val="151"/>
              </w:numPr>
            </w:pPr>
          </w:p>
        </w:tc>
        <w:tc>
          <w:tcPr>
            <w:tcW w:w="6253" w:type="dxa"/>
            <w:gridSpan w:val="2"/>
          </w:tcPr>
          <w:p w14:paraId="4DBF0F03" w14:textId="77777777" w:rsidR="007A1E65" w:rsidRDefault="007A1E65" w:rsidP="007A1E65">
            <w:pPr>
              <w:pStyle w:val="table-text"/>
            </w:pPr>
            <w:r>
              <w:t xml:space="preserve">In the Test project, create a folder named </w:t>
            </w:r>
            <w:r w:rsidRPr="006747A0">
              <w:rPr>
                <w:b/>
              </w:rPr>
              <w:t>Role</w:t>
            </w:r>
            <w:r>
              <w:t xml:space="preserve"> in the Enterprise/HR directory.</w:t>
            </w:r>
          </w:p>
          <w:p w14:paraId="35AFD62F" w14:textId="77777777" w:rsidR="007A1E65" w:rsidRPr="00084D6F" w:rsidRDefault="007A1E65" w:rsidP="00C95A30">
            <w:pPr>
              <w:pStyle w:val="Tablesub-step"/>
              <w:numPr>
                <w:ilvl w:val="0"/>
                <w:numId w:val="152"/>
              </w:numPr>
              <w:rPr>
                <w:color w:val="000000" w:themeColor="text1"/>
              </w:rPr>
            </w:pPr>
            <w:r w:rsidRPr="00084D6F">
              <w:rPr>
                <w:color w:val="000000" w:themeColor="text1"/>
              </w:rPr>
              <w:t xml:space="preserve">Right-click the </w:t>
            </w:r>
            <w:r w:rsidRPr="00084D6F">
              <w:rPr>
                <w:b/>
                <w:color w:val="000000" w:themeColor="text1"/>
              </w:rPr>
              <w:t>HR</w:t>
            </w:r>
            <w:r w:rsidRPr="00084D6F">
              <w:rPr>
                <w:color w:val="000000" w:themeColor="text1"/>
              </w:rPr>
              <w:t xml:space="preserve"> folder of the Test project.</w:t>
            </w:r>
          </w:p>
          <w:p w14:paraId="35B898B9" w14:textId="77777777" w:rsidR="007A1E65" w:rsidRDefault="007A1E65" w:rsidP="00C95A30">
            <w:pPr>
              <w:pStyle w:val="Tablesub-step"/>
              <w:numPr>
                <w:ilvl w:val="0"/>
                <w:numId w:val="15"/>
              </w:numPr>
              <w:rPr>
                <w:color w:val="000000" w:themeColor="text1"/>
              </w:rPr>
            </w:pPr>
            <w:r>
              <w:rPr>
                <w:color w:val="000000" w:themeColor="text1"/>
              </w:rPr>
              <w:t xml:space="preserve">Select </w:t>
            </w:r>
            <w:r w:rsidRPr="00F53B2D">
              <w:rPr>
                <w:b/>
                <w:color w:val="000000" w:themeColor="text1"/>
              </w:rPr>
              <w:t>New&gt;Folder</w:t>
            </w:r>
            <w:r>
              <w:rPr>
                <w:color w:val="000000" w:themeColor="text1"/>
              </w:rPr>
              <w:t>.</w:t>
            </w:r>
          </w:p>
          <w:p w14:paraId="05C7CE46" w14:textId="2E8D1D6D" w:rsidR="007A1E65" w:rsidRDefault="007A1E65" w:rsidP="00C95A30">
            <w:pPr>
              <w:pStyle w:val="Tablesub-step"/>
              <w:numPr>
                <w:ilvl w:val="0"/>
                <w:numId w:val="15"/>
              </w:numPr>
              <w:rPr>
                <w:color w:val="000000" w:themeColor="text1"/>
              </w:rPr>
            </w:pPr>
            <w:r w:rsidRPr="00476970">
              <w:rPr>
                <w:color w:val="000000" w:themeColor="text1"/>
              </w:rPr>
              <w:t xml:space="preserve">Enter </w:t>
            </w:r>
            <w:r w:rsidRPr="00476970">
              <w:rPr>
                <w:b/>
                <w:color w:val="000000" w:themeColor="text1"/>
              </w:rPr>
              <w:t>Role</w:t>
            </w:r>
            <w:r w:rsidRPr="00476970">
              <w:rPr>
                <w:color w:val="000000" w:themeColor="text1"/>
              </w:rPr>
              <w:t xml:space="preserve"> as the folder name. </w:t>
            </w:r>
          </w:p>
          <w:p w14:paraId="76AEBB48" w14:textId="77777777" w:rsidR="00FF2AF1" w:rsidRDefault="00FF2AF1" w:rsidP="00FF2AF1">
            <w:pPr>
              <w:pStyle w:val="Tablesub-step"/>
              <w:numPr>
                <w:ilvl w:val="0"/>
                <w:numId w:val="0"/>
              </w:numPr>
              <w:ind w:left="360"/>
              <w:rPr>
                <w:color w:val="000000" w:themeColor="text1"/>
              </w:rPr>
            </w:pPr>
          </w:p>
          <w:p w14:paraId="5D40F778" w14:textId="77777777" w:rsidR="007A1E65" w:rsidRDefault="007A1E65" w:rsidP="007A1E65">
            <w:pPr>
              <w:pStyle w:val="Tablesub-step"/>
              <w:numPr>
                <w:ilvl w:val="0"/>
                <w:numId w:val="0"/>
              </w:numPr>
              <w:ind w:left="360" w:hanging="360"/>
              <w:jc w:val="center"/>
              <w:rPr>
                <w:color w:val="000000" w:themeColor="text1"/>
              </w:rPr>
            </w:pPr>
            <w:r>
              <w:rPr>
                <w:noProof/>
              </w:rPr>
              <w:drawing>
                <wp:inline distT="0" distB="0" distL="0" distR="0" wp14:anchorId="6CC7D72A" wp14:editId="49965706">
                  <wp:extent cx="3657600" cy="3126740"/>
                  <wp:effectExtent l="19050" t="19050" r="19050" b="165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rcRect/>
                          <a:stretch>
                            <a:fillRect/>
                          </a:stretch>
                        </pic:blipFill>
                        <pic:spPr>
                          <a:xfrm>
                            <a:off x="0" y="0"/>
                            <a:ext cx="3657600" cy="312674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3221841B" w14:textId="77777777" w:rsidR="00FF2AF1" w:rsidRDefault="00FF2AF1" w:rsidP="00FF2AF1">
            <w:pPr>
              <w:pStyle w:val="Tablesub-step"/>
              <w:numPr>
                <w:ilvl w:val="0"/>
                <w:numId w:val="0"/>
              </w:numPr>
              <w:ind w:left="360"/>
              <w:rPr>
                <w:color w:val="000000" w:themeColor="text1"/>
              </w:rPr>
            </w:pPr>
          </w:p>
          <w:p w14:paraId="20629E99" w14:textId="2AEBC641" w:rsidR="007A1E65" w:rsidRPr="00476970" w:rsidRDefault="007A1E65" w:rsidP="00C95A30">
            <w:pPr>
              <w:pStyle w:val="Tablesub-step"/>
              <w:numPr>
                <w:ilvl w:val="0"/>
                <w:numId w:val="15"/>
              </w:numPr>
              <w:rPr>
                <w:color w:val="000000" w:themeColor="text1"/>
              </w:rPr>
            </w:pPr>
            <w:r>
              <w:rPr>
                <w:color w:val="000000" w:themeColor="text1"/>
              </w:rPr>
              <w:t xml:space="preserve">Click </w:t>
            </w:r>
            <w:r w:rsidRPr="008E601F">
              <w:rPr>
                <w:b/>
                <w:color w:val="000000" w:themeColor="text1"/>
              </w:rPr>
              <w:t>Finish</w:t>
            </w:r>
            <w:r>
              <w:rPr>
                <w:color w:val="000000" w:themeColor="text1"/>
              </w:rPr>
              <w:t>.</w:t>
            </w:r>
          </w:p>
        </w:tc>
      </w:tr>
      <w:tr w:rsidR="007A1E65" w14:paraId="0EEDF502" w14:textId="77777777" w:rsidTr="007A1E65">
        <w:trPr>
          <w:trHeight w:val="2634"/>
        </w:trPr>
        <w:tc>
          <w:tcPr>
            <w:tcW w:w="1176" w:type="dxa"/>
          </w:tcPr>
          <w:p w14:paraId="5FA7145C" w14:textId="77777777" w:rsidR="007A1E65" w:rsidRDefault="007A1E65" w:rsidP="00C95A30">
            <w:pPr>
              <w:pStyle w:val="table-text"/>
              <w:numPr>
                <w:ilvl w:val="0"/>
                <w:numId w:val="151"/>
              </w:numPr>
            </w:pPr>
          </w:p>
        </w:tc>
        <w:tc>
          <w:tcPr>
            <w:tcW w:w="6253" w:type="dxa"/>
            <w:gridSpan w:val="2"/>
          </w:tcPr>
          <w:p w14:paraId="27C4FC18" w14:textId="77777777" w:rsidR="007A1E65" w:rsidRDefault="007A1E65" w:rsidP="007A1E65">
            <w:pPr>
              <w:pStyle w:val="table-text"/>
              <w:rPr>
                <w:b/>
              </w:rPr>
            </w:pPr>
            <w:r>
              <w:t xml:space="preserve">In the </w:t>
            </w:r>
            <w:r>
              <w:rPr>
                <w:b/>
              </w:rPr>
              <w:t>Enterprise/HR/Role</w:t>
            </w:r>
            <w:r>
              <w:t xml:space="preserve"> directory of the Test project, import the procedure files named </w:t>
            </w:r>
            <w:r w:rsidRPr="00E92E7A">
              <w:rPr>
                <w:b/>
              </w:rPr>
              <w:t>test</w:t>
            </w:r>
            <w:r>
              <w:rPr>
                <w:b/>
              </w:rPr>
              <w:t>Manager</w:t>
            </w:r>
            <w:r w:rsidRPr="00E92E7A">
              <w:rPr>
                <w:b/>
              </w:rPr>
              <w:t>.p</w:t>
            </w:r>
            <w:r>
              <w:rPr>
                <w:b/>
              </w:rPr>
              <w:t xml:space="preserve"> </w:t>
            </w:r>
            <w:r w:rsidRPr="00C926B6">
              <w:t>and</w:t>
            </w:r>
            <w:r>
              <w:rPr>
                <w:b/>
              </w:rPr>
              <w:t xml:space="preserve"> testTeamMember.p.</w:t>
            </w:r>
          </w:p>
          <w:p w14:paraId="4B07FA10" w14:textId="77777777" w:rsidR="007A1E65" w:rsidRDefault="007A1E65" w:rsidP="00C95A30">
            <w:pPr>
              <w:pStyle w:val="Tablesub-step"/>
              <w:numPr>
                <w:ilvl w:val="0"/>
                <w:numId w:val="153"/>
              </w:numPr>
            </w:pPr>
            <w:r>
              <w:t xml:space="preserve">In Windows Explorer, navigate to the </w:t>
            </w:r>
            <w:r w:rsidRPr="00084D6F">
              <w:rPr>
                <w:b/>
              </w:rPr>
              <w:t xml:space="preserve">/progress_education/OpenEdge/introOOP/Exercise/Lesson03 </w:t>
            </w:r>
            <w:r w:rsidRPr="00C03005">
              <w:t>directory</w:t>
            </w:r>
            <w:r>
              <w:t xml:space="preserve"> and select the </w:t>
            </w:r>
            <w:r w:rsidRPr="00084D6F">
              <w:rPr>
                <w:b/>
              </w:rPr>
              <w:t xml:space="preserve">testManager.p </w:t>
            </w:r>
            <w:r w:rsidRPr="00DA2867">
              <w:t>and</w:t>
            </w:r>
            <w:r w:rsidRPr="00084D6F">
              <w:rPr>
                <w:b/>
              </w:rPr>
              <w:t xml:space="preserve"> testTeamMember.p</w:t>
            </w:r>
            <w:r>
              <w:t xml:space="preserve"> files.</w:t>
            </w:r>
          </w:p>
          <w:p w14:paraId="0C110D62" w14:textId="77777777" w:rsidR="007A1E65" w:rsidRDefault="007A1E65" w:rsidP="007A1E65">
            <w:pPr>
              <w:pStyle w:val="Tablesub-step"/>
              <w:numPr>
                <w:ilvl w:val="0"/>
                <w:numId w:val="8"/>
              </w:numPr>
            </w:pPr>
            <w:r>
              <w:t xml:space="preserve">Drag and drop the </w:t>
            </w:r>
            <w:r>
              <w:rPr>
                <w:b/>
              </w:rPr>
              <w:t xml:space="preserve">testManager.p </w:t>
            </w:r>
            <w:r w:rsidRPr="00DA2867">
              <w:t>and</w:t>
            </w:r>
            <w:r>
              <w:rPr>
                <w:b/>
              </w:rPr>
              <w:t xml:space="preserve"> testTeamMember.p</w:t>
            </w:r>
            <w:r>
              <w:t xml:space="preserve"> files into the </w:t>
            </w:r>
            <w:r>
              <w:rPr>
                <w:b/>
              </w:rPr>
              <w:t>Role</w:t>
            </w:r>
            <w:r>
              <w:t xml:space="preserve"> folder.</w:t>
            </w:r>
          </w:p>
          <w:p w14:paraId="053B2CB7" w14:textId="77777777" w:rsidR="007A1E65" w:rsidRDefault="007A1E65" w:rsidP="007A1E65">
            <w:pPr>
              <w:pStyle w:val="Tablesub-step"/>
              <w:numPr>
                <w:ilvl w:val="0"/>
                <w:numId w:val="8"/>
              </w:numPr>
            </w:pPr>
            <w:r>
              <w:t>Ensure that Copy files is selected.</w:t>
            </w:r>
          </w:p>
          <w:p w14:paraId="4A2F203A" w14:textId="77777777" w:rsidR="007A1E65" w:rsidRDefault="007A1E65" w:rsidP="007A1E65">
            <w:pPr>
              <w:pStyle w:val="Tablesub-step"/>
              <w:numPr>
                <w:ilvl w:val="0"/>
                <w:numId w:val="0"/>
              </w:numPr>
              <w:ind w:left="360" w:hanging="360"/>
              <w:jc w:val="center"/>
            </w:pPr>
            <w:r>
              <w:rPr>
                <w:noProof/>
              </w:rPr>
              <w:lastRenderedPageBreak/>
              <w:drawing>
                <wp:inline distT="0" distB="0" distL="0" distR="0" wp14:anchorId="27956942" wp14:editId="29F3C7EB">
                  <wp:extent cx="3657600" cy="2046605"/>
                  <wp:effectExtent l="19050" t="19050" r="19050" b="1079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rcRect/>
                          <a:stretch>
                            <a:fillRect/>
                          </a:stretch>
                        </pic:blipFill>
                        <pic:spPr>
                          <a:xfrm>
                            <a:off x="0" y="0"/>
                            <a:ext cx="3657600" cy="204660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69D6A3DF" w14:textId="77777777" w:rsidR="00FF2AF1" w:rsidRDefault="00FF2AF1" w:rsidP="00FF2AF1">
            <w:pPr>
              <w:pStyle w:val="Tablesub-step"/>
              <w:numPr>
                <w:ilvl w:val="0"/>
                <w:numId w:val="0"/>
              </w:numPr>
              <w:ind w:left="360"/>
            </w:pPr>
          </w:p>
          <w:p w14:paraId="0CF4304F" w14:textId="3B3E8DE7" w:rsidR="007A1E65" w:rsidRDefault="007A1E65" w:rsidP="007A1E65">
            <w:pPr>
              <w:pStyle w:val="Tablesub-step"/>
              <w:numPr>
                <w:ilvl w:val="0"/>
                <w:numId w:val="8"/>
              </w:numPr>
            </w:pPr>
            <w:r>
              <w:t>Click OK.</w:t>
            </w:r>
          </w:p>
        </w:tc>
      </w:tr>
      <w:tr w:rsidR="007A1E65" w14:paraId="7EFEC314" w14:textId="77777777" w:rsidTr="007A1E65">
        <w:trPr>
          <w:trHeight w:val="1934"/>
        </w:trPr>
        <w:tc>
          <w:tcPr>
            <w:tcW w:w="1176" w:type="dxa"/>
          </w:tcPr>
          <w:p w14:paraId="59DD0AF1" w14:textId="77777777" w:rsidR="007A1E65" w:rsidRDefault="007A1E65" w:rsidP="00C95A30">
            <w:pPr>
              <w:pStyle w:val="table-text"/>
              <w:numPr>
                <w:ilvl w:val="0"/>
                <w:numId w:val="151"/>
              </w:numPr>
            </w:pPr>
          </w:p>
        </w:tc>
        <w:tc>
          <w:tcPr>
            <w:tcW w:w="6253" w:type="dxa"/>
            <w:gridSpan w:val="2"/>
          </w:tcPr>
          <w:p w14:paraId="0FF9A8C1" w14:textId="77777777" w:rsidR="007A1E65" w:rsidRDefault="007A1E65" w:rsidP="007A1E65">
            <w:pPr>
              <w:pStyle w:val="table-text"/>
              <w:rPr>
                <w:color w:val="000000" w:themeColor="text1"/>
              </w:rPr>
            </w:pPr>
            <w:r>
              <w:rPr>
                <w:color w:val="000000" w:themeColor="text1"/>
              </w:rPr>
              <w:t xml:space="preserve">Run </w:t>
            </w:r>
            <w:r>
              <w:rPr>
                <w:b/>
                <w:color w:val="000000" w:themeColor="text1"/>
              </w:rPr>
              <w:t>t</w:t>
            </w:r>
            <w:r w:rsidRPr="0043785E">
              <w:rPr>
                <w:b/>
                <w:color w:val="000000" w:themeColor="text1"/>
              </w:rPr>
              <w:t>est</w:t>
            </w:r>
            <w:r>
              <w:rPr>
                <w:b/>
                <w:color w:val="000000" w:themeColor="text1"/>
              </w:rPr>
              <w:t>Manager</w:t>
            </w:r>
            <w:r w:rsidRPr="0043785E">
              <w:rPr>
                <w:b/>
                <w:color w:val="000000" w:themeColor="text1"/>
              </w:rPr>
              <w:t>.p</w:t>
            </w:r>
            <w:r>
              <w:rPr>
                <w:color w:val="000000" w:themeColor="text1"/>
              </w:rPr>
              <w:t xml:space="preserve">. Does it run correctly and was the </w:t>
            </w:r>
            <w:r w:rsidRPr="00B53757">
              <w:rPr>
                <w:i/>
                <w:color w:val="000000" w:themeColor="text1"/>
              </w:rPr>
              <w:t>TeamMember</w:t>
            </w:r>
            <w:r>
              <w:rPr>
                <w:color w:val="000000" w:themeColor="text1"/>
              </w:rPr>
              <w:t xml:space="preserve"> information added to the output file for each </w:t>
            </w:r>
            <w:r w:rsidRPr="00B53757">
              <w:rPr>
                <w:i/>
                <w:color w:val="000000" w:themeColor="text1"/>
              </w:rPr>
              <w:t>TeamMember</w:t>
            </w:r>
            <w:r>
              <w:rPr>
                <w:color w:val="000000" w:themeColor="text1"/>
              </w:rPr>
              <w:t xml:space="preserve"> under this </w:t>
            </w:r>
            <w:r w:rsidRPr="00B53757">
              <w:rPr>
                <w:i/>
                <w:color w:val="000000" w:themeColor="text1"/>
              </w:rPr>
              <w:t>Manager</w:t>
            </w:r>
            <w:r>
              <w:rPr>
                <w:color w:val="000000" w:themeColor="text1"/>
              </w:rPr>
              <w:t>? View the output file.</w:t>
            </w:r>
          </w:p>
          <w:p w14:paraId="77CBA87C" w14:textId="77777777" w:rsidR="007A1E65" w:rsidRDefault="007A1E65" w:rsidP="00C95A30">
            <w:pPr>
              <w:pStyle w:val="Tablesub-step"/>
              <w:numPr>
                <w:ilvl w:val="0"/>
                <w:numId w:val="154"/>
              </w:numPr>
            </w:pPr>
            <w:r>
              <w:t xml:space="preserve">With </w:t>
            </w:r>
            <w:r w:rsidRPr="00084D6F">
              <w:rPr>
                <w:b/>
              </w:rPr>
              <w:t>testManager.p</w:t>
            </w:r>
            <w:r>
              <w:t xml:space="preserve"> open in the editor, click the </w:t>
            </w:r>
            <w:r w:rsidRPr="00084D6F">
              <w:rPr>
                <w:b/>
              </w:rPr>
              <w:t>Run</w:t>
            </w:r>
            <w:r>
              <w:t xml:space="preserve"> icon.</w:t>
            </w:r>
          </w:p>
          <w:p w14:paraId="5B0B9BF9" w14:textId="678809D8" w:rsidR="007A1E65" w:rsidRDefault="007A1E65" w:rsidP="007A1E65">
            <w:pPr>
              <w:pStyle w:val="Tablesub-step"/>
              <w:numPr>
                <w:ilvl w:val="0"/>
                <w:numId w:val="8"/>
              </w:numPr>
            </w:pPr>
            <w:r>
              <w:t xml:space="preserve">Select </w:t>
            </w:r>
            <w:r w:rsidRPr="004802B8">
              <w:rPr>
                <w:b/>
              </w:rPr>
              <w:t>Progress OpenEdge Application</w:t>
            </w:r>
            <w:r>
              <w:t>.</w:t>
            </w:r>
          </w:p>
          <w:p w14:paraId="68EE85C6" w14:textId="77777777" w:rsidR="00FF2AF1" w:rsidRDefault="00FF2AF1" w:rsidP="00FF2AF1">
            <w:pPr>
              <w:pStyle w:val="Tablesub-step"/>
              <w:numPr>
                <w:ilvl w:val="0"/>
                <w:numId w:val="0"/>
              </w:numPr>
              <w:ind w:left="360"/>
            </w:pPr>
          </w:p>
          <w:p w14:paraId="676B9445" w14:textId="77777777" w:rsidR="007A1E65" w:rsidRDefault="007A1E65" w:rsidP="007A1E65">
            <w:pPr>
              <w:pStyle w:val="Tablesub-step"/>
              <w:numPr>
                <w:ilvl w:val="0"/>
                <w:numId w:val="0"/>
              </w:numPr>
              <w:ind w:left="360" w:hanging="360"/>
              <w:jc w:val="center"/>
            </w:pPr>
            <w:r>
              <w:rPr>
                <w:noProof/>
              </w:rPr>
              <w:drawing>
                <wp:inline distT="0" distB="0" distL="0" distR="0" wp14:anchorId="08494C08" wp14:editId="7EF67138">
                  <wp:extent cx="3657600" cy="1941195"/>
                  <wp:effectExtent l="19050" t="19050" r="19050" b="20955"/>
                  <wp:docPr id="35" name="Picture 35" descr="C:\Users\akhan\AppData\Local\Microsoft\Windows\INetCacheContent.Word\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han\AppData\Local\Microsoft\Windows\INetCacheContent.Word\3.12.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657600" cy="194119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65CB7692" w14:textId="77777777" w:rsidR="00FF2AF1" w:rsidRDefault="00FF2AF1" w:rsidP="00FF2AF1">
            <w:pPr>
              <w:pStyle w:val="Tablesub-step"/>
              <w:numPr>
                <w:ilvl w:val="0"/>
                <w:numId w:val="0"/>
              </w:numPr>
              <w:ind w:left="360"/>
            </w:pPr>
          </w:p>
          <w:p w14:paraId="2523FBBA" w14:textId="7AB0A589" w:rsidR="007A1E65" w:rsidRDefault="007A1E65" w:rsidP="007A1E65">
            <w:pPr>
              <w:pStyle w:val="Tablesub-step"/>
              <w:numPr>
                <w:ilvl w:val="0"/>
                <w:numId w:val="8"/>
              </w:numPr>
            </w:pPr>
            <w:r>
              <w:t xml:space="preserve">Click </w:t>
            </w:r>
            <w:r>
              <w:rPr>
                <w:b/>
              </w:rPr>
              <w:t>OK</w:t>
            </w:r>
            <w:r>
              <w:t>.</w:t>
            </w:r>
            <w:r>
              <w:br/>
            </w:r>
            <w:r w:rsidRPr="008E601F">
              <w:rPr>
                <w:b/>
              </w:rPr>
              <w:t>Note:</w:t>
            </w:r>
            <w:r>
              <w:t xml:space="preserve"> You will receive a message that the project has errors. This is because the </w:t>
            </w:r>
            <w:proofErr w:type="gramStart"/>
            <w:r w:rsidRPr="008E601F">
              <w:rPr>
                <w:b/>
              </w:rPr>
              <w:t>testdept.p</w:t>
            </w:r>
            <w:proofErr w:type="gramEnd"/>
            <w:r>
              <w:t xml:space="preserve"> file needs to be updated (later in this try it). It does not impact the current test. </w:t>
            </w:r>
          </w:p>
          <w:p w14:paraId="707CCE2F" w14:textId="77777777" w:rsidR="007A1E65" w:rsidRDefault="007A1E65" w:rsidP="007A1E65">
            <w:pPr>
              <w:pStyle w:val="Tablesub-step"/>
              <w:numPr>
                <w:ilvl w:val="0"/>
                <w:numId w:val="0"/>
              </w:numPr>
              <w:ind w:left="360" w:hanging="360"/>
              <w:jc w:val="center"/>
            </w:pPr>
            <w:r>
              <w:rPr>
                <w:noProof/>
              </w:rPr>
              <w:lastRenderedPageBreak/>
              <w:drawing>
                <wp:inline distT="0" distB="0" distL="0" distR="0" wp14:anchorId="4F6278E3" wp14:editId="0FC48CEF">
                  <wp:extent cx="3657600" cy="3176270"/>
                  <wp:effectExtent l="19050" t="19050" r="19050" b="241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rcRect/>
                          <a:stretch>
                            <a:fillRect/>
                          </a:stretch>
                        </pic:blipFill>
                        <pic:spPr>
                          <a:xfrm>
                            <a:off x="0" y="0"/>
                            <a:ext cx="3657600" cy="317627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r w:rsidR="007A1E65" w14:paraId="48B3DE48" w14:textId="77777777" w:rsidTr="007A1E65">
        <w:trPr>
          <w:trHeight w:val="1439"/>
        </w:trPr>
        <w:tc>
          <w:tcPr>
            <w:tcW w:w="1176" w:type="dxa"/>
          </w:tcPr>
          <w:p w14:paraId="0E8EC696" w14:textId="77777777" w:rsidR="007A1E65" w:rsidRDefault="007A1E65" w:rsidP="00C95A30">
            <w:pPr>
              <w:pStyle w:val="table-text"/>
              <w:numPr>
                <w:ilvl w:val="0"/>
                <w:numId w:val="151"/>
              </w:numPr>
            </w:pPr>
          </w:p>
        </w:tc>
        <w:tc>
          <w:tcPr>
            <w:tcW w:w="6253" w:type="dxa"/>
            <w:gridSpan w:val="2"/>
          </w:tcPr>
          <w:p w14:paraId="166526C3" w14:textId="77777777" w:rsidR="007A1E65" w:rsidRDefault="007A1E65" w:rsidP="007A1E65">
            <w:pPr>
              <w:pStyle w:val="table-text"/>
              <w:rPr>
                <w:color w:val="000000" w:themeColor="text1"/>
              </w:rPr>
            </w:pPr>
            <w:r>
              <w:rPr>
                <w:color w:val="000000" w:themeColor="text1"/>
              </w:rPr>
              <w:t xml:space="preserve">Run </w:t>
            </w:r>
            <w:r>
              <w:rPr>
                <w:b/>
                <w:color w:val="000000" w:themeColor="text1"/>
              </w:rPr>
              <w:t>t</w:t>
            </w:r>
            <w:r w:rsidRPr="0043785E">
              <w:rPr>
                <w:b/>
                <w:color w:val="000000" w:themeColor="text1"/>
              </w:rPr>
              <w:t>est</w:t>
            </w:r>
            <w:r>
              <w:rPr>
                <w:b/>
                <w:color w:val="000000" w:themeColor="text1"/>
              </w:rPr>
              <w:t>TeamMember</w:t>
            </w:r>
            <w:r w:rsidRPr="0043785E">
              <w:rPr>
                <w:b/>
                <w:color w:val="000000" w:themeColor="text1"/>
              </w:rPr>
              <w:t>.p</w:t>
            </w:r>
            <w:r>
              <w:rPr>
                <w:color w:val="000000" w:themeColor="text1"/>
              </w:rPr>
              <w:t xml:space="preserve">. Does it run correctly and was the </w:t>
            </w:r>
            <w:r w:rsidRPr="00B53757">
              <w:rPr>
                <w:i/>
                <w:color w:val="000000" w:themeColor="text1"/>
              </w:rPr>
              <w:t>TeamMember</w:t>
            </w:r>
            <w:r>
              <w:rPr>
                <w:color w:val="000000" w:themeColor="text1"/>
              </w:rPr>
              <w:t xml:space="preserve"> added with </w:t>
            </w:r>
            <w:r w:rsidRPr="00B53757">
              <w:rPr>
                <w:i/>
                <w:color w:val="000000" w:themeColor="text1"/>
              </w:rPr>
              <w:t>Manager</w:t>
            </w:r>
            <w:r>
              <w:rPr>
                <w:color w:val="000000" w:themeColor="text1"/>
              </w:rPr>
              <w:t xml:space="preserve"> information? View the output file.</w:t>
            </w:r>
          </w:p>
          <w:p w14:paraId="418CB825" w14:textId="77777777" w:rsidR="007A1E65" w:rsidRDefault="007A1E65" w:rsidP="00C95A30">
            <w:pPr>
              <w:pStyle w:val="Tablesub-step"/>
              <w:numPr>
                <w:ilvl w:val="0"/>
                <w:numId w:val="155"/>
              </w:numPr>
            </w:pPr>
            <w:r>
              <w:t xml:space="preserve">With </w:t>
            </w:r>
            <w:r w:rsidRPr="00084D6F">
              <w:rPr>
                <w:b/>
              </w:rPr>
              <w:t>testTeamMember.p</w:t>
            </w:r>
            <w:r>
              <w:t xml:space="preserve"> open in the editor, click the </w:t>
            </w:r>
            <w:r w:rsidRPr="00084D6F">
              <w:rPr>
                <w:b/>
              </w:rPr>
              <w:t>Run</w:t>
            </w:r>
            <w:r>
              <w:t xml:space="preserve"> icon.</w:t>
            </w:r>
          </w:p>
          <w:p w14:paraId="4E812AD9" w14:textId="2227834E" w:rsidR="007A1E65" w:rsidRDefault="007A1E65" w:rsidP="007A1E65">
            <w:pPr>
              <w:pStyle w:val="Tablesub-step"/>
              <w:numPr>
                <w:ilvl w:val="0"/>
                <w:numId w:val="8"/>
              </w:numPr>
            </w:pPr>
            <w:r>
              <w:t xml:space="preserve">Select </w:t>
            </w:r>
            <w:r w:rsidRPr="004802B8">
              <w:rPr>
                <w:b/>
              </w:rPr>
              <w:t>Progress OpenEdge Application</w:t>
            </w:r>
            <w:r>
              <w:t>.</w:t>
            </w:r>
          </w:p>
          <w:p w14:paraId="60E51197" w14:textId="77777777" w:rsidR="00FF2AF1" w:rsidRDefault="00FF2AF1" w:rsidP="00FF2AF1">
            <w:pPr>
              <w:pStyle w:val="Tablesub-step"/>
              <w:numPr>
                <w:ilvl w:val="0"/>
                <w:numId w:val="0"/>
              </w:numPr>
              <w:ind w:left="360"/>
            </w:pPr>
          </w:p>
          <w:p w14:paraId="4C55A4A4" w14:textId="77777777" w:rsidR="007A1E65" w:rsidRDefault="007A1E65" w:rsidP="007A1E65">
            <w:pPr>
              <w:pStyle w:val="Tablesub-step"/>
              <w:numPr>
                <w:ilvl w:val="0"/>
                <w:numId w:val="0"/>
              </w:numPr>
              <w:ind w:left="360" w:hanging="360"/>
              <w:jc w:val="center"/>
            </w:pPr>
            <w:r>
              <w:rPr>
                <w:noProof/>
              </w:rPr>
              <w:drawing>
                <wp:inline distT="0" distB="0" distL="0" distR="0" wp14:anchorId="025F78F5" wp14:editId="23AFF119">
                  <wp:extent cx="3657600" cy="1939290"/>
                  <wp:effectExtent l="19050" t="19050" r="19050" b="22860"/>
                  <wp:docPr id="39" name="Picture 39" descr="C:\Users\akhan\AppData\Local\Microsoft\Windows\INetCacheContent.Word\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han\AppData\Local\Microsoft\Windows\INetCacheContent.Word\3.14.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657600" cy="193929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73283CA6" w14:textId="77777777" w:rsidR="00FF2AF1" w:rsidRDefault="00FF2AF1" w:rsidP="00FF2AF1">
            <w:pPr>
              <w:pStyle w:val="Tablesub-step"/>
              <w:numPr>
                <w:ilvl w:val="0"/>
                <w:numId w:val="0"/>
              </w:numPr>
              <w:ind w:left="360"/>
            </w:pPr>
          </w:p>
          <w:p w14:paraId="0C9A114E" w14:textId="4AB7403D" w:rsidR="007A1E65" w:rsidRDefault="007A1E65" w:rsidP="007A1E65">
            <w:pPr>
              <w:pStyle w:val="Tablesub-step"/>
              <w:numPr>
                <w:ilvl w:val="0"/>
                <w:numId w:val="8"/>
              </w:numPr>
            </w:pPr>
            <w:r>
              <w:t xml:space="preserve">Click </w:t>
            </w:r>
            <w:r w:rsidRPr="00B6670E">
              <w:rPr>
                <w:b/>
              </w:rPr>
              <w:t>OK</w:t>
            </w:r>
            <w:r>
              <w:t>.</w:t>
            </w:r>
          </w:p>
          <w:p w14:paraId="0D969C21" w14:textId="77777777" w:rsidR="007A1E65" w:rsidRDefault="007A1E65" w:rsidP="007A1E65">
            <w:pPr>
              <w:pStyle w:val="Tablesub-step"/>
              <w:numPr>
                <w:ilvl w:val="0"/>
                <w:numId w:val="0"/>
              </w:numPr>
              <w:ind w:left="360"/>
            </w:pPr>
            <w:r w:rsidRPr="008E601F">
              <w:rPr>
                <w:b/>
              </w:rPr>
              <w:t>Note:</w:t>
            </w:r>
            <w:r>
              <w:t xml:space="preserve"> You will receive a message that the project has errors. This is because the </w:t>
            </w:r>
            <w:proofErr w:type="gramStart"/>
            <w:r w:rsidRPr="00E93AC0">
              <w:rPr>
                <w:b/>
              </w:rPr>
              <w:t>testdept.p</w:t>
            </w:r>
            <w:proofErr w:type="gramEnd"/>
            <w:r>
              <w:t xml:space="preserve"> file needs to be updated (later in this try it). It does not impact the current test. </w:t>
            </w:r>
          </w:p>
          <w:p w14:paraId="65F059B4" w14:textId="77777777" w:rsidR="007A1E65" w:rsidRDefault="007A1E65" w:rsidP="007A1E65">
            <w:pPr>
              <w:pStyle w:val="Tablesub-step"/>
              <w:numPr>
                <w:ilvl w:val="0"/>
                <w:numId w:val="0"/>
              </w:numPr>
              <w:ind w:left="360"/>
            </w:pPr>
          </w:p>
          <w:p w14:paraId="50AE45AD" w14:textId="77777777" w:rsidR="007A1E65" w:rsidRDefault="007A1E65" w:rsidP="007A1E65">
            <w:pPr>
              <w:pStyle w:val="Tablesub-step"/>
              <w:numPr>
                <w:ilvl w:val="0"/>
                <w:numId w:val="0"/>
              </w:numPr>
              <w:ind w:left="360" w:hanging="360"/>
            </w:pPr>
            <w:r>
              <w:rPr>
                <w:noProof/>
              </w:rPr>
              <w:lastRenderedPageBreak/>
              <w:drawing>
                <wp:inline distT="0" distB="0" distL="0" distR="0" wp14:anchorId="2FC1185D" wp14:editId="1DD06ED2">
                  <wp:extent cx="3833495" cy="33293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33495" cy="3329305"/>
                          </a:xfrm>
                          <a:prstGeom prst="rect">
                            <a:avLst/>
                          </a:prstGeom>
                        </pic:spPr>
                      </pic:pic>
                    </a:graphicData>
                  </a:graphic>
                </wp:inline>
              </w:drawing>
            </w:r>
          </w:p>
        </w:tc>
      </w:tr>
      <w:tr w:rsidR="007A1E65" w14:paraId="6A7D83E1" w14:textId="77777777" w:rsidTr="007A1E65">
        <w:trPr>
          <w:trHeight w:val="584"/>
        </w:trPr>
        <w:tc>
          <w:tcPr>
            <w:tcW w:w="1176" w:type="dxa"/>
          </w:tcPr>
          <w:p w14:paraId="3763413B" w14:textId="77777777" w:rsidR="007A1E65" w:rsidRDefault="007A1E65" w:rsidP="00C95A30">
            <w:pPr>
              <w:pStyle w:val="table-text"/>
              <w:numPr>
                <w:ilvl w:val="0"/>
                <w:numId w:val="151"/>
              </w:numPr>
            </w:pPr>
          </w:p>
        </w:tc>
        <w:tc>
          <w:tcPr>
            <w:tcW w:w="6253" w:type="dxa"/>
            <w:gridSpan w:val="2"/>
          </w:tcPr>
          <w:p w14:paraId="75CA3C70" w14:textId="77777777" w:rsidR="007A1E65" w:rsidRDefault="007A1E65" w:rsidP="007A1E65">
            <w:pPr>
              <w:pStyle w:val="table-text"/>
            </w:pPr>
            <w:r>
              <w:rPr>
                <w:color w:val="000000" w:themeColor="text1"/>
              </w:rPr>
              <w:t>If the files did not run as expected, use the debugger to fix the problem, save your changes, and retest until it runs correctly.</w:t>
            </w:r>
          </w:p>
        </w:tc>
      </w:tr>
      <w:tr w:rsidR="007A1E65" w14:paraId="79D3E96B" w14:textId="77777777" w:rsidTr="007A1E65">
        <w:trPr>
          <w:gridAfter w:val="1"/>
          <w:wAfter w:w="20" w:type="dxa"/>
          <w:trHeight w:val="1834"/>
        </w:trPr>
        <w:tc>
          <w:tcPr>
            <w:tcW w:w="1176" w:type="dxa"/>
          </w:tcPr>
          <w:p w14:paraId="6C393DDB" w14:textId="77777777" w:rsidR="007A1E65" w:rsidRDefault="007A1E65" w:rsidP="00C95A30">
            <w:pPr>
              <w:pStyle w:val="table-text"/>
              <w:numPr>
                <w:ilvl w:val="0"/>
                <w:numId w:val="151"/>
              </w:numPr>
            </w:pPr>
          </w:p>
        </w:tc>
        <w:tc>
          <w:tcPr>
            <w:tcW w:w="6233" w:type="dxa"/>
          </w:tcPr>
          <w:p w14:paraId="6B06E2B5" w14:textId="77777777" w:rsidR="007A1E65" w:rsidRDefault="007A1E65" w:rsidP="00FF2AF1">
            <w:pPr>
              <w:pStyle w:val="table-text"/>
            </w:pPr>
            <w:r>
              <w:t xml:space="preserve">In the </w:t>
            </w:r>
            <w:r w:rsidRPr="00DE3EFD">
              <w:rPr>
                <w:b/>
              </w:rPr>
              <w:t>Test</w:t>
            </w:r>
            <w:r>
              <w:rPr>
                <w:b/>
              </w:rPr>
              <w:t>/Enterprise/HR</w:t>
            </w:r>
            <w:r>
              <w:t xml:space="preserve"> directory, import an ABL procedure file </w:t>
            </w:r>
            <w:r w:rsidRPr="00E01CCF">
              <w:rPr>
                <w:b/>
              </w:rPr>
              <w:t>testDept</w:t>
            </w:r>
            <w:r w:rsidRPr="00142EA1">
              <w:rPr>
                <w:b/>
              </w:rPr>
              <w:t>.p</w:t>
            </w:r>
            <w:r>
              <w:t>. View the file to see how each method is defined for testing.</w:t>
            </w:r>
          </w:p>
          <w:p w14:paraId="16017FA1" w14:textId="7ED5B6AF" w:rsidR="00FF2AF1" w:rsidRDefault="007A1E65" w:rsidP="00FF2AF1">
            <w:pPr>
              <w:pStyle w:val="table-text"/>
            </w:pPr>
            <w:r w:rsidRPr="00107050">
              <w:rPr>
                <w:b/>
              </w:rPr>
              <w:t>Note</w:t>
            </w:r>
            <w:r>
              <w:t xml:space="preserve">: You will replace the existing </w:t>
            </w:r>
            <w:r w:rsidRPr="00B53757">
              <w:rPr>
                <w:b/>
              </w:rPr>
              <w:t>testDept</w:t>
            </w:r>
            <w:r>
              <w:t>.p file.</w:t>
            </w:r>
          </w:p>
          <w:p w14:paraId="25A95FE5" w14:textId="77777777" w:rsidR="007A1E65" w:rsidRDefault="007A1E65" w:rsidP="00C95A30">
            <w:pPr>
              <w:pStyle w:val="Tablesub-step"/>
              <w:numPr>
                <w:ilvl w:val="0"/>
                <w:numId w:val="156"/>
              </w:numPr>
            </w:pPr>
            <w:r>
              <w:t xml:space="preserve">In Windows Explorer, navigate to the </w:t>
            </w:r>
            <w:r w:rsidRPr="00084D6F">
              <w:rPr>
                <w:b/>
              </w:rPr>
              <w:t xml:space="preserve">/progress_education/OpenEdge/introOOP/Exercise/Lesson03 </w:t>
            </w:r>
            <w:r w:rsidRPr="00C03005">
              <w:t>directory</w:t>
            </w:r>
            <w:r>
              <w:t xml:space="preserve"> and select the </w:t>
            </w:r>
            <w:r w:rsidRPr="00084D6F">
              <w:rPr>
                <w:b/>
                <w:color w:val="000000" w:themeColor="text1"/>
              </w:rPr>
              <w:t>testDept</w:t>
            </w:r>
            <w:r w:rsidRPr="00084D6F">
              <w:rPr>
                <w:b/>
              </w:rPr>
              <w:t>.p</w:t>
            </w:r>
            <w:r>
              <w:t xml:space="preserve"> file.</w:t>
            </w:r>
          </w:p>
          <w:p w14:paraId="6DD09BF9" w14:textId="77777777" w:rsidR="007A1E65" w:rsidRDefault="007A1E65" w:rsidP="007A1E65">
            <w:pPr>
              <w:pStyle w:val="Tablesub-step"/>
              <w:numPr>
                <w:ilvl w:val="0"/>
                <w:numId w:val="8"/>
              </w:numPr>
            </w:pPr>
            <w:r>
              <w:t xml:space="preserve">Drag and drop the </w:t>
            </w:r>
            <w:r w:rsidRPr="00E01CCF">
              <w:rPr>
                <w:b/>
                <w:color w:val="000000" w:themeColor="text1"/>
              </w:rPr>
              <w:t>testDept</w:t>
            </w:r>
            <w:r w:rsidRPr="00463EAA">
              <w:rPr>
                <w:b/>
              </w:rPr>
              <w:t>.p</w:t>
            </w:r>
            <w:r>
              <w:t xml:space="preserve"> file into the </w:t>
            </w:r>
            <w:r>
              <w:rPr>
                <w:b/>
              </w:rPr>
              <w:t>HR</w:t>
            </w:r>
            <w:r>
              <w:t xml:space="preserve"> folder.</w:t>
            </w:r>
          </w:p>
          <w:p w14:paraId="76FC90BF" w14:textId="77777777" w:rsidR="007A1E65" w:rsidRPr="005235DA" w:rsidRDefault="007A1E65" w:rsidP="007A1E65">
            <w:pPr>
              <w:pStyle w:val="Tablesub-step"/>
              <w:numPr>
                <w:ilvl w:val="0"/>
                <w:numId w:val="8"/>
              </w:numPr>
              <w:rPr>
                <w:color w:val="000000" w:themeColor="text1"/>
              </w:rPr>
            </w:pPr>
            <w:r>
              <w:t>Ensure that Copy files is selected.</w:t>
            </w:r>
          </w:p>
          <w:p w14:paraId="5249E1CD" w14:textId="1499704B" w:rsidR="007A1E65" w:rsidRPr="00FF2AF1" w:rsidRDefault="007A1E65" w:rsidP="007A1E65">
            <w:pPr>
              <w:pStyle w:val="Tablesub-step"/>
              <w:numPr>
                <w:ilvl w:val="0"/>
                <w:numId w:val="8"/>
              </w:numPr>
              <w:rPr>
                <w:color w:val="000000" w:themeColor="text1"/>
              </w:rPr>
            </w:pPr>
            <w:r>
              <w:t>Reply Yes when asked if you want to replace the existing file.</w:t>
            </w:r>
          </w:p>
          <w:p w14:paraId="5D759C13" w14:textId="77777777" w:rsidR="00FF2AF1" w:rsidRPr="00080537" w:rsidRDefault="00FF2AF1" w:rsidP="00FF2AF1">
            <w:pPr>
              <w:pStyle w:val="Tablesub-step"/>
              <w:numPr>
                <w:ilvl w:val="0"/>
                <w:numId w:val="0"/>
              </w:numPr>
              <w:ind w:left="360"/>
              <w:rPr>
                <w:color w:val="000000" w:themeColor="text1"/>
              </w:rPr>
            </w:pPr>
          </w:p>
          <w:p w14:paraId="77685D65" w14:textId="77777777" w:rsidR="007A1E65" w:rsidRDefault="007A1E65" w:rsidP="007A1E65">
            <w:pPr>
              <w:pStyle w:val="Tablesub-step"/>
              <w:numPr>
                <w:ilvl w:val="0"/>
                <w:numId w:val="0"/>
              </w:numPr>
              <w:ind w:left="360" w:hanging="360"/>
              <w:jc w:val="center"/>
              <w:rPr>
                <w:color w:val="000000" w:themeColor="text1"/>
              </w:rPr>
            </w:pPr>
            <w:r>
              <w:rPr>
                <w:noProof/>
              </w:rPr>
              <w:drawing>
                <wp:inline distT="0" distB="0" distL="0" distR="0" wp14:anchorId="60382942" wp14:editId="6593A0F1">
                  <wp:extent cx="3657600" cy="922655"/>
                  <wp:effectExtent l="19050" t="19050" r="19050"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rcRect/>
                          <a:stretch>
                            <a:fillRect/>
                          </a:stretch>
                        </pic:blipFill>
                        <pic:spPr>
                          <a:xfrm>
                            <a:off x="0" y="0"/>
                            <a:ext cx="3657600" cy="92265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r w:rsidR="007A1E65" w14:paraId="04E8B9B3" w14:textId="77777777" w:rsidTr="007A1E65">
        <w:trPr>
          <w:gridAfter w:val="1"/>
          <w:wAfter w:w="20" w:type="dxa"/>
          <w:trHeight w:val="1196"/>
        </w:trPr>
        <w:tc>
          <w:tcPr>
            <w:tcW w:w="1176" w:type="dxa"/>
          </w:tcPr>
          <w:p w14:paraId="51AEA648" w14:textId="77777777" w:rsidR="007A1E65" w:rsidRDefault="007A1E65" w:rsidP="00C95A30">
            <w:pPr>
              <w:pStyle w:val="table-text"/>
              <w:numPr>
                <w:ilvl w:val="0"/>
                <w:numId w:val="151"/>
              </w:numPr>
            </w:pPr>
          </w:p>
        </w:tc>
        <w:tc>
          <w:tcPr>
            <w:tcW w:w="6233" w:type="dxa"/>
          </w:tcPr>
          <w:p w14:paraId="194D80B8" w14:textId="0C30560A" w:rsidR="00FF2AF1" w:rsidRDefault="007A1E65" w:rsidP="00FF2AF1">
            <w:pPr>
              <w:pStyle w:val="table-text"/>
            </w:pPr>
            <w:r>
              <w:t xml:space="preserve">Run </w:t>
            </w:r>
            <w:r w:rsidRPr="00E01CCF">
              <w:rPr>
                <w:b/>
              </w:rPr>
              <w:t>testDept</w:t>
            </w:r>
            <w:r w:rsidRPr="0043785E">
              <w:rPr>
                <w:b/>
              </w:rPr>
              <w:t>.p</w:t>
            </w:r>
            <w:r>
              <w:t xml:space="preserve">. Does it run correctly and does the </w:t>
            </w:r>
            <w:r>
              <w:rPr>
                <w:i/>
              </w:rPr>
              <w:t>Dept</w:t>
            </w:r>
            <w:r>
              <w:t xml:space="preserve"> class execute properly? View the output file named </w:t>
            </w:r>
            <w:r w:rsidRPr="00B53757">
              <w:rPr>
                <w:b/>
              </w:rPr>
              <w:t>TestDept2.out</w:t>
            </w:r>
            <w:r>
              <w:t>.</w:t>
            </w:r>
          </w:p>
          <w:p w14:paraId="61141C08" w14:textId="77777777" w:rsidR="007A1E65" w:rsidRDefault="007A1E65" w:rsidP="00C95A30">
            <w:pPr>
              <w:pStyle w:val="Tablesub-step"/>
              <w:numPr>
                <w:ilvl w:val="0"/>
                <w:numId w:val="157"/>
              </w:numPr>
            </w:pPr>
            <w:r>
              <w:t xml:space="preserve">With </w:t>
            </w:r>
            <w:r w:rsidRPr="00084D6F">
              <w:rPr>
                <w:b/>
                <w:color w:val="000000" w:themeColor="text1"/>
              </w:rPr>
              <w:t>testDept</w:t>
            </w:r>
            <w:r w:rsidRPr="00084D6F">
              <w:rPr>
                <w:b/>
              </w:rPr>
              <w:t>.p</w:t>
            </w:r>
            <w:r>
              <w:t xml:space="preserve"> open in the editor, click the </w:t>
            </w:r>
            <w:r w:rsidRPr="00084D6F">
              <w:rPr>
                <w:b/>
              </w:rPr>
              <w:t>Run</w:t>
            </w:r>
            <w:r>
              <w:t xml:space="preserve"> icon.</w:t>
            </w:r>
          </w:p>
          <w:p w14:paraId="5B844EC6" w14:textId="77777777" w:rsidR="007A1E65" w:rsidRPr="005235DA" w:rsidRDefault="007A1E65" w:rsidP="007A1E65">
            <w:pPr>
              <w:pStyle w:val="Tablesub-step"/>
              <w:numPr>
                <w:ilvl w:val="0"/>
                <w:numId w:val="8"/>
              </w:numPr>
              <w:rPr>
                <w:color w:val="000000" w:themeColor="text1"/>
              </w:rPr>
            </w:pPr>
            <w:r>
              <w:t xml:space="preserve">Select </w:t>
            </w:r>
            <w:r w:rsidRPr="004802B8">
              <w:rPr>
                <w:b/>
              </w:rPr>
              <w:t>Progress OpenEdge Application</w:t>
            </w:r>
            <w:r>
              <w:t>.</w:t>
            </w:r>
          </w:p>
          <w:p w14:paraId="7DCEE309" w14:textId="77777777" w:rsidR="007A1E65" w:rsidRDefault="007A1E65" w:rsidP="007A1E65">
            <w:pPr>
              <w:pStyle w:val="Tablesub-step"/>
              <w:numPr>
                <w:ilvl w:val="0"/>
                <w:numId w:val="8"/>
              </w:numPr>
              <w:rPr>
                <w:color w:val="000000" w:themeColor="text1"/>
              </w:rPr>
            </w:pPr>
            <w:r>
              <w:t xml:space="preserve">Click </w:t>
            </w:r>
            <w:r w:rsidRPr="00DE45FC">
              <w:rPr>
                <w:b/>
              </w:rPr>
              <w:t>OK</w:t>
            </w:r>
            <w:r>
              <w:t>.</w:t>
            </w:r>
          </w:p>
        </w:tc>
      </w:tr>
      <w:tr w:rsidR="007A1E65" w14:paraId="16398041" w14:textId="77777777" w:rsidTr="007A1E65">
        <w:trPr>
          <w:gridAfter w:val="1"/>
          <w:wAfter w:w="20" w:type="dxa"/>
          <w:trHeight w:val="779"/>
        </w:trPr>
        <w:tc>
          <w:tcPr>
            <w:tcW w:w="1176" w:type="dxa"/>
          </w:tcPr>
          <w:p w14:paraId="6F28AB04" w14:textId="77777777" w:rsidR="007A1E65" w:rsidRDefault="007A1E65" w:rsidP="00C95A30">
            <w:pPr>
              <w:pStyle w:val="table-text"/>
              <w:numPr>
                <w:ilvl w:val="0"/>
                <w:numId w:val="151"/>
              </w:numPr>
            </w:pPr>
          </w:p>
        </w:tc>
        <w:tc>
          <w:tcPr>
            <w:tcW w:w="6233" w:type="dxa"/>
          </w:tcPr>
          <w:p w14:paraId="0635B1FE" w14:textId="77777777" w:rsidR="007A1E65" w:rsidRDefault="007A1E65" w:rsidP="007A1E65">
            <w:pPr>
              <w:pStyle w:val="table-text"/>
              <w:rPr>
                <w:color w:val="000000" w:themeColor="text1"/>
              </w:rPr>
            </w:pPr>
            <w:r>
              <w:rPr>
                <w:color w:val="000000" w:themeColor="text1"/>
              </w:rPr>
              <w:t>If it did not run correctly, use the debugger to fix the problem, save your changes, and retest until it runs correctly.</w:t>
            </w:r>
          </w:p>
          <w:p w14:paraId="54FA025D" w14:textId="77777777" w:rsidR="007A1E65" w:rsidRDefault="007A1E65" w:rsidP="007A1E65">
            <w:pPr>
              <w:pStyle w:val="table-text"/>
              <w:jc w:val="center"/>
              <w:rPr>
                <w:color w:val="000000" w:themeColor="text1"/>
              </w:rPr>
            </w:pPr>
            <w:r>
              <w:rPr>
                <w:noProof/>
              </w:rPr>
              <w:lastRenderedPageBreak/>
              <w:drawing>
                <wp:inline distT="0" distB="0" distL="0" distR="0" wp14:anchorId="6B9220D4" wp14:editId="600258B4">
                  <wp:extent cx="3657600" cy="2899410"/>
                  <wp:effectExtent l="19050" t="19050" r="19050" b="152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rcRect/>
                          <a:stretch>
                            <a:fillRect/>
                          </a:stretch>
                        </pic:blipFill>
                        <pic:spPr>
                          <a:xfrm>
                            <a:off x="0" y="0"/>
                            <a:ext cx="3657600" cy="289941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bl>
    <w:p w14:paraId="36FA089E" w14:textId="77777777" w:rsidR="007A1E65" w:rsidRDefault="007A1E65" w:rsidP="007A1E65">
      <w:pPr>
        <w:pStyle w:val="BlockLine"/>
      </w:pPr>
    </w:p>
    <w:p w14:paraId="3129686C" w14:textId="77777777" w:rsidR="007A1E65" w:rsidRPr="002D2454" w:rsidRDefault="007A1E65" w:rsidP="007A1E65">
      <w:r>
        <w:br w:type="page"/>
      </w:r>
    </w:p>
    <w:p w14:paraId="1C97B49A" w14:textId="77777777" w:rsidR="007A1E65" w:rsidRDefault="007A1E65" w:rsidP="007A1E65">
      <w:pPr>
        <w:pStyle w:val="Heading3"/>
      </w:pPr>
      <w:r>
        <w:lastRenderedPageBreak/>
        <w:t>Try It 3.1: Using inheritance, Wrap-up</w:t>
      </w:r>
    </w:p>
    <w:p w14:paraId="02F848B9" w14:textId="77777777" w:rsidR="007A1E65" w:rsidRDefault="007A1E65" w:rsidP="007A1E65">
      <w:pPr>
        <w:pStyle w:val="TopLine"/>
      </w:pPr>
    </w:p>
    <w:p w14:paraId="0A0A8D58" w14:textId="77777777" w:rsidR="007A1E65" w:rsidRDefault="007A1E65" w:rsidP="007A1E65">
      <w:pPr>
        <w:pStyle w:val="Heading5"/>
        <w:rPr>
          <w:vanish w:val="0"/>
        </w:rPr>
      </w:pPr>
      <w:r>
        <w:rPr>
          <w:vanish w:val="0"/>
        </w:rPr>
        <w:t>Exercise summary</w:t>
      </w:r>
    </w:p>
    <w:p w14:paraId="51DD1BEC" w14:textId="77777777" w:rsidR="007A1E65" w:rsidRDefault="007A1E65" w:rsidP="007A1E65">
      <w:pPr>
        <w:pStyle w:val="BlockText"/>
      </w:pPr>
      <w:r>
        <w:t xml:space="preserve">In this Try It, you used the </w:t>
      </w:r>
      <w:r w:rsidRPr="00B53757">
        <w:rPr>
          <w:i/>
        </w:rPr>
        <w:t>Emp</w:t>
      </w:r>
      <w:r>
        <w:t xml:space="preserve"> class as a super class for the </w:t>
      </w:r>
      <w:r w:rsidRPr="00B53757">
        <w:rPr>
          <w:i/>
        </w:rPr>
        <w:t>Manager</w:t>
      </w:r>
      <w:r>
        <w:t xml:space="preserve"> and </w:t>
      </w:r>
      <w:r w:rsidRPr="00B53757">
        <w:rPr>
          <w:i/>
        </w:rPr>
        <w:t>TeamMember</w:t>
      </w:r>
      <w:r>
        <w:t xml:space="preserve"> derived classes. You then modified a data member of the </w:t>
      </w:r>
      <w:r w:rsidRPr="00B53757">
        <w:rPr>
          <w:i/>
        </w:rPr>
        <w:t>Emp</w:t>
      </w:r>
      <w:r>
        <w:t xml:space="preserve"> super class so that it can be used by its derived classes. Then, you created and developed the code for the </w:t>
      </w:r>
      <w:r w:rsidRPr="00B53757">
        <w:rPr>
          <w:i/>
        </w:rPr>
        <w:t>Manager</w:t>
      </w:r>
      <w:r>
        <w:t xml:space="preserve"> class. Next, you imported existing code for the </w:t>
      </w:r>
      <w:r w:rsidRPr="00B53757">
        <w:rPr>
          <w:i/>
        </w:rPr>
        <w:t>TeamMember</w:t>
      </w:r>
      <w:r>
        <w:t xml:space="preserve"> and </w:t>
      </w:r>
      <w:r w:rsidRPr="00B53757">
        <w:rPr>
          <w:i/>
        </w:rPr>
        <w:t>Dept</w:t>
      </w:r>
      <w:r>
        <w:t xml:space="preserve"> classes, along with test procedures for testing your class hierarchy. Finally, you tested the class hierarchy.</w:t>
      </w:r>
    </w:p>
    <w:p w14:paraId="2A850AFD" w14:textId="77777777" w:rsidR="007A1E65" w:rsidRPr="0027310E" w:rsidRDefault="007A1E65" w:rsidP="007A1E65">
      <w:pPr>
        <w:pStyle w:val="BlockLine"/>
      </w:pPr>
    </w:p>
    <w:p w14:paraId="4D03436E" w14:textId="77777777" w:rsidR="007A1E65" w:rsidRDefault="007A1E65" w:rsidP="007A1E65"/>
    <w:p w14:paraId="113EC3A8" w14:textId="5391EC70" w:rsidR="00084D6F" w:rsidRDefault="00084D6F">
      <w:pPr>
        <w:rPr>
          <w:sz w:val="22"/>
        </w:rPr>
      </w:pPr>
      <w:r>
        <w:br w:type="page"/>
      </w:r>
    </w:p>
    <w:p w14:paraId="2F654F17" w14:textId="77777777" w:rsidR="00084D6F" w:rsidRDefault="00084D6F" w:rsidP="00084D6F">
      <w:pPr>
        <w:pStyle w:val="Heading2"/>
      </w:pPr>
      <w:r>
        <w:lastRenderedPageBreak/>
        <w:t>Try It 3.2: Using an interface class</w:t>
      </w:r>
    </w:p>
    <w:p w14:paraId="5C980111" w14:textId="77777777" w:rsidR="00084D6F" w:rsidRDefault="00084D6F" w:rsidP="00084D6F">
      <w:pPr>
        <w:pStyle w:val="TopLine"/>
      </w:pPr>
    </w:p>
    <w:p w14:paraId="4E6DCF9A" w14:textId="77777777" w:rsidR="00084D6F" w:rsidRDefault="00084D6F" w:rsidP="00084D6F">
      <w:pPr>
        <w:pStyle w:val="Heading5"/>
      </w:pPr>
      <w:r>
        <w:t>Page name: l3t2p120</w:t>
      </w:r>
    </w:p>
    <w:p w14:paraId="65C22C65" w14:textId="77777777" w:rsidR="00084D6F" w:rsidRDefault="00084D6F" w:rsidP="00084D6F">
      <w:pPr>
        <w:pStyle w:val="BlockText"/>
        <w:rPr>
          <w:vanish/>
        </w:rPr>
      </w:pPr>
      <w:r>
        <w:rPr>
          <w:vanish/>
        </w:rPr>
        <w:t>Next: l3t3p000</w:t>
      </w:r>
    </w:p>
    <w:p w14:paraId="652E1CA5" w14:textId="77777777" w:rsidR="00084D6F" w:rsidRDefault="00084D6F" w:rsidP="00084D6F">
      <w:pPr>
        <w:pStyle w:val="Blocklinehidden"/>
      </w:pPr>
      <w:r>
        <w:t>Block line</w:t>
      </w:r>
    </w:p>
    <w:p w14:paraId="350DCCBE" w14:textId="77777777" w:rsidR="00084D6F" w:rsidRDefault="00084D6F" w:rsidP="00084D6F">
      <w:pPr>
        <w:pStyle w:val="Heading5"/>
      </w:pPr>
      <w:r>
        <w:t>Page type</w:t>
      </w:r>
    </w:p>
    <w:p w14:paraId="6D7476F4" w14:textId="77777777" w:rsidR="00084D6F" w:rsidRDefault="00084D6F" w:rsidP="00084D6F">
      <w:pPr>
        <w:pStyle w:val="BlockText"/>
        <w:rPr>
          <w:vanish/>
        </w:rPr>
      </w:pPr>
      <w:r>
        <w:rPr>
          <w:vanish/>
        </w:rPr>
        <w:t>Try it structure</w:t>
      </w:r>
    </w:p>
    <w:p w14:paraId="280457FE" w14:textId="77777777" w:rsidR="00084D6F" w:rsidRDefault="00084D6F" w:rsidP="00084D6F">
      <w:pPr>
        <w:pStyle w:val="Blocklinehidden"/>
      </w:pPr>
      <w:r>
        <w:t>Block line</w:t>
      </w:r>
    </w:p>
    <w:p w14:paraId="49B06DBC" w14:textId="77777777" w:rsidR="00084D6F" w:rsidRDefault="00084D6F" w:rsidP="00084D6F">
      <w:pPr>
        <w:pStyle w:val="Heading5"/>
      </w:pPr>
      <w:r>
        <w:t>Graphics/Slide</w:t>
      </w:r>
    </w:p>
    <w:p w14:paraId="106EA38F" w14:textId="77777777" w:rsidR="00084D6F" w:rsidRDefault="00084D6F" w:rsidP="00084D6F">
      <w:pPr>
        <w:pStyle w:val="Heading5"/>
        <w:rPr>
          <w:vanish w:val="0"/>
        </w:rPr>
      </w:pPr>
      <w:r>
        <w:rPr>
          <w:vanish w:val="0"/>
        </w:rPr>
        <w:t>Overview</w:t>
      </w:r>
    </w:p>
    <w:p w14:paraId="7F856BC1" w14:textId="77777777" w:rsidR="00084D6F" w:rsidRDefault="00084D6F" w:rsidP="00084D6F">
      <w:pPr>
        <w:pStyle w:val="BlockText"/>
      </w:pPr>
      <w:r>
        <w:t xml:space="preserve">The sample application you are working with in this course supports a Corporation that consists of </w:t>
      </w:r>
      <w:proofErr w:type="gramStart"/>
      <w:r>
        <w:t>a number of</w:t>
      </w:r>
      <w:proofErr w:type="gramEnd"/>
      <w:r>
        <w:t xml:space="preserve"> Business Units. Our application supports two types of Business Units – Company and Franchise.</w:t>
      </w:r>
    </w:p>
    <w:p w14:paraId="3C83BDE7" w14:textId="77777777" w:rsidR="00084D6F" w:rsidRDefault="00084D6F" w:rsidP="00084D6F">
      <w:pPr>
        <w:pStyle w:val="BlockText"/>
      </w:pPr>
    </w:p>
    <w:p w14:paraId="25192B40" w14:textId="77777777" w:rsidR="00084D6F" w:rsidRDefault="00084D6F" w:rsidP="00084D6F">
      <w:pPr>
        <w:pStyle w:val="BlockText"/>
      </w:pPr>
      <w:r>
        <w:t xml:space="preserve">In this Try It, you will create the </w:t>
      </w:r>
      <w:r w:rsidRPr="00C348AD">
        <w:rPr>
          <w:i/>
        </w:rPr>
        <w:t>IBusiness</w:t>
      </w:r>
      <w:r>
        <w:rPr>
          <w:i/>
        </w:rPr>
        <w:t>Unit</w:t>
      </w:r>
      <w:r>
        <w:t xml:space="preserve"> interface class that defines the required methods of the </w:t>
      </w:r>
      <w:r w:rsidRPr="009E4E6E">
        <w:rPr>
          <w:i/>
        </w:rPr>
        <w:t>Company</w:t>
      </w:r>
      <w:r>
        <w:t xml:space="preserve"> and </w:t>
      </w:r>
      <w:r w:rsidRPr="009E4E6E">
        <w:rPr>
          <w:i/>
        </w:rPr>
        <w:t>Franchise</w:t>
      </w:r>
      <w:r>
        <w:t xml:space="preserve"> classes. You will then create the </w:t>
      </w:r>
      <w:r w:rsidRPr="009E4E6E">
        <w:rPr>
          <w:i/>
        </w:rPr>
        <w:t>Company</w:t>
      </w:r>
      <w:r>
        <w:t xml:space="preserve"> class and import the </w:t>
      </w:r>
      <w:r w:rsidRPr="009E4E6E">
        <w:rPr>
          <w:i/>
        </w:rPr>
        <w:t>Franchise</w:t>
      </w:r>
      <w:r>
        <w:t xml:space="preserve"> class. Next, you will test the classes.</w:t>
      </w:r>
    </w:p>
    <w:p w14:paraId="519CF20B" w14:textId="77777777" w:rsidR="00084D6F" w:rsidRDefault="00084D6F" w:rsidP="00084D6F">
      <w:pPr>
        <w:pStyle w:val="BlockText"/>
      </w:pPr>
    </w:p>
    <w:p w14:paraId="0CFE67E4" w14:textId="77777777" w:rsidR="00084D6F" w:rsidRPr="0026480E" w:rsidRDefault="00084D6F" w:rsidP="00084D6F">
      <w:pPr>
        <w:spacing w:line="300" w:lineRule="atLeast"/>
        <w:ind w:left="1800"/>
        <w:rPr>
          <w:sz w:val="22"/>
        </w:rPr>
      </w:pPr>
      <w:r w:rsidRPr="0026480E">
        <w:rPr>
          <w:sz w:val="22"/>
        </w:rPr>
        <w:t xml:space="preserve">This exercise has </w:t>
      </w:r>
      <w:r w:rsidRPr="00485B01">
        <w:rPr>
          <w:sz w:val="22"/>
        </w:rPr>
        <w:t>7</w:t>
      </w:r>
      <w:r w:rsidRPr="0026480E">
        <w:rPr>
          <w:sz w:val="22"/>
        </w:rPr>
        <w:t xml:space="preserve"> parts. The exercise steps take approximately 45 minutes to complete. You perform this exercise in your live version of Progress OpenEdge. </w:t>
      </w:r>
    </w:p>
    <w:p w14:paraId="16E44BC8" w14:textId="77777777" w:rsidR="00084D6F" w:rsidRDefault="00084D6F" w:rsidP="00084D6F">
      <w:pPr>
        <w:pStyle w:val="BlockLine"/>
      </w:pPr>
    </w:p>
    <w:p w14:paraId="4F3BE2BD" w14:textId="77777777" w:rsidR="00084D6F" w:rsidRDefault="00084D6F" w:rsidP="00084D6F">
      <w:pPr>
        <w:pStyle w:val="Heading5"/>
        <w:rPr>
          <w:vanish w:val="0"/>
        </w:rPr>
      </w:pPr>
      <w:r>
        <w:rPr>
          <w:vanish w:val="0"/>
        </w:rPr>
        <w:t>Before you begin</w:t>
      </w:r>
    </w:p>
    <w:p w14:paraId="47765782" w14:textId="6301322E" w:rsidR="00084D6F" w:rsidRDefault="00084D6F" w:rsidP="00084D6F">
      <w:pPr>
        <w:pStyle w:val="BlockText"/>
      </w:pPr>
      <w:r>
        <w:t>Before you begin, you must:</w:t>
      </w:r>
    </w:p>
    <w:p w14:paraId="3FEF0506" w14:textId="77777777" w:rsidR="00F86065" w:rsidRDefault="00F86065" w:rsidP="00084D6F">
      <w:pPr>
        <w:pStyle w:val="BlockText"/>
      </w:pPr>
    </w:p>
    <w:tbl>
      <w:tblPr>
        <w:tblStyle w:val="TableGrid"/>
        <w:tblW w:w="7560" w:type="dxa"/>
        <w:tblInd w:w="1915" w:type="dxa"/>
        <w:tblLook w:val="05E0" w:firstRow="1" w:lastRow="1" w:firstColumn="1" w:lastColumn="1" w:noHBand="0" w:noVBand="1"/>
      </w:tblPr>
      <w:tblGrid>
        <w:gridCol w:w="1163"/>
        <w:gridCol w:w="6397"/>
      </w:tblGrid>
      <w:tr w:rsidR="00084D6F" w14:paraId="2ABBBA21" w14:textId="77777777" w:rsidTr="00084D6F">
        <w:trPr>
          <w:cnfStyle w:val="100000000000" w:firstRow="1" w:lastRow="0" w:firstColumn="0" w:lastColumn="0" w:oddVBand="0" w:evenVBand="0" w:oddHBand="0" w:evenHBand="0" w:firstRowFirstColumn="0" w:firstRowLastColumn="0" w:lastRowFirstColumn="0" w:lastRowLastColumn="0"/>
        </w:trPr>
        <w:tc>
          <w:tcPr>
            <w:tcW w:w="1163" w:type="dxa"/>
          </w:tcPr>
          <w:p w14:paraId="2207F0D1" w14:textId="77777777" w:rsidR="00084D6F" w:rsidRDefault="00084D6F" w:rsidP="00084D6F">
            <w:pPr>
              <w:pStyle w:val="TableHeading"/>
            </w:pPr>
            <w:r>
              <w:t>Step</w:t>
            </w:r>
          </w:p>
        </w:tc>
        <w:tc>
          <w:tcPr>
            <w:tcW w:w="6397" w:type="dxa"/>
          </w:tcPr>
          <w:p w14:paraId="25AE4C8E" w14:textId="77777777" w:rsidR="00084D6F" w:rsidRDefault="00084D6F" w:rsidP="00084D6F">
            <w:pPr>
              <w:pStyle w:val="TableHeading"/>
            </w:pPr>
            <w:r>
              <w:t>Description</w:t>
            </w:r>
          </w:p>
        </w:tc>
      </w:tr>
      <w:tr w:rsidR="00084D6F" w14:paraId="038E4DE3" w14:textId="77777777" w:rsidTr="00084D6F">
        <w:tc>
          <w:tcPr>
            <w:tcW w:w="1163" w:type="dxa"/>
          </w:tcPr>
          <w:p w14:paraId="7EE055F5" w14:textId="77777777" w:rsidR="00084D6F" w:rsidRDefault="00084D6F" w:rsidP="00C95A30">
            <w:pPr>
              <w:pStyle w:val="table-text"/>
              <w:numPr>
                <w:ilvl w:val="0"/>
                <w:numId w:val="61"/>
              </w:numPr>
            </w:pPr>
          </w:p>
        </w:tc>
        <w:tc>
          <w:tcPr>
            <w:tcW w:w="6397" w:type="dxa"/>
          </w:tcPr>
          <w:p w14:paraId="7F4E8D43" w14:textId="77777777" w:rsidR="00084D6F" w:rsidRDefault="00084D6F" w:rsidP="00084D6F">
            <w:pPr>
              <w:pStyle w:val="table-text"/>
            </w:pPr>
            <w:r>
              <w:t>Complete the Exercise Setup instructions, if you have not done so already.</w:t>
            </w:r>
          </w:p>
        </w:tc>
      </w:tr>
      <w:tr w:rsidR="00084D6F" w14:paraId="71B3CB2F" w14:textId="77777777" w:rsidTr="00084D6F">
        <w:tc>
          <w:tcPr>
            <w:tcW w:w="1163" w:type="dxa"/>
          </w:tcPr>
          <w:p w14:paraId="054EAB66" w14:textId="77777777" w:rsidR="00084D6F" w:rsidRDefault="00084D6F" w:rsidP="00C95A30">
            <w:pPr>
              <w:pStyle w:val="table-text"/>
              <w:numPr>
                <w:ilvl w:val="0"/>
                <w:numId w:val="61"/>
              </w:numPr>
            </w:pPr>
          </w:p>
        </w:tc>
        <w:tc>
          <w:tcPr>
            <w:tcW w:w="6397" w:type="dxa"/>
          </w:tcPr>
          <w:p w14:paraId="361228CB" w14:textId="77777777" w:rsidR="00084D6F" w:rsidRDefault="00084D6F" w:rsidP="00084D6F">
            <w:pPr>
              <w:pStyle w:val="table-text"/>
            </w:pPr>
            <w:r>
              <w:t>Complete the Try It 3.1.</w:t>
            </w:r>
          </w:p>
        </w:tc>
      </w:tr>
    </w:tbl>
    <w:p w14:paraId="1986C94E" w14:textId="77777777" w:rsidR="00084D6F" w:rsidRDefault="00084D6F" w:rsidP="00084D6F">
      <w:pPr>
        <w:pStyle w:val="BlockText"/>
      </w:pPr>
    </w:p>
    <w:p w14:paraId="62E5794B" w14:textId="77777777" w:rsidR="00084D6F" w:rsidRDefault="00084D6F" w:rsidP="00084D6F">
      <w:pPr>
        <w:pStyle w:val="BlockText"/>
        <w:rPr>
          <w:b/>
        </w:rPr>
      </w:pPr>
      <w:r>
        <w:rPr>
          <w:b/>
        </w:rPr>
        <w:t>Location of files:</w:t>
      </w:r>
    </w:p>
    <w:p w14:paraId="186B28C9" w14:textId="77777777" w:rsidR="00084D6F" w:rsidRDefault="00084D6F" w:rsidP="00084D6F">
      <w:pPr>
        <w:pStyle w:val="BlockText"/>
      </w:pPr>
      <w:r>
        <w:t xml:space="preserve">Exercise files: </w:t>
      </w:r>
      <w:r>
        <w:rPr>
          <w:b/>
        </w:rPr>
        <w:t>/</w:t>
      </w:r>
      <w:r w:rsidRPr="006A23D4">
        <w:rPr>
          <w:b/>
        </w:rPr>
        <w:t>progress_education</w:t>
      </w:r>
      <w:r>
        <w:rPr>
          <w:b/>
        </w:rPr>
        <w:t>/</w:t>
      </w:r>
      <w:r w:rsidRPr="006A23D4">
        <w:rPr>
          <w:b/>
        </w:rPr>
        <w:t>openedge</w:t>
      </w:r>
      <w:r>
        <w:rPr>
          <w:b/>
        </w:rPr>
        <w:t>/IntroOOP/Exercise/</w:t>
      </w:r>
      <w:r w:rsidRPr="006A23D4">
        <w:rPr>
          <w:b/>
        </w:rPr>
        <w:t>Lesson0</w:t>
      </w:r>
      <w:r>
        <w:rPr>
          <w:b/>
        </w:rPr>
        <w:t>3</w:t>
      </w:r>
    </w:p>
    <w:p w14:paraId="62086821" w14:textId="77777777" w:rsidR="00084D6F" w:rsidRDefault="00084D6F" w:rsidP="00084D6F">
      <w:pPr>
        <w:pStyle w:val="BlockText"/>
      </w:pPr>
      <w:r>
        <w:t xml:space="preserve">Solution files: </w:t>
      </w:r>
      <w:r>
        <w:rPr>
          <w:b/>
        </w:rPr>
        <w:t>/</w:t>
      </w:r>
      <w:r w:rsidRPr="006A23D4">
        <w:rPr>
          <w:b/>
        </w:rPr>
        <w:t>progress_education</w:t>
      </w:r>
      <w:r>
        <w:rPr>
          <w:b/>
        </w:rPr>
        <w:t>/</w:t>
      </w:r>
      <w:r w:rsidRPr="006A23D4">
        <w:rPr>
          <w:b/>
        </w:rPr>
        <w:t>openedge</w:t>
      </w:r>
      <w:r>
        <w:rPr>
          <w:b/>
        </w:rPr>
        <w:t>/IntroOOP/</w:t>
      </w:r>
      <w:r w:rsidRPr="006A23D4">
        <w:rPr>
          <w:b/>
        </w:rPr>
        <w:t>Solutions</w:t>
      </w:r>
      <w:r>
        <w:rPr>
          <w:b/>
        </w:rPr>
        <w:t>/</w:t>
      </w:r>
      <w:r w:rsidRPr="006A23D4">
        <w:rPr>
          <w:b/>
        </w:rPr>
        <w:t>Lesson0</w:t>
      </w:r>
      <w:r>
        <w:rPr>
          <w:b/>
        </w:rPr>
        <w:t>3</w:t>
      </w:r>
    </w:p>
    <w:p w14:paraId="778FB445" w14:textId="77777777" w:rsidR="00084D6F" w:rsidRDefault="00084D6F" w:rsidP="00084D6F">
      <w:pPr>
        <w:pStyle w:val="BlockText"/>
      </w:pPr>
    </w:p>
    <w:p w14:paraId="5F03A5B0" w14:textId="75D121FF" w:rsidR="00084D6F" w:rsidRDefault="00084D6F" w:rsidP="00084D6F">
      <w:pPr>
        <w:pStyle w:val="BlockText"/>
      </w:pPr>
      <w:r>
        <w:t>If at any time during this course, you need to restore your projects to match where you should have been prior to beginning a Try It, you can do the following:</w:t>
      </w:r>
    </w:p>
    <w:p w14:paraId="7312369C" w14:textId="77777777" w:rsidR="00FF2AF1" w:rsidRDefault="00FF2AF1" w:rsidP="00084D6F">
      <w:pPr>
        <w:pStyle w:val="BlockText"/>
      </w:pPr>
    </w:p>
    <w:p w14:paraId="29F83D10" w14:textId="77777777" w:rsidR="00084D6F" w:rsidRDefault="00084D6F" w:rsidP="00C95A30">
      <w:pPr>
        <w:pStyle w:val="NumberList"/>
        <w:numPr>
          <w:ilvl w:val="0"/>
          <w:numId w:val="158"/>
        </w:numPr>
      </w:pPr>
      <w:r>
        <w:t>Delete all projects in the workspace.</w:t>
      </w:r>
    </w:p>
    <w:p w14:paraId="334B4669" w14:textId="77777777" w:rsidR="00084D6F" w:rsidRDefault="00084D6F" w:rsidP="00C95A30">
      <w:pPr>
        <w:pStyle w:val="NumberList"/>
        <w:numPr>
          <w:ilvl w:val="0"/>
          <w:numId w:val="13"/>
        </w:numPr>
      </w:pPr>
      <w:r>
        <w:t>Import all projects in the archive (</w:t>
      </w:r>
      <w:r w:rsidRPr="00E57C3F">
        <w:rPr>
          <w:b/>
        </w:rPr>
        <w:t>.zip</w:t>
      </w:r>
      <w:r>
        <w:t>) file for the previous Try It.</w:t>
      </w:r>
    </w:p>
    <w:p w14:paraId="69D8FB71" w14:textId="77777777" w:rsidR="00084D6F" w:rsidRDefault="00084D6F" w:rsidP="00C95A30">
      <w:pPr>
        <w:pStyle w:val="NumberList"/>
        <w:numPr>
          <w:ilvl w:val="0"/>
          <w:numId w:val="13"/>
        </w:numPr>
      </w:pPr>
      <w:r>
        <w:t xml:space="preserve">Do a clean build of your </w:t>
      </w:r>
      <w:proofErr w:type="gramStart"/>
      <w:r>
        <w:t>workspace.</w:t>
      </w:r>
      <w:proofErr w:type="gramEnd"/>
    </w:p>
    <w:p w14:paraId="4432FAF6" w14:textId="77777777" w:rsidR="00084D6F" w:rsidRDefault="00084D6F" w:rsidP="00084D6F">
      <w:pPr>
        <w:pStyle w:val="BlockLine"/>
      </w:pPr>
    </w:p>
    <w:p w14:paraId="72D29232" w14:textId="77777777" w:rsidR="00084D6F" w:rsidRDefault="00084D6F" w:rsidP="00084D6F">
      <w:pPr>
        <w:pStyle w:val="Heading3"/>
      </w:pPr>
      <w:r w:rsidRPr="00317316">
        <w:lastRenderedPageBreak/>
        <w:t>Part 1—Creating the IBusiness Unit interface class</w:t>
      </w:r>
    </w:p>
    <w:p w14:paraId="133F7869" w14:textId="77777777" w:rsidR="00084D6F" w:rsidRPr="00317316" w:rsidRDefault="00084D6F" w:rsidP="00084D6F">
      <w:pPr>
        <w:pStyle w:val="TopLine"/>
      </w:pPr>
    </w:p>
    <w:p w14:paraId="04FB0B85" w14:textId="77777777" w:rsidR="00084D6F" w:rsidRDefault="00084D6F" w:rsidP="00084D6F">
      <w:pPr>
        <w:pStyle w:val="BlockText"/>
      </w:pPr>
      <w:r>
        <w:t xml:space="preserve">In this part of the Try It, you will create the </w:t>
      </w:r>
      <w:r>
        <w:rPr>
          <w:i/>
        </w:rPr>
        <w:t>IBusiness Unit</w:t>
      </w:r>
      <w:r>
        <w:t xml:space="preserve"> interface class. </w:t>
      </w:r>
    </w:p>
    <w:p w14:paraId="2DF5A9B6" w14:textId="407345EB" w:rsidR="00084D6F" w:rsidRDefault="00084D6F" w:rsidP="00084D6F">
      <w:pPr>
        <w:pStyle w:val="BlockText"/>
      </w:pPr>
    </w:p>
    <w:p w14:paraId="7FA9CBF4" w14:textId="77777777" w:rsidR="00FF2AF1" w:rsidRDefault="00FF2AF1" w:rsidP="00FF2AF1">
      <w:pPr>
        <w:pStyle w:val="BlockText"/>
      </w:pPr>
      <w:r w:rsidRPr="008D6B5E">
        <w:t>If you need help, view the Solution</w:t>
      </w:r>
      <w:r>
        <w:t>.</w:t>
      </w:r>
    </w:p>
    <w:p w14:paraId="214E2582" w14:textId="77777777" w:rsidR="00FF2AF1" w:rsidRDefault="00FF2AF1" w:rsidP="00084D6F">
      <w:pPr>
        <w:pStyle w:val="BlockText"/>
      </w:pPr>
    </w:p>
    <w:tbl>
      <w:tblPr>
        <w:tblStyle w:val="TableGrid"/>
        <w:tblW w:w="7560" w:type="dxa"/>
        <w:tblInd w:w="1915" w:type="dxa"/>
        <w:tblLook w:val="05E0" w:firstRow="1" w:lastRow="1" w:firstColumn="1" w:lastColumn="1" w:noHBand="0" w:noVBand="1"/>
      </w:tblPr>
      <w:tblGrid>
        <w:gridCol w:w="983"/>
        <w:gridCol w:w="6577"/>
      </w:tblGrid>
      <w:tr w:rsidR="00084D6F" w14:paraId="35623FB2" w14:textId="77777777" w:rsidTr="00084D6F">
        <w:trPr>
          <w:cnfStyle w:val="100000000000" w:firstRow="1" w:lastRow="0" w:firstColumn="0" w:lastColumn="0" w:oddVBand="0" w:evenVBand="0" w:oddHBand="0" w:evenHBand="0" w:firstRowFirstColumn="0" w:firstRowLastColumn="0" w:lastRowFirstColumn="0" w:lastRowLastColumn="0"/>
        </w:trPr>
        <w:tc>
          <w:tcPr>
            <w:tcW w:w="983" w:type="dxa"/>
          </w:tcPr>
          <w:p w14:paraId="447C6E07" w14:textId="77777777" w:rsidR="00084D6F" w:rsidRDefault="00084D6F" w:rsidP="00084D6F">
            <w:pPr>
              <w:pStyle w:val="TableHeading"/>
            </w:pPr>
            <w:r>
              <w:t>Step</w:t>
            </w:r>
          </w:p>
        </w:tc>
        <w:tc>
          <w:tcPr>
            <w:tcW w:w="6577" w:type="dxa"/>
          </w:tcPr>
          <w:p w14:paraId="7495E43F" w14:textId="77777777" w:rsidR="00084D6F" w:rsidRDefault="00084D6F" w:rsidP="00084D6F">
            <w:pPr>
              <w:pStyle w:val="TableHeading"/>
            </w:pPr>
            <w:r>
              <w:t>Task</w:t>
            </w:r>
          </w:p>
        </w:tc>
      </w:tr>
      <w:tr w:rsidR="00084D6F" w14:paraId="2DD76858" w14:textId="77777777" w:rsidTr="00084D6F">
        <w:tc>
          <w:tcPr>
            <w:tcW w:w="983" w:type="dxa"/>
          </w:tcPr>
          <w:p w14:paraId="15325E6B" w14:textId="77777777" w:rsidR="00084D6F" w:rsidRDefault="00084D6F" w:rsidP="00C95A30">
            <w:pPr>
              <w:pStyle w:val="table-text"/>
              <w:numPr>
                <w:ilvl w:val="0"/>
                <w:numId w:val="62"/>
              </w:numPr>
            </w:pPr>
          </w:p>
        </w:tc>
        <w:tc>
          <w:tcPr>
            <w:tcW w:w="6577" w:type="dxa"/>
          </w:tcPr>
          <w:p w14:paraId="485CDEAD" w14:textId="77777777" w:rsidR="00084D6F" w:rsidRDefault="00084D6F" w:rsidP="00084D6F">
            <w:pPr>
              <w:pStyle w:val="table-text"/>
            </w:pPr>
            <w:r>
              <w:t xml:space="preserve">In Project Explorer, in the Server project, create a new folder named </w:t>
            </w:r>
            <w:r>
              <w:rPr>
                <w:b/>
              </w:rPr>
              <w:t>BusinessUnit</w:t>
            </w:r>
            <w:r>
              <w:t xml:space="preserve"> under the </w:t>
            </w:r>
            <w:r w:rsidRPr="008126F3">
              <w:rPr>
                <w:b/>
              </w:rPr>
              <w:t>src</w:t>
            </w:r>
            <w:r>
              <w:rPr>
                <w:b/>
              </w:rPr>
              <w:t>/Enterprise</w:t>
            </w:r>
            <w:r>
              <w:t xml:space="preserve"> folder.</w:t>
            </w:r>
          </w:p>
        </w:tc>
      </w:tr>
      <w:tr w:rsidR="00084D6F" w14:paraId="1E11AF48" w14:textId="77777777" w:rsidTr="00084D6F">
        <w:tc>
          <w:tcPr>
            <w:tcW w:w="983" w:type="dxa"/>
          </w:tcPr>
          <w:p w14:paraId="3BCAB51C" w14:textId="77777777" w:rsidR="00084D6F" w:rsidRDefault="00084D6F" w:rsidP="00C95A30">
            <w:pPr>
              <w:pStyle w:val="table-text"/>
              <w:numPr>
                <w:ilvl w:val="0"/>
                <w:numId w:val="62"/>
              </w:numPr>
            </w:pPr>
          </w:p>
        </w:tc>
        <w:tc>
          <w:tcPr>
            <w:tcW w:w="6577" w:type="dxa"/>
          </w:tcPr>
          <w:p w14:paraId="6A92D567" w14:textId="77777777" w:rsidR="00084D6F" w:rsidRDefault="00084D6F" w:rsidP="00084D6F">
            <w:pPr>
              <w:pStyle w:val="table-text"/>
            </w:pPr>
            <w:r>
              <w:t xml:space="preserve">In Project Explorer, navigate to the </w:t>
            </w:r>
            <w:r>
              <w:rPr>
                <w:b/>
              </w:rPr>
              <w:t>Enterprise/BusinessUnit</w:t>
            </w:r>
            <w:r>
              <w:t xml:space="preserve"> directory.</w:t>
            </w:r>
          </w:p>
        </w:tc>
      </w:tr>
      <w:tr w:rsidR="00084D6F" w14:paraId="1D993A4E" w14:textId="77777777" w:rsidTr="00084D6F">
        <w:tc>
          <w:tcPr>
            <w:tcW w:w="983" w:type="dxa"/>
          </w:tcPr>
          <w:p w14:paraId="277E0EFC" w14:textId="77777777" w:rsidR="00084D6F" w:rsidRDefault="00084D6F" w:rsidP="00C95A30">
            <w:pPr>
              <w:pStyle w:val="table-text"/>
              <w:numPr>
                <w:ilvl w:val="0"/>
                <w:numId w:val="62"/>
              </w:numPr>
            </w:pPr>
          </w:p>
        </w:tc>
        <w:tc>
          <w:tcPr>
            <w:tcW w:w="6577" w:type="dxa"/>
          </w:tcPr>
          <w:p w14:paraId="2A11AB5F" w14:textId="77777777" w:rsidR="00084D6F" w:rsidRDefault="00084D6F" w:rsidP="00084D6F">
            <w:pPr>
              <w:pStyle w:val="table-text"/>
            </w:pPr>
            <w:r>
              <w:t xml:space="preserve">In this directory, create an interface class named </w:t>
            </w:r>
            <w:r>
              <w:rPr>
                <w:i/>
              </w:rPr>
              <w:t>IBusinessUnit</w:t>
            </w:r>
            <w:r>
              <w:t xml:space="preserve">. This class will define a set of properties and methods for the </w:t>
            </w:r>
            <w:r w:rsidRPr="00B3660A">
              <w:rPr>
                <w:i/>
              </w:rPr>
              <w:t>Company</w:t>
            </w:r>
            <w:r>
              <w:t xml:space="preserve"> and </w:t>
            </w:r>
            <w:r w:rsidRPr="00B3660A">
              <w:rPr>
                <w:i/>
              </w:rPr>
              <w:t>Franchise</w:t>
            </w:r>
            <w:r>
              <w:t xml:space="preserve"> classes.</w:t>
            </w:r>
          </w:p>
          <w:p w14:paraId="02E81C7B" w14:textId="77777777" w:rsidR="00084D6F" w:rsidRDefault="00084D6F" w:rsidP="00084D6F">
            <w:pPr>
              <w:pStyle w:val="table-text"/>
            </w:pPr>
            <w:r w:rsidRPr="00003F46">
              <w:rPr>
                <w:b/>
              </w:rPr>
              <w:t>Hint</w:t>
            </w:r>
            <w:r>
              <w:t xml:space="preserve">: Use the </w:t>
            </w:r>
            <w:r w:rsidRPr="00307478">
              <w:rPr>
                <w:i/>
              </w:rPr>
              <w:t xml:space="preserve">New ABL </w:t>
            </w:r>
            <w:r>
              <w:rPr>
                <w:i/>
              </w:rPr>
              <w:t>Interface</w:t>
            </w:r>
            <w:r>
              <w:t xml:space="preserve"> wizard.</w:t>
            </w:r>
          </w:p>
        </w:tc>
      </w:tr>
      <w:tr w:rsidR="00084D6F" w14:paraId="207A3CF8" w14:textId="77777777" w:rsidTr="00084D6F">
        <w:tc>
          <w:tcPr>
            <w:tcW w:w="983" w:type="dxa"/>
          </w:tcPr>
          <w:p w14:paraId="1A5E8ED8" w14:textId="77777777" w:rsidR="00084D6F" w:rsidRDefault="00084D6F" w:rsidP="00C95A30">
            <w:pPr>
              <w:pStyle w:val="table-text"/>
              <w:numPr>
                <w:ilvl w:val="0"/>
                <w:numId w:val="62"/>
              </w:numPr>
            </w:pPr>
          </w:p>
        </w:tc>
        <w:tc>
          <w:tcPr>
            <w:tcW w:w="6577" w:type="dxa"/>
          </w:tcPr>
          <w:p w14:paraId="389AAA0B" w14:textId="77777777" w:rsidR="00084D6F" w:rsidRDefault="00084D6F" w:rsidP="00084D6F">
            <w:pPr>
              <w:pStyle w:val="table-text"/>
            </w:pPr>
            <w:r>
              <w:rPr>
                <w:color w:val="000000" w:themeColor="text1"/>
              </w:rPr>
              <w:t xml:space="preserve">Add a </w:t>
            </w:r>
            <w:r w:rsidRPr="004F0DDB">
              <w:rPr>
                <w:i/>
                <w:color w:val="000000" w:themeColor="text1"/>
              </w:rPr>
              <w:t>using</w:t>
            </w:r>
            <w:r>
              <w:rPr>
                <w:color w:val="000000" w:themeColor="text1"/>
              </w:rPr>
              <w:t xml:space="preserve"> statement after the error-handling statement. This </w:t>
            </w:r>
            <w:r w:rsidRPr="004F0DDB">
              <w:rPr>
                <w:i/>
                <w:color w:val="000000" w:themeColor="text1"/>
              </w:rPr>
              <w:t>using</w:t>
            </w:r>
            <w:r>
              <w:rPr>
                <w:color w:val="000000" w:themeColor="text1"/>
              </w:rPr>
              <w:t xml:space="preserve"> statement will ensure that the </w:t>
            </w:r>
            <w:r>
              <w:rPr>
                <w:i/>
                <w:color w:val="000000" w:themeColor="text1"/>
              </w:rPr>
              <w:t xml:space="preserve">Dept </w:t>
            </w:r>
            <w:r>
              <w:rPr>
                <w:color w:val="000000" w:themeColor="text1"/>
              </w:rPr>
              <w:t>class can be accessed.</w:t>
            </w:r>
          </w:p>
        </w:tc>
      </w:tr>
    </w:tbl>
    <w:p w14:paraId="0C81A8D3" w14:textId="77777777" w:rsidR="00084D6F" w:rsidRDefault="00084D6F" w:rsidP="00084D6F">
      <w:pPr>
        <w:pStyle w:val="BlockLine"/>
      </w:pPr>
    </w:p>
    <w:p w14:paraId="65365901" w14:textId="77777777" w:rsidR="00084D6F" w:rsidRDefault="00084D6F" w:rsidP="00084D6F">
      <w:pPr>
        <w:pStyle w:val="BlockText"/>
      </w:pPr>
    </w:p>
    <w:p w14:paraId="71015799" w14:textId="77777777" w:rsidR="00084D6F" w:rsidRDefault="00084D6F" w:rsidP="00084D6F">
      <w:pPr>
        <w:pStyle w:val="Heading3"/>
      </w:pPr>
      <w:r w:rsidRPr="00317316">
        <w:lastRenderedPageBreak/>
        <w:t>Part 2—Defining data members for the IBusiness Unit interface class</w:t>
      </w:r>
    </w:p>
    <w:p w14:paraId="5B8A796C" w14:textId="77777777" w:rsidR="00084D6F" w:rsidRPr="00317316" w:rsidRDefault="00084D6F" w:rsidP="00084D6F">
      <w:pPr>
        <w:pStyle w:val="TopLine"/>
      </w:pPr>
    </w:p>
    <w:p w14:paraId="6A61135A" w14:textId="71D29149" w:rsidR="00084D6F" w:rsidRDefault="00084D6F" w:rsidP="00084D6F">
      <w:pPr>
        <w:pStyle w:val="BlockText"/>
      </w:pPr>
      <w:r>
        <w:t xml:space="preserve">Next, you will define the data members for the </w:t>
      </w:r>
      <w:r>
        <w:rPr>
          <w:i/>
        </w:rPr>
        <w:t>IBusiness Unit</w:t>
      </w:r>
      <w:r>
        <w:t xml:space="preserve"> interface class.</w:t>
      </w:r>
    </w:p>
    <w:p w14:paraId="7375B703" w14:textId="77777777" w:rsidR="00FF2AF1" w:rsidRDefault="00FF2AF1" w:rsidP="00FF2AF1">
      <w:pPr>
        <w:pStyle w:val="BlockText"/>
      </w:pPr>
    </w:p>
    <w:p w14:paraId="0505D2FA" w14:textId="4C0B9591" w:rsidR="00FF2AF1" w:rsidRDefault="00FF2AF1" w:rsidP="00FF2AF1">
      <w:pPr>
        <w:pStyle w:val="BlockText"/>
      </w:pPr>
      <w:r w:rsidRPr="008D6B5E">
        <w:t>If you need help, view the Solution</w:t>
      </w:r>
      <w:r>
        <w:t>.</w:t>
      </w:r>
    </w:p>
    <w:p w14:paraId="29304BD9" w14:textId="51B2D408" w:rsidR="00084D6F" w:rsidRDefault="00084D6F" w:rsidP="00084D6F">
      <w:pPr>
        <w:pStyle w:val="BlockText"/>
      </w:pPr>
    </w:p>
    <w:tbl>
      <w:tblPr>
        <w:tblStyle w:val="TableGrid"/>
        <w:tblW w:w="7560" w:type="dxa"/>
        <w:tblInd w:w="1915" w:type="dxa"/>
        <w:tblLook w:val="05E0" w:firstRow="1" w:lastRow="1" w:firstColumn="1" w:lastColumn="1" w:noHBand="0" w:noVBand="1"/>
      </w:tblPr>
      <w:tblGrid>
        <w:gridCol w:w="1253"/>
        <w:gridCol w:w="6307"/>
      </w:tblGrid>
      <w:tr w:rsidR="00084D6F" w14:paraId="6E0C4E00" w14:textId="77777777" w:rsidTr="00084D6F">
        <w:trPr>
          <w:cnfStyle w:val="100000000000" w:firstRow="1" w:lastRow="0" w:firstColumn="0" w:lastColumn="0" w:oddVBand="0" w:evenVBand="0" w:oddHBand="0" w:evenHBand="0" w:firstRowFirstColumn="0" w:firstRowLastColumn="0" w:lastRowFirstColumn="0" w:lastRowLastColumn="0"/>
        </w:trPr>
        <w:tc>
          <w:tcPr>
            <w:tcW w:w="1253" w:type="dxa"/>
          </w:tcPr>
          <w:p w14:paraId="3CDA89BE" w14:textId="77777777" w:rsidR="00084D6F" w:rsidRDefault="00084D6F" w:rsidP="00084D6F">
            <w:pPr>
              <w:pStyle w:val="TableHeading"/>
            </w:pPr>
            <w:r>
              <w:t>Step</w:t>
            </w:r>
          </w:p>
        </w:tc>
        <w:tc>
          <w:tcPr>
            <w:tcW w:w="6307" w:type="dxa"/>
          </w:tcPr>
          <w:p w14:paraId="26E3038F" w14:textId="77777777" w:rsidR="00084D6F" w:rsidRDefault="00084D6F" w:rsidP="00084D6F">
            <w:pPr>
              <w:pStyle w:val="TableHeading"/>
            </w:pPr>
            <w:r>
              <w:t>Task</w:t>
            </w:r>
          </w:p>
        </w:tc>
      </w:tr>
      <w:tr w:rsidR="00084D6F" w14:paraId="38D62360" w14:textId="77777777" w:rsidTr="00084D6F">
        <w:tc>
          <w:tcPr>
            <w:tcW w:w="1253" w:type="dxa"/>
          </w:tcPr>
          <w:p w14:paraId="69195A05" w14:textId="77777777" w:rsidR="00084D6F" w:rsidRDefault="00084D6F" w:rsidP="00C95A30">
            <w:pPr>
              <w:pStyle w:val="table-text"/>
              <w:numPr>
                <w:ilvl w:val="0"/>
                <w:numId w:val="98"/>
              </w:numPr>
            </w:pPr>
          </w:p>
        </w:tc>
        <w:tc>
          <w:tcPr>
            <w:tcW w:w="6307" w:type="dxa"/>
          </w:tcPr>
          <w:p w14:paraId="0C9F741F" w14:textId="77777777" w:rsidR="00084D6F" w:rsidRDefault="00084D6F" w:rsidP="00084D6F">
            <w:pPr>
              <w:pStyle w:val="table-text"/>
            </w:pPr>
            <w:r>
              <w:t xml:space="preserve">Define these properties as </w:t>
            </w:r>
            <w:r w:rsidRPr="005344AB">
              <w:rPr>
                <w:i/>
              </w:rPr>
              <w:t>public</w:t>
            </w:r>
            <w:r>
              <w:t xml:space="preserve"> with </w:t>
            </w:r>
            <w:r w:rsidRPr="005344AB">
              <w:rPr>
                <w:i/>
              </w:rPr>
              <w:t>private</w:t>
            </w:r>
            <w:r>
              <w:t xml:space="preserve"> setters:</w:t>
            </w:r>
          </w:p>
          <w:p w14:paraId="5C3677DE" w14:textId="77777777" w:rsidR="00084D6F" w:rsidRDefault="00084D6F" w:rsidP="00084D6F">
            <w:pPr>
              <w:pStyle w:val="TableBullet"/>
            </w:pPr>
            <w:r w:rsidRPr="006A23D4">
              <w:rPr>
                <w:i/>
              </w:rPr>
              <w:t>Name</w:t>
            </w:r>
            <w:r>
              <w:t xml:space="preserve"> as </w:t>
            </w:r>
            <w:r w:rsidRPr="006A23D4">
              <w:rPr>
                <w:i/>
              </w:rPr>
              <w:t>character</w:t>
            </w:r>
          </w:p>
          <w:p w14:paraId="30A158BD" w14:textId="77777777" w:rsidR="00084D6F" w:rsidRDefault="00084D6F" w:rsidP="00084D6F">
            <w:pPr>
              <w:pStyle w:val="TableBullet"/>
            </w:pPr>
            <w:r>
              <w:rPr>
                <w:i/>
              </w:rPr>
              <w:t>NumDepartments</w:t>
            </w:r>
            <w:r>
              <w:t xml:space="preserve"> as </w:t>
            </w:r>
            <w:r>
              <w:rPr>
                <w:i/>
              </w:rPr>
              <w:t>Integer</w:t>
            </w:r>
          </w:p>
        </w:tc>
      </w:tr>
      <w:tr w:rsidR="00084D6F" w14:paraId="22E73F10" w14:textId="77777777" w:rsidTr="00084D6F">
        <w:tc>
          <w:tcPr>
            <w:tcW w:w="1253" w:type="dxa"/>
          </w:tcPr>
          <w:p w14:paraId="0A17F61E" w14:textId="77777777" w:rsidR="00084D6F" w:rsidRDefault="00084D6F" w:rsidP="00C95A30">
            <w:pPr>
              <w:pStyle w:val="table-text"/>
              <w:numPr>
                <w:ilvl w:val="0"/>
                <w:numId w:val="98"/>
              </w:numPr>
            </w:pPr>
          </w:p>
        </w:tc>
        <w:tc>
          <w:tcPr>
            <w:tcW w:w="6307" w:type="dxa"/>
          </w:tcPr>
          <w:p w14:paraId="54498103" w14:textId="77777777" w:rsidR="00084D6F" w:rsidRDefault="00084D6F" w:rsidP="00084D6F">
            <w:pPr>
              <w:pStyle w:val="table-text"/>
            </w:pPr>
            <w:r>
              <w:t>Save your file. Ensure that it compiles without errors.</w:t>
            </w:r>
          </w:p>
        </w:tc>
      </w:tr>
    </w:tbl>
    <w:p w14:paraId="1C6AFCAA" w14:textId="77777777" w:rsidR="00084D6F" w:rsidRPr="00F80D76" w:rsidRDefault="00084D6F" w:rsidP="00084D6F">
      <w:pPr>
        <w:pStyle w:val="BlockLine"/>
      </w:pPr>
    </w:p>
    <w:p w14:paraId="4F6BD3E8" w14:textId="77777777" w:rsidR="00084D6F" w:rsidRDefault="00084D6F" w:rsidP="00084D6F">
      <w:pPr>
        <w:pStyle w:val="Heading3"/>
      </w:pPr>
      <w:r>
        <w:lastRenderedPageBreak/>
        <w:t>Part 3—Defining methods for the IBusiness Unit interface class</w:t>
      </w:r>
    </w:p>
    <w:p w14:paraId="76AD566D" w14:textId="77777777" w:rsidR="00084D6F" w:rsidRPr="00317316" w:rsidRDefault="00084D6F" w:rsidP="00084D6F">
      <w:pPr>
        <w:pStyle w:val="TopLine"/>
      </w:pPr>
    </w:p>
    <w:p w14:paraId="72D98A0E" w14:textId="70F7CF3A" w:rsidR="00084D6F" w:rsidRDefault="00084D6F" w:rsidP="00084D6F">
      <w:pPr>
        <w:pStyle w:val="BlockText"/>
      </w:pPr>
      <w:r>
        <w:t xml:space="preserve">Next, you will define the methods for the </w:t>
      </w:r>
      <w:r>
        <w:rPr>
          <w:i/>
        </w:rPr>
        <w:t>IBusiness Unit</w:t>
      </w:r>
      <w:r>
        <w:t xml:space="preserve"> interface class.</w:t>
      </w:r>
    </w:p>
    <w:p w14:paraId="6DD5E53F" w14:textId="013C4D4A" w:rsidR="00FF2AF1" w:rsidRDefault="00FF2AF1" w:rsidP="00084D6F">
      <w:pPr>
        <w:pStyle w:val="BlockText"/>
      </w:pPr>
    </w:p>
    <w:p w14:paraId="016DB5BA" w14:textId="313CB17E" w:rsidR="00FF2AF1" w:rsidRDefault="00FF2AF1" w:rsidP="00FF2AF1">
      <w:pPr>
        <w:pStyle w:val="BlockText"/>
      </w:pPr>
      <w:r w:rsidRPr="008D6B5E">
        <w:t>If you need help, view the Solution</w:t>
      </w:r>
      <w:r>
        <w:t>.</w:t>
      </w:r>
    </w:p>
    <w:p w14:paraId="1E924209" w14:textId="77777777" w:rsidR="00084D6F" w:rsidRDefault="00084D6F" w:rsidP="00084D6F">
      <w:pPr>
        <w:pStyle w:val="BlockText"/>
      </w:pPr>
    </w:p>
    <w:tbl>
      <w:tblPr>
        <w:tblStyle w:val="TableGrid"/>
        <w:tblW w:w="7560" w:type="dxa"/>
        <w:tblInd w:w="1915" w:type="dxa"/>
        <w:tblLook w:val="05E0" w:firstRow="1" w:lastRow="1" w:firstColumn="1" w:lastColumn="1" w:noHBand="0" w:noVBand="1"/>
      </w:tblPr>
      <w:tblGrid>
        <w:gridCol w:w="1253"/>
        <w:gridCol w:w="6307"/>
      </w:tblGrid>
      <w:tr w:rsidR="00084D6F" w14:paraId="1A72D030" w14:textId="77777777" w:rsidTr="00084D6F">
        <w:trPr>
          <w:cnfStyle w:val="100000000000" w:firstRow="1" w:lastRow="0" w:firstColumn="0" w:lastColumn="0" w:oddVBand="0" w:evenVBand="0" w:oddHBand="0" w:evenHBand="0" w:firstRowFirstColumn="0" w:firstRowLastColumn="0" w:lastRowFirstColumn="0" w:lastRowLastColumn="0"/>
        </w:trPr>
        <w:tc>
          <w:tcPr>
            <w:tcW w:w="1253" w:type="dxa"/>
          </w:tcPr>
          <w:p w14:paraId="6BFC0BFD" w14:textId="77777777" w:rsidR="00084D6F" w:rsidRDefault="00084D6F" w:rsidP="00084D6F">
            <w:pPr>
              <w:pStyle w:val="TableHeading"/>
            </w:pPr>
            <w:r>
              <w:t>Step</w:t>
            </w:r>
          </w:p>
        </w:tc>
        <w:tc>
          <w:tcPr>
            <w:tcW w:w="6307" w:type="dxa"/>
          </w:tcPr>
          <w:p w14:paraId="3F64D602" w14:textId="77777777" w:rsidR="00084D6F" w:rsidRDefault="00084D6F" w:rsidP="00084D6F">
            <w:pPr>
              <w:pStyle w:val="TableHeading"/>
            </w:pPr>
            <w:r>
              <w:t>Task</w:t>
            </w:r>
          </w:p>
        </w:tc>
      </w:tr>
      <w:tr w:rsidR="00084D6F" w14:paraId="4B6AC348" w14:textId="77777777" w:rsidTr="00084D6F">
        <w:tc>
          <w:tcPr>
            <w:tcW w:w="1253" w:type="dxa"/>
          </w:tcPr>
          <w:p w14:paraId="41A98386" w14:textId="77777777" w:rsidR="00084D6F" w:rsidRDefault="00084D6F" w:rsidP="00C95A30">
            <w:pPr>
              <w:pStyle w:val="table-text"/>
              <w:numPr>
                <w:ilvl w:val="0"/>
                <w:numId w:val="63"/>
              </w:numPr>
            </w:pPr>
          </w:p>
        </w:tc>
        <w:tc>
          <w:tcPr>
            <w:tcW w:w="6307" w:type="dxa"/>
          </w:tcPr>
          <w:p w14:paraId="1F278D77" w14:textId="77777777" w:rsidR="00084D6F" w:rsidRDefault="00084D6F" w:rsidP="00084D6F">
            <w:pPr>
              <w:pStyle w:val="TableBullet"/>
              <w:numPr>
                <w:ilvl w:val="0"/>
                <w:numId w:val="0"/>
              </w:numPr>
            </w:pPr>
            <w:r>
              <w:t xml:space="preserve">Define the </w:t>
            </w:r>
            <w:r w:rsidRPr="0013673A">
              <w:t>public</w:t>
            </w:r>
            <w:r>
              <w:t xml:space="preserve"> </w:t>
            </w:r>
            <w:proofErr w:type="gramStart"/>
            <w:r>
              <w:rPr>
                <w:i/>
              </w:rPr>
              <w:t>AddDepartment</w:t>
            </w:r>
            <w:r>
              <w:t>(</w:t>
            </w:r>
            <w:proofErr w:type="gramEnd"/>
            <w:r>
              <w:t xml:space="preserve">) method with return type </w:t>
            </w:r>
            <w:r w:rsidRPr="00B53757">
              <w:rPr>
                <w:i/>
              </w:rPr>
              <w:t>void</w:t>
            </w:r>
            <w:r>
              <w:t xml:space="preserve">. The input parameter for this method will be </w:t>
            </w:r>
            <w:r w:rsidRPr="00B53757">
              <w:rPr>
                <w:i/>
              </w:rPr>
              <w:t>pDept</w:t>
            </w:r>
            <w:r>
              <w:t xml:space="preserve"> of type </w:t>
            </w:r>
            <w:r w:rsidRPr="00B53757">
              <w:rPr>
                <w:i/>
              </w:rPr>
              <w:t>Dept</w:t>
            </w:r>
            <w:r>
              <w:t>.</w:t>
            </w:r>
          </w:p>
        </w:tc>
      </w:tr>
      <w:tr w:rsidR="00084D6F" w14:paraId="200A0065" w14:textId="77777777" w:rsidTr="00084D6F">
        <w:tc>
          <w:tcPr>
            <w:tcW w:w="1253" w:type="dxa"/>
          </w:tcPr>
          <w:p w14:paraId="59D26BB5" w14:textId="77777777" w:rsidR="00084D6F" w:rsidRDefault="00084D6F" w:rsidP="00C95A30">
            <w:pPr>
              <w:pStyle w:val="table-text"/>
              <w:numPr>
                <w:ilvl w:val="0"/>
                <w:numId w:val="63"/>
              </w:numPr>
            </w:pPr>
          </w:p>
        </w:tc>
        <w:tc>
          <w:tcPr>
            <w:tcW w:w="6307" w:type="dxa"/>
          </w:tcPr>
          <w:p w14:paraId="787AF4B0" w14:textId="77777777" w:rsidR="00084D6F" w:rsidRPr="008126F3" w:rsidRDefault="00084D6F" w:rsidP="00084D6F">
            <w:pPr>
              <w:pStyle w:val="table-text"/>
            </w:pPr>
            <w:r>
              <w:t xml:space="preserve">Define the </w:t>
            </w:r>
            <w:r w:rsidRPr="0013673A">
              <w:t>public</w:t>
            </w:r>
            <w:r>
              <w:t xml:space="preserve"> </w:t>
            </w:r>
            <w:r>
              <w:rPr>
                <w:i/>
              </w:rPr>
              <w:t>GetDepartment</w:t>
            </w:r>
            <w:r>
              <w:t xml:space="preserve"> method with return type </w:t>
            </w:r>
            <w:r w:rsidRPr="00536FE6">
              <w:rPr>
                <w:i/>
              </w:rPr>
              <w:t>Dept</w:t>
            </w:r>
            <w:r>
              <w:t xml:space="preserve">. It has a single </w:t>
            </w:r>
            <w:r w:rsidRPr="006A23D4">
              <w:rPr>
                <w:i/>
              </w:rPr>
              <w:t>input</w:t>
            </w:r>
            <w:r>
              <w:t xml:space="preserve"> parameter, </w:t>
            </w:r>
            <w:r w:rsidRPr="006A23D4">
              <w:rPr>
                <w:i/>
              </w:rPr>
              <w:t>p</w:t>
            </w:r>
            <w:r>
              <w:rPr>
                <w:i/>
              </w:rPr>
              <w:t>DeptCode,</w:t>
            </w:r>
            <w:r>
              <w:t xml:space="preserve"> of type </w:t>
            </w:r>
            <w:r w:rsidRPr="006A23D4">
              <w:rPr>
                <w:i/>
              </w:rPr>
              <w:t>character</w:t>
            </w:r>
            <w:r>
              <w:t>.</w:t>
            </w:r>
          </w:p>
        </w:tc>
      </w:tr>
      <w:tr w:rsidR="00084D6F" w14:paraId="2CA6300F" w14:textId="77777777" w:rsidTr="00084D6F">
        <w:tc>
          <w:tcPr>
            <w:tcW w:w="1253" w:type="dxa"/>
          </w:tcPr>
          <w:p w14:paraId="3ABDF14B" w14:textId="77777777" w:rsidR="00084D6F" w:rsidRDefault="00084D6F" w:rsidP="00C95A30">
            <w:pPr>
              <w:pStyle w:val="table-text"/>
              <w:numPr>
                <w:ilvl w:val="0"/>
                <w:numId w:val="63"/>
              </w:numPr>
            </w:pPr>
          </w:p>
        </w:tc>
        <w:tc>
          <w:tcPr>
            <w:tcW w:w="6307" w:type="dxa"/>
          </w:tcPr>
          <w:p w14:paraId="23DE927B" w14:textId="77777777" w:rsidR="00084D6F" w:rsidRPr="008126F3" w:rsidRDefault="00084D6F" w:rsidP="00084D6F">
            <w:pPr>
              <w:pStyle w:val="table-text"/>
            </w:pPr>
            <w:r>
              <w:t xml:space="preserve">Define the </w:t>
            </w:r>
            <w:r w:rsidRPr="0013673A">
              <w:t>public</w:t>
            </w:r>
            <w:r>
              <w:t xml:space="preserve"> </w:t>
            </w:r>
            <w:proofErr w:type="gramStart"/>
            <w:r>
              <w:rPr>
                <w:i/>
              </w:rPr>
              <w:t>NumberEmployees</w:t>
            </w:r>
            <w:r>
              <w:t>(</w:t>
            </w:r>
            <w:proofErr w:type="gramEnd"/>
            <w:r>
              <w:t xml:space="preserve">) method, which returns </w:t>
            </w:r>
            <w:r>
              <w:rPr>
                <w:i/>
              </w:rPr>
              <w:t>integer</w:t>
            </w:r>
            <w:r>
              <w:t xml:space="preserve"> and takes no parameters.</w:t>
            </w:r>
          </w:p>
        </w:tc>
      </w:tr>
      <w:tr w:rsidR="00084D6F" w14:paraId="05376B06" w14:textId="77777777" w:rsidTr="00084D6F">
        <w:tc>
          <w:tcPr>
            <w:tcW w:w="1253" w:type="dxa"/>
          </w:tcPr>
          <w:p w14:paraId="7E8E6BD7" w14:textId="77777777" w:rsidR="00084D6F" w:rsidRDefault="00084D6F" w:rsidP="00C95A30">
            <w:pPr>
              <w:pStyle w:val="table-text"/>
              <w:numPr>
                <w:ilvl w:val="0"/>
                <w:numId w:val="63"/>
              </w:numPr>
            </w:pPr>
          </w:p>
        </w:tc>
        <w:tc>
          <w:tcPr>
            <w:tcW w:w="6307" w:type="dxa"/>
          </w:tcPr>
          <w:p w14:paraId="38CC0061" w14:textId="77777777" w:rsidR="00084D6F" w:rsidRDefault="00084D6F" w:rsidP="00084D6F">
            <w:pPr>
              <w:pStyle w:val="table-text"/>
            </w:pPr>
            <w:r>
              <w:t>Save your file. Ensure that it compiles without errors.</w:t>
            </w:r>
          </w:p>
        </w:tc>
      </w:tr>
    </w:tbl>
    <w:p w14:paraId="3A117A3B" w14:textId="77777777" w:rsidR="00084D6F" w:rsidRDefault="00084D6F" w:rsidP="00084D6F">
      <w:pPr>
        <w:pStyle w:val="BlockLine"/>
      </w:pPr>
    </w:p>
    <w:p w14:paraId="4B8AF3FD" w14:textId="77777777" w:rsidR="00084D6F" w:rsidRPr="00EE7778" w:rsidRDefault="00084D6F" w:rsidP="00084D6F">
      <w:pPr>
        <w:pStyle w:val="BlockText"/>
      </w:pPr>
    </w:p>
    <w:p w14:paraId="2CBF007C" w14:textId="77777777" w:rsidR="00084D6F" w:rsidRDefault="00084D6F" w:rsidP="00084D6F">
      <w:pPr>
        <w:pStyle w:val="Heading3"/>
      </w:pPr>
      <w:r>
        <w:lastRenderedPageBreak/>
        <w:t>Part 4—Creating the Company class</w:t>
      </w:r>
    </w:p>
    <w:p w14:paraId="36826B24" w14:textId="77777777" w:rsidR="00084D6F" w:rsidRPr="00317316" w:rsidRDefault="00084D6F" w:rsidP="00084D6F">
      <w:pPr>
        <w:pStyle w:val="TopLine"/>
      </w:pPr>
    </w:p>
    <w:p w14:paraId="4455129A" w14:textId="77777777" w:rsidR="00084D6F" w:rsidRDefault="00084D6F" w:rsidP="00084D6F">
      <w:pPr>
        <w:pStyle w:val="BlockText"/>
      </w:pPr>
      <w:r>
        <w:t xml:space="preserve">In this part of the Try It, you will create the </w:t>
      </w:r>
      <w:r>
        <w:rPr>
          <w:i/>
        </w:rPr>
        <w:t>Company</w:t>
      </w:r>
      <w:r>
        <w:t xml:space="preserve"> class. This class will implement the </w:t>
      </w:r>
      <w:r w:rsidRPr="00B53757">
        <w:rPr>
          <w:i/>
        </w:rPr>
        <w:t>IBusinessUnit</w:t>
      </w:r>
      <w:r>
        <w:t xml:space="preserve"> class. Before you add the </w:t>
      </w:r>
      <w:r w:rsidRPr="00D15D71">
        <w:rPr>
          <w:i/>
        </w:rPr>
        <w:t>Company</w:t>
      </w:r>
      <w:r>
        <w:t xml:space="preserve"> class, you will import the include file for the </w:t>
      </w:r>
      <w:r w:rsidRPr="00D15D71">
        <w:rPr>
          <w:i/>
        </w:rPr>
        <w:t>ttDepartment</w:t>
      </w:r>
      <w:r>
        <w:t xml:space="preserve"> temp-table, which will be a data member in the </w:t>
      </w:r>
      <w:r w:rsidRPr="00D15D71">
        <w:rPr>
          <w:i/>
        </w:rPr>
        <w:t>Company</w:t>
      </w:r>
      <w:r>
        <w:t xml:space="preserve"> class. </w:t>
      </w:r>
    </w:p>
    <w:p w14:paraId="0EB78593" w14:textId="3502B9D0" w:rsidR="00084D6F" w:rsidRDefault="00084D6F" w:rsidP="00084D6F">
      <w:pPr>
        <w:pStyle w:val="BlockText"/>
      </w:pPr>
    </w:p>
    <w:p w14:paraId="390D4892" w14:textId="77777777" w:rsidR="00FF2AF1" w:rsidRDefault="00FF2AF1" w:rsidP="00FF2AF1">
      <w:pPr>
        <w:pStyle w:val="BlockText"/>
      </w:pPr>
      <w:r w:rsidRPr="008D6B5E">
        <w:t>If you need help, view the Solution</w:t>
      </w:r>
      <w:r>
        <w:t>.</w:t>
      </w:r>
    </w:p>
    <w:p w14:paraId="449F37B4" w14:textId="77777777" w:rsidR="00FF2AF1" w:rsidRDefault="00FF2AF1" w:rsidP="00084D6F">
      <w:pPr>
        <w:pStyle w:val="BlockText"/>
      </w:pPr>
    </w:p>
    <w:tbl>
      <w:tblPr>
        <w:tblStyle w:val="TableGrid"/>
        <w:tblW w:w="7560" w:type="dxa"/>
        <w:tblInd w:w="1915" w:type="dxa"/>
        <w:tblLook w:val="05E0" w:firstRow="1" w:lastRow="1" w:firstColumn="1" w:lastColumn="1" w:noHBand="0" w:noVBand="1"/>
      </w:tblPr>
      <w:tblGrid>
        <w:gridCol w:w="983"/>
        <w:gridCol w:w="6577"/>
      </w:tblGrid>
      <w:tr w:rsidR="00084D6F" w14:paraId="7ADC3FD5" w14:textId="77777777" w:rsidTr="00084D6F">
        <w:trPr>
          <w:cnfStyle w:val="100000000000" w:firstRow="1" w:lastRow="0" w:firstColumn="0" w:lastColumn="0" w:oddVBand="0" w:evenVBand="0" w:oddHBand="0" w:evenHBand="0" w:firstRowFirstColumn="0" w:firstRowLastColumn="0" w:lastRowFirstColumn="0" w:lastRowLastColumn="0"/>
        </w:trPr>
        <w:tc>
          <w:tcPr>
            <w:tcW w:w="983" w:type="dxa"/>
          </w:tcPr>
          <w:p w14:paraId="318C13E6" w14:textId="77777777" w:rsidR="00084D6F" w:rsidRDefault="00084D6F" w:rsidP="00084D6F">
            <w:pPr>
              <w:pStyle w:val="TableHeading"/>
            </w:pPr>
            <w:r>
              <w:t>Step</w:t>
            </w:r>
          </w:p>
        </w:tc>
        <w:tc>
          <w:tcPr>
            <w:tcW w:w="6577" w:type="dxa"/>
          </w:tcPr>
          <w:p w14:paraId="65E41A92" w14:textId="77777777" w:rsidR="00084D6F" w:rsidRDefault="00084D6F" w:rsidP="00084D6F">
            <w:pPr>
              <w:pStyle w:val="TableHeading"/>
            </w:pPr>
            <w:r>
              <w:t>Task</w:t>
            </w:r>
          </w:p>
        </w:tc>
      </w:tr>
      <w:tr w:rsidR="00084D6F" w14:paraId="0B6B073E" w14:textId="77777777" w:rsidTr="00084D6F">
        <w:tc>
          <w:tcPr>
            <w:tcW w:w="983" w:type="dxa"/>
          </w:tcPr>
          <w:p w14:paraId="6E89C4B0" w14:textId="77777777" w:rsidR="00084D6F" w:rsidRDefault="00084D6F" w:rsidP="00C95A30">
            <w:pPr>
              <w:pStyle w:val="table-text"/>
              <w:numPr>
                <w:ilvl w:val="0"/>
                <w:numId w:val="91"/>
              </w:numPr>
            </w:pPr>
          </w:p>
        </w:tc>
        <w:tc>
          <w:tcPr>
            <w:tcW w:w="6577" w:type="dxa"/>
          </w:tcPr>
          <w:p w14:paraId="364B8CF3" w14:textId="77777777" w:rsidR="00084D6F" w:rsidRDefault="00084D6F" w:rsidP="00084D6F">
            <w:pPr>
              <w:pStyle w:val="table-text"/>
            </w:pPr>
            <w:r>
              <w:t xml:space="preserve">In Project Explorer, navigate to the </w:t>
            </w:r>
            <w:r>
              <w:rPr>
                <w:b/>
              </w:rPr>
              <w:t>Include</w:t>
            </w:r>
            <w:r>
              <w:t xml:space="preserve"> sub-folder under the </w:t>
            </w:r>
            <w:r w:rsidRPr="008126F3">
              <w:rPr>
                <w:b/>
              </w:rPr>
              <w:t>src</w:t>
            </w:r>
            <w:r>
              <w:t xml:space="preserve"> folder.</w:t>
            </w:r>
          </w:p>
        </w:tc>
      </w:tr>
      <w:tr w:rsidR="00084D6F" w14:paraId="5A1E48DE" w14:textId="77777777" w:rsidTr="00084D6F">
        <w:tc>
          <w:tcPr>
            <w:tcW w:w="983" w:type="dxa"/>
          </w:tcPr>
          <w:p w14:paraId="24019B82" w14:textId="77777777" w:rsidR="00084D6F" w:rsidRDefault="00084D6F" w:rsidP="00C95A30">
            <w:pPr>
              <w:pStyle w:val="table-text"/>
              <w:numPr>
                <w:ilvl w:val="0"/>
                <w:numId w:val="91"/>
              </w:numPr>
            </w:pPr>
          </w:p>
        </w:tc>
        <w:tc>
          <w:tcPr>
            <w:tcW w:w="6577" w:type="dxa"/>
          </w:tcPr>
          <w:p w14:paraId="6CB796BA" w14:textId="77777777" w:rsidR="00084D6F" w:rsidRDefault="00084D6F" w:rsidP="00084D6F">
            <w:pPr>
              <w:pStyle w:val="table-text"/>
            </w:pPr>
            <w:r>
              <w:t xml:space="preserve">In the </w:t>
            </w:r>
            <w:r w:rsidRPr="00B53757">
              <w:rPr>
                <w:b/>
              </w:rPr>
              <w:t>Include</w:t>
            </w:r>
            <w:r>
              <w:t xml:space="preserve"> folder, import the </w:t>
            </w:r>
            <w:r w:rsidRPr="00B53757">
              <w:rPr>
                <w:b/>
              </w:rPr>
              <w:t>ttDepartment.i</w:t>
            </w:r>
            <w:r>
              <w:t xml:space="preserve"> file. </w:t>
            </w:r>
          </w:p>
        </w:tc>
      </w:tr>
      <w:tr w:rsidR="00084D6F" w14:paraId="4C0E57E5" w14:textId="77777777" w:rsidTr="00084D6F">
        <w:tc>
          <w:tcPr>
            <w:tcW w:w="983" w:type="dxa"/>
          </w:tcPr>
          <w:p w14:paraId="56DE4AAF" w14:textId="77777777" w:rsidR="00084D6F" w:rsidRDefault="00084D6F" w:rsidP="00C95A30">
            <w:pPr>
              <w:pStyle w:val="table-text"/>
              <w:numPr>
                <w:ilvl w:val="0"/>
                <w:numId w:val="91"/>
              </w:numPr>
            </w:pPr>
          </w:p>
        </w:tc>
        <w:tc>
          <w:tcPr>
            <w:tcW w:w="6577" w:type="dxa"/>
          </w:tcPr>
          <w:p w14:paraId="28E3F3D7" w14:textId="77777777" w:rsidR="00084D6F" w:rsidRDefault="00084D6F" w:rsidP="00084D6F">
            <w:pPr>
              <w:pStyle w:val="table-text"/>
            </w:pPr>
            <w:r>
              <w:t xml:space="preserve">In Project Explorer, navigate to the </w:t>
            </w:r>
            <w:r>
              <w:rPr>
                <w:b/>
              </w:rPr>
              <w:t>Enterprise/BusinessUnit</w:t>
            </w:r>
            <w:r>
              <w:t xml:space="preserve"> directory.</w:t>
            </w:r>
          </w:p>
        </w:tc>
      </w:tr>
      <w:tr w:rsidR="00084D6F" w14:paraId="6848831A" w14:textId="77777777" w:rsidTr="00084D6F">
        <w:tc>
          <w:tcPr>
            <w:tcW w:w="983" w:type="dxa"/>
          </w:tcPr>
          <w:p w14:paraId="5D4ECF65" w14:textId="77777777" w:rsidR="00084D6F" w:rsidRDefault="00084D6F" w:rsidP="00C95A30">
            <w:pPr>
              <w:pStyle w:val="table-text"/>
              <w:numPr>
                <w:ilvl w:val="0"/>
                <w:numId w:val="91"/>
              </w:numPr>
            </w:pPr>
          </w:p>
        </w:tc>
        <w:tc>
          <w:tcPr>
            <w:tcW w:w="6577" w:type="dxa"/>
          </w:tcPr>
          <w:p w14:paraId="3377426A" w14:textId="77777777" w:rsidR="00084D6F" w:rsidRDefault="00084D6F" w:rsidP="00084D6F">
            <w:pPr>
              <w:pStyle w:val="table-text"/>
            </w:pPr>
            <w:r>
              <w:t xml:space="preserve">In this directory, create a class named </w:t>
            </w:r>
            <w:r>
              <w:rPr>
                <w:i/>
              </w:rPr>
              <w:t>Company</w:t>
            </w:r>
            <w:r>
              <w:t xml:space="preserve">. This class will implement the </w:t>
            </w:r>
            <w:r w:rsidRPr="00B53757">
              <w:rPr>
                <w:i/>
              </w:rPr>
              <w:t>IBusiness</w:t>
            </w:r>
            <w:r>
              <w:t xml:space="preserve"> unit interface class and have a default constructor and destructor that you will later modify to take parameters.</w:t>
            </w:r>
          </w:p>
          <w:p w14:paraId="013BA57E" w14:textId="77777777" w:rsidR="00084D6F" w:rsidRDefault="00084D6F" w:rsidP="00084D6F">
            <w:pPr>
              <w:pStyle w:val="table-text"/>
            </w:pPr>
            <w:r w:rsidRPr="00003F46">
              <w:rPr>
                <w:b/>
              </w:rPr>
              <w:t>Hint</w:t>
            </w:r>
            <w:r>
              <w:t xml:space="preserve">: Use the </w:t>
            </w:r>
            <w:r w:rsidRPr="00CB2904">
              <w:rPr>
                <w:i/>
              </w:rPr>
              <w:t>New ABL Class</w:t>
            </w:r>
            <w:r>
              <w:t xml:space="preserve"> wizard.</w:t>
            </w:r>
          </w:p>
        </w:tc>
      </w:tr>
      <w:tr w:rsidR="00084D6F" w14:paraId="266C7E8D" w14:textId="77777777" w:rsidTr="00084D6F">
        <w:tc>
          <w:tcPr>
            <w:tcW w:w="983" w:type="dxa"/>
          </w:tcPr>
          <w:p w14:paraId="40DA5C5B" w14:textId="77777777" w:rsidR="00084D6F" w:rsidRDefault="00084D6F" w:rsidP="00C95A30">
            <w:pPr>
              <w:pStyle w:val="table-text"/>
              <w:numPr>
                <w:ilvl w:val="0"/>
                <w:numId w:val="91"/>
              </w:numPr>
            </w:pPr>
          </w:p>
        </w:tc>
        <w:tc>
          <w:tcPr>
            <w:tcW w:w="6577" w:type="dxa"/>
          </w:tcPr>
          <w:p w14:paraId="1415E12F" w14:textId="77777777" w:rsidR="00084D6F" w:rsidRDefault="00084D6F" w:rsidP="00084D6F">
            <w:pPr>
              <w:pStyle w:val="table-text"/>
            </w:pPr>
            <w:r>
              <w:t xml:space="preserve">Add a </w:t>
            </w:r>
            <w:r w:rsidRPr="00B53757">
              <w:rPr>
                <w:i/>
              </w:rPr>
              <w:t>using</w:t>
            </w:r>
            <w:r>
              <w:t xml:space="preserve"> statement before the error-handling statement that will ensure that the </w:t>
            </w:r>
            <w:r w:rsidRPr="00B53757">
              <w:rPr>
                <w:i/>
              </w:rPr>
              <w:t>Dept</w:t>
            </w:r>
            <w:r>
              <w:t xml:space="preserve"> class can be accessed.</w:t>
            </w:r>
          </w:p>
        </w:tc>
      </w:tr>
      <w:tr w:rsidR="00084D6F" w14:paraId="4BF55577" w14:textId="77777777" w:rsidTr="00084D6F">
        <w:tc>
          <w:tcPr>
            <w:tcW w:w="983" w:type="dxa"/>
          </w:tcPr>
          <w:p w14:paraId="2B3F9CB9" w14:textId="77777777" w:rsidR="00084D6F" w:rsidRDefault="00084D6F" w:rsidP="00C95A30">
            <w:pPr>
              <w:pStyle w:val="table-text"/>
              <w:numPr>
                <w:ilvl w:val="0"/>
                <w:numId w:val="91"/>
              </w:numPr>
            </w:pPr>
          </w:p>
        </w:tc>
        <w:tc>
          <w:tcPr>
            <w:tcW w:w="6577" w:type="dxa"/>
          </w:tcPr>
          <w:p w14:paraId="426C3335" w14:textId="77777777" w:rsidR="00084D6F" w:rsidRDefault="00084D6F" w:rsidP="00084D6F">
            <w:pPr>
              <w:pStyle w:val="table-text"/>
              <w:rPr>
                <w:color w:val="000000" w:themeColor="text1"/>
              </w:rPr>
            </w:pPr>
            <w:r>
              <w:t xml:space="preserve">Define the </w:t>
            </w:r>
            <w:r w:rsidRPr="006A23D4">
              <w:rPr>
                <w:i/>
              </w:rPr>
              <w:t>private</w:t>
            </w:r>
            <w:r>
              <w:t xml:space="preserve"> </w:t>
            </w:r>
            <w:r w:rsidRPr="00C25C8B">
              <w:t xml:space="preserve">temp-table by including the </w:t>
            </w:r>
            <w:r w:rsidRPr="00B53757">
              <w:rPr>
                <w:i/>
              </w:rPr>
              <w:t>ttDepartment</w:t>
            </w:r>
            <w:r w:rsidRPr="00C25C8B">
              <w:t xml:space="preserve"> temp-table definition.</w:t>
            </w:r>
          </w:p>
        </w:tc>
      </w:tr>
    </w:tbl>
    <w:p w14:paraId="1DDC8E93" w14:textId="77777777" w:rsidR="00084D6F" w:rsidRPr="00F80D76" w:rsidRDefault="00084D6F" w:rsidP="00084D6F">
      <w:pPr>
        <w:pStyle w:val="BlockLine"/>
      </w:pPr>
    </w:p>
    <w:p w14:paraId="315656CC" w14:textId="77777777" w:rsidR="00084D6F" w:rsidRDefault="00084D6F" w:rsidP="00084D6F">
      <w:pPr>
        <w:pStyle w:val="Heading3"/>
      </w:pPr>
      <w:r>
        <w:lastRenderedPageBreak/>
        <w:t>Part 5—Implementing a constructor, a destructor, and methods for the Company class</w:t>
      </w:r>
    </w:p>
    <w:p w14:paraId="584CAF31" w14:textId="77777777" w:rsidR="00084D6F" w:rsidRPr="00317316" w:rsidRDefault="00084D6F" w:rsidP="00084D6F">
      <w:pPr>
        <w:pStyle w:val="TopLine"/>
      </w:pPr>
    </w:p>
    <w:p w14:paraId="10E9D7E6" w14:textId="11122118" w:rsidR="00084D6F" w:rsidRDefault="00084D6F" w:rsidP="00084D6F">
      <w:pPr>
        <w:pStyle w:val="BlockText"/>
      </w:pPr>
      <w:r>
        <w:t xml:space="preserve">Next, you will modify the constructor and the destructor, and define methods for the </w:t>
      </w:r>
      <w:r>
        <w:rPr>
          <w:i/>
        </w:rPr>
        <w:t xml:space="preserve">Company </w:t>
      </w:r>
      <w:r>
        <w:t>class.</w:t>
      </w:r>
    </w:p>
    <w:p w14:paraId="7F8C485E" w14:textId="693E685C" w:rsidR="00FF2AF1" w:rsidRDefault="00FF2AF1" w:rsidP="00084D6F">
      <w:pPr>
        <w:pStyle w:val="BlockText"/>
      </w:pPr>
    </w:p>
    <w:p w14:paraId="1A367B00" w14:textId="34B08647" w:rsidR="00FF2AF1" w:rsidRDefault="00FF2AF1" w:rsidP="00FF2AF1">
      <w:pPr>
        <w:pStyle w:val="BlockText"/>
      </w:pPr>
      <w:r w:rsidRPr="008D6B5E">
        <w:t>If you need help, view the Solution</w:t>
      </w:r>
      <w:r>
        <w:t>.</w:t>
      </w:r>
    </w:p>
    <w:p w14:paraId="760C5803" w14:textId="77777777" w:rsidR="00084D6F" w:rsidRDefault="00084D6F" w:rsidP="00084D6F">
      <w:pPr>
        <w:pStyle w:val="BlockText"/>
      </w:pPr>
    </w:p>
    <w:tbl>
      <w:tblPr>
        <w:tblStyle w:val="TableGrid"/>
        <w:tblW w:w="7560" w:type="dxa"/>
        <w:tblInd w:w="1915" w:type="dxa"/>
        <w:tblLook w:val="05E0" w:firstRow="1" w:lastRow="1" w:firstColumn="1" w:lastColumn="1" w:noHBand="0" w:noVBand="1"/>
      </w:tblPr>
      <w:tblGrid>
        <w:gridCol w:w="1253"/>
        <w:gridCol w:w="6307"/>
      </w:tblGrid>
      <w:tr w:rsidR="00084D6F" w14:paraId="6B49CA29" w14:textId="77777777" w:rsidTr="00084D6F">
        <w:trPr>
          <w:cnfStyle w:val="100000000000" w:firstRow="1" w:lastRow="0" w:firstColumn="0" w:lastColumn="0" w:oddVBand="0" w:evenVBand="0" w:oddHBand="0" w:evenHBand="0" w:firstRowFirstColumn="0" w:firstRowLastColumn="0" w:lastRowFirstColumn="0" w:lastRowLastColumn="0"/>
        </w:trPr>
        <w:tc>
          <w:tcPr>
            <w:tcW w:w="1253" w:type="dxa"/>
          </w:tcPr>
          <w:p w14:paraId="5299538A" w14:textId="77777777" w:rsidR="00084D6F" w:rsidRDefault="00084D6F" w:rsidP="00084D6F">
            <w:pPr>
              <w:pStyle w:val="TableHeading"/>
            </w:pPr>
            <w:r>
              <w:t>Step</w:t>
            </w:r>
          </w:p>
        </w:tc>
        <w:tc>
          <w:tcPr>
            <w:tcW w:w="6307" w:type="dxa"/>
          </w:tcPr>
          <w:p w14:paraId="5F26B710" w14:textId="77777777" w:rsidR="00084D6F" w:rsidRDefault="00084D6F" w:rsidP="00084D6F">
            <w:pPr>
              <w:pStyle w:val="TableHeading"/>
            </w:pPr>
            <w:r>
              <w:t>Task</w:t>
            </w:r>
          </w:p>
        </w:tc>
      </w:tr>
      <w:tr w:rsidR="00084D6F" w14:paraId="5ECD12B4" w14:textId="77777777" w:rsidTr="00084D6F">
        <w:tc>
          <w:tcPr>
            <w:tcW w:w="1253" w:type="dxa"/>
          </w:tcPr>
          <w:p w14:paraId="08DD6F93" w14:textId="77777777" w:rsidR="00084D6F" w:rsidRDefault="00084D6F" w:rsidP="00C95A30">
            <w:pPr>
              <w:pStyle w:val="table-text"/>
              <w:numPr>
                <w:ilvl w:val="0"/>
                <w:numId w:val="67"/>
              </w:numPr>
            </w:pPr>
          </w:p>
        </w:tc>
        <w:tc>
          <w:tcPr>
            <w:tcW w:w="6307" w:type="dxa"/>
          </w:tcPr>
          <w:p w14:paraId="320E0470" w14:textId="77777777" w:rsidR="00084D6F" w:rsidRPr="008126F3" w:rsidRDefault="00084D6F" w:rsidP="00084D6F">
            <w:pPr>
              <w:pStyle w:val="TableBullet"/>
              <w:numPr>
                <w:ilvl w:val="0"/>
                <w:numId w:val="0"/>
              </w:numPr>
            </w:pPr>
            <w:r>
              <w:t xml:space="preserve">Modify the default constructor to take as </w:t>
            </w:r>
            <w:r w:rsidRPr="006A23D4">
              <w:rPr>
                <w:i/>
              </w:rPr>
              <w:t>input</w:t>
            </w:r>
            <w:r>
              <w:t xml:space="preserve"> parameters </w:t>
            </w:r>
            <w:r w:rsidRPr="006A23D4">
              <w:rPr>
                <w:i/>
              </w:rPr>
              <w:t>p</w:t>
            </w:r>
            <w:r>
              <w:rPr>
                <w:i/>
              </w:rPr>
              <w:t xml:space="preserve">CompanyName </w:t>
            </w:r>
            <w:r w:rsidRPr="00CD11B9">
              <w:t xml:space="preserve">which is of type </w:t>
            </w:r>
            <w:r w:rsidRPr="00B53757">
              <w:rPr>
                <w:i/>
              </w:rPr>
              <w:t>character</w:t>
            </w:r>
            <w:r>
              <w:rPr>
                <w:i/>
              </w:rPr>
              <w:t xml:space="preserve">. </w:t>
            </w:r>
            <w:r w:rsidRPr="00015EE5">
              <w:t xml:space="preserve">In the constructor, assign the </w:t>
            </w:r>
            <w:r w:rsidRPr="00B53757">
              <w:rPr>
                <w:i/>
              </w:rPr>
              <w:t>Name</w:t>
            </w:r>
            <w:r w:rsidRPr="00015EE5">
              <w:t xml:space="preserve"> property from the value of </w:t>
            </w:r>
            <w:r>
              <w:rPr>
                <w:i/>
              </w:rPr>
              <w:t>p</w:t>
            </w:r>
            <w:r w:rsidRPr="00015EE5">
              <w:rPr>
                <w:i/>
              </w:rPr>
              <w:t>CompanyName</w:t>
            </w:r>
            <w:r w:rsidRPr="00015EE5">
              <w:t xml:space="preserve">. Assign </w:t>
            </w:r>
            <w:r w:rsidRPr="00015EE5">
              <w:rPr>
                <w:i/>
              </w:rPr>
              <w:t>NumDepartments</w:t>
            </w:r>
            <w:r w:rsidRPr="00015EE5">
              <w:t xml:space="preserve"> a value of 0.</w:t>
            </w:r>
          </w:p>
        </w:tc>
      </w:tr>
      <w:tr w:rsidR="00084D6F" w14:paraId="742EDBD5" w14:textId="77777777" w:rsidTr="00084D6F">
        <w:tc>
          <w:tcPr>
            <w:tcW w:w="1253" w:type="dxa"/>
          </w:tcPr>
          <w:p w14:paraId="7C53714F" w14:textId="77777777" w:rsidR="00084D6F" w:rsidRDefault="00084D6F" w:rsidP="00C95A30">
            <w:pPr>
              <w:pStyle w:val="table-text"/>
              <w:numPr>
                <w:ilvl w:val="0"/>
                <w:numId w:val="67"/>
              </w:numPr>
            </w:pPr>
          </w:p>
        </w:tc>
        <w:tc>
          <w:tcPr>
            <w:tcW w:w="6307" w:type="dxa"/>
          </w:tcPr>
          <w:p w14:paraId="282ECF73" w14:textId="77777777" w:rsidR="00084D6F" w:rsidRDefault="00084D6F" w:rsidP="00084D6F">
            <w:pPr>
              <w:pStyle w:val="table-text"/>
            </w:pPr>
            <w:r>
              <w:t xml:space="preserve">Modify the </w:t>
            </w:r>
            <w:r w:rsidRPr="005344AB">
              <w:rPr>
                <w:i/>
              </w:rPr>
              <w:t>public</w:t>
            </w:r>
            <w:r>
              <w:t xml:space="preserve"> </w:t>
            </w:r>
            <w:proofErr w:type="gramStart"/>
            <w:r>
              <w:rPr>
                <w:i/>
              </w:rPr>
              <w:t>AddDepartment</w:t>
            </w:r>
            <w:r>
              <w:t>(</w:t>
            </w:r>
            <w:proofErr w:type="gramEnd"/>
            <w:r>
              <w:t xml:space="preserve">) method that returns </w:t>
            </w:r>
            <w:r w:rsidRPr="005344AB">
              <w:rPr>
                <w:i/>
              </w:rPr>
              <w:t>void</w:t>
            </w:r>
            <w:r>
              <w:t>. Create a ttDepartment record in the temp-table and assign values to it using the input parameter. Increment the value of NumDepartments by 1.</w:t>
            </w:r>
          </w:p>
          <w:p w14:paraId="26D92A0C" w14:textId="77777777" w:rsidR="00084D6F" w:rsidRDefault="00084D6F" w:rsidP="00084D6F">
            <w:pPr>
              <w:pStyle w:val="table-text"/>
            </w:pPr>
            <w:r w:rsidRPr="00927BD9">
              <w:rPr>
                <w:b/>
              </w:rPr>
              <w:t>Hint</w:t>
            </w:r>
            <w:r>
              <w:t>: Replace the undo, throw statement with your own code.</w:t>
            </w:r>
          </w:p>
        </w:tc>
      </w:tr>
      <w:tr w:rsidR="00084D6F" w14:paraId="6A87FF57" w14:textId="77777777" w:rsidTr="00084D6F">
        <w:tc>
          <w:tcPr>
            <w:tcW w:w="1253" w:type="dxa"/>
          </w:tcPr>
          <w:p w14:paraId="44B4738A" w14:textId="77777777" w:rsidR="00084D6F" w:rsidRDefault="00084D6F" w:rsidP="00C95A30">
            <w:pPr>
              <w:pStyle w:val="table-text"/>
              <w:numPr>
                <w:ilvl w:val="0"/>
                <w:numId w:val="67"/>
              </w:numPr>
            </w:pPr>
          </w:p>
        </w:tc>
        <w:tc>
          <w:tcPr>
            <w:tcW w:w="6307" w:type="dxa"/>
          </w:tcPr>
          <w:p w14:paraId="59C14408" w14:textId="77777777" w:rsidR="00084D6F" w:rsidRDefault="00084D6F" w:rsidP="00084D6F">
            <w:pPr>
              <w:pStyle w:val="table-text"/>
            </w:pPr>
            <w:r>
              <w:t xml:space="preserve">Modify the </w:t>
            </w:r>
            <w:r w:rsidRPr="00646DF6">
              <w:rPr>
                <w:i/>
              </w:rPr>
              <w:t>public</w:t>
            </w:r>
            <w:r>
              <w:t xml:space="preserve"> method </w:t>
            </w:r>
            <w:proofErr w:type="gramStart"/>
            <w:r w:rsidRPr="00646DF6">
              <w:rPr>
                <w:i/>
              </w:rPr>
              <w:t>Get</w:t>
            </w:r>
            <w:r>
              <w:rPr>
                <w:i/>
              </w:rPr>
              <w:t>Department</w:t>
            </w:r>
            <w:r>
              <w:t>(</w:t>
            </w:r>
            <w:proofErr w:type="gramEnd"/>
            <w:r>
              <w:t xml:space="preserve">) that returns an </w:t>
            </w:r>
            <w:r w:rsidRPr="00CD11B9">
              <w:t>instance of</w:t>
            </w:r>
            <w:r>
              <w:rPr>
                <w:i/>
              </w:rPr>
              <w:t xml:space="preserve"> Dept</w:t>
            </w:r>
            <w:r>
              <w:t xml:space="preserve"> and takes the department code input parameter. Use a find statement to find the department record in the </w:t>
            </w:r>
            <w:r w:rsidRPr="00B53757">
              <w:rPr>
                <w:i/>
              </w:rPr>
              <w:t>ttDepartment</w:t>
            </w:r>
            <w:r>
              <w:t xml:space="preserve"> temp-table based upon the input parameter. If the record is found, return a </w:t>
            </w:r>
            <w:r w:rsidRPr="00B53757">
              <w:rPr>
                <w:i/>
              </w:rPr>
              <w:t>Dept</w:t>
            </w:r>
            <w:r>
              <w:t xml:space="preserve"> instance.</w:t>
            </w:r>
          </w:p>
          <w:p w14:paraId="665BCB02" w14:textId="77777777" w:rsidR="00084D6F" w:rsidRDefault="00084D6F" w:rsidP="00084D6F">
            <w:pPr>
              <w:pStyle w:val="table-text"/>
            </w:pPr>
            <w:r w:rsidRPr="00D16C99">
              <w:rPr>
                <w:b/>
              </w:rPr>
              <w:t>Hint</w:t>
            </w:r>
            <w:r>
              <w:rPr>
                <w:b/>
              </w:rPr>
              <w:t>s</w:t>
            </w:r>
            <w:r>
              <w:t xml:space="preserve">: You will need to cast the </w:t>
            </w:r>
            <w:r w:rsidRPr="00B53757">
              <w:rPr>
                <w:i/>
              </w:rPr>
              <w:t>Object</w:t>
            </w:r>
            <w:r>
              <w:t xml:space="preserve"> in the temp-table to the </w:t>
            </w:r>
            <w:r w:rsidRPr="00B53757">
              <w:rPr>
                <w:i/>
              </w:rPr>
              <w:t>Dept</w:t>
            </w:r>
            <w:r>
              <w:t xml:space="preserve"> class. Replace the undo, throw statement with your own code.</w:t>
            </w:r>
          </w:p>
        </w:tc>
      </w:tr>
      <w:tr w:rsidR="00084D6F" w14:paraId="3521C8BE" w14:textId="77777777" w:rsidTr="00084D6F">
        <w:trPr>
          <w:trHeight w:val="278"/>
        </w:trPr>
        <w:tc>
          <w:tcPr>
            <w:tcW w:w="1253" w:type="dxa"/>
          </w:tcPr>
          <w:p w14:paraId="7E5B90DB" w14:textId="77777777" w:rsidR="00084D6F" w:rsidRDefault="00084D6F" w:rsidP="00C95A30">
            <w:pPr>
              <w:pStyle w:val="table-text"/>
              <w:numPr>
                <w:ilvl w:val="0"/>
                <w:numId w:val="67"/>
              </w:numPr>
            </w:pPr>
          </w:p>
        </w:tc>
        <w:tc>
          <w:tcPr>
            <w:tcW w:w="6307" w:type="dxa"/>
          </w:tcPr>
          <w:p w14:paraId="19D1231D" w14:textId="77777777" w:rsidR="00084D6F" w:rsidRDefault="00084D6F" w:rsidP="00084D6F">
            <w:pPr>
              <w:pStyle w:val="table-text"/>
              <w:rPr>
                <w:color w:val="000000" w:themeColor="text1"/>
              </w:rPr>
            </w:pPr>
            <w:r>
              <w:t xml:space="preserve">Modify the </w:t>
            </w:r>
            <w:r w:rsidRPr="005344AB">
              <w:rPr>
                <w:i/>
              </w:rPr>
              <w:t>public</w:t>
            </w:r>
            <w:r>
              <w:t xml:space="preserve"> method </w:t>
            </w:r>
            <w:proofErr w:type="gramStart"/>
            <w:r>
              <w:rPr>
                <w:i/>
              </w:rPr>
              <w:t>Number</w:t>
            </w:r>
            <w:r w:rsidRPr="005344AB">
              <w:rPr>
                <w:i/>
              </w:rPr>
              <w:t>Employee</w:t>
            </w:r>
            <w:r>
              <w:rPr>
                <w:i/>
              </w:rPr>
              <w:t>s</w:t>
            </w:r>
            <w:r>
              <w:t>(</w:t>
            </w:r>
            <w:proofErr w:type="gramEnd"/>
            <w:r>
              <w:t xml:space="preserve">) that returns </w:t>
            </w:r>
            <w:r w:rsidRPr="00B53757">
              <w:rPr>
                <w:i/>
              </w:rPr>
              <w:t>integer</w:t>
            </w:r>
            <w:r>
              <w:t xml:space="preserve">. </w:t>
            </w:r>
            <w:r>
              <w:rPr>
                <w:color w:val="000000" w:themeColor="text1"/>
              </w:rPr>
              <w:t>Add statements to:</w:t>
            </w:r>
          </w:p>
          <w:p w14:paraId="073CC543" w14:textId="77777777" w:rsidR="00084D6F" w:rsidRDefault="00084D6F" w:rsidP="00084D6F">
            <w:pPr>
              <w:pStyle w:val="TableBullet"/>
            </w:pPr>
            <w:r>
              <w:t xml:space="preserve">Define an </w:t>
            </w:r>
            <w:r w:rsidRPr="00B53757">
              <w:rPr>
                <w:i/>
              </w:rPr>
              <w:t>integer</w:t>
            </w:r>
            <w:r>
              <w:t xml:space="preserve"> variable named </w:t>
            </w:r>
            <w:r w:rsidRPr="00B53757">
              <w:rPr>
                <w:i/>
              </w:rPr>
              <w:t>iNumEmployees</w:t>
            </w:r>
            <w:r>
              <w:t>.</w:t>
            </w:r>
          </w:p>
          <w:p w14:paraId="416857E2" w14:textId="77777777" w:rsidR="00084D6F" w:rsidRDefault="00084D6F" w:rsidP="00084D6F">
            <w:pPr>
              <w:pStyle w:val="TableBullet"/>
            </w:pPr>
            <w:r>
              <w:t xml:space="preserve">Iterate through each </w:t>
            </w:r>
            <w:r w:rsidRPr="00B53757">
              <w:rPr>
                <w:i/>
              </w:rPr>
              <w:t>ttDepartment</w:t>
            </w:r>
            <w:r>
              <w:t xml:space="preserve"> record to retrieve the number of employees for each department. You will need to cast the </w:t>
            </w:r>
            <w:r w:rsidRPr="00B53757">
              <w:rPr>
                <w:i/>
              </w:rPr>
              <w:t>DeptRef</w:t>
            </w:r>
            <w:r>
              <w:t xml:space="preserve"> field to the </w:t>
            </w:r>
            <w:r w:rsidRPr="00B53757">
              <w:rPr>
                <w:i/>
              </w:rPr>
              <w:t>Dept</w:t>
            </w:r>
            <w:r>
              <w:t xml:space="preserve"> class to call </w:t>
            </w:r>
            <w:proofErr w:type="gramStart"/>
            <w:r w:rsidRPr="00B53757">
              <w:rPr>
                <w:i/>
              </w:rPr>
              <w:t>NumEmployees</w:t>
            </w:r>
            <w:r>
              <w:t>(</w:t>
            </w:r>
            <w:proofErr w:type="gramEnd"/>
            <w:r>
              <w:t xml:space="preserve">) for the instance. Add this number to </w:t>
            </w:r>
            <w:r w:rsidRPr="00B53757">
              <w:rPr>
                <w:i/>
              </w:rPr>
              <w:t>iNumEmployees</w:t>
            </w:r>
            <w:r>
              <w:t>.</w:t>
            </w:r>
          </w:p>
          <w:p w14:paraId="5B0049F3" w14:textId="77777777" w:rsidR="00084D6F" w:rsidRPr="0082565D" w:rsidRDefault="00084D6F" w:rsidP="00084D6F">
            <w:pPr>
              <w:pStyle w:val="TableBullet"/>
              <w:numPr>
                <w:ilvl w:val="0"/>
                <w:numId w:val="0"/>
              </w:numPr>
            </w:pPr>
            <w:r w:rsidRPr="00107050">
              <w:rPr>
                <w:b/>
              </w:rPr>
              <w:t>Hint</w:t>
            </w:r>
            <w:r>
              <w:t>: Replace the undo, throw statement with your own code.</w:t>
            </w:r>
          </w:p>
        </w:tc>
      </w:tr>
      <w:tr w:rsidR="00084D6F" w14:paraId="6032082C" w14:textId="77777777" w:rsidTr="00084D6F">
        <w:tc>
          <w:tcPr>
            <w:tcW w:w="1253" w:type="dxa"/>
          </w:tcPr>
          <w:p w14:paraId="6C1EF637" w14:textId="77777777" w:rsidR="00084D6F" w:rsidRDefault="00084D6F" w:rsidP="00C95A30">
            <w:pPr>
              <w:pStyle w:val="table-text"/>
              <w:numPr>
                <w:ilvl w:val="0"/>
                <w:numId w:val="67"/>
              </w:numPr>
            </w:pPr>
          </w:p>
        </w:tc>
        <w:tc>
          <w:tcPr>
            <w:tcW w:w="6307" w:type="dxa"/>
          </w:tcPr>
          <w:p w14:paraId="7AD889F9" w14:textId="77777777" w:rsidR="00084D6F" w:rsidRDefault="00084D6F" w:rsidP="00084D6F">
            <w:pPr>
              <w:pStyle w:val="table-text"/>
            </w:pPr>
            <w:r>
              <w:t xml:space="preserve">Add code to the destructor to delete all the created </w:t>
            </w:r>
            <w:r w:rsidRPr="00B53757">
              <w:rPr>
                <w:i/>
              </w:rPr>
              <w:t>Department</w:t>
            </w:r>
            <w:r>
              <w:t xml:space="preserve"> objects and records in the </w:t>
            </w:r>
            <w:r w:rsidRPr="00B53757">
              <w:rPr>
                <w:i/>
              </w:rPr>
              <w:t>ttDepartment</w:t>
            </w:r>
            <w:r>
              <w:t xml:space="preserve"> temp-table. </w:t>
            </w:r>
          </w:p>
        </w:tc>
      </w:tr>
      <w:tr w:rsidR="00084D6F" w14:paraId="3AFCB572" w14:textId="77777777" w:rsidTr="00084D6F">
        <w:tc>
          <w:tcPr>
            <w:tcW w:w="1253" w:type="dxa"/>
          </w:tcPr>
          <w:p w14:paraId="7A705D6B" w14:textId="77777777" w:rsidR="00084D6F" w:rsidRDefault="00084D6F" w:rsidP="00C95A30">
            <w:pPr>
              <w:pStyle w:val="table-text"/>
              <w:numPr>
                <w:ilvl w:val="0"/>
                <w:numId w:val="67"/>
              </w:numPr>
            </w:pPr>
          </w:p>
        </w:tc>
        <w:tc>
          <w:tcPr>
            <w:tcW w:w="6307" w:type="dxa"/>
          </w:tcPr>
          <w:p w14:paraId="43BCBF1E" w14:textId="77777777" w:rsidR="00084D6F" w:rsidRDefault="00084D6F" w:rsidP="00084D6F">
            <w:pPr>
              <w:pStyle w:val="table-text"/>
            </w:pPr>
            <w:r>
              <w:t>Save your file. Ensure that it compiles without errors.</w:t>
            </w:r>
          </w:p>
        </w:tc>
      </w:tr>
    </w:tbl>
    <w:p w14:paraId="0BC99E33" w14:textId="77777777" w:rsidR="00084D6F" w:rsidRDefault="00084D6F" w:rsidP="00084D6F">
      <w:pPr>
        <w:pStyle w:val="BlockLine"/>
      </w:pPr>
    </w:p>
    <w:p w14:paraId="50C6BE74" w14:textId="77777777" w:rsidR="00084D6F" w:rsidRDefault="00084D6F" w:rsidP="00084D6F">
      <w:pPr>
        <w:pStyle w:val="Heading3"/>
      </w:pPr>
      <w:r w:rsidRPr="00442E70">
        <w:lastRenderedPageBreak/>
        <w:t>Part 6—Importing the Franchise class</w:t>
      </w:r>
    </w:p>
    <w:p w14:paraId="73853D42" w14:textId="77777777" w:rsidR="00084D6F" w:rsidRPr="00317316" w:rsidRDefault="00084D6F" w:rsidP="00084D6F">
      <w:pPr>
        <w:pStyle w:val="TopLine"/>
      </w:pPr>
    </w:p>
    <w:p w14:paraId="598BF400" w14:textId="2B5F8700" w:rsidR="00084D6F" w:rsidRDefault="00084D6F" w:rsidP="00084D6F">
      <w:pPr>
        <w:keepLines/>
        <w:suppressAutoHyphens/>
        <w:ind w:left="1800"/>
        <w:rPr>
          <w:sz w:val="22"/>
        </w:rPr>
      </w:pPr>
      <w:r w:rsidRPr="00442E70">
        <w:rPr>
          <w:sz w:val="22"/>
        </w:rPr>
        <w:t xml:space="preserve">In this part of the Try It, you will import the </w:t>
      </w:r>
      <w:r w:rsidRPr="00B53757">
        <w:rPr>
          <w:b/>
          <w:sz w:val="22"/>
        </w:rPr>
        <w:t>Franchise.cls</w:t>
      </w:r>
      <w:r w:rsidRPr="00442E70">
        <w:rPr>
          <w:i/>
          <w:sz w:val="22"/>
        </w:rPr>
        <w:t xml:space="preserve"> </w:t>
      </w:r>
      <w:r w:rsidRPr="00442E70">
        <w:rPr>
          <w:sz w:val="22"/>
        </w:rPr>
        <w:t xml:space="preserve">file. This class also implements the </w:t>
      </w:r>
      <w:r w:rsidRPr="00B53757">
        <w:rPr>
          <w:i/>
          <w:sz w:val="22"/>
        </w:rPr>
        <w:t>IBusinessUnit</w:t>
      </w:r>
      <w:r w:rsidRPr="00442E70">
        <w:rPr>
          <w:sz w:val="22"/>
        </w:rPr>
        <w:t xml:space="preserve"> class.</w:t>
      </w:r>
    </w:p>
    <w:p w14:paraId="0ACADF73" w14:textId="578F79BB" w:rsidR="00FF2AF1" w:rsidRDefault="00FF2AF1" w:rsidP="00084D6F">
      <w:pPr>
        <w:keepLines/>
        <w:suppressAutoHyphens/>
        <w:ind w:left="1800"/>
        <w:rPr>
          <w:sz w:val="22"/>
        </w:rPr>
      </w:pPr>
    </w:p>
    <w:p w14:paraId="363DDCA4" w14:textId="55DC94E2" w:rsidR="00FF2AF1" w:rsidRPr="00442E70" w:rsidRDefault="00FF2AF1" w:rsidP="00FF2AF1">
      <w:pPr>
        <w:pStyle w:val="BlockText"/>
      </w:pPr>
      <w:r w:rsidRPr="008D6B5E">
        <w:t>If you need help, view the Solution</w:t>
      </w:r>
      <w:r>
        <w:t>.</w:t>
      </w:r>
    </w:p>
    <w:p w14:paraId="691C9AE9" w14:textId="77777777" w:rsidR="00084D6F" w:rsidRPr="00442E70" w:rsidRDefault="00084D6F" w:rsidP="00084D6F">
      <w:pPr>
        <w:keepLines/>
        <w:suppressAutoHyphens/>
        <w:ind w:left="1800"/>
        <w:rPr>
          <w:sz w:val="22"/>
        </w:rPr>
      </w:pPr>
    </w:p>
    <w:tbl>
      <w:tblPr>
        <w:tblStyle w:val="TableGrid"/>
        <w:tblW w:w="7560" w:type="dxa"/>
        <w:tblInd w:w="1915" w:type="dxa"/>
        <w:tblLook w:val="05E0" w:firstRow="1" w:lastRow="1" w:firstColumn="1" w:lastColumn="1" w:noHBand="0" w:noVBand="1"/>
      </w:tblPr>
      <w:tblGrid>
        <w:gridCol w:w="983"/>
        <w:gridCol w:w="6577"/>
      </w:tblGrid>
      <w:tr w:rsidR="00084D6F" w:rsidRPr="00442E70" w14:paraId="71EA3778" w14:textId="77777777" w:rsidTr="00084D6F">
        <w:trPr>
          <w:cnfStyle w:val="100000000000" w:firstRow="1" w:lastRow="0" w:firstColumn="0" w:lastColumn="0" w:oddVBand="0" w:evenVBand="0" w:oddHBand="0" w:evenHBand="0" w:firstRowFirstColumn="0" w:firstRowLastColumn="0" w:lastRowFirstColumn="0" w:lastRowLastColumn="0"/>
        </w:trPr>
        <w:tc>
          <w:tcPr>
            <w:tcW w:w="983" w:type="dxa"/>
          </w:tcPr>
          <w:p w14:paraId="096FC09A" w14:textId="77777777" w:rsidR="00084D6F" w:rsidRPr="00442E70" w:rsidRDefault="00084D6F" w:rsidP="00084D6F">
            <w:pPr>
              <w:keepNext/>
              <w:spacing w:before="80" w:after="120" w:line="280" w:lineRule="exact"/>
              <w:jc w:val="center"/>
              <w:rPr>
                <w:rFonts w:ascii="Arial" w:hAnsi="Arial"/>
                <w:b/>
                <w:sz w:val="22"/>
                <w:szCs w:val="20"/>
              </w:rPr>
            </w:pPr>
            <w:r w:rsidRPr="00442E70">
              <w:rPr>
                <w:rFonts w:ascii="Arial" w:hAnsi="Arial"/>
                <w:b/>
                <w:sz w:val="22"/>
                <w:szCs w:val="20"/>
              </w:rPr>
              <w:t>Step</w:t>
            </w:r>
          </w:p>
        </w:tc>
        <w:tc>
          <w:tcPr>
            <w:tcW w:w="6577" w:type="dxa"/>
          </w:tcPr>
          <w:p w14:paraId="1F3C9343" w14:textId="77777777" w:rsidR="00084D6F" w:rsidRPr="00442E70" w:rsidRDefault="00084D6F" w:rsidP="00084D6F">
            <w:pPr>
              <w:keepNext/>
              <w:spacing w:before="80" w:after="120" w:line="280" w:lineRule="exact"/>
              <w:jc w:val="center"/>
              <w:rPr>
                <w:rFonts w:ascii="Arial" w:hAnsi="Arial"/>
                <w:b/>
                <w:sz w:val="22"/>
                <w:szCs w:val="20"/>
              </w:rPr>
            </w:pPr>
            <w:r w:rsidRPr="00442E70">
              <w:rPr>
                <w:rFonts w:ascii="Arial" w:hAnsi="Arial"/>
                <w:b/>
                <w:sz w:val="22"/>
                <w:szCs w:val="20"/>
              </w:rPr>
              <w:t>Task</w:t>
            </w:r>
          </w:p>
        </w:tc>
      </w:tr>
      <w:tr w:rsidR="00084D6F" w:rsidRPr="00442E70" w14:paraId="56031E0A" w14:textId="77777777" w:rsidTr="00084D6F">
        <w:tc>
          <w:tcPr>
            <w:tcW w:w="983" w:type="dxa"/>
          </w:tcPr>
          <w:p w14:paraId="415EF765" w14:textId="77777777" w:rsidR="00084D6F" w:rsidRPr="00442E70" w:rsidRDefault="00084D6F" w:rsidP="00C95A30">
            <w:pPr>
              <w:numPr>
                <w:ilvl w:val="0"/>
                <w:numId w:val="95"/>
              </w:numPr>
              <w:spacing w:before="40" w:after="60"/>
              <w:rPr>
                <w:sz w:val="20"/>
                <w:szCs w:val="20"/>
              </w:rPr>
            </w:pPr>
          </w:p>
        </w:tc>
        <w:tc>
          <w:tcPr>
            <w:tcW w:w="6577" w:type="dxa"/>
          </w:tcPr>
          <w:p w14:paraId="7345C0D2" w14:textId="77777777" w:rsidR="00084D6F" w:rsidRPr="00442E70" w:rsidRDefault="00084D6F" w:rsidP="00084D6F">
            <w:pPr>
              <w:spacing w:before="40" w:after="60"/>
              <w:rPr>
                <w:sz w:val="20"/>
                <w:szCs w:val="20"/>
              </w:rPr>
            </w:pPr>
            <w:r w:rsidRPr="00442E70">
              <w:rPr>
                <w:sz w:val="20"/>
                <w:szCs w:val="20"/>
              </w:rPr>
              <w:t xml:space="preserve">In the </w:t>
            </w:r>
            <w:r w:rsidRPr="00442E70">
              <w:rPr>
                <w:b/>
                <w:sz w:val="20"/>
                <w:szCs w:val="20"/>
              </w:rPr>
              <w:t>Role</w:t>
            </w:r>
            <w:r w:rsidRPr="00442E70">
              <w:rPr>
                <w:sz w:val="20"/>
                <w:szCs w:val="20"/>
              </w:rPr>
              <w:t xml:space="preserve"> folder of the Server project, import the </w:t>
            </w:r>
            <w:r w:rsidRPr="00B53757">
              <w:rPr>
                <w:b/>
                <w:sz w:val="20"/>
                <w:szCs w:val="20"/>
              </w:rPr>
              <w:t>Franchise.cls</w:t>
            </w:r>
            <w:r w:rsidRPr="00442E70">
              <w:rPr>
                <w:i/>
                <w:sz w:val="20"/>
                <w:szCs w:val="20"/>
              </w:rPr>
              <w:t xml:space="preserve"> </w:t>
            </w:r>
            <w:r w:rsidRPr="00442E70">
              <w:rPr>
                <w:sz w:val="20"/>
                <w:szCs w:val="20"/>
              </w:rPr>
              <w:t xml:space="preserve">file. </w:t>
            </w:r>
          </w:p>
        </w:tc>
      </w:tr>
      <w:tr w:rsidR="00084D6F" w:rsidRPr="00442E70" w14:paraId="508C0244" w14:textId="77777777" w:rsidTr="00084D6F">
        <w:tc>
          <w:tcPr>
            <w:tcW w:w="983" w:type="dxa"/>
          </w:tcPr>
          <w:p w14:paraId="50A4593F" w14:textId="77777777" w:rsidR="00084D6F" w:rsidRPr="00442E70" w:rsidRDefault="00084D6F" w:rsidP="00C95A30">
            <w:pPr>
              <w:numPr>
                <w:ilvl w:val="0"/>
                <w:numId w:val="95"/>
              </w:numPr>
              <w:spacing w:before="40" w:after="60"/>
              <w:rPr>
                <w:sz w:val="20"/>
                <w:szCs w:val="20"/>
              </w:rPr>
            </w:pPr>
          </w:p>
        </w:tc>
        <w:tc>
          <w:tcPr>
            <w:tcW w:w="6577" w:type="dxa"/>
          </w:tcPr>
          <w:p w14:paraId="4C00AA24" w14:textId="77777777" w:rsidR="00084D6F" w:rsidRPr="00442E70" w:rsidRDefault="00084D6F" w:rsidP="00084D6F">
            <w:pPr>
              <w:spacing w:before="40" w:after="60"/>
              <w:rPr>
                <w:sz w:val="20"/>
                <w:szCs w:val="20"/>
              </w:rPr>
            </w:pPr>
            <w:r w:rsidRPr="00442E70">
              <w:rPr>
                <w:sz w:val="20"/>
                <w:szCs w:val="20"/>
              </w:rPr>
              <w:t xml:space="preserve">Clean and rebuild the Server project. </w:t>
            </w:r>
          </w:p>
        </w:tc>
      </w:tr>
    </w:tbl>
    <w:p w14:paraId="263FC6B8" w14:textId="77777777" w:rsidR="00084D6F" w:rsidRPr="00442E70" w:rsidRDefault="00084D6F" w:rsidP="00084D6F">
      <w:pPr>
        <w:pBdr>
          <w:top w:val="single" w:sz="6" w:space="1" w:color="auto"/>
          <w:between w:val="single" w:sz="6" w:space="1" w:color="auto"/>
        </w:pBdr>
        <w:spacing w:before="240"/>
        <w:ind w:left="1800"/>
        <w:jc w:val="right"/>
        <w:rPr>
          <w:i/>
          <w:sz w:val="18"/>
          <w:szCs w:val="20"/>
        </w:rPr>
      </w:pPr>
    </w:p>
    <w:p w14:paraId="77B7366A" w14:textId="77777777" w:rsidR="00084D6F" w:rsidRDefault="00084D6F" w:rsidP="00084D6F">
      <w:pPr>
        <w:rPr>
          <w:sz w:val="22"/>
        </w:rPr>
      </w:pPr>
      <w:r>
        <w:br w:type="page"/>
      </w:r>
    </w:p>
    <w:p w14:paraId="4AAF7BD7" w14:textId="77777777" w:rsidR="00084D6F" w:rsidRDefault="00084D6F" w:rsidP="00084D6F">
      <w:pPr>
        <w:pStyle w:val="Heading3"/>
      </w:pPr>
      <w:r>
        <w:lastRenderedPageBreak/>
        <w:t xml:space="preserve">Part 7—Testing the classes  </w:t>
      </w:r>
    </w:p>
    <w:p w14:paraId="492EC058" w14:textId="77777777" w:rsidR="00084D6F" w:rsidRPr="00317316" w:rsidRDefault="00084D6F" w:rsidP="00084D6F">
      <w:pPr>
        <w:pStyle w:val="TopLine"/>
      </w:pPr>
    </w:p>
    <w:p w14:paraId="2195D69F" w14:textId="77777777" w:rsidR="00084D6F" w:rsidRDefault="00084D6F" w:rsidP="00084D6F">
      <w:pPr>
        <w:pStyle w:val="BlockText"/>
      </w:pPr>
      <w:r>
        <w:t xml:space="preserve">In this part of the Try It, you will import the </w:t>
      </w:r>
      <w:r w:rsidRPr="00DF5CAE">
        <w:rPr>
          <w:b/>
        </w:rPr>
        <w:t>testCompany.p</w:t>
      </w:r>
      <w:r>
        <w:t xml:space="preserve"> and </w:t>
      </w:r>
      <w:r w:rsidRPr="00DF5CAE">
        <w:rPr>
          <w:b/>
        </w:rPr>
        <w:t>testFranchise.p</w:t>
      </w:r>
      <w:r>
        <w:t xml:space="preserve"> procedure files for testing the </w:t>
      </w:r>
      <w:r w:rsidRPr="00DF5CAE">
        <w:rPr>
          <w:i/>
        </w:rPr>
        <w:t>Company</w:t>
      </w:r>
      <w:r>
        <w:t xml:space="preserve"> and </w:t>
      </w:r>
      <w:r w:rsidRPr="00DF5CAE">
        <w:rPr>
          <w:i/>
        </w:rPr>
        <w:t>Franchise</w:t>
      </w:r>
      <w:r>
        <w:t xml:space="preserve"> classes. Then, you will test them one by one. </w:t>
      </w:r>
    </w:p>
    <w:p w14:paraId="0C5765C3" w14:textId="77777777" w:rsidR="00084D6F" w:rsidRDefault="00084D6F" w:rsidP="00084D6F">
      <w:pPr>
        <w:pStyle w:val="BlockText"/>
      </w:pPr>
    </w:p>
    <w:p w14:paraId="0FE78EB5" w14:textId="77777777" w:rsidR="00084D6F" w:rsidRDefault="00084D6F" w:rsidP="00084D6F">
      <w:pPr>
        <w:pStyle w:val="BlockText"/>
      </w:pPr>
      <w:r>
        <w:t xml:space="preserve">The </w:t>
      </w:r>
      <w:r w:rsidRPr="00DF5CAE">
        <w:rPr>
          <w:b/>
        </w:rPr>
        <w:t>testCompany.p</w:t>
      </w:r>
      <w:r>
        <w:t xml:space="preserve"> file has a </w:t>
      </w:r>
      <w:r w:rsidRPr="00DF5CAE">
        <w:rPr>
          <w:i/>
        </w:rPr>
        <w:t>Company</w:t>
      </w:r>
      <w:r>
        <w:t xml:space="preserve"> instance, </w:t>
      </w:r>
      <w:r>
        <w:rPr>
          <w:i/>
        </w:rPr>
        <w:t>Company</w:t>
      </w:r>
      <w:r w:rsidRPr="00556A5E">
        <w:rPr>
          <w:i/>
        </w:rPr>
        <w:t>Instance</w:t>
      </w:r>
      <w:r>
        <w:t xml:space="preserve">. This file tests the methods of the </w:t>
      </w:r>
      <w:r>
        <w:rPr>
          <w:i/>
        </w:rPr>
        <w:t>Company</w:t>
      </w:r>
      <w:r>
        <w:t xml:space="preserve"> class and uses </w:t>
      </w:r>
      <w:r w:rsidRPr="00FB3B67">
        <w:rPr>
          <w:i/>
        </w:rPr>
        <w:t>message</w:t>
      </w:r>
      <w:r>
        <w:t xml:space="preserve"> statements to write data to a file.</w:t>
      </w:r>
    </w:p>
    <w:p w14:paraId="415A7751" w14:textId="77777777" w:rsidR="00084D6F" w:rsidRDefault="00084D6F" w:rsidP="00084D6F">
      <w:pPr>
        <w:pStyle w:val="BlockText"/>
      </w:pPr>
      <w:r>
        <w:t xml:space="preserve">The </w:t>
      </w:r>
      <w:r w:rsidRPr="00DF5CAE">
        <w:rPr>
          <w:b/>
        </w:rPr>
        <w:t>testFranchise.p</w:t>
      </w:r>
      <w:r>
        <w:t xml:space="preserve"> file has a </w:t>
      </w:r>
      <w:r w:rsidRPr="00DF5CAE">
        <w:rPr>
          <w:i/>
        </w:rPr>
        <w:t>Franchise</w:t>
      </w:r>
      <w:r>
        <w:t xml:space="preserve"> instance, </w:t>
      </w:r>
      <w:r>
        <w:rPr>
          <w:i/>
        </w:rPr>
        <w:t>Franchise</w:t>
      </w:r>
      <w:r w:rsidRPr="00556A5E">
        <w:rPr>
          <w:i/>
        </w:rPr>
        <w:t>Instance</w:t>
      </w:r>
      <w:r>
        <w:t xml:space="preserve">. This file tests the methods of the </w:t>
      </w:r>
      <w:r>
        <w:rPr>
          <w:i/>
        </w:rPr>
        <w:t>Franchise</w:t>
      </w:r>
      <w:r>
        <w:t xml:space="preserve"> class and uses </w:t>
      </w:r>
      <w:r w:rsidRPr="00FB3B67">
        <w:rPr>
          <w:i/>
        </w:rPr>
        <w:t>message</w:t>
      </w:r>
      <w:r>
        <w:t xml:space="preserve"> statements to write data to a file.</w:t>
      </w:r>
    </w:p>
    <w:p w14:paraId="46A035CB" w14:textId="77777777" w:rsidR="00084D6F" w:rsidRDefault="00084D6F" w:rsidP="00084D6F">
      <w:pPr>
        <w:pStyle w:val="BlockText"/>
      </w:pPr>
    </w:p>
    <w:p w14:paraId="0B3C7EA5" w14:textId="7F92B852" w:rsidR="00084D6F" w:rsidRDefault="00084D6F" w:rsidP="00084D6F">
      <w:pPr>
        <w:pStyle w:val="BlockText"/>
      </w:pPr>
      <w:r>
        <w:t>You can view the test procedure files to see how they are written.</w:t>
      </w:r>
    </w:p>
    <w:p w14:paraId="3AB62B95" w14:textId="3404F8E1" w:rsidR="00FF2AF1" w:rsidRDefault="00FF2AF1" w:rsidP="00084D6F">
      <w:pPr>
        <w:pStyle w:val="BlockText"/>
      </w:pPr>
    </w:p>
    <w:p w14:paraId="02D89035" w14:textId="77777777" w:rsidR="00FF2AF1" w:rsidRDefault="00FF2AF1" w:rsidP="00FF2AF1">
      <w:pPr>
        <w:pStyle w:val="BlockText"/>
      </w:pPr>
      <w:r w:rsidRPr="008D6B5E">
        <w:t>If you need help, view the Solution</w:t>
      </w:r>
      <w:r>
        <w:t>.</w:t>
      </w:r>
    </w:p>
    <w:p w14:paraId="2AD347E0" w14:textId="77777777" w:rsidR="00084D6F" w:rsidRDefault="00084D6F" w:rsidP="00084D6F">
      <w:pPr>
        <w:pStyle w:val="BlockText"/>
      </w:pPr>
    </w:p>
    <w:tbl>
      <w:tblPr>
        <w:tblStyle w:val="TableGrid"/>
        <w:tblW w:w="7560" w:type="dxa"/>
        <w:tblInd w:w="1915" w:type="dxa"/>
        <w:tblLook w:val="05E0" w:firstRow="1" w:lastRow="1" w:firstColumn="1" w:lastColumn="1" w:noHBand="0" w:noVBand="1"/>
      </w:tblPr>
      <w:tblGrid>
        <w:gridCol w:w="1253"/>
        <w:gridCol w:w="6307"/>
      </w:tblGrid>
      <w:tr w:rsidR="00084D6F" w14:paraId="160B5C0C" w14:textId="77777777" w:rsidTr="00084D6F">
        <w:trPr>
          <w:cnfStyle w:val="100000000000" w:firstRow="1" w:lastRow="0" w:firstColumn="0" w:lastColumn="0" w:oddVBand="0" w:evenVBand="0" w:oddHBand="0" w:evenHBand="0" w:firstRowFirstColumn="0" w:firstRowLastColumn="0" w:lastRowFirstColumn="0" w:lastRowLastColumn="0"/>
        </w:trPr>
        <w:tc>
          <w:tcPr>
            <w:tcW w:w="1253" w:type="dxa"/>
          </w:tcPr>
          <w:p w14:paraId="06791E3E" w14:textId="77777777" w:rsidR="00084D6F" w:rsidRDefault="00084D6F" w:rsidP="00084D6F">
            <w:pPr>
              <w:pStyle w:val="TableHeading"/>
            </w:pPr>
            <w:r>
              <w:t>Step</w:t>
            </w:r>
          </w:p>
        </w:tc>
        <w:tc>
          <w:tcPr>
            <w:tcW w:w="6307" w:type="dxa"/>
          </w:tcPr>
          <w:p w14:paraId="6F89D709" w14:textId="77777777" w:rsidR="00084D6F" w:rsidRDefault="00084D6F" w:rsidP="00084D6F">
            <w:pPr>
              <w:pStyle w:val="TableHeading"/>
            </w:pPr>
            <w:r>
              <w:t>Task</w:t>
            </w:r>
          </w:p>
        </w:tc>
      </w:tr>
      <w:tr w:rsidR="00084D6F" w14:paraId="1E3851C1" w14:textId="77777777" w:rsidTr="00084D6F">
        <w:tc>
          <w:tcPr>
            <w:tcW w:w="1253" w:type="dxa"/>
          </w:tcPr>
          <w:p w14:paraId="4CD701DD" w14:textId="77777777" w:rsidR="00084D6F" w:rsidRDefault="00084D6F" w:rsidP="00C95A30">
            <w:pPr>
              <w:pStyle w:val="table-text"/>
              <w:numPr>
                <w:ilvl w:val="0"/>
                <w:numId w:val="92"/>
              </w:numPr>
            </w:pPr>
          </w:p>
        </w:tc>
        <w:tc>
          <w:tcPr>
            <w:tcW w:w="6307" w:type="dxa"/>
          </w:tcPr>
          <w:p w14:paraId="6F6F5C64" w14:textId="77777777" w:rsidR="00084D6F" w:rsidRDefault="00084D6F" w:rsidP="00084D6F">
            <w:pPr>
              <w:pStyle w:val="table-text"/>
            </w:pPr>
            <w:r>
              <w:t xml:space="preserve">In the Test project, create a folder named </w:t>
            </w:r>
            <w:r>
              <w:rPr>
                <w:b/>
              </w:rPr>
              <w:t>BusinessUnit</w:t>
            </w:r>
            <w:r>
              <w:t xml:space="preserve"> in the Enterprise directory. </w:t>
            </w:r>
          </w:p>
        </w:tc>
      </w:tr>
      <w:tr w:rsidR="00084D6F" w14:paraId="0AB0B2A9" w14:textId="77777777" w:rsidTr="00084D6F">
        <w:tc>
          <w:tcPr>
            <w:tcW w:w="1253" w:type="dxa"/>
          </w:tcPr>
          <w:p w14:paraId="71A52277" w14:textId="77777777" w:rsidR="00084D6F" w:rsidRDefault="00084D6F" w:rsidP="00C95A30">
            <w:pPr>
              <w:pStyle w:val="table-text"/>
              <w:numPr>
                <w:ilvl w:val="0"/>
                <w:numId w:val="92"/>
              </w:numPr>
            </w:pPr>
          </w:p>
        </w:tc>
        <w:tc>
          <w:tcPr>
            <w:tcW w:w="6307" w:type="dxa"/>
          </w:tcPr>
          <w:p w14:paraId="672828C3" w14:textId="77777777" w:rsidR="00084D6F" w:rsidRPr="00F109B1" w:rsidRDefault="00084D6F" w:rsidP="00084D6F">
            <w:pPr>
              <w:pStyle w:val="table-text"/>
              <w:rPr>
                <w:color w:val="000000" w:themeColor="text1"/>
              </w:rPr>
            </w:pPr>
            <w:r>
              <w:t xml:space="preserve">In the </w:t>
            </w:r>
            <w:r>
              <w:rPr>
                <w:b/>
              </w:rPr>
              <w:t>Enterprise/BusinessUnit</w:t>
            </w:r>
            <w:r>
              <w:t xml:space="preserve"> directory of the Test project, import the procedure files named </w:t>
            </w:r>
            <w:r w:rsidRPr="00E92E7A">
              <w:rPr>
                <w:b/>
              </w:rPr>
              <w:t>test</w:t>
            </w:r>
            <w:r>
              <w:rPr>
                <w:b/>
              </w:rPr>
              <w:t>Company</w:t>
            </w:r>
            <w:r w:rsidRPr="00E92E7A">
              <w:rPr>
                <w:b/>
              </w:rPr>
              <w:t>.p</w:t>
            </w:r>
            <w:r>
              <w:rPr>
                <w:b/>
              </w:rPr>
              <w:t xml:space="preserve"> </w:t>
            </w:r>
            <w:r w:rsidRPr="00C926B6">
              <w:t>and</w:t>
            </w:r>
            <w:r>
              <w:rPr>
                <w:b/>
              </w:rPr>
              <w:t xml:space="preserve"> testFranchise.p.</w:t>
            </w:r>
          </w:p>
        </w:tc>
      </w:tr>
      <w:tr w:rsidR="00084D6F" w14:paraId="494671E2" w14:textId="77777777" w:rsidTr="00084D6F">
        <w:tc>
          <w:tcPr>
            <w:tcW w:w="1253" w:type="dxa"/>
          </w:tcPr>
          <w:p w14:paraId="37C2AD80" w14:textId="77777777" w:rsidR="00084D6F" w:rsidRDefault="00084D6F" w:rsidP="00C95A30">
            <w:pPr>
              <w:pStyle w:val="table-text"/>
              <w:numPr>
                <w:ilvl w:val="0"/>
                <w:numId w:val="92"/>
              </w:numPr>
            </w:pPr>
          </w:p>
        </w:tc>
        <w:tc>
          <w:tcPr>
            <w:tcW w:w="6307" w:type="dxa"/>
          </w:tcPr>
          <w:p w14:paraId="4286D281" w14:textId="77777777" w:rsidR="00084D6F" w:rsidRPr="00F109B1" w:rsidRDefault="00084D6F" w:rsidP="00084D6F">
            <w:pPr>
              <w:pStyle w:val="table-text"/>
              <w:rPr>
                <w:color w:val="000000" w:themeColor="text1"/>
              </w:rPr>
            </w:pPr>
            <w:r>
              <w:rPr>
                <w:color w:val="000000" w:themeColor="text1"/>
              </w:rPr>
              <w:t xml:space="preserve">Run </w:t>
            </w:r>
            <w:r>
              <w:rPr>
                <w:b/>
                <w:color w:val="000000" w:themeColor="text1"/>
              </w:rPr>
              <w:t>t</w:t>
            </w:r>
            <w:r w:rsidRPr="0043785E">
              <w:rPr>
                <w:b/>
                <w:color w:val="000000" w:themeColor="text1"/>
              </w:rPr>
              <w:t>est</w:t>
            </w:r>
            <w:r>
              <w:rPr>
                <w:b/>
                <w:color w:val="000000" w:themeColor="text1"/>
              </w:rPr>
              <w:t>Company</w:t>
            </w:r>
            <w:r w:rsidRPr="0043785E">
              <w:rPr>
                <w:b/>
                <w:color w:val="000000" w:themeColor="text1"/>
              </w:rPr>
              <w:t>.p</w:t>
            </w:r>
            <w:r>
              <w:rPr>
                <w:color w:val="000000" w:themeColor="text1"/>
              </w:rPr>
              <w:t xml:space="preserve">. Does it run correctly and was the </w:t>
            </w:r>
            <w:r w:rsidRPr="00DF5CAE">
              <w:rPr>
                <w:i/>
                <w:color w:val="000000" w:themeColor="text1"/>
              </w:rPr>
              <w:t>Company</w:t>
            </w:r>
            <w:r>
              <w:rPr>
                <w:color w:val="000000" w:themeColor="text1"/>
              </w:rPr>
              <w:t xml:space="preserve"> information added to the output file? View the output file.</w:t>
            </w:r>
          </w:p>
        </w:tc>
      </w:tr>
      <w:tr w:rsidR="00084D6F" w14:paraId="1315B4AB" w14:textId="77777777" w:rsidTr="00084D6F">
        <w:tc>
          <w:tcPr>
            <w:tcW w:w="1253" w:type="dxa"/>
          </w:tcPr>
          <w:p w14:paraId="2E8BCED5" w14:textId="77777777" w:rsidR="00084D6F" w:rsidRDefault="00084D6F" w:rsidP="00C95A30">
            <w:pPr>
              <w:pStyle w:val="table-text"/>
              <w:numPr>
                <w:ilvl w:val="0"/>
                <w:numId w:val="92"/>
              </w:numPr>
            </w:pPr>
          </w:p>
        </w:tc>
        <w:tc>
          <w:tcPr>
            <w:tcW w:w="6307" w:type="dxa"/>
          </w:tcPr>
          <w:p w14:paraId="448A9227" w14:textId="77777777" w:rsidR="00084D6F" w:rsidRDefault="00084D6F" w:rsidP="00084D6F">
            <w:pPr>
              <w:pStyle w:val="table-text"/>
              <w:rPr>
                <w:color w:val="000000" w:themeColor="text1"/>
              </w:rPr>
            </w:pPr>
            <w:r>
              <w:rPr>
                <w:color w:val="000000" w:themeColor="text1"/>
              </w:rPr>
              <w:t xml:space="preserve">Run </w:t>
            </w:r>
            <w:r>
              <w:rPr>
                <w:b/>
                <w:color w:val="000000" w:themeColor="text1"/>
              </w:rPr>
              <w:t>t</w:t>
            </w:r>
            <w:r w:rsidRPr="0043785E">
              <w:rPr>
                <w:b/>
                <w:color w:val="000000" w:themeColor="text1"/>
              </w:rPr>
              <w:t>est</w:t>
            </w:r>
            <w:r>
              <w:rPr>
                <w:b/>
                <w:color w:val="000000" w:themeColor="text1"/>
              </w:rPr>
              <w:t>Franchise</w:t>
            </w:r>
            <w:r w:rsidRPr="0043785E">
              <w:rPr>
                <w:b/>
                <w:color w:val="000000" w:themeColor="text1"/>
              </w:rPr>
              <w:t>.p</w:t>
            </w:r>
            <w:r>
              <w:rPr>
                <w:color w:val="000000" w:themeColor="text1"/>
              </w:rPr>
              <w:t xml:space="preserve">. Does it run correctly and was the </w:t>
            </w:r>
            <w:r w:rsidRPr="00DF5CAE">
              <w:rPr>
                <w:i/>
                <w:color w:val="000000" w:themeColor="text1"/>
              </w:rPr>
              <w:t>Franchise</w:t>
            </w:r>
            <w:r>
              <w:rPr>
                <w:color w:val="000000" w:themeColor="text1"/>
              </w:rPr>
              <w:t xml:space="preserve"> information added to the output file? View the output file.</w:t>
            </w:r>
          </w:p>
        </w:tc>
      </w:tr>
      <w:tr w:rsidR="00084D6F" w14:paraId="7AEAC3C4" w14:textId="77777777" w:rsidTr="00084D6F">
        <w:tc>
          <w:tcPr>
            <w:tcW w:w="1253" w:type="dxa"/>
          </w:tcPr>
          <w:p w14:paraId="42C0B713" w14:textId="77777777" w:rsidR="00084D6F" w:rsidRDefault="00084D6F" w:rsidP="00C95A30">
            <w:pPr>
              <w:pStyle w:val="table-text"/>
              <w:numPr>
                <w:ilvl w:val="0"/>
                <w:numId w:val="92"/>
              </w:numPr>
            </w:pPr>
          </w:p>
        </w:tc>
        <w:tc>
          <w:tcPr>
            <w:tcW w:w="6307" w:type="dxa"/>
          </w:tcPr>
          <w:p w14:paraId="763C1B28" w14:textId="77777777" w:rsidR="00084D6F" w:rsidRDefault="00084D6F" w:rsidP="00084D6F">
            <w:pPr>
              <w:pStyle w:val="table-text"/>
              <w:rPr>
                <w:color w:val="000000" w:themeColor="text1"/>
              </w:rPr>
            </w:pPr>
            <w:r>
              <w:rPr>
                <w:color w:val="000000" w:themeColor="text1"/>
              </w:rPr>
              <w:t>If the files did not run as expected, use the debugger to fix the problem, save your changes, and retest until they run correctly.</w:t>
            </w:r>
          </w:p>
        </w:tc>
      </w:tr>
    </w:tbl>
    <w:p w14:paraId="1B652852" w14:textId="77777777" w:rsidR="00084D6F" w:rsidRDefault="00084D6F" w:rsidP="00084D6F">
      <w:pPr>
        <w:pStyle w:val="BlockLine"/>
      </w:pPr>
    </w:p>
    <w:p w14:paraId="12C89DD8" w14:textId="77777777" w:rsidR="00084D6F" w:rsidRDefault="00084D6F" w:rsidP="00084D6F">
      <w:pPr>
        <w:pStyle w:val="Heading3"/>
      </w:pPr>
      <w:r>
        <w:lastRenderedPageBreak/>
        <w:t>Solution, Part 1—Creating the IBusiness Unit interface class</w:t>
      </w:r>
    </w:p>
    <w:p w14:paraId="355C28F5" w14:textId="77777777" w:rsidR="00084D6F" w:rsidRPr="00966AFF" w:rsidRDefault="00084D6F" w:rsidP="00084D6F">
      <w:pPr>
        <w:pStyle w:val="TopLine"/>
      </w:pPr>
    </w:p>
    <w:tbl>
      <w:tblPr>
        <w:tblStyle w:val="TableGrid"/>
        <w:tblW w:w="7444" w:type="dxa"/>
        <w:tblInd w:w="1915" w:type="dxa"/>
        <w:tblLook w:val="05E0" w:firstRow="1" w:lastRow="1" w:firstColumn="1" w:lastColumn="1" w:noHBand="0" w:noVBand="1"/>
      </w:tblPr>
      <w:tblGrid>
        <w:gridCol w:w="1167"/>
        <w:gridCol w:w="6257"/>
        <w:gridCol w:w="20"/>
      </w:tblGrid>
      <w:tr w:rsidR="00084D6F" w14:paraId="4C3B683E" w14:textId="77777777" w:rsidTr="00084D6F">
        <w:trPr>
          <w:cnfStyle w:val="100000000000" w:firstRow="1" w:lastRow="0" w:firstColumn="0" w:lastColumn="0" w:oddVBand="0" w:evenVBand="0" w:oddHBand="0" w:evenHBand="0" w:firstRowFirstColumn="0" w:firstRowLastColumn="0" w:lastRowFirstColumn="0" w:lastRowLastColumn="0"/>
          <w:trHeight w:val="436"/>
        </w:trPr>
        <w:tc>
          <w:tcPr>
            <w:tcW w:w="1167" w:type="dxa"/>
          </w:tcPr>
          <w:p w14:paraId="2B9C0F67" w14:textId="77777777" w:rsidR="00084D6F" w:rsidRDefault="00084D6F" w:rsidP="00084D6F">
            <w:pPr>
              <w:pStyle w:val="TableHeading"/>
            </w:pPr>
            <w:r>
              <w:t>Step</w:t>
            </w:r>
          </w:p>
        </w:tc>
        <w:tc>
          <w:tcPr>
            <w:tcW w:w="6277" w:type="dxa"/>
            <w:gridSpan w:val="2"/>
          </w:tcPr>
          <w:p w14:paraId="1D07B870" w14:textId="0C55F208" w:rsidR="00084D6F" w:rsidRDefault="00084D6F" w:rsidP="00084D6F">
            <w:pPr>
              <w:pStyle w:val="TableHeading"/>
            </w:pPr>
            <w:r>
              <w:t>Solution instruction</w:t>
            </w:r>
            <w:r w:rsidR="00FF2AF1">
              <w:t>s</w:t>
            </w:r>
          </w:p>
        </w:tc>
      </w:tr>
      <w:tr w:rsidR="00084D6F" w14:paraId="4B8504DC" w14:textId="77777777" w:rsidTr="00084D6F">
        <w:trPr>
          <w:trHeight w:val="1620"/>
        </w:trPr>
        <w:tc>
          <w:tcPr>
            <w:tcW w:w="1167" w:type="dxa"/>
          </w:tcPr>
          <w:p w14:paraId="1E1AFE46" w14:textId="77777777" w:rsidR="00084D6F" w:rsidRDefault="00084D6F" w:rsidP="00C95A30">
            <w:pPr>
              <w:pStyle w:val="table-text"/>
              <w:numPr>
                <w:ilvl w:val="0"/>
                <w:numId w:val="64"/>
              </w:numPr>
              <w:tabs>
                <w:tab w:val="clear" w:pos="720"/>
                <w:tab w:val="num" w:pos="990"/>
              </w:tabs>
              <w:ind w:left="990"/>
            </w:pPr>
          </w:p>
        </w:tc>
        <w:tc>
          <w:tcPr>
            <w:tcW w:w="6277" w:type="dxa"/>
            <w:gridSpan w:val="2"/>
          </w:tcPr>
          <w:p w14:paraId="0C997E8D" w14:textId="77777777" w:rsidR="00084D6F" w:rsidRDefault="00084D6F" w:rsidP="00084D6F">
            <w:pPr>
              <w:pStyle w:val="table-text"/>
            </w:pPr>
            <w:r>
              <w:t xml:space="preserve">In Project Explorer, in the </w:t>
            </w:r>
            <w:r w:rsidRPr="0082565D">
              <w:rPr>
                <w:b/>
              </w:rPr>
              <w:t>Server</w:t>
            </w:r>
            <w:r>
              <w:t xml:space="preserve"> project, create a new folder named </w:t>
            </w:r>
            <w:r>
              <w:rPr>
                <w:b/>
              </w:rPr>
              <w:t>BusinessUnit</w:t>
            </w:r>
            <w:r>
              <w:t xml:space="preserve"> under the </w:t>
            </w:r>
            <w:r w:rsidRPr="0082565D">
              <w:rPr>
                <w:b/>
              </w:rPr>
              <w:t>src</w:t>
            </w:r>
            <w:r>
              <w:rPr>
                <w:b/>
              </w:rPr>
              <w:t>/Enterprise</w:t>
            </w:r>
            <w:r>
              <w:t xml:space="preserve"> folder.</w:t>
            </w:r>
          </w:p>
          <w:p w14:paraId="7798A6C2" w14:textId="77777777" w:rsidR="00084D6F" w:rsidRPr="00E820E1" w:rsidRDefault="00084D6F" w:rsidP="00C95A30">
            <w:pPr>
              <w:pStyle w:val="Tablesub-step"/>
              <w:numPr>
                <w:ilvl w:val="0"/>
                <w:numId w:val="159"/>
              </w:numPr>
            </w:pPr>
            <w:r w:rsidRPr="00E820E1">
              <w:t xml:space="preserve">Right-click </w:t>
            </w:r>
            <w:r w:rsidRPr="00084D6F">
              <w:rPr>
                <w:b/>
              </w:rPr>
              <w:t>src&gt;Enterprise</w:t>
            </w:r>
            <w:r w:rsidRPr="00E820E1">
              <w:t>.</w:t>
            </w:r>
          </w:p>
          <w:p w14:paraId="364261E1" w14:textId="77777777" w:rsidR="00084D6F" w:rsidRDefault="00084D6F" w:rsidP="00084D6F">
            <w:pPr>
              <w:pStyle w:val="Tablesub-step"/>
            </w:pPr>
            <w:r>
              <w:t xml:space="preserve">Select </w:t>
            </w:r>
            <w:r w:rsidRPr="00036EA5">
              <w:rPr>
                <w:b/>
              </w:rPr>
              <w:t>New</w:t>
            </w:r>
            <w:r>
              <w:t xml:space="preserve"> &gt; </w:t>
            </w:r>
            <w:r w:rsidRPr="00036EA5">
              <w:rPr>
                <w:b/>
              </w:rPr>
              <w:t>Folder</w:t>
            </w:r>
            <w:r>
              <w:t>.</w:t>
            </w:r>
          </w:p>
          <w:p w14:paraId="2BB1C2E4" w14:textId="53AFDEC4" w:rsidR="00084D6F" w:rsidRDefault="00084D6F" w:rsidP="00084D6F">
            <w:pPr>
              <w:pStyle w:val="Tablesub-step"/>
            </w:pPr>
            <w:r>
              <w:t xml:space="preserve">Enter </w:t>
            </w:r>
            <w:r>
              <w:rPr>
                <w:b/>
              </w:rPr>
              <w:t>BusinessUnit</w:t>
            </w:r>
            <w:r>
              <w:t xml:space="preserve"> for the Folder name.</w:t>
            </w:r>
          </w:p>
          <w:p w14:paraId="1D01E257" w14:textId="77777777" w:rsidR="00FF2AF1" w:rsidRDefault="00FF2AF1" w:rsidP="00FF2AF1">
            <w:pPr>
              <w:pStyle w:val="Tablesub-step"/>
              <w:numPr>
                <w:ilvl w:val="0"/>
                <w:numId w:val="0"/>
              </w:numPr>
              <w:ind w:left="360"/>
            </w:pPr>
          </w:p>
          <w:p w14:paraId="5D8E699C" w14:textId="77777777" w:rsidR="00084D6F" w:rsidRDefault="00084D6F" w:rsidP="00084D6F">
            <w:pPr>
              <w:pStyle w:val="Tablesub-step"/>
              <w:numPr>
                <w:ilvl w:val="0"/>
                <w:numId w:val="0"/>
              </w:numPr>
              <w:ind w:left="360" w:hanging="360"/>
              <w:jc w:val="center"/>
            </w:pPr>
            <w:r>
              <w:rPr>
                <w:noProof/>
              </w:rPr>
              <w:drawing>
                <wp:inline distT="0" distB="0" distL="0" distR="0" wp14:anchorId="4C6A6710" wp14:editId="2900B6A4">
                  <wp:extent cx="3657600" cy="3129915"/>
                  <wp:effectExtent l="19050" t="19050" r="19050"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rcRect/>
                          <a:stretch>
                            <a:fillRect/>
                          </a:stretch>
                        </pic:blipFill>
                        <pic:spPr>
                          <a:xfrm>
                            <a:off x="0" y="0"/>
                            <a:ext cx="3657600" cy="312991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1479066D" w14:textId="77777777" w:rsidR="00FF2AF1" w:rsidRDefault="00FF2AF1" w:rsidP="00FF2AF1">
            <w:pPr>
              <w:pStyle w:val="Tablesub-step"/>
              <w:numPr>
                <w:ilvl w:val="0"/>
                <w:numId w:val="0"/>
              </w:numPr>
              <w:ind w:left="360"/>
            </w:pPr>
          </w:p>
          <w:p w14:paraId="3B767C22" w14:textId="6D8EA5BC" w:rsidR="00084D6F" w:rsidRDefault="00084D6F" w:rsidP="00084D6F">
            <w:pPr>
              <w:pStyle w:val="Tablesub-step"/>
            </w:pPr>
            <w:r>
              <w:t xml:space="preserve">Click </w:t>
            </w:r>
            <w:r w:rsidRPr="00036EA5">
              <w:rPr>
                <w:b/>
              </w:rPr>
              <w:t>Finish</w:t>
            </w:r>
            <w:r>
              <w:t>.</w:t>
            </w:r>
          </w:p>
        </w:tc>
      </w:tr>
      <w:tr w:rsidR="00084D6F" w14:paraId="2A475C9B" w14:textId="77777777" w:rsidTr="00084D6F">
        <w:trPr>
          <w:trHeight w:val="422"/>
        </w:trPr>
        <w:tc>
          <w:tcPr>
            <w:tcW w:w="1167" w:type="dxa"/>
          </w:tcPr>
          <w:p w14:paraId="491843F6" w14:textId="77777777" w:rsidR="00084D6F" w:rsidRDefault="00084D6F" w:rsidP="00C95A30">
            <w:pPr>
              <w:pStyle w:val="table-text"/>
              <w:numPr>
                <w:ilvl w:val="0"/>
                <w:numId w:val="64"/>
              </w:numPr>
              <w:tabs>
                <w:tab w:val="clear" w:pos="720"/>
                <w:tab w:val="num" w:pos="990"/>
              </w:tabs>
              <w:ind w:left="990"/>
            </w:pPr>
          </w:p>
        </w:tc>
        <w:tc>
          <w:tcPr>
            <w:tcW w:w="6277" w:type="dxa"/>
            <w:gridSpan w:val="2"/>
          </w:tcPr>
          <w:p w14:paraId="42F41E9E" w14:textId="77777777" w:rsidR="00084D6F" w:rsidRDefault="00084D6F" w:rsidP="00084D6F">
            <w:pPr>
              <w:pStyle w:val="table-text"/>
            </w:pPr>
            <w:r>
              <w:t xml:space="preserve">In Project Explorer, navigate to the </w:t>
            </w:r>
            <w:r>
              <w:rPr>
                <w:b/>
              </w:rPr>
              <w:t>Enterprise/BusinessUnit</w:t>
            </w:r>
            <w:r>
              <w:t xml:space="preserve"> directory.</w:t>
            </w:r>
          </w:p>
        </w:tc>
      </w:tr>
      <w:tr w:rsidR="00084D6F" w14:paraId="40FB2A63" w14:textId="77777777" w:rsidTr="00084D6F">
        <w:trPr>
          <w:trHeight w:val="2384"/>
        </w:trPr>
        <w:tc>
          <w:tcPr>
            <w:tcW w:w="1167" w:type="dxa"/>
          </w:tcPr>
          <w:p w14:paraId="0EB86B8C" w14:textId="77777777" w:rsidR="00084D6F" w:rsidRDefault="00084D6F" w:rsidP="00C95A30">
            <w:pPr>
              <w:pStyle w:val="table-text"/>
              <w:numPr>
                <w:ilvl w:val="0"/>
                <w:numId w:val="64"/>
              </w:numPr>
              <w:tabs>
                <w:tab w:val="clear" w:pos="720"/>
                <w:tab w:val="num" w:pos="990"/>
              </w:tabs>
              <w:ind w:left="990"/>
            </w:pPr>
          </w:p>
        </w:tc>
        <w:tc>
          <w:tcPr>
            <w:tcW w:w="6277" w:type="dxa"/>
            <w:gridSpan w:val="2"/>
          </w:tcPr>
          <w:p w14:paraId="5402870A" w14:textId="77777777" w:rsidR="00084D6F" w:rsidRDefault="00084D6F" w:rsidP="00084D6F">
            <w:pPr>
              <w:pStyle w:val="table-text"/>
            </w:pPr>
            <w:r>
              <w:t xml:space="preserve">In this directory, create an interface class named </w:t>
            </w:r>
            <w:r>
              <w:rPr>
                <w:i/>
              </w:rPr>
              <w:t>IBusinessUnit</w:t>
            </w:r>
            <w:r>
              <w:t xml:space="preserve">. This class will be a template with a set of properties and methods for the </w:t>
            </w:r>
            <w:r w:rsidRPr="00B3660A">
              <w:rPr>
                <w:i/>
              </w:rPr>
              <w:t>Company</w:t>
            </w:r>
            <w:r>
              <w:t xml:space="preserve"> and </w:t>
            </w:r>
            <w:r w:rsidRPr="00B3660A">
              <w:rPr>
                <w:i/>
              </w:rPr>
              <w:t>Franchise</w:t>
            </w:r>
            <w:r>
              <w:t xml:space="preserve"> classes that you will create later in this Try It.</w:t>
            </w:r>
          </w:p>
          <w:p w14:paraId="000378C8" w14:textId="77777777" w:rsidR="00084D6F" w:rsidRDefault="00084D6F" w:rsidP="00084D6F">
            <w:pPr>
              <w:pStyle w:val="Tablesub-step"/>
              <w:numPr>
                <w:ilvl w:val="0"/>
                <w:numId w:val="0"/>
              </w:numPr>
              <w:ind w:left="360" w:hanging="360"/>
            </w:pPr>
            <w:r w:rsidRPr="00493C86">
              <w:rPr>
                <w:b/>
              </w:rPr>
              <w:t>Hint</w:t>
            </w:r>
            <w:r>
              <w:t xml:space="preserve">: Use the </w:t>
            </w:r>
            <w:r w:rsidRPr="00493C86">
              <w:rPr>
                <w:i/>
              </w:rPr>
              <w:t>New ABL Interface</w:t>
            </w:r>
            <w:r>
              <w:t xml:space="preserve"> wizard. </w:t>
            </w:r>
          </w:p>
          <w:p w14:paraId="203D4495" w14:textId="77777777" w:rsidR="00084D6F" w:rsidRDefault="00084D6F" w:rsidP="00FF2AF1">
            <w:pPr>
              <w:pStyle w:val="Tablesub-step"/>
              <w:numPr>
                <w:ilvl w:val="0"/>
                <w:numId w:val="189"/>
              </w:numPr>
            </w:pPr>
            <w:r>
              <w:t xml:space="preserve">Right-click </w:t>
            </w:r>
            <w:r w:rsidRPr="00FF2AF1">
              <w:rPr>
                <w:b/>
              </w:rPr>
              <w:t>BusinessUnit</w:t>
            </w:r>
          </w:p>
          <w:p w14:paraId="697CDD3F" w14:textId="77777777" w:rsidR="00084D6F" w:rsidRDefault="00084D6F" w:rsidP="00C95A30">
            <w:pPr>
              <w:pStyle w:val="Tablesub-step"/>
              <w:numPr>
                <w:ilvl w:val="0"/>
                <w:numId w:val="15"/>
              </w:numPr>
            </w:pPr>
            <w:r>
              <w:t xml:space="preserve">Select </w:t>
            </w:r>
            <w:r w:rsidRPr="006B1845">
              <w:rPr>
                <w:b/>
              </w:rPr>
              <w:t>New</w:t>
            </w:r>
            <w:r>
              <w:t xml:space="preserve"> &gt; </w:t>
            </w:r>
            <w:r w:rsidRPr="006B1845">
              <w:rPr>
                <w:b/>
              </w:rPr>
              <w:t>ABL Interface</w:t>
            </w:r>
            <w:r>
              <w:t>.</w:t>
            </w:r>
          </w:p>
          <w:p w14:paraId="09044973" w14:textId="77777777" w:rsidR="00FF2AF1" w:rsidRDefault="00084D6F" w:rsidP="00FF2AF1">
            <w:pPr>
              <w:pStyle w:val="Tablesub-step"/>
              <w:numPr>
                <w:ilvl w:val="0"/>
                <w:numId w:val="15"/>
              </w:numPr>
            </w:pPr>
            <w:r>
              <w:t xml:space="preserve">Enter </w:t>
            </w:r>
            <w:r w:rsidRPr="006B1845">
              <w:rPr>
                <w:b/>
              </w:rPr>
              <w:t>IBusinessUnit</w:t>
            </w:r>
            <w:r>
              <w:t xml:space="preserve"> for the Interface name.</w:t>
            </w:r>
          </w:p>
          <w:p w14:paraId="2A7C5996" w14:textId="3AF5F6A7" w:rsidR="00084D6F" w:rsidRDefault="00084D6F" w:rsidP="00FF2AF1">
            <w:pPr>
              <w:pStyle w:val="Tablesub-step"/>
              <w:numPr>
                <w:ilvl w:val="0"/>
                <w:numId w:val="15"/>
              </w:numPr>
            </w:pPr>
            <w:r>
              <w:t>You can optionally add information to the description.</w:t>
            </w:r>
          </w:p>
          <w:p w14:paraId="7F85898F" w14:textId="77777777" w:rsidR="00084D6F" w:rsidRDefault="00084D6F" w:rsidP="00C95A30">
            <w:pPr>
              <w:pStyle w:val="Tablesub-step"/>
              <w:numPr>
                <w:ilvl w:val="0"/>
                <w:numId w:val="15"/>
              </w:numPr>
            </w:pPr>
            <w:r>
              <w:t xml:space="preserve">Click </w:t>
            </w:r>
            <w:r w:rsidRPr="00F7010F">
              <w:rPr>
                <w:b/>
              </w:rPr>
              <w:t>Finish</w:t>
            </w:r>
            <w:r>
              <w:t xml:space="preserve">. The </w:t>
            </w:r>
            <w:r>
              <w:rPr>
                <w:b/>
              </w:rPr>
              <w:t>IBusinessUnit</w:t>
            </w:r>
            <w:r w:rsidRPr="00BD0812">
              <w:rPr>
                <w:b/>
              </w:rPr>
              <w:t>.cls</w:t>
            </w:r>
            <w:r>
              <w:t xml:space="preserve"> file opens in the editor.</w:t>
            </w:r>
          </w:p>
        </w:tc>
      </w:tr>
      <w:tr w:rsidR="00084D6F" w14:paraId="4065CC43" w14:textId="77777777" w:rsidTr="00084D6F">
        <w:trPr>
          <w:gridAfter w:val="1"/>
          <w:wAfter w:w="20" w:type="dxa"/>
          <w:trHeight w:val="2600"/>
        </w:trPr>
        <w:tc>
          <w:tcPr>
            <w:tcW w:w="1167" w:type="dxa"/>
          </w:tcPr>
          <w:p w14:paraId="7E95E01E" w14:textId="77777777" w:rsidR="00084D6F" w:rsidRDefault="00084D6F" w:rsidP="00C95A30">
            <w:pPr>
              <w:pStyle w:val="table-text"/>
              <w:numPr>
                <w:ilvl w:val="0"/>
                <w:numId w:val="99"/>
              </w:numPr>
            </w:pPr>
          </w:p>
        </w:tc>
        <w:tc>
          <w:tcPr>
            <w:tcW w:w="6257" w:type="dxa"/>
          </w:tcPr>
          <w:p w14:paraId="56C3DC07" w14:textId="6971CE29" w:rsidR="00084D6F" w:rsidRDefault="00084D6F" w:rsidP="00084D6F">
            <w:pPr>
              <w:pStyle w:val="Tablesub-step"/>
              <w:numPr>
                <w:ilvl w:val="0"/>
                <w:numId w:val="0"/>
              </w:numPr>
            </w:pPr>
            <w:r>
              <w:t>The generated file should appear as follows:</w:t>
            </w:r>
          </w:p>
          <w:p w14:paraId="4DFEDB67" w14:textId="77777777" w:rsidR="00FF2AF1" w:rsidRDefault="00FF2AF1" w:rsidP="00084D6F">
            <w:pPr>
              <w:pStyle w:val="Tablesub-step"/>
              <w:numPr>
                <w:ilvl w:val="0"/>
                <w:numId w:val="0"/>
              </w:numPr>
            </w:pPr>
          </w:p>
          <w:p w14:paraId="32DCDF92" w14:textId="77777777" w:rsidR="00084D6F" w:rsidRPr="00A55E67" w:rsidRDefault="00084D6F" w:rsidP="00084D6F">
            <w:pPr>
              <w:pStyle w:val="BlockCode"/>
              <w:ind w:left="0" w:right="86"/>
              <w:rPr>
                <w:color w:val="3F7F5F"/>
              </w:rPr>
            </w:pPr>
            <w:r w:rsidRPr="00A55E67">
              <w:rPr>
                <w:color w:val="3F7F5F"/>
              </w:rPr>
              <w:t>/*---------------------------------------</w:t>
            </w:r>
          </w:p>
          <w:p w14:paraId="5E79B483" w14:textId="77777777" w:rsidR="00084D6F" w:rsidRPr="00A55E67" w:rsidRDefault="00084D6F" w:rsidP="00084D6F">
            <w:pPr>
              <w:pStyle w:val="BlockCode"/>
              <w:ind w:left="0" w:right="86"/>
              <w:rPr>
                <w:color w:val="3F7F5F"/>
              </w:rPr>
            </w:pPr>
            <w:r w:rsidRPr="00A55E67">
              <w:rPr>
                <w:color w:val="3F7F5F"/>
              </w:rPr>
              <w:t xml:space="preserve">    File        : IBusinessUnit</w:t>
            </w:r>
          </w:p>
          <w:p w14:paraId="7E0EE293" w14:textId="77777777" w:rsidR="00084D6F" w:rsidRPr="00A55E67" w:rsidRDefault="00084D6F" w:rsidP="00084D6F">
            <w:pPr>
              <w:pStyle w:val="BlockCode"/>
              <w:ind w:left="0" w:right="86"/>
              <w:rPr>
                <w:color w:val="3F7F5F"/>
              </w:rPr>
            </w:pPr>
            <w:r w:rsidRPr="00A55E67">
              <w:rPr>
                <w:color w:val="3F7F5F"/>
              </w:rPr>
              <w:t xml:space="preserve">    Purpose     : </w:t>
            </w:r>
          </w:p>
          <w:p w14:paraId="1C170B34" w14:textId="77777777" w:rsidR="00084D6F" w:rsidRPr="00A55E67" w:rsidRDefault="00084D6F" w:rsidP="00084D6F">
            <w:pPr>
              <w:pStyle w:val="BlockCode"/>
              <w:ind w:left="0" w:right="86"/>
              <w:rPr>
                <w:color w:val="3F7F5F"/>
              </w:rPr>
            </w:pPr>
            <w:r w:rsidRPr="00A55E67">
              <w:rPr>
                <w:color w:val="3F7F5F"/>
              </w:rPr>
              <w:t xml:space="preserve">    Syntax      : </w:t>
            </w:r>
          </w:p>
          <w:p w14:paraId="3B158FA6" w14:textId="77777777" w:rsidR="00084D6F" w:rsidRPr="00A55E67" w:rsidRDefault="00084D6F" w:rsidP="00084D6F">
            <w:pPr>
              <w:pStyle w:val="BlockCode"/>
              <w:ind w:left="0" w:right="86"/>
              <w:rPr>
                <w:color w:val="3F7F5F"/>
              </w:rPr>
            </w:pPr>
            <w:r w:rsidRPr="00A55E67">
              <w:rPr>
                <w:color w:val="3F7F5F"/>
              </w:rPr>
              <w:t xml:space="preserve">    Description : </w:t>
            </w:r>
          </w:p>
          <w:p w14:paraId="4534B144" w14:textId="77777777" w:rsidR="00084D6F" w:rsidRPr="00A55E67" w:rsidRDefault="00084D6F" w:rsidP="00084D6F">
            <w:pPr>
              <w:pStyle w:val="BlockCode"/>
              <w:ind w:left="0" w:right="86"/>
              <w:rPr>
                <w:color w:val="3F7F5F"/>
              </w:rPr>
            </w:pPr>
            <w:r w:rsidRPr="00A55E67">
              <w:rPr>
                <w:color w:val="3F7F5F"/>
              </w:rPr>
              <w:t xml:space="preserve">    Author(s)   : haribabu</w:t>
            </w:r>
          </w:p>
          <w:p w14:paraId="11814F01" w14:textId="77777777" w:rsidR="00084D6F" w:rsidRDefault="00084D6F" w:rsidP="00084D6F">
            <w:pPr>
              <w:pStyle w:val="BlockCode"/>
              <w:ind w:left="0" w:right="86"/>
              <w:rPr>
                <w:color w:val="3F7F5F"/>
              </w:rPr>
            </w:pPr>
            <w:r w:rsidRPr="00A55E67">
              <w:rPr>
                <w:color w:val="3F7F5F"/>
              </w:rPr>
              <w:t xml:space="preserve">    Created     : Fri Aug 26 11:07:43 IST 2016</w:t>
            </w:r>
            <w:r>
              <w:rPr>
                <w:color w:val="3F7F5F"/>
              </w:rPr>
              <w:t xml:space="preserve"> </w:t>
            </w:r>
            <w:r w:rsidRPr="00A55E67">
              <w:rPr>
                <w:color w:val="3F7F5F"/>
              </w:rPr>
              <w:t>------------------------------*/</w:t>
            </w:r>
          </w:p>
          <w:p w14:paraId="28C08FEA" w14:textId="77777777" w:rsidR="00084D6F" w:rsidRDefault="00084D6F" w:rsidP="00084D6F">
            <w:pPr>
              <w:pStyle w:val="BlockCode"/>
              <w:ind w:left="0" w:right="86"/>
              <w:rPr>
                <w:color w:val="000000"/>
              </w:rPr>
            </w:pPr>
            <w:r>
              <w:rPr>
                <w:color w:val="7F0055"/>
              </w:rPr>
              <w:t>using</w:t>
            </w:r>
            <w:r>
              <w:rPr>
                <w:color w:val="000000"/>
              </w:rPr>
              <w:t xml:space="preserve"> Progress.Lang.*.</w:t>
            </w:r>
          </w:p>
          <w:p w14:paraId="7E5DC079" w14:textId="77777777" w:rsidR="00084D6F" w:rsidRPr="00F94F79" w:rsidRDefault="00084D6F" w:rsidP="00084D6F">
            <w:pPr>
              <w:pStyle w:val="BlockCode"/>
              <w:ind w:left="0" w:right="86"/>
              <w:rPr>
                <w:rFonts w:cs="Courier New"/>
                <w:color w:val="000000"/>
                <w:sz w:val="20"/>
                <w:szCs w:val="20"/>
              </w:rPr>
            </w:pPr>
            <w:r w:rsidRPr="00F94F79">
              <w:rPr>
                <w:color w:val="7F0055"/>
              </w:rPr>
              <w:t>interface Enterprise.BusinessUnit.IBusinessUnit</w:t>
            </w:r>
            <w:r w:rsidRPr="00DF5CAE">
              <w:t>:</w:t>
            </w:r>
          </w:p>
          <w:p w14:paraId="6DADD232" w14:textId="77777777" w:rsidR="00084D6F" w:rsidRDefault="00084D6F" w:rsidP="00084D6F">
            <w:pPr>
              <w:pStyle w:val="BlockCode"/>
              <w:ind w:left="0" w:right="86"/>
            </w:pPr>
            <w:r w:rsidRPr="00C41EC9">
              <w:rPr>
                <w:color w:val="7F0055"/>
              </w:rPr>
              <w:t>end interface</w:t>
            </w:r>
            <w:r>
              <w:rPr>
                <w:rFonts w:ascii="Consolas" w:hAnsi="Consolas" w:cs="Consolas"/>
                <w:color w:val="000000"/>
                <w:sz w:val="20"/>
                <w:szCs w:val="20"/>
              </w:rPr>
              <w:t>.</w:t>
            </w:r>
          </w:p>
        </w:tc>
      </w:tr>
      <w:tr w:rsidR="00084D6F" w14:paraId="0405EA89" w14:textId="77777777" w:rsidTr="00084D6F">
        <w:trPr>
          <w:gridAfter w:val="1"/>
          <w:wAfter w:w="20" w:type="dxa"/>
          <w:trHeight w:val="1070"/>
        </w:trPr>
        <w:tc>
          <w:tcPr>
            <w:tcW w:w="1167" w:type="dxa"/>
          </w:tcPr>
          <w:p w14:paraId="1C5A092C" w14:textId="77777777" w:rsidR="00084D6F" w:rsidRDefault="00084D6F" w:rsidP="00C95A30">
            <w:pPr>
              <w:pStyle w:val="table-text"/>
              <w:numPr>
                <w:ilvl w:val="0"/>
                <w:numId w:val="99"/>
              </w:numPr>
            </w:pPr>
          </w:p>
        </w:tc>
        <w:tc>
          <w:tcPr>
            <w:tcW w:w="6257" w:type="dxa"/>
          </w:tcPr>
          <w:p w14:paraId="451EA6DD" w14:textId="64600832" w:rsidR="00084D6F" w:rsidRDefault="00084D6F" w:rsidP="00084D6F">
            <w:pPr>
              <w:pStyle w:val="table-text"/>
              <w:rPr>
                <w:color w:val="000000" w:themeColor="text1"/>
              </w:rPr>
            </w:pPr>
            <w:r>
              <w:rPr>
                <w:color w:val="000000" w:themeColor="text1"/>
              </w:rPr>
              <w:t xml:space="preserve">Add a </w:t>
            </w:r>
            <w:r w:rsidRPr="004F0DDB">
              <w:rPr>
                <w:i/>
                <w:color w:val="000000" w:themeColor="text1"/>
              </w:rPr>
              <w:t>using</w:t>
            </w:r>
            <w:r>
              <w:rPr>
                <w:color w:val="000000" w:themeColor="text1"/>
              </w:rPr>
              <w:t xml:space="preserve"> statement after the error-handling statement. This </w:t>
            </w:r>
            <w:r w:rsidRPr="004F0DDB">
              <w:rPr>
                <w:i/>
                <w:color w:val="000000" w:themeColor="text1"/>
              </w:rPr>
              <w:t>using</w:t>
            </w:r>
            <w:r>
              <w:rPr>
                <w:color w:val="000000" w:themeColor="text1"/>
              </w:rPr>
              <w:t xml:space="preserve"> statement will ensure that the </w:t>
            </w:r>
            <w:r>
              <w:rPr>
                <w:i/>
                <w:color w:val="000000" w:themeColor="text1"/>
              </w:rPr>
              <w:t xml:space="preserve">Dept </w:t>
            </w:r>
            <w:r>
              <w:rPr>
                <w:color w:val="000000" w:themeColor="text1"/>
              </w:rPr>
              <w:t>class can be accessed.</w:t>
            </w:r>
          </w:p>
          <w:p w14:paraId="53275B93" w14:textId="77777777" w:rsidR="00FF2AF1" w:rsidRDefault="00FF2AF1" w:rsidP="00084D6F">
            <w:pPr>
              <w:pStyle w:val="table-text"/>
              <w:rPr>
                <w:color w:val="000000" w:themeColor="text1"/>
              </w:rPr>
            </w:pPr>
          </w:p>
          <w:p w14:paraId="43F449DF" w14:textId="77777777" w:rsidR="00084D6F" w:rsidRDefault="00084D6F" w:rsidP="00084D6F">
            <w:pPr>
              <w:pStyle w:val="BlockCode"/>
              <w:ind w:left="0"/>
            </w:pPr>
            <w:r>
              <w:rPr>
                <w:color w:val="7F0055"/>
              </w:rPr>
              <w:t>using</w:t>
            </w:r>
            <w:r>
              <w:t xml:space="preserve"> Progress.Lang.*.</w:t>
            </w:r>
          </w:p>
          <w:p w14:paraId="0DC2C4D5" w14:textId="77777777" w:rsidR="00084D6F" w:rsidRDefault="00084D6F" w:rsidP="00084D6F">
            <w:pPr>
              <w:pStyle w:val="BlockCode"/>
              <w:ind w:left="0"/>
            </w:pPr>
            <w:r>
              <w:rPr>
                <w:color w:val="7F0055"/>
              </w:rPr>
              <w:t>using</w:t>
            </w:r>
            <w:r>
              <w:t xml:space="preserve"> Enterprise.HR.Dept.</w:t>
            </w:r>
          </w:p>
        </w:tc>
      </w:tr>
    </w:tbl>
    <w:p w14:paraId="7203445C" w14:textId="77777777" w:rsidR="00084D6F" w:rsidRDefault="00084D6F" w:rsidP="00084D6F">
      <w:pPr>
        <w:pStyle w:val="BlockLine"/>
      </w:pPr>
    </w:p>
    <w:p w14:paraId="02627F47" w14:textId="77777777" w:rsidR="00084D6F" w:rsidRDefault="00084D6F" w:rsidP="00084D6F">
      <w:pPr>
        <w:pStyle w:val="Heading3"/>
      </w:pPr>
      <w:r>
        <w:lastRenderedPageBreak/>
        <w:t>Solution, Part 2—Defining data members for the IBusinessUnit interface class</w:t>
      </w:r>
    </w:p>
    <w:p w14:paraId="17B97208" w14:textId="77777777" w:rsidR="00084D6F" w:rsidRPr="00966AFF" w:rsidRDefault="00084D6F" w:rsidP="00084D6F">
      <w:pPr>
        <w:pStyle w:val="TopLine"/>
      </w:pPr>
    </w:p>
    <w:tbl>
      <w:tblPr>
        <w:tblStyle w:val="TableGrid"/>
        <w:tblW w:w="7422" w:type="dxa"/>
        <w:tblInd w:w="1915" w:type="dxa"/>
        <w:tblLook w:val="05E0" w:firstRow="1" w:lastRow="1" w:firstColumn="1" w:lastColumn="1" w:noHBand="0" w:noVBand="1"/>
      </w:tblPr>
      <w:tblGrid>
        <w:gridCol w:w="1148"/>
        <w:gridCol w:w="6274"/>
      </w:tblGrid>
      <w:tr w:rsidR="00084D6F" w14:paraId="4FD988F1" w14:textId="77777777" w:rsidTr="00084D6F">
        <w:trPr>
          <w:cnfStyle w:val="100000000000" w:firstRow="1" w:lastRow="0" w:firstColumn="0" w:lastColumn="0" w:oddVBand="0" w:evenVBand="0" w:oddHBand="0" w:evenHBand="0" w:firstRowFirstColumn="0" w:firstRowLastColumn="0" w:lastRowFirstColumn="0" w:lastRowLastColumn="0"/>
          <w:trHeight w:val="462"/>
        </w:trPr>
        <w:tc>
          <w:tcPr>
            <w:tcW w:w="1148" w:type="dxa"/>
          </w:tcPr>
          <w:p w14:paraId="405848F7" w14:textId="77777777" w:rsidR="00084D6F" w:rsidRDefault="00084D6F" w:rsidP="00084D6F">
            <w:pPr>
              <w:pStyle w:val="TableHeading"/>
            </w:pPr>
            <w:r>
              <w:t>Step</w:t>
            </w:r>
          </w:p>
        </w:tc>
        <w:tc>
          <w:tcPr>
            <w:tcW w:w="6274" w:type="dxa"/>
          </w:tcPr>
          <w:p w14:paraId="15F41515" w14:textId="7BDA9528" w:rsidR="00084D6F" w:rsidRDefault="00084D6F" w:rsidP="00084D6F">
            <w:pPr>
              <w:pStyle w:val="TableHeading"/>
            </w:pPr>
            <w:r>
              <w:t>Solution instruction</w:t>
            </w:r>
            <w:r w:rsidR="00FF2AF1">
              <w:t>s</w:t>
            </w:r>
          </w:p>
        </w:tc>
      </w:tr>
      <w:tr w:rsidR="00084D6F" w14:paraId="497B2AAF" w14:textId="77777777" w:rsidTr="00084D6F">
        <w:trPr>
          <w:trHeight w:val="1610"/>
        </w:trPr>
        <w:tc>
          <w:tcPr>
            <w:tcW w:w="1148" w:type="dxa"/>
          </w:tcPr>
          <w:p w14:paraId="676755DF" w14:textId="77777777" w:rsidR="00084D6F" w:rsidRDefault="00084D6F" w:rsidP="00C95A30">
            <w:pPr>
              <w:pStyle w:val="table-text"/>
              <w:numPr>
                <w:ilvl w:val="0"/>
                <w:numId w:val="65"/>
              </w:numPr>
            </w:pPr>
          </w:p>
        </w:tc>
        <w:tc>
          <w:tcPr>
            <w:tcW w:w="6274" w:type="dxa"/>
          </w:tcPr>
          <w:p w14:paraId="0256416E" w14:textId="77777777" w:rsidR="00084D6F" w:rsidRDefault="00084D6F" w:rsidP="00084D6F">
            <w:pPr>
              <w:pStyle w:val="table-text"/>
            </w:pPr>
            <w:r>
              <w:t xml:space="preserve">Define these properties that will be </w:t>
            </w:r>
            <w:r w:rsidRPr="005344AB">
              <w:rPr>
                <w:i/>
              </w:rPr>
              <w:t>public</w:t>
            </w:r>
            <w:r>
              <w:rPr>
                <w:i/>
              </w:rPr>
              <w:t>.</w:t>
            </w:r>
          </w:p>
          <w:p w14:paraId="4218BE47" w14:textId="77777777" w:rsidR="00084D6F" w:rsidRDefault="00084D6F" w:rsidP="00084D6F">
            <w:pPr>
              <w:pStyle w:val="TableBullet"/>
            </w:pPr>
            <w:r w:rsidRPr="005344AB">
              <w:rPr>
                <w:i/>
              </w:rPr>
              <w:t>Name</w:t>
            </w:r>
            <w:r>
              <w:t xml:space="preserve"> as </w:t>
            </w:r>
            <w:r w:rsidRPr="005344AB">
              <w:rPr>
                <w:i/>
              </w:rPr>
              <w:t>character</w:t>
            </w:r>
          </w:p>
          <w:p w14:paraId="4A486ECE" w14:textId="77777777" w:rsidR="00084D6F" w:rsidRDefault="00084D6F" w:rsidP="00084D6F">
            <w:pPr>
              <w:pStyle w:val="TableBullet"/>
            </w:pPr>
            <w:r w:rsidRPr="005344AB">
              <w:rPr>
                <w:i/>
              </w:rPr>
              <w:t>Num</w:t>
            </w:r>
            <w:r>
              <w:rPr>
                <w:i/>
              </w:rPr>
              <w:t>Departments</w:t>
            </w:r>
            <w:r>
              <w:t xml:space="preserve"> as </w:t>
            </w:r>
            <w:r w:rsidRPr="005344AB">
              <w:rPr>
                <w:i/>
              </w:rPr>
              <w:t>integer</w:t>
            </w:r>
          </w:p>
          <w:p w14:paraId="57CFAA7A" w14:textId="77777777" w:rsidR="00084D6F" w:rsidRDefault="00084D6F" w:rsidP="00084D6F">
            <w:pPr>
              <w:pStyle w:val="TableBullet"/>
              <w:numPr>
                <w:ilvl w:val="0"/>
                <w:numId w:val="0"/>
              </w:numPr>
            </w:pPr>
            <w:r w:rsidRPr="00003F46">
              <w:rPr>
                <w:b/>
              </w:rPr>
              <w:t>Hint</w:t>
            </w:r>
            <w:r>
              <w:t xml:space="preserve">: Use the </w:t>
            </w:r>
            <w:r w:rsidRPr="00307478">
              <w:rPr>
                <w:i/>
              </w:rPr>
              <w:t>Add Property</w:t>
            </w:r>
            <w:r>
              <w:t xml:space="preserve"> wizard.</w:t>
            </w:r>
          </w:p>
          <w:p w14:paraId="54CBFBC3" w14:textId="77777777" w:rsidR="00084D6F" w:rsidRDefault="00084D6F" w:rsidP="00C95A30">
            <w:pPr>
              <w:pStyle w:val="Tablesub-step"/>
              <w:numPr>
                <w:ilvl w:val="0"/>
                <w:numId w:val="160"/>
              </w:numPr>
            </w:pPr>
            <w:r w:rsidRPr="00084D6F">
              <w:rPr>
                <w:b/>
              </w:rPr>
              <w:t>Right-click</w:t>
            </w:r>
            <w:r>
              <w:t xml:space="preserve"> anywhere in the </w:t>
            </w:r>
            <w:r w:rsidRPr="00084D6F">
              <w:rPr>
                <w:b/>
              </w:rPr>
              <w:t>IBusinessUnit.cls</w:t>
            </w:r>
            <w:r>
              <w:t xml:space="preserve"> file and then select </w:t>
            </w:r>
            <w:r w:rsidRPr="00084D6F">
              <w:rPr>
                <w:b/>
              </w:rPr>
              <w:t>Source</w:t>
            </w:r>
            <w:r>
              <w:t xml:space="preserve"> &gt; </w:t>
            </w:r>
            <w:r w:rsidRPr="00084D6F">
              <w:rPr>
                <w:b/>
              </w:rPr>
              <w:t>Add Property</w:t>
            </w:r>
            <w:r>
              <w:t>. The Add Property wizard opens.</w:t>
            </w:r>
          </w:p>
          <w:p w14:paraId="308641D4" w14:textId="77777777" w:rsidR="00084D6F" w:rsidRDefault="00084D6F" w:rsidP="00C95A30">
            <w:pPr>
              <w:pStyle w:val="Tablesub-step"/>
              <w:numPr>
                <w:ilvl w:val="0"/>
                <w:numId w:val="15"/>
              </w:numPr>
            </w:pPr>
            <w:r>
              <w:t xml:space="preserve">Enter </w:t>
            </w:r>
            <w:r>
              <w:rPr>
                <w:b/>
              </w:rPr>
              <w:t>Name</w:t>
            </w:r>
            <w:r>
              <w:t xml:space="preserve"> for the Property name.</w:t>
            </w:r>
          </w:p>
          <w:p w14:paraId="299841A0" w14:textId="77777777" w:rsidR="00084D6F" w:rsidRDefault="00084D6F" w:rsidP="00C95A30">
            <w:pPr>
              <w:pStyle w:val="Tablesub-step"/>
              <w:numPr>
                <w:ilvl w:val="0"/>
                <w:numId w:val="15"/>
              </w:numPr>
            </w:pPr>
            <w:r>
              <w:t xml:space="preserve">Select the </w:t>
            </w:r>
            <w:r w:rsidRPr="006A6586">
              <w:rPr>
                <w:b/>
              </w:rPr>
              <w:t>CHARACTER</w:t>
            </w:r>
            <w:r>
              <w:t xml:space="preserve"> data type for the property from the drop-down list.</w:t>
            </w:r>
          </w:p>
          <w:p w14:paraId="511A6846" w14:textId="00C36DE5" w:rsidR="00084D6F" w:rsidRDefault="00084D6F" w:rsidP="00C95A30">
            <w:pPr>
              <w:pStyle w:val="Tablesub-step"/>
              <w:numPr>
                <w:ilvl w:val="0"/>
                <w:numId w:val="15"/>
              </w:numPr>
            </w:pPr>
            <w:r>
              <w:t xml:space="preserve">Select </w:t>
            </w:r>
            <w:r>
              <w:rPr>
                <w:b/>
              </w:rPr>
              <w:t>Last Property</w:t>
            </w:r>
            <w:r>
              <w:t xml:space="preserve"> for the insertion position.</w:t>
            </w:r>
          </w:p>
          <w:p w14:paraId="645B9174" w14:textId="77777777" w:rsidR="00FF2AF1" w:rsidRDefault="00FF2AF1" w:rsidP="00FF2AF1">
            <w:pPr>
              <w:pStyle w:val="Tablesub-step"/>
              <w:numPr>
                <w:ilvl w:val="0"/>
                <w:numId w:val="0"/>
              </w:numPr>
              <w:ind w:left="360"/>
            </w:pPr>
          </w:p>
          <w:p w14:paraId="7D1F1467" w14:textId="77777777" w:rsidR="00084D6F" w:rsidRDefault="00084D6F" w:rsidP="00084D6F">
            <w:pPr>
              <w:pStyle w:val="Tablesub-step"/>
              <w:numPr>
                <w:ilvl w:val="0"/>
                <w:numId w:val="0"/>
              </w:numPr>
              <w:ind w:left="360" w:hanging="360"/>
              <w:jc w:val="center"/>
            </w:pPr>
            <w:r>
              <w:rPr>
                <w:noProof/>
              </w:rPr>
              <w:drawing>
                <wp:inline distT="0" distB="0" distL="0" distR="0" wp14:anchorId="1B6B85A6" wp14:editId="06F30381">
                  <wp:extent cx="3657600" cy="4595495"/>
                  <wp:effectExtent l="19050" t="19050" r="19050"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rcRect/>
                          <a:stretch>
                            <a:fillRect/>
                          </a:stretch>
                        </pic:blipFill>
                        <pic:spPr>
                          <a:xfrm>
                            <a:off x="0" y="0"/>
                            <a:ext cx="3657600" cy="459549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12544A79" w14:textId="77777777" w:rsidR="00FF2AF1" w:rsidRDefault="00FF2AF1" w:rsidP="00FF2AF1">
            <w:pPr>
              <w:pStyle w:val="Tablesub-step"/>
              <w:numPr>
                <w:ilvl w:val="0"/>
                <w:numId w:val="0"/>
              </w:numPr>
              <w:ind w:left="360"/>
            </w:pPr>
          </w:p>
          <w:p w14:paraId="2C5E9E7E" w14:textId="407CE46F" w:rsidR="00084D6F" w:rsidRDefault="00084D6F" w:rsidP="00C95A30">
            <w:pPr>
              <w:pStyle w:val="Tablesub-step"/>
              <w:numPr>
                <w:ilvl w:val="0"/>
                <w:numId w:val="15"/>
              </w:numPr>
            </w:pPr>
            <w:r>
              <w:t xml:space="preserve">Click </w:t>
            </w:r>
            <w:r w:rsidRPr="006A6586">
              <w:rPr>
                <w:b/>
              </w:rPr>
              <w:t>Generate</w:t>
            </w:r>
            <w:r>
              <w:t>.</w:t>
            </w:r>
          </w:p>
          <w:p w14:paraId="44F310FA" w14:textId="77777777" w:rsidR="00084D6F" w:rsidRDefault="00084D6F" w:rsidP="00FF2AF1">
            <w:pPr>
              <w:pStyle w:val="Tablesub-step"/>
              <w:numPr>
                <w:ilvl w:val="0"/>
                <w:numId w:val="0"/>
              </w:numPr>
              <w:ind w:left="360"/>
            </w:pPr>
            <w:r>
              <w:lastRenderedPageBreak/>
              <w:t xml:space="preserve">Repeat these steps for the definition of the </w:t>
            </w:r>
            <w:r w:rsidRPr="00DF5CAE">
              <w:rPr>
                <w:i/>
              </w:rPr>
              <w:t>NumDepartments</w:t>
            </w:r>
            <w:r>
              <w:t xml:space="preserve"> property, making sure you select the </w:t>
            </w:r>
            <w:r w:rsidRPr="00DF5CAE">
              <w:rPr>
                <w:i/>
              </w:rPr>
              <w:t>integer</w:t>
            </w:r>
            <w:r>
              <w:t xml:space="preserve"> type.</w:t>
            </w:r>
          </w:p>
          <w:p w14:paraId="3F26F34D" w14:textId="77777777" w:rsidR="00FF2AF1" w:rsidRDefault="00FF2AF1" w:rsidP="00084D6F">
            <w:pPr>
              <w:pStyle w:val="Tablesub-step"/>
              <w:numPr>
                <w:ilvl w:val="0"/>
                <w:numId w:val="0"/>
              </w:numPr>
            </w:pPr>
          </w:p>
          <w:p w14:paraId="3BDF326B" w14:textId="697F2C96" w:rsidR="00084D6F" w:rsidRDefault="00084D6F" w:rsidP="00084D6F">
            <w:pPr>
              <w:pStyle w:val="Tablesub-step"/>
              <w:numPr>
                <w:ilvl w:val="0"/>
                <w:numId w:val="0"/>
              </w:numPr>
            </w:pPr>
            <w:r>
              <w:t>The generated code should appear as follows:</w:t>
            </w:r>
          </w:p>
          <w:p w14:paraId="4EDE6024" w14:textId="77777777" w:rsidR="00FF2AF1" w:rsidRDefault="00FF2AF1" w:rsidP="00084D6F">
            <w:pPr>
              <w:pStyle w:val="Tablesub-step"/>
              <w:numPr>
                <w:ilvl w:val="0"/>
                <w:numId w:val="0"/>
              </w:numPr>
            </w:pPr>
          </w:p>
          <w:p w14:paraId="7C9E066A" w14:textId="77777777" w:rsidR="00084D6F" w:rsidRPr="00321678" w:rsidRDefault="00084D6F" w:rsidP="00084D6F">
            <w:pPr>
              <w:pStyle w:val="BlockCode"/>
              <w:ind w:left="0" w:right="86"/>
              <w:rPr>
                <w:rFonts w:cs="Courier New"/>
                <w:szCs w:val="20"/>
              </w:rPr>
            </w:pPr>
            <w:r w:rsidRPr="00321678">
              <w:rPr>
                <w:rFonts w:cs="Courier New"/>
                <w:color w:val="7F0055"/>
                <w:szCs w:val="20"/>
              </w:rPr>
              <w:t>define</w:t>
            </w:r>
            <w:r w:rsidRPr="00321678">
              <w:rPr>
                <w:rFonts w:cs="Courier New"/>
                <w:color w:val="000000"/>
                <w:szCs w:val="20"/>
              </w:rPr>
              <w:t xml:space="preserve"> </w:t>
            </w:r>
            <w:r w:rsidRPr="00321678">
              <w:rPr>
                <w:rFonts w:cs="Courier New"/>
                <w:color w:val="7F0055"/>
                <w:szCs w:val="20"/>
              </w:rPr>
              <w:t>public</w:t>
            </w:r>
            <w:r w:rsidRPr="00321678">
              <w:rPr>
                <w:rFonts w:cs="Courier New"/>
                <w:color w:val="000000"/>
                <w:szCs w:val="20"/>
              </w:rPr>
              <w:t xml:space="preserve"> </w:t>
            </w:r>
            <w:r w:rsidRPr="00321678">
              <w:rPr>
                <w:rFonts w:cs="Courier New"/>
                <w:color w:val="7F0055"/>
                <w:szCs w:val="20"/>
              </w:rPr>
              <w:t>property</w:t>
            </w:r>
            <w:r>
              <w:rPr>
                <w:rFonts w:cs="Courier New"/>
                <w:color w:val="000000"/>
                <w:szCs w:val="20"/>
              </w:rPr>
              <w:t xml:space="preserve"> </w:t>
            </w:r>
            <w:r w:rsidRPr="00321678">
              <w:rPr>
                <w:rFonts w:cs="Courier New"/>
                <w:color w:val="000000"/>
                <w:szCs w:val="20"/>
              </w:rPr>
              <w:t xml:space="preserve">Name </w:t>
            </w:r>
            <w:r w:rsidRPr="00321678">
              <w:rPr>
                <w:rFonts w:cs="Courier New"/>
                <w:color w:val="7F0055"/>
                <w:szCs w:val="20"/>
              </w:rPr>
              <w:t>as</w:t>
            </w:r>
            <w:r w:rsidRPr="00321678">
              <w:rPr>
                <w:rFonts w:cs="Courier New"/>
                <w:color w:val="000000"/>
                <w:szCs w:val="20"/>
              </w:rPr>
              <w:t xml:space="preserve"> </w:t>
            </w:r>
            <w:r w:rsidRPr="00321678">
              <w:rPr>
                <w:rFonts w:cs="Courier New"/>
                <w:color w:val="FF0000"/>
                <w:szCs w:val="20"/>
              </w:rPr>
              <w:t>character</w:t>
            </w:r>
            <w:r w:rsidRPr="00321678">
              <w:rPr>
                <w:rFonts w:cs="Courier New"/>
                <w:color w:val="000000"/>
                <w:szCs w:val="20"/>
              </w:rPr>
              <w:t xml:space="preserve"> </w:t>
            </w:r>
            <w:r w:rsidRPr="00321678">
              <w:rPr>
                <w:rFonts w:cs="Courier New"/>
                <w:color w:val="7F0055"/>
                <w:szCs w:val="20"/>
              </w:rPr>
              <w:t>no-undo</w:t>
            </w:r>
            <w:r w:rsidRPr="00321678">
              <w:rPr>
                <w:rFonts w:cs="Courier New"/>
                <w:color w:val="000000"/>
                <w:szCs w:val="20"/>
              </w:rPr>
              <w:t xml:space="preserve"> </w:t>
            </w:r>
          </w:p>
          <w:p w14:paraId="5568FEA7" w14:textId="77777777" w:rsidR="00084D6F" w:rsidRPr="00321678" w:rsidRDefault="00084D6F" w:rsidP="00084D6F">
            <w:pPr>
              <w:pStyle w:val="BlockCode"/>
              <w:ind w:left="0" w:right="86"/>
              <w:rPr>
                <w:rFonts w:cs="Courier New"/>
                <w:szCs w:val="20"/>
              </w:rPr>
            </w:pPr>
            <w:r w:rsidRPr="00321678">
              <w:rPr>
                <w:rFonts w:cs="Courier New"/>
                <w:color w:val="000000"/>
                <w:szCs w:val="20"/>
              </w:rPr>
              <w:tab/>
            </w:r>
            <w:r w:rsidRPr="00321678">
              <w:rPr>
                <w:rFonts w:cs="Courier New"/>
                <w:color w:val="7F0055"/>
                <w:szCs w:val="20"/>
              </w:rPr>
              <w:t>get</w:t>
            </w:r>
            <w:r w:rsidRPr="00321678">
              <w:rPr>
                <w:rFonts w:cs="Courier New"/>
                <w:color w:val="000000"/>
                <w:szCs w:val="20"/>
              </w:rPr>
              <w:t>.</w:t>
            </w:r>
          </w:p>
          <w:p w14:paraId="37FE271B" w14:textId="77777777" w:rsidR="00084D6F" w:rsidRPr="00321678" w:rsidRDefault="00084D6F" w:rsidP="00084D6F">
            <w:pPr>
              <w:pStyle w:val="BlockCode"/>
              <w:ind w:left="0" w:right="86"/>
              <w:rPr>
                <w:rFonts w:cs="Courier New"/>
                <w:szCs w:val="20"/>
              </w:rPr>
            </w:pPr>
            <w:r w:rsidRPr="00321678">
              <w:rPr>
                <w:rFonts w:cs="Courier New"/>
                <w:color w:val="000000"/>
                <w:szCs w:val="20"/>
              </w:rPr>
              <w:tab/>
            </w:r>
            <w:r w:rsidRPr="00321678">
              <w:rPr>
                <w:rFonts w:cs="Courier New"/>
                <w:color w:val="7F0055"/>
                <w:szCs w:val="20"/>
              </w:rPr>
              <w:t>set</w:t>
            </w:r>
            <w:r w:rsidRPr="00321678">
              <w:rPr>
                <w:rFonts w:cs="Courier New"/>
                <w:color w:val="000000"/>
                <w:szCs w:val="20"/>
              </w:rPr>
              <w:t xml:space="preserve">. </w:t>
            </w:r>
          </w:p>
          <w:p w14:paraId="2C2F19DE" w14:textId="77777777" w:rsidR="00084D6F" w:rsidRPr="00321678" w:rsidRDefault="00084D6F" w:rsidP="00084D6F">
            <w:pPr>
              <w:pStyle w:val="BlockCode"/>
              <w:ind w:left="0" w:right="86"/>
              <w:rPr>
                <w:rFonts w:cs="Courier New"/>
                <w:szCs w:val="20"/>
              </w:rPr>
            </w:pPr>
            <w:r w:rsidRPr="00321678">
              <w:rPr>
                <w:rFonts w:cs="Courier New"/>
                <w:color w:val="000000"/>
                <w:szCs w:val="20"/>
              </w:rPr>
              <w:t xml:space="preserve">  </w:t>
            </w:r>
          </w:p>
          <w:p w14:paraId="26001212" w14:textId="77777777" w:rsidR="00084D6F" w:rsidRPr="00321678" w:rsidRDefault="00084D6F" w:rsidP="00084D6F">
            <w:pPr>
              <w:pStyle w:val="BlockCode"/>
              <w:ind w:left="0" w:right="86"/>
              <w:rPr>
                <w:rFonts w:cs="Courier New"/>
                <w:szCs w:val="20"/>
              </w:rPr>
            </w:pPr>
            <w:r w:rsidRPr="00321678">
              <w:rPr>
                <w:rFonts w:cs="Courier New"/>
                <w:color w:val="7F0055"/>
                <w:szCs w:val="20"/>
              </w:rPr>
              <w:t>define</w:t>
            </w:r>
            <w:r w:rsidRPr="00321678">
              <w:rPr>
                <w:rFonts w:cs="Courier New"/>
                <w:color w:val="000000"/>
                <w:szCs w:val="20"/>
              </w:rPr>
              <w:t xml:space="preserve"> </w:t>
            </w:r>
            <w:r w:rsidRPr="00321678">
              <w:rPr>
                <w:rFonts w:cs="Courier New"/>
                <w:color w:val="7F0055"/>
                <w:szCs w:val="20"/>
              </w:rPr>
              <w:t>public</w:t>
            </w:r>
            <w:r w:rsidRPr="00321678">
              <w:rPr>
                <w:rFonts w:cs="Courier New"/>
                <w:color w:val="000000"/>
                <w:szCs w:val="20"/>
              </w:rPr>
              <w:t xml:space="preserve"> </w:t>
            </w:r>
            <w:r w:rsidRPr="00321678">
              <w:rPr>
                <w:rFonts w:cs="Courier New"/>
                <w:color w:val="7F0055"/>
                <w:szCs w:val="20"/>
              </w:rPr>
              <w:t>property</w:t>
            </w:r>
            <w:r>
              <w:rPr>
                <w:rFonts w:cs="Courier New"/>
                <w:color w:val="000000"/>
                <w:szCs w:val="20"/>
              </w:rPr>
              <w:t xml:space="preserve"> </w:t>
            </w:r>
            <w:r w:rsidRPr="00321678">
              <w:rPr>
                <w:rFonts w:cs="Courier New"/>
                <w:color w:val="000000"/>
                <w:szCs w:val="20"/>
              </w:rPr>
              <w:t>Num</w:t>
            </w:r>
            <w:r>
              <w:rPr>
                <w:rFonts w:cs="Courier New"/>
                <w:color w:val="000000"/>
                <w:szCs w:val="20"/>
              </w:rPr>
              <w:t>Departments</w:t>
            </w:r>
            <w:r w:rsidRPr="00321678">
              <w:rPr>
                <w:rFonts w:cs="Courier New"/>
                <w:color w:val="000000"/>
                <w:szCs w:val="20"/>
              </w:rPr>
              <w:t xml:space="preserve"> </w:t>
            </w:r>
            <w:r w:rsidRPr="00321678">
              <w:rPr>
                <w:rFonts w:cs="Courier New"/>
                <w:color w:val="7F0055"/>
                <w:szCs w:val="20"/>
              </w:rPr>
              <w:t>as</w:t>
            </w:r>
            <w:r w:rsidRPr="00321678">
              <w:rPr>
                <w:rFonts w:cs="Courier New"/>
                <w:color w:val="000000"/>
                <w:szCs w:val="20"/>
              </w:rPr>
              <w:t xml:space="preserve"> </w:t>
            </w:r>
            <w:r w:rsidRPr="00321678">
              <w:rPr>
                <w:rFonts w:cs="Courier New"/>
                <w:color w:val="FF0000"/>
                <w:szCs w:val="20"/>
              </w:rPr>
              <w:t>integer</w:t>
            </w:r>
            <w:r w:rsidRPr="00321678">
              <w:rPr>
                <w:rFonts w:cs="Courier New"/>
                <w:color w:val="000000"/>
                <w:szCs w:val="20"/>
              </w:rPr>
              <w:t xml:space="preserve"> </w:t>
            </w:r>
            <w:r w:rsidRPr="00321678">
              <w:rPr>
                <w:rFonts w:cs="Courier New"/>
                <w:color w:val="7F0055"/>
                <w:szCs w:val="20"/>
              </w:rPr>
              <w:t>no-undo</w:t>
            </w:r>
            <w:r w:rsidRPr="00321678">
              <w:rPr>
                <w:rFonts w:cs="Courier New"/>
                <w:color w:val="000000"/>
                <w:szCs w:val="20"/>
              </w:rPr>
              <w:t xml:space="preserve"> </w:t>
            </w:r>
          </w:p>
          <w:p w14:paraId="6BC20DC2" w14:textId="77777777" w:rsidR="00084D6F" w:rsidRPr="00321678" w:rsidRDefault="00084D6F" w:rsidP="00084D6F">
            <w:pPr>
              <w:pStyle w:val="BlockCode"/>
              <w:ind w:left="0" w:right="86"/>
              <w:rPr>
                <w:rFonts w:cs="Courier New"/>
                <w:szCs w:val="20"/>
              </w:rPr>
            </w:pPr>
            <w:r w:rsidRPr="00321678">
              <w:rPr>
                <w:rFonts w:cs="Courier New"/>
                <w:color w:val="000000"/>
                <w:szCs w:val="20"/>
              </w:rPr>
              <w:t xml:space="preserve">    </w:t>
            </w:r>
            <w:r w:rsidRPr="00321678">
              <w:rPr>
                <w:rFonts w:cs="Courier New"/>
                <w:color w:val="7F0055"/>
                <w:szCs w:val="20"/>
              </w:rPr>
              <w:t>get</w:t>
            </w:r>
            <w:r w:rsidRPr="00321678">
              <w:rPr>
                <w:rFonts w:cs="Courier New"/>
                <w:color w:val="000000"/>
                <w:szCs w:val="20"/>
              </w:rPr>
              <w:t>.</w:t>
            </w:r>
          </w:p>
          <w:p w14:paraId="0E96C7C9" w14:textId="77777777" w:rsidR="00084D6F" w:rsidRPr="00CF2B1D" w:rsidRDefault="00084D6F" w:rsidP="00084D6F">
            <w:pPr>
              <w:pStyle w:val="BlockCode"/>
              <w:ind w:left="0" w:right="86"/>
              <w:rPr>
                <w:rFonts w:cs="Courier New"/>
                <w:szCs w:val="20"/>
              </w:rPr>
            </w:pPr>
            <w:r w:rsidRPr="00321678">
              <w:rPr>
                <w:rFonts w:cs="Courier New"/>
                <w:color w:val="000000"/>
                <w:szCs w:val="20"/>
              </w:rPr>
              <w:t xml:space="preserve">    </w:t>
            </w:r>
            <w:r w:rsidRPr="00321678">
              <w:rPr>
                <w:rFonts w:cs="Courier New"/>
                <w:color w:val="7F0055"/>
                <w:szCs w:val="20"/>
              </w:rPr>
              <w:t>set</w:t>
            </w:r>
            <w:r w:rsidRPr="00321678">
              <w:rPr>
                <w:rFonts w:cs="Courier New"/>
                <w:color w:val="000000"/>
                <w:szCs w:val="20"/>
              </w:rPr>
              <w:t>.</w:t>
            </w:r>
          </w:p>
        </w:tc>
      </w:tr>
      <w:tr w:rsidR="00084D6F" w14:paraId="7CC42AC4" w14:textId="77777777" w:rsidTr="00084D6F">
        <w:trPr>
          <w:trHeight w:val="317"/>
        </w:trPr>
        <w:tc>
          <w:tcPr>
            <w:tcW w:w="1148" w:type="dxa"/>
          </w:tcPr>
          <w:p w14:paraId="15214C0D" w14:textId="77777777" w:rsidR="00084D6F" w:rsidRDefault="00084D6F" w:rsidP="00C95A30">
            <w:pPr>
              <w:pStyle w:val="table-text"/>
              <w:numPr>
                <w:ilvl w:val="0"/>
                <w:numId w:val="65"/>
              </w:numPr>
            </w:pPr>
          </w:p>
        </w:tc>
        <w:tc>
          <w:tcPr>
            <w:tcW w:w="6274" w:type="dxa"/>
          </w:tcPr>
          <w:p w14:paraId="396F4559" w14:textId="77777777" w:rsidR="00084D6F" w:rsidRDefault="00084D6F" w:rsidP="00084D6F">
            <w:pPr>
              <w:pStyle w:val="table-text"/>
            </w:pPr>
            <w:r>
              <w:t>Save your file. Ensure that it compiles without errors.</w:t>
            </w:r>
          </w:p>
        </w:tc>
      </w:tr>
    </w:tbl>
    <w:p w14:paraId="0CA98D54" w14:textId="77777777" w:rsidR="00084D6F" w:rsidRDefault="00084D6F" w:rsidP="00084D6F">
      <w:pPr>
        <w:pStyle w:val="BlockLine"/>
      </w:pPr>
    </w:p>
    <w:p w14:paraId="5F9F8730" w14:textId="77777777" w:rsidR="00084D6F" w:rsidRDefault="00084D6F" w:rsidP="00084D6F">
      <w:pPr>
        <w:pStyle w:val="Heading3"/>
      </w:pPr>
      <w:r>
        <w:lastRenderedPageBreak/>
        <w:t>Solution, Part 3—Defining methods for the IBusinessUnit interface class</w:t>
      </w:r>
    </w:p>
    <w:p w14:paraId="061214B5" w14:textId="77777777" w:rsidR="00084D6F" w:rsidRPr="00966AFF" w:rsidRDefault="00084D6F" w:rsidP="00084D6F">
      <w:pPr>
        <w:pStyle w:val="TopLine"/>
      </w:pPr>
    </w:p>
    <w:tbl>
      <w:tblPr>
        <w:tblStyle w:val="TableGrid"/>
        <w:tblW w:w="7465" w:type="dxa"/>
        <w:tblInd w:w="1915" w:type="dxa"/>
        <w:tblLook w:val="05E0" w:firstRow="1" w:lastRow="1" w:firstColumn="1" w:lastColumn="1" w:noHBand="0" w:noVBand="1"/>
      </w:tblPr>
      <w:tblGrid>
        <w:gridCol w:w="1155"/>
        <w:gridCol w:w="6310"/>
      </w:tblGrid>
      <w:tr w:rsidR="00084D6F" w14:paraId="01318EBC" w14:textId="77777777" w:rsidTr="00084D6F">
        <w:trPr>
          <w:cnfStyle w:val="100000000000" w:firstRow="1" w:lastRow="0" w:firstColumn="0" w:lastColumn="0" w:oddVBand="0" w:evenVBand="0" w:oddHBand="0" w:evenHBand="0" w:firstRowFirstColumn="0" w:firstRowLastColumn="0" w:lastRowFirstColumn="0" w:lastRowLastColumn="0"/>
          <w:trHeight w:val="482"/>
        </w:trPr>
        <w:tc>
          <w:tcPr>
            <w:tcW w:w="1155" w:type="dxa"/>
          </w:tcPr>
          <w:p w14:paraId="7EB1162D" w14:textId="77777777" w:rsidR="00084D6F" w:rsidRDefault="00084D6F" w:rsidP="00084D6F">
            <w:pPr>
              <w:pStyle w:val="TableHeading"/>
            </w:pPr>
            <w:r>
              <w:t>Step</w:t>
            </w:r>
          </w:p>
        </w:tc>
        <w:tc>
          <w:tcPr>
            <w:tcW w:w="6310" w:type="dxa"/>
          </w:tcPr>
          <w:p w14:paraId="6AACC5EA" w14:textId="1D9D2B3D" w:rsidR="00084D6F" w:rsidRDefault="00084D6F" w:rsidP="00084D6F">
            <w:pPr>
              <w:pStyle w:val="TableHeading"/>
            </w:pPr>
            <w:r>
              <w:t>Solution instruction</w:t>
            </w:r>
            <w:r w:rsidR="00FF2AF1">
              <w:t>s</w:t>
            </w:r>
          </w:p>
        </w:tc>
      </w:tr>
      <w:tr w:rsidR="00084D6F" w14:paraId="09678D1F" w14:textId="77777777" w:rsidTr="00084D6F">
        <w:trPr>
          <w:trHeight w:val="2807"/>
        </w:trPr>
        <w:tc>
          <w:tcPr>
            <w:tcW w:w="1155" w:type="dxa"/>
          </w:tcPr>
          <w:p w14:paraId="653D64E9" w14:textId="77777777" w:rsidR="00084D6F" w:rsidRDefault="00084D6F" w:rsidP="00C95A30">
            <w:pPr>
              <w:pStyle w:val="table-text"/>
              <w:numPr>
                <w:ilvl w:val="0"/>
                <w:numId w:val="66"/>
              </w:numPr>
            </w:pPr>
          </w:p>
        </w:tc>
        <w:tc>
          <w:tcPr>
            <w:tcW w:w="6310" w:type="dxa"/>
          </w:tcPr>
          <w:p w14:paraId="7F553BB3" w14:textId="77777777" w:rsidR="00084D6F" w:rsidRDefault="00084D6F" w:rsidP="00FF2AF1">
            <w:pPr>
              <w:pStyle w:val="table-text"/>
            </w:pPr>
            <w:r>
              <w:t xml:space="preserve">Define the </w:t>
            </w:r>
            <w:r w:rsidRPr="00366E27">
              <w:t>public</w:t>
            </w:r>
            <w:r>
              <w:t xml:space="preserve"> </w:t>
            </w:r>
            <w:proofErr w:type="gramStart"/>
            <w:r>
              <w:rPr>
                <w:i/>
              </w:rPr>
              <w:t>AddDepartment</w:t>
            </w:r>
            <w:r>
              <w:t>(</w:t>
            </w:r>
            <w:proofErr w:type="gramEnd"/>
            <w:r>
              <w:t xml:space="preserve">) method with return type </w:t>
            </w:r>
            <w:r w:rsidRPr="00DF5CAE">
              <w:rPr>
                <w:i/>
              </w:rPr>
              <w:t>void</w:t>
            </w:r>
            <w:r>
              <w:t xml:space="preserve">. The input parameters for this method will be </w:t>
            </w:r>
            <w:r w:rsidRPr="00DF5CAE">
              <w:rPr>
                <w:i/>
              </w:rPr>
              <w:t>pDept</w:t>
            </w:r>
            <w:r>
              <w:t xml:space="preserve"> of type </w:t>
            </w:r>
            <w:r w:rsidRPr="00DF5CAE">
              <w:rPr>
                <w:i/>
              </w:rPr>
              <w:t>Dept</w:t>
            </w:r>
            <w:r>
              <w:t xml:space="preserve">. </w:t>
            </w:r>
          </w:p>
          <w:p w14:paraId="03E02D67" w14:textId="2C16008C" w:rsidR="00084D6F" w:rsidRPr="00E820E1" w:rsidRDefault="00084D6F" w:rsidP="00FF2AF1">
            <w:pPr>
              <w:pStyle w:val="Tablesub-step"/>
              <w:numPr>
                <w:ilvl w:val="0"/>
                <w:numId w:val="161"/>
              </w:numPr>
            </w:pPr>
            <w:r w:rsidRPr="00E820E1">
              <w:t xml:space="preserve">Place </w:t>
            </w:r>
            <w:r w:rsidRPr="00950484">
              <w:t>the</w:t>
            </w:r>
            <w:r w:rsidRPr="00E820E1">
              <w:t xml:space="preserve"> cursor </w:t>
            </w:r>
            <w:r>
              <w:t>anywhere in the file.</w:t>
            </w:r>
          </w:p>
          <w:p w14:paraId="4A3A8722" w14:textId="77777777" w:rsidR="00084D6F" w:rsidRDefault="00084D6F" w:rsidP="00C95A30">
            <w:pPr>
              <w:pStyle w:val="Tablesub-step"/>
              <w:numPr>
                <w:ilvl w:val="0"/>
                <w:numId w:val="15"/>
              </w:numPr>
            </w:pPr>
            <w:r>
              <w:t xml:space="preserve">Right-click and then select </w:t>
            </w:r>
            <w:r w:rsidRPr="00896DBE">
              <w:rPr>
                <w:b/>
              </w:rPr>
              <w:t>Source</w:t>
            </w:r>
            <w:r>
              <w:t xml:space="preserve"> &gt; </w:t>
            </w:r>
            <w:r w:rsidRPr="00896DBE">
              <w:rPr>
                <w:b/>
              </w:rPr>
              <w:t>Add Method</w:t>
            </w:r>
            <w:r>
              <w:t>.</w:t>
            </w:r>
          </w:p>
          <w:p w14:paraId="425EFE77" w14:textId="15580E84" w:rsidR="00084D6F" w:rsidRDefault="00084D6F" w:rsidP="00C95A30">
            <w:pPr>
              <w:pStyle w:val="Tablesub-step"/>
              <w:numPr>
                <w:ilvl w:val="0"/>
                <w:numId w:val="15"/>
              </w:numPr>
            </w:pPr>
            <w:r>
              <w:t xml:space="preserve">Enter the method name as </w:t>
            </w:r>
            <w:r w:rsidRPr="00FE71C0">
              <w:rPr>
                <w:b/>
              </w:rPr>
              <w:t>AddDepartment</w:t>
            </w:r>
            <w:r>
              <w:t xml:space="preserve">. </w:t>
            </w:r>
          </w:p>
          <w:p w14:paraId="6E319CAA" w14:textId="77777777" w:rsidR="00FF2AF1" w:rsidRDefault="00FF2AF1" w:rsidP="00FF2AF1">
            <w:pPr>
              <w:pStyle w:val="Tablesub-step"/>
              <w:numPr>
                <w:ilvl w:val="0"/>
                <w:numId w:val="0"/>
              </w:numPr>
              <w:ind w:left="360"/>
            </w:pPr>
          </w:p>
          <w:p w14:paraId="5154F046" w14:textId="77777777" w:rsidR="00084D6F" w:rsidRDefault="00084D6F" w:rsidP="00084D6F">
            <w:pPr>
              <w:pStyle w:val="Tablesub-step"/>
              <w:numPr>
                <w:ilvl w:val="0"/>
                <w:numId w:val="0"/>
              </w:numPr>
              <w:ind w:left="360" w:hanging="360"/>
              <w:jc w:val="center"/>
            </w:pPr>
            <w:r>
              <w:rPr>
                <w:noProof/>
              </w:rPr>
              <w:drawing>
                <wp:inline distT="0" distB="0" distL="0" distR="0" wp14:anchorId="33DA294E" wp14:editId="536F6D13">
                  <wp:extent cx="3657600" cy="3303905"/>
                  <wp:effectExtent l="19050" t="19050" r="19050" b="1079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rcRect/>
                          <a:stretch>
                            <a:fillRect/>
                          </a:stretch>
                        </pic:blipFill>
                        <pic:spPr>
                          <a:xfrm>
                            <a:off x="0" y="0"/>
                            <a:ext cx="3657600" cy="330390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5AB6291E" w14:textId="77777777" w:rsidR="00FF2AF1" w:rsidRDefault="00FF2AF1" w:rsidP="00FF2AF1">
            <w:pPr>
              <w:pStyle w:val="Tablesub-step"/>
              <w:numPr>
                <w:ilvl w:val="0"/>
                <w:numId w:val="0"/>
              </w:numPr>
              <w:ind w:left="360"/>
            </w:pPr>
          </w:p>
          <w:p w14:paraId="42928D7D" w14:textId="1488AF34" w:rsidR="00084D6F" w:rsidRDefault="00084D6F" w:rsidP="00C95A30">
            <w:pPr>
              <w:pStyle w:val="Tablesub-step"/>
              <w:numPr>
                <w:ilvl w:val="0"/>
                <w:numId w:val="15"/>
              </w:numPr>
            </w:pPr>
            <w:r>
              <w:t xml:space="preserve">Click </w:t>
            </w:r>
            <w:r w:rsidRPr="00BD0812">
              <w:rPr>
                <w:b/>
              </w:rPr>
              <w:t>Generate</w:t>
            </w:r>
            <w:r>
              <w:t>.</w:t>
            </w:r>
          </w:p>
          <w:p w14:paraId="0B4AC902" w14:textId="77777777" w:rsidR="00084D6F" w:rsidRDefault="00084D6F" w:rsidP="00FF2AF1">
            <w:pPr>
              <w:pStyle w:val="Tablesub-step"/>
              <w:numPr>
                <w:ilvl w:val="0"/>
                <w:numId w:val="0"/>
              </w:numPr>
              <w:ind w:left="360"/>
            </w:pPr>
            <w:r>
              <w:t>You can enter information in the comment that precedes the method, or you can delete it.</w:t>
            </w:r>
          </w:p>
          <w:p w14:paraId="4F0E07F9" w14:textId="77777777" w:rsidR="00084D6F" w:rsidRDefault="00084D6F" w:rsidP="00C95A30">
            <w:pPr>
              <w:pStyle w:val="Tablesub-step"/>
              <w:numPr>
                <w:ilvl w:val="0"/>
                <w:numId w:val="15"/>
              </w:numPr>
            </w:pPr>
            <w:r>
              <w:t xml:space="preserve">Specify </w:t>
            </w:r>
            <w:r w:rsidRPr="00927BD9">
              <w:rPr>
                <w:b/>
              </w:rPr>
              <w:t xml:space="preserve">input </w:t>
            </w:r>
            <w:r w:rsidRPr="00950484">
              <w:rPr>
                <w:b/>
              </w:rPr>
              <w:t>pDept</w:t>
            </w:r>
            <w:r w:rsidRPr="00927BD9">
              <w:rPr>
                <w:b/>
              </w:rPr>
              <w:t xml:space="preserve"> </w:t>
            </w:r>
            <w:r w:rsidRPr="00366E27">
              <w:t>as</w:t>
            </w:r>
            <w:r w:rsidRPr="00927BD9">
              <w:rPr>
                <w:b/>
              </w:rPr>
              <w:t xml:space="preserve"> </w:t>
            </w:r>
            <w:r w:rsidRPr="00950484">
              <w:rPr>
                <w:b/>
              </w:rPr>
              <w:t>Dept</w:t>
            </w:r>
            <w:r>
              <w:t xml:space="preserve"> for the parameter. </w:t>
            </w:r>
          </w:p>
          <w:p w14:paraId="2E2D5342" w14:textId="77777777" w:rsidR="00FF2AF1" w:rsidRDefault="00FF2AF1" w:rsidP="00084D6F">
            <w:pPr>
              <w:pStyle w:val="Tablesub-step"/>
              <w:numPr>
                <w:ilvl w:val="0"/>
                <w:numId w:val="0"/>
              </w:numPr>
            </w:pPr>
          </w:p>
          <w:p w14:paraId="6854C8C6" w14:textId="5C912EF3" w:rsidR="00084D6F" w:rsidRDefault="00084D6F" w:rsidP="00084D6F">
            <w:pPr>
              <w:pStyle w:val="Tablesub-step"/>
              <w:numPr>
                <w:ilvl w:val="0"/>
                <w:numId w:val="0"/>
              </w:numPr>
            </w:pPr>
            <w:r>
              <w:t>The definition of this method should be as follows:</w:t>
            </w:r>
          </w:p>
          <w:p w14:paraId="48C2FCF7" w14:textId="77777777" w:rsidR="00FF2AF1" w:rsidRDefault="00FF2AF1" w:rsidP="00084D6F">
            <w:pPr>
              <w:pStyle w:val="Tablesub-step"/>
              <w:numPr>
                <w:ilvl w:val="0"/>
                <w:numId w:val="0"/>
              </w:numPr>
            </w:pPr>
          </w:p>
          <w:p w14:paraId="17A754A9" w14:textId="77777777" w:rsidR="00084D6F" w:rsidRDefault="00084D6F" w:rsidP="00084D6F">
            <w:pPr>
              <w:pStyle w:val="BlockCode"/>
              <w:ind w:left="0" w:right="86"/>
            </w:pPr>
            <w:r w:rsidRPr="00654E0A">
              <w:rPr>
                <w:rFonts w:cs="Courier New"/>
                <w:color w:val="7F0055"/>
                <w:szCs w:val="18"/>
              </w:rPr>
              <w:t>method</w:t>
            </w:r>
            <w:r w:rsidRPr="00654E0A">
              <w:rPr>
                <w:rFonts w:cs="Courier New"/>
                <w:color w:val="000000"/>
                <w:szCs w:val="18"/>
              </w:rPr>
              <w:t xml:space="preserve"> </w:t>
            </w:r>
            <w:r w:rsidRPr="00654E0A">
              <w:rPr>
                <w:rFonts w:cs="Courier New"/>
                <w:color w:val="7F0055"/>
                <w:szCs w:val="18"/>
              </w:rPr>
              <w:t>public</w:t>
            </w:r>
            <w:r w:rsidRPr="00654E0A">
              <w:rPr>
                <w:rFonts w:cs="Courier New"/>
                <w:color w:val="000000"/>
                <w:szCs w:val="18"/>
              </w:rPr>
              <w:t xml:space="preserve"> </w:t>
            </w:r>
            <w:r w:rsidRPr="00EB2D84">
              <w:rPr>
                <w:rFonts w:cs="Courier New"/>
                <w:color w:val="7F0055"/>
                <w:szCs w:val="18"/>
              </w:rPr>
              <w:t>void</w:t>
            </w:r>
            <w:r w:rsidRPr="00654E0A">
              <w:rPr>
                <w:rFonts w:cs="Courier New"/>
                <w:color w:val="000000"/>
                <w:szCs w:val="18"/>
              </w:rPr>
              <w:t xml:space="preserve"> </w:t>
            </w:r>
            <w:r>
              <w:rPr>
                <w:rFonts w:cs="Courier New"/>
                <w:color w:val="000000"/>
                <w:szCs w:val="18"/>
              </w:rPr>
              <w:t>AddDepartment(</w:t>
            </w:r>
            <w:r w:rsidRPr="00EB2D84">
              <w:rPr>
                <w:rFonts w:cs="Courier New"/>
                <w:color w:val="7F0055"/>
                <w:szCs w:val="18"/>
              </w:rPr>
              <w:t>input</w:t>
            </w:r>
            <w:r>
              <w:rPr>
                <w:rFonts w:cs="Courier New"/>
                <w:color w:val="000000"/>
                <w:szCs w:val="18"/>
              </w:rPr>
              <w:t xml:space="preserve"> pDept </w:t>
            </w:r>
            <w:r w:rsidRPr="00EB2D84">
              <w:rPr>
                <w:rFonts w:cs="Courier New"/>
                <w:color w:val="7F0055"/>
                <w:szCs w:val="18"/>
              </w:rPr>
              <w:t>as</w:t>
            </w:r>
            <w:r>
              <w:rPr>
                <w:rFonts w:cs="Courier New"/>
                <w:color w:val="000000"/>
                <w:szCs w:val="18"/>
              </w:rPr>
              <w:t xml:space="preserve"> Dept).</w:t>
            </w:r>
          </w:p>
        </w:tc>
      </w:tr>
      <w:tr w:rsidR="00084D6F" w14:paraId="6835ED18" w14:textId="77777777" w:rsidTr="00084D6F">
        <w:trPr>
          <w:trHeight w:val="3248"/>
        </w:trPr>
        <w:tc>
          <w:tcPr>
            <w:tcW w:w="1155" w:type="dxa"/>
          </w:tcPr>
          <w:p w14:paraId="649D9ACD" w14:textId="77777777" w:rsidR="00084D6F" w:rsidRDefault="00084D6F" w:rsidP="00C95A30">
            <w:pPr>
              <w:pStyle w:val="table-text"/>
              <w:numPr>
                <w:ilvl w:val="0"/>
                <w:numId w:val="66"/>
              </w:numPr>
            </w:pPr>
          </w:p>
        </w:tc>
        <w:tc>
          <w:tcPr>
            <w:tcW w:w="6310" w:type="dxa"/>
          </w:tcPr>
          <w:p w14:paraId="0D48A1B0" w14:textId="77777777" w:rsidR="00084D6F" w:rsidRDefault="00084D6F" w:rsidP="00FF2AF1">
            <w:pPr>
              <w:pStyle w:val="table-text"/>
            </w:pPr>
            <w:r>
              <w:t xml:space="preserve">Define the </w:t>
            </w:r>
            <w:r w:rsidRPr="0013673A">
              <w:t>public</w:t>
            </w:r>
            <w:r>
              <w:t xml:space="preserve"> </w:t>
            </w:r>
            <w:r>
              <w:rPr>
                <w:i/>
              </w:rPr>
              <w:t>GetDepartment</w:t>
            </w:r>
            <w:r>
              <w:t xml:space="preserve"> method with return type </w:t>
            </w:r>
            <w:r w:rsidRPr="00536FE6">
              <w:rPr>
                <w:i/>
              </w:rPr>
              <w:t>Dept</w:t>
            </w:r>
            <w:r>
              <w:t xml:space="preserve">. It has a single </w:t>
            </w:r>
            <w:r w:rsidRPr="006A23D4">
              <w:rPr>
                <w:i/>
              </w:rPr>
              <w:t>input</w:t>
            </w:r>
            <w:r>
              <w:t xml:space="preserve"> parameter, </w:t>
            </w:r>
            <w:r w:rsidRPr="006A23D4">
              <w:rPr>
                <w:i/>
              </w:rPr>
              <w:t>p</w:t>
            </w:r>
            <w:r>
              <w:rPr>
                <w:i/>
              </w:rPr>
              <w:t>DeptCode,</w:t>
            </w:r>
            <w:r>
              <w:t xml:space="preserve"> of type </w:t>
            </w:r>
            <w:r w:rsidRPr="006A23D4">
              <w:rPr>
                <w:i/>
              </w:rPr>
              <w:t>character</w:t>
            </w:r>
            <w:r>
              <w:t xml:space="preserve">. </w:t>
            </w:r>
          </w:p>
          <w:p w14:paraId="366F900A" w14:textId="77777777" w:rsidR="00084D6F" w:rsidRPr="00E820E1" w:rsidRDefault="00084D6F" w:rsidP="00C95A30">
            <w:pPr>
              <w:pStyle w:val="Tablesub-step"/>
              <w:numPr>
                <w:ilvl w:val="0"/>
                <w:numId w:val="162"/>
              </w:numPr>
            </w:pPr>
            <w:r w:rsidRPr="00E820E1">
              <w:t xml:space="preserve">Place the cursor </w:t>
            </w:r>
            <w:r>
              <w:t>anywhere in the source file</w:t>
            </w:r>
            <w:r w:rsidRPr="00E820E1">
              <w:t>.</w:t>
            </w:r>
          </w:p>
          <w:p w14:paraId="70F5A4D3" w14:textId="77777777" w:rsidR="00084D6F" w:rsidRDefault="00084D6F" w:rsidP="00C95A30">
            <w:pPr>
              <w:pStyle w:val="Tablesub-step"/>
              <w:numPr>
                <w:ilvl w:val="0"/>
                <w:numId w:val="15"/>
              </w:numPr>
            </w:pPr>
            <w:r>
              <w:t xml:space="preserve">Right-click and then select </w:t>
            </w:r>
            <w:r w:rsidRPr="00871B0D">
              <w:rPr>
                <w:b/>
              </w:rPr>
              <w:t>Source</w:t>
            </w:r>
            <w:r>
              <w:t xml:space="preserve"> &gt; </w:t>
            </w:r>
            <w:r w:rsidRPr="00871B0D">
              <w:rPr>
                <w:b/>
              </w:rPr>
              <w:t>Add Method</w:t>
            </w:r>
            <w:r>
              <w:t>.</w:t>
            </w:r>
          </w:p>
          <w:p w14:paraId="1AC120A6" w14:textId="77777777" w:rsidR="00084D6F" w:rsidRDefault="00084D6F" w:rsidP="00C95A30">
            <w:pPr>
              <w:pStyle w:val="Tablesub-step"/>
              <w:numPr>
                <w:ilvl w:val="0"/>
                <w:numId w:val="15"/>
              </w:numPr>
            </w:pPr>
            <w:r>
              <w:t xml:space="preserve">Enter the method name as </w:t>
            </w:r>
            <w:r>
              <w:rPr>
                <w:b/>
              </w:rPr>
              <w:t>Get</w:t>
            </w:r>
            <w:r w:rsidRPr="00FE71C0">
              <w:rPr>
                <w:b/>
              </w:rPr>
              <w:t>Department</w:t>
            </w:r>
            <w:r>
              <w:t xml:space="preserve">. </w:t>
            </w:r>
          </w:p>
          <w:p w14:paraId="7E0E4CA7" w14:textId="5B1E9CB1" w:rsidR="00084D6F" w:rsidRDefault="00084D6F" w:rsidP="00C95A30">
            <w:pPr>
              <w:pStyle w:val="Tablesub-step"/>
              <w:numPr>
                <w:ilvl w:val="0"/>
                <w:numId w:val="15"/>
              </w:numPr>
            </w:pPr>
            <w:r>
              <w:t xml:space="preserve">Browse and select </w:t>
            </w:r>
            <w:r w:rsidRPr="00F94F79">
              <w:rPr>
                <w:b/>
              </w:rPr>
              <w:t>Dept (Enterprise.HR.Dept</w:t>
            </w:r>
            <w:r>
              <w:rPr>
                <w:b/>
              </w:rPr>
              <w:t>)</w:t>
            </w:r>
            <w:r>
              <w:t xml:space="preserve"> as return type.</w:t>
            </w:r>
          </w:p>
          <w:p w14:paraId="406E2624" w14:textId="77777777" w:rsidR="00FF2AF1" w:rsidRDefault="00FF2AF1" w:rsidP="00FF2AF1">
            <w:pPr>
              <w:pStyle w:val="Tablesub-step"/>
              <w:numPr>
                <w:ilvl w:val="0"/>
                <w:numId w:val="0"/>
              </w:numPr>
              <w:ind w:left="360"/>
            </w:pPr>
          </w:p>
          <w:p w14:paraId="059FA665" w14:textId="77777777" w:rsidR="00084D6F" w:rsidRDefault="00084D6F" w:rsidP="00084D6F">
            <w:pPr>
              <w:pStyle w:val="Tablesub-step"/>
              <w:numPr>
                <w:ilvl w:val="0"/>
                <w:numId w:val="0"/>
              </w:numPr>
              <w:ind w:left="360" w:hanging="360"/>
              <w:jc w:val="center"/>
            </w:pPr>
            <w:r>
              <w:rPr>
                <w:noProof/>
              </w:rPr>
              <w:drawing>
                <wp:inline distT="0" distB="0" distL="0" distR="0" wp14:anchorId="74B866A3" wp14:editId="61467B44">
                  <wp:extent cx="3657600" cy="3303905"/>
                  <wp:effectExtent l="19050" t="19050" r="19050"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rcRect/>
                          <a:stretch>
                            <a:fillRect/>
                          </a:stretch>
                        </pic:blipFill>
                        <pic:spPr>
                          <a:xfrm>
                            <a:off x="0" y="0"/>
                            <a:ext cx="3657600" cy="330390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11BBC423" w14:textId="77777777" w:rsidR="00FF2AF1" w:rsidRDefault="00FF2AF1" w:rsidP="00FF2AF1">
            <w:pPr>
              <w:pStyle w:val="Tablesub-step"/>
              <w:numPr>
                <w:ilvl w:val="0"/>
                <w:numId w:val="0"/>
              </w:numPr>
              <w:ind w:left="360"/>
            </w:pPr>
          </w:p>
          <w:p w14:paraId="58BF30C1" w14:textId="30ADAC67" w:rsidR="00084D6F" w:rsidRDefault="00084D6F" w:rsidP="00C95A30">
            <w:pPr>
              <w:pStyle w:val="Tablesub-step"/>
              <w:numPr>
                <w:ilvl w:val="0"/>
                <w:numId w:val="15"/>
              </w:numPr>
            </w:pPr>
            <w:r>
              <w:t xml:space="preserve">Click </w:t>
            </w:r>
            <w:r w:rsidRPr="00BD0812">
              <w:rPr>
                <w:b/>
              </w:rPr>
              <w:t>Generate</w:t>
            </w:r>
            <w:r>
              <w:t>.</w:t>
            </w:r>
          </w:p>
          <w:p w14:paraId="39BE4191" w14:textId="77777777" w:rsidR="00084D6F" w:rsidRDefault="00084D6F" w:rsidP="00FF2AF1">
            <w:pPr>
              <w:pStyle w:val="Tablesub-step"/>
              <w:numPr>
                <w:ilvl w:val="0"/>
                <w:numId w:val="0"/>
              </w:numPr>
              <w:ind w:left="360"/>
            </w:pPr>
            <w:r>
              <w:t>You can enter information in the comment that precedes the method, or you can delete it.</w:t>
            </w:r>
          </w:p>
          <w:p w14:paraId="52E62F44" w14:textId="77777777" w:rsidR="00084D6F" w:rsidRDefault="00084D6F" w:rsidP="00C95A30">
            <w:pPr>
              <w:pStyle w:val="Tablesub-step"/>
              <w:numPr>
                <w:ilvl w:val="0"/>
                <w:numId w:val="15"/>
              </w:numPr>
            </w:pPr>
            <w:r>
              <w:t xml:space="preserve">Specify </w:t>
            </w:r>
            <w:r w:rsidRPr="00927BD9">
              <w:rPr>
                <w:b/>
              </w:rPr>
              <w:t xml:space="preserve">input </w:t>
            </w:r>
            <w:r w:rsidRPr="00950484">
              <w:rPr>
                <w:b/>
              </w:rPr>
              <w:t>pDeptCode</w:t>
            </w:r>
            <w:r w:rsidRPr="00927BD9">
              <w:rPr>
                <w:b/>
              </w:rPr>
              <w:t xml:space="preserve"> as character</w:t>
            </w:r>
            <w:r>
              <w:t xml:space="preserve"> for the parameter.</w:t>
            </w:r>
          </w:p>
          <w:p w14:paraId="2C0B08B4" w14:textId="77777777" w:rsidR="00FF2AF1" w:rsidRDefault="00FF2AF1" w:rsidP="00084D6F">
            <w:pPr>
              <w:pStyle w:val="Tablesub-step"/>
              <w:numPr>
                <w:ilvl w:val="0"/>
                <w:numId w:val="0"/>
              </w:numPr>
            </w:pPr>
          </w:p>
          <w:p w14:paraId="63B02A81" w14:textId="16CD2D0F" w:rsidR="00084D6F" w:rsidRDefault="00084D6F" w:rsidP="00084D6F">
            <w:pPr>
              <w:pStyle w:val="Tablesub-step"/>
              <w:numPr>
                <w:ilvl w:val="0"/>
                <w:numId w:val="0"/>
              </w:numPr>
            </w:pPr>
            <w:r>
              <w:t>The definition of this method should be as follows:</w:t>
            </w:r>
          </w:p>
          <w:p w14:paraId="58465EE1" w14:textId="77777777" w:rsidR="00FF2AF1" w:rsidRDefault="00FF2AF1" w:rsidP="00084D6F">
            <w:pPr>
              <w:pStyle w:val="Tablesub-step"/>
              <w:numPr>
                <w:ilvl w:val="0"/>
                <w:numId w:val="0"/>
              </w:numPr>
            </w:pPr>
          </w:p>
          <w:p w14:paraId="785B78CB" w14:textId="77777777" w:rsidR="00084D6F" w:rsidRPr="00654E0A" w:rsidRDefault="00084D6F" w:rsidP="00084D6F">
            <w:pPr>
              <w:pStyle w:val="BlockCode"/>
              <w:ind w:left="0" w:right="86"/>
              <w:rPr>
                <w:rFonts w:cs="Courier New"/>
              </w:rPr>
            </w:pPr>
            <w:r w:rsidRPr="00654E0A">
              <w:rPr>
                <w:rFonts w:cs="Courier New"/>
                <w:color w:val="7F0055"/>
                <w:szCs w:val="18"/>
              </w:rPr>
              <w:t>method</w:t>
            </w:r>
            <w:r w:rsidRPr="00654E0A">
              <w:rPr>
                <w:rFonts w:cs="Courier New"/>
                <w:color w:val="000000"/>
                <w:szCs w:val="18"/>
              </w:rPr>
              <w:t xml:space="preserve"> </w:t>
            </w:r>
            <w:r w:rsidRPr="00654E0A">
              <w:rPr>
                <w:rFonts w:cs="Courier New"/>
                <w:color w:val="7F0055"/>
                <w:szCs w:val="18"/>
              </w:rPr>
              <w:t>public</w:t>
            </w:r>
            <w:r w:rsidRPr="00654E0A">
              <w:rPr>
                <w:rFonts w:cs="Courier New"/>
                <w:color w:val="000000"/>
                <w:szCs w:val="18"/>
              </w:rPr>
              <w:t xml:space="preserve"> </w:t>
            </w:r>
            <w:r>
              <w:rPr>
                <w:rFonts w:cs="Courier New"/>
                <w:color w:val="000000"/>
                <w:szCs w:val="18"/>
              </w:rPr>
              <w:t>Enterprise.HR.</w:t>
            </w:r>
            <w:r w:rsidRPr="007F5129">
              <w:rPr>
                <w:rFonts w:cs="Courier New"/>
                <w:color w:val="000000" w:themeColor="text1"/>
                <w:szCs w:val="18"/>
              </w:rPr>
              <w:t>Dept</w:t>
            </w:r>
            <w:r w:rsidRPr="00654E0A">
              <w:rPr>
                <w:rFonts w:cs="Courier New"/>
                <w:color w:val="000000"/>
                <w:szCs w:val="18"/>
              </w:rPr>
              <w:t xml:space="preserve"> </w:t>
            </w:r>
            <w:r>
              <w:rPr>
                <w:rFonts w:cs="Courier New"/>
                <w:color w:val="000000"/>
                <w:szCs w:val="18"/>
              </w:rPr>
              <w:t>GetDepartment(</w:t>
            </w:r>
            <w:r w:rsidRPr="00EB2D84">
              <w:rPr>
                <w:rFonts w:cs="Courier New"/>
                <w:color w:val="7F0055"/>
                <w:szCs w:val="18"/>
              </w:rPr>
              <w:t>input</w:t>
            </w:r>
            <w:r>
              <w:rPr>
                <w:rFonts w:cs="Courier New"/>
                <w:color w:val="000000"/>
                <w:szCs w:val="18"/>
              </w:rPr>
              <w:t xml:space="preserve"> pDeptCode </w:t>
            </w:r>
            <w:r w:rsidRPr="00EB2D84">
              <w:rPr>
                <w:rFonts w:cs="Courier New"/>
                <w:color w:val="7F0055"/>
                <w:szCs w:val="18"/>
              </w:rPr>
              <w:t>as</w:t>
            </w:r>
            <w:r>
              <w:rPr>
                <w:rFonts w:cs="Courier New"/>
                <w:color w:val="000000"/>
                <w:szCs w:val="18"/>
              </w:rPr>
              <w:t xml:space="preserve"> </w:t>
            </w:r>
            <w:r w:rsidRPr="007F5129">
              <w:rPr>
                <w:rFonts w:cs="Courier New"/>
                <w:color w:val="FF0000"/>
                <w:szCs w:val="18"/>
              </w:rPr>
              <w:t>character</w:t>
            </w:r>
            <w:r>
              <w:rPr>
                <w:rFonts w:cs="Courier New"/>
                <w:color w:val="000000"/>
                <w:szCs w:val="18"/>
              </w:rPr>
              <w:t>).</w:t>
            </w:r>
          </w:p>
        </w:tc>
      </w:tr>
      <w:tr w:rsidR="00084D6F" w14:paraId="50E215B0" w14:textId="77777777" w:rsidTr="00084D6F">
        <w:trPr>
          <w:trHeight w:val="763"/>
        </w:trPr>
        <w:tc>
          <w:tcPr>
            <w:tcW w:w="1155" w:type="dxa"/>
          </w:tcPr>
          <w:p w14:paraId="77D59A8A" w14:textId="77777777" w:rsidR="00084D6F" w:rsidRDefault="00084D6F" w:rsidP="00C95A30">
            <w:pPr>
              <w:pStyle w:val="table-text"/>
              <w:numPr>
                <w:ilvl w:val="0"/>
                <w:numId w:val="66"/>
              </w:numPr>
            </w:pPr>
          </w:p>
        </w:tc>
        <w:tc>
          <w:tcPr>
            <w:tcW w:w="6310" w:type="dxa"/>
          </w:tcPr>
          <w:p w14:paraId="5896A4C1" w14:textId="60572884" w:rsidR="00084D6F" w:rsidRDefault="00084D6F" w:rsidP="00FF2AF1">
            <w:pPr>
              <w:pStyle w:val="table-text"/>
            </w:pPr>
            <w:r>
              <w:t xml:space="preserve">Define the </w:t>
            </w:r>
            <w:r w:rsidRPr="0013673A">
              <w:t>public</w:t>
            </w:r>
            <w:r>
              <w:t xml:space="preserve"> </w:t>
            </w:r>
            <w:proofErr w:type="gramStart"/>
            <w:r>
              <w:rPr>
                <w:i/>
              </w:rPr>
              <w:t>NumberEmployees</w:t>
            </w:r>
            <w:r>
              <w:t>(</w:t>
            </w:r>
            <w:proofErr w:type="gramEnd"/>
            <w:r>
              <w:t xml:space="preserve">) method, which returns </w:t>
            </w:r>
            <w:r>
              <w:rPr>
                <w:i/>
              </w:rPr>
              <w:t>integer</w:t>
            </w:r>
            <w:r>
              <w:t xml:space="preserve"> and takes no parameters.</w:t>
            </w:r>
          </w:p>
          <w:p w14:paraId="0ABA4BE3" w14:textId="77777777" w:rsidR="00FF2AF1" w:rsidRDefault="00FF2AF1" w:rsidP="00084D6F">
            <w:pPr>
              <w:pStyle w:val="Tablesub-step"/>
              <w:numPr>
                <w:ilvl w:val="0"/>
                <w:numId w:val="0"/>
              </w:numPr>
            </w:pPr>
          </w:p>
          <w:p w14:paraId="263B6D70" w14:textId="77777777" w:rsidR="00084D6F" w:rsidRDefault="00084D6F" w:rsidP="00084D6F">
            <w:pPr>
              <w:pStyle w:val="BlockCode"/>
              <w:ind w:left="0"/>
            </w:pPr>
            <w:r w:rsidRPr="00654E0A">
              <w:rPr>
                <w:color w:val="7F0055"/>
              </w:rPr>
              <w:t>method</w:t>
            </w:r>
            <w:r w:rsidRPr="00654E0A">
              <w:t xml:space="preserve"> </w:t>
            </w:r>
            <w:r w:rsidRPr="00654E0A">
              <w:rPr>
                <w:color w:val="7F0055"/>
              </w:rPr>
              <w:t>public</w:t>
            </w:r>
            <w:r w:rsidRPr="00654E0A">
              <w:t xml:space="preserve"> </w:t>
            </w:r>
            <w:r w:rsidRPr="00D24A8D">
              <w:rPr>
                <w:color w:val="FF0000"/>
              </w:rPr>
              <w:t>integer</w:t>
            </w:r>
            <w:r w:rsidRPr="00654E0A">
              <w:t xml:space="preserve"> </w:t>
            </w:r>
            <w:r>
              <w:t>NumberEmployees().</w:t>
            </w:r>
          </w:p>
        </w:tc>
      </w:tr>
      <w:tr w:rsidR="00084D6F" w14:paraId="0BD4A6D8" w14:textId="77777777" w:rsidTr="00084D6F">
        <w:trPr>
          <w:trHeight w:val="331"/>
        </w:trPr>
        <w:tc>
          <w:tcPr>
            <w:tcW w:w="1155" w:type="dxa"/>
          </w:tcPr>
          <w:p w14:paraId="0C66DD07" w14:textId="77777777" w:rsidR="00084D6F" w:rsidRDefault="00084D6F" w:rsidP="00C95A30">
            <w:pPr>
              <w:pStyle w:val="table-text"/>
              <w:numPr>
                <w:ilvl w:val="0"/>
                <w:numId w:val="66"/>
              </w:numPr>
            </w:pPr>
          </w:p>
        </w:tc>
        <w:tc>
          <w:tcPr>
            <w:tcW w:w="6310" w:type="dxa"/>
          </w:tcPr>
          <w:p w14:paraId="613A1215" w14:textId="77777777" w:rsidR="00084D6F" w:rsidRDefault="00084D6F" w:rsidP="00FF2AF1">
            <w:pPr>
              <w:pStyle w:val="table-text"/>
            </w:pPr>
            <w:r>
              <w:t>Save your file. Ensure that it compiles without errors.</w:t>
            </w:r>
          </w:p>
        </w:tc>
      </w:tr>
    </w:tbl>
    <w:p w14:paraId="78115F91" w14:textId="77777777" w:rsidR="00084D6F" w:rsidRDefault="00084D6F" w:rsidP="00084D6F">
      <w:pPr>
        <w:pStyle w:val="BlockLine"/>
      </w:pPr>
    </w:p>
    <w:p w14:paraId="4D8C393B" w14:textId="77777777" w:rsidR="00084D6F" w:rsidRDefault="00084D6F" w:rsidP="00084D6F">
      <w:pPr>
        <w:pStyle w:val="BlockText"/>
      </w:pPr>
    </w:p>
    <w:p w14:paraId="63E283DC" w14:textId="77777777" w:rsidR="00084D6F" w:rsidRDefault="00084D6F" w:rsidP="00084D6F">
      <w:pPr>
        <w:pStyle w:val="Heading3"/>
      </w:pPr>
      <w:r>
        <w:lastRenderedPageBreak/>
        <w:t>Solution, Part 4—Creating the Company class</w:t>
      </w:r>
    </w:p>
    <w:p w14:paraId="03E97D38" w14:textId="77777777" w:rsidR="00084D6F" w:rsidRPr="00966AFF" w:rsidRDefault="00084D6F" w:rsidP="00084D6F">
      <w:pPr>
        <w:pStyle w:val="TopLine"/>
      </w:pPr>
    </w:p>
    <w:tbl>
      <w:tblPr>
        <w:tblStyle w:val="TableGrid"/>
        <w:tblW w:w="7423" w:type="dxa"/>
        <w:tblInd w:w="1885" w:type="dxa"/>
        <w:tblLook w:val="05E0" w:firstRow="1" w:lastRow="1" w:firstColumn="1" w:lastColumn="1" w:noHBand="0" w:noVBand="1"/>
      </w:tblPr>
      <w:tblGrid>
        <w:gridCol w:w="30"/>
        <w:gridCol w:w="907"/>
        <w:gridCol w:w="6467"/>
        <w:gridCol w:w="10"/>
        <w:gridCol w:w="9"/>
      </w:tblGrid>
      <w:tr w:rsidR="00084D6F" w14:paraId="44AF26C4" w14:textId="77777777" w:rsidTr="00084D6F">
        <w:trPr>
          <w:cnfStyle w:val="100000000000" w:firstRow="1" w:lastRow="0" w:firstColumn="0" w:lastColumn="0" w:oddVBand="0" w:evenVBand="0" w:oddHBand="0" w:evenHBand="0" w:firstRowFirstColumn="0" w:firstRowLastColumn="0" w:lastRowFirstColumn="0" w:lastRowLastColumn="0"/>
          <w:trHeight w:val="478"/>
        </w:trPr>
        <w:tc>
          <w:tcPr>
            <w:tcW w:w="937" w:type="dxa"/>
            <w:gridSpan w:val="2"/>
          </w:tcPr>
          <w:p w14:paraId="2F758F35" w14:textId="77777777" w:rsidR="00084D6F" w:rsidRDefault="00084D6F" w:rsidP="00084D6F">
            <w:pPr>
              <w:pStyle w:val="TableHeading"/>
            </w:pPr>
            <w:r>
              <w:t>Step</w:t>
            </w:r>
          </w:p>
        </w:tc>
        <w:tc>
          <w:tcPr>
            <w:tcW w:w="6486" w:type="dxa"/>
            <w:gridSpan w:val="3"/>
          </w:tcPr>
          <w:p w14:paraId="4C03B121" w14:textId="1A578667" w:rsidR="00084D6F" w:rsidRDefault="00084D6F" w:rsidP="00084D6F">
            <w:pPr>
              <w:pStyle w:val="TableHeading"/>
            </w:pPr>
            <w:r>
              <w:t>Solution instruction</w:t>
            </w:r>
            <w:r w:rsidR="00FF2AF1">
              <w:t>s</w:t>
            </w:r>
          </w:p>
        </w:tc>
      </w:tr>
      <w:tr w:rsidR="00084D6F" w14:paraId="452C9D75" w14:textId="77777777" w:rsidTr="00084D6F">
        <w:trPr>
          <w:trHeight w:val="558"/>
        </w:trPr>
        <w:tc>
          <w:tcPr>
            <w:tcW w:w="937" w:type="dxa"/>
            <w:gridSpan w:val="2"/>
          </w:tcPr>
          <w:p w14:paraId="0E6EF6A3" w14:textId="77777777" w:rsidR="00084D6F" w:rsidRDefault="00084D6F" w:rsidP="00C95A30">
            <w:pPr>
              <w:pStyle w:val="table-text"/>
              <w:numPr>
                <w:ilvl w:val="0"/>
                <w:numId w:val="163"/>
              </w:numPr>
            </w:pPr>
          </w:p>
        </w:tc>
        <w:tc>
          <w:tcPr>
            <w:tcW w:w="6486" w:type="dxa"/>
            <w:gridSpan w:val="3"/>
          </w:tcPr>
          <w:p w14:paraId="51F87EFD" w14:textId="77777777" w:rsidR="00084D6F" w:rsidRDefault="00084D6F" w:rsidP="00084D6F">
            <w:pPr>
              <w:pStyle w:val="table-text"/>
            </w:pPr>
            <w:r>
              <w:t xml:space="preserve">In Project Explorer, navigate to the </w:t>
            </w:r>
            <w:r>
              <w:rPr>
                <w:b/>
              </w:rPr>
              <w:t>Include</w:t>
            </w:r>
            <w:r>
              <w:t xml:space="preserve"> sub-folder under the </w:t>
            </w:r>
            <w:r w:rsidRPr="0082565D">
              <w:rPr>
                <w:b/>
              </w:rPr>
              <w:t>src</w:t>
            </w:r>
            <w:r>
              <w:t xml:space="preserve"> folder.</w:t>
            </w:r>
          </w:p>
        </w:tc>
      </w:tr>
      <w:tr w:rsidR="00084D6F" w14:paraId="3C02F8AA" w14:textId="77777777" w:rsidTr="00084D6F">
        <w:trPr>
          <w:trHeight w:val="1979"/>
        </w:trPr>
        <w:tc>
          <w:tcPr>
            <w:tcW w:w="937" w:type="dxa"/>
            <w:gridSpan w:val="2"/>
          </w:tcPr>
          <w:p w14:paraId="5BA15A68" w14:textId="77777777" w:rsidR="00084D6F" w:rsidRDefault="00084D6F" w:rsidP="00C95A30">
            <w:pPr>
              <w:pStyle w:val="table-text"/>
              <w:numPr>
                <w:ilvl w:val="0"/>
                <w:numId w:val="163"/>
              </w:numPr>
            </w:pPr>
          </w:p>
        </w:tc>
        <w:tc>
          <w:tcPr>
            <w:tcW w:w="6486" w:type="dxa"/>
            <w:gridSpan w:val="3"/>
          </w:tcPr>
          <w:p w14:paraId="58163DDE" w14:textId="77777777" w:rsidR="00084D6F" w:rsidRDefault="00084D6F" w:rsidP="00084D6F">
            <w:pPr>
              <w:pStyle w:val="table-text"/>
            </w:pPr>
            <w:r>
              <w:t xml:space="preserve">In this Include folder, import the </w:t>
            </w:r>
            <w:r w:rsidRPr="00DF5CAE">
              <w:rPr>
                <w:b/>
              </w:rPr>
              <w:t>ttDepartment.i</w:t>
            </w:r>
            <w:r>
              <w:t xml:space="preserve"> file. </w:t>
            </w:r>
          </w:p>
          <w:p w14:paraId="685051AD" w14:textId="77777777" w:rsidR="00084D6F" w:rsidRPr="00615FE0" w:rsidRDefault="00084D6F" w:rsidP="00C95A30">
            <w:pPr>
              <w:pStyle w:val="Tablesub-step"/>
              <w:numPr>
                <w:ilvl w:val="0"/>
                <w:numId w:val="164"/>
              </w:numPr>
            </w:pPr>
            <w:r>
              <w:t xml:space="preserve">In Windows Explorer, navigate to the </w:t>
            </w:r>
            <w:r w:rsidRPr="00084D6F">
              <w:rPr>
                <w:b/>
              </w:rPr>
              <w:t>/progress_education/OpenEdge/introOOP</w:t>
            </w:r>
          </w:p>
          <w:p w14:paraId="6C5A467E" w14:textId="77777777" w:rsidR="00084D6F" w:rsidRDefault="00084D6F" w:rsidP="00084D6F">
            <w:pPr>
              <w:pStyle w:val="Tablesub-step"/>
              <w:numPr>
                <w:ilvl w:val="0"/>
                <w:numId w:val="0"/>
              </w:numPr>
              <w:ind w:left="360"/>
            </w:pPr>
            <w:r>
              <w:rPr>
                <w:b/>
              </w:rPr>
              <w:t>/</w:t>
            </w:r>
            <w:r w:rsidRPr="009F4DB5">
              <w:rPr>
                <w:b/>
              </w:rPr>
              <w:t>Exercise</w:t>
            </w:r>
            <w:r>
              <w:rPr>
                <w:b/>
              </w:rPr>
              <w:t>/</w:t>
            </w:r>
            <w:r w:rsidRPr="009F4DB5">
              <w:rPr>
                <w:b/>
              </w:rPr>
              <w:t xml:space="preserve">Lesson03 </w:t>
            </w:r>
            <w:r w:rsidRPr="00C03005">
              <w:t>directory</w:t>
            </w:r>
            <w:r>
              <w:t xml:space="preserve"> and select the </w:t>
            </w:r>
            <w:r w:rsidRPr="009F4DB5">
              <w:rPr>
                <w:b/>
              </w:rPr>
              <w:t>ttDepartment.i</w:t>
            </w:r>
            <w:r>
              <w:t xml:space="preserve"> file.</w:t>
            </w:r>
          </w:p>
          <w:p w14:paraId="5E4F3826" w14:textId="77777777" w:rsidR="00084D6F" w:rsidRDefault="00084D6F" w:rsidP="00C95A30">
            <w:pPr>
              <w:pStyle w:val="Tablesub-step"/>
              <w:numPr>
                <w:ilvl w:val="0"/>
                <w:numId w:val="54"/>
              </w:numPr>
            </w:pPr>
            <w:r>
              <w:t xml:space="preserve">Drag and drop the </w:t>
            </w:r>
            <w:r w:rsidRPr="00BE5DF1">
              <w:rPr>
                <w:b/>
              </w:rPr>
              <w:t>ttDepartment.i</w:t>
            </w:r>
            <w:r>
              <w:t xml:space="preserve"> file into the </w:t>
            </w:r>
            <w:r w:rsidRPr="00BE5DF1">
              <w:rPr>
                <w:b/>
              </w:rPr>
              <w:t>Include</w:t>
            </w:r>
            <w:r>
              <w:t xml:space="preserve"> folder.</w:t>
            </w:r>
          </w:p>
          <w:p w14:paraId="2029E4B2" w14:textId="6F64AC6A" w:rsidR="00084D6F" w:rsidRDefault="00084D6F" w:rsidP="00C95A30">
            <w:pPr>
              <w:pStyle w:val="Tablesub-step"/>
              <w:numPr>
                <w:ilvl w:val="0"/>
                <w:numId w:val="54"/>
              </w:numPr>
            </w:pPr>
            <w:r>
              <w:t>Ensure that Copy files is selected.</w:t>
            </w:r>
          </w:p>
          <w:p w14:paraId="04374EAE" w14:textId="77777777" w:rsidR="00FF2AF1" w:rsidRDefault="00FF2AF1" w:rsidP="00FF2AF1">
            <w:pPr>
              <w:pStyle w:val="Tablesub-step"/>
              <w:numPr>
                <w:ilvl w:val="0"/>
                <w:numId w:val="0"/>
              </w:numPr>
              <w:ind w:left="360"/>
            </w:pPr>
          </w:p>
          <w:p w14:paraId="023740CF" w14:textId="77777777" w:rsidR="00084D6F" w:rsidRDefault="00084D6F" w:rsidP="00084D6F">
            <w:pPr>
              <w:pStyle w:val="Tablesub-step"/>
              <w:numPr>
                <w:ilvl w:val="0"/>
                <w:numId w:val="0"/>
              </w:numPr>
              <w:ind w:left="360" w:hanging="360"/>
              <w:jc w:val="center"/>
            </w:pPr>
            <w:r>
              <w:rPr>
                <w:noProof/>
              </w:rPr>
              <w:drawing>
                <wp:inline distT="0" distB="0" distL="0" distR="0" wp14:anchorId="67F3C9E0" wp14:editId="0E947EFA">
                  <wp:extent cx="3657600" cy="2048510"/>
                  <wp:effectExtent l="19050" t="19050" r="19050" b="279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rcRect/>
                          <a:stretch>
                            <a:fillRect/>
                          </a:stretch>
                        </pic:blipFill>
                        <pic:spPr>
                          <a:xfrm>
                            <a:off x="0" y="0"/>
                            <a:ext cx="3657600" cy="204851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2DC2AE54" w14:textId="77777777" w:rsidR="00FF2AF1" w:rsidRDefault="00FF2AF1" w:rsidP="00FF2AF1">
            <w:pPr>
              <w:pStyle w:val="Tablesub-step"/>
              <w:numPr>
                <w:ilvl w:val="0"/>
                <w:numId w:val="0"/>
              </w:numPr>
              <w:ind w:left="360"/>
            </w:pPr>
          </w:p>
          <w:p w14:paraId="1CBDE4E5" w14:textId="3075AEE1" w:rsidR="00084D6F" w:rsidRDefault="00084D6F" w:rsidP="00C95A30">
            <w:pPr>
              <w:pStyle w:val="Tablesub-step"/>
              <w:numPr>
                <w:ilvl w:val="0"/>
                <w:numId w:val="54"/>
              </w:numPr>
            </w:pPr>
            <w:r>
              <w:t xml:space="preserve">Click </w:t>
            </w:r>
            <w:r w:rsidRPr="002824A2">
              <w:rPr>
                <w:b/>
              </w:rPr>
              <w:t>OK</w:t>
            </w:r>
            <w:r>
              <w:t>.</w:t>
            </w:r>
          </w:p>
        </w:tc>
      </w:tr>
      <w:tr w:rsidR="00084D6F" w14:paraId="132CD1F5" w14:textId="77777777" w:rsidTr="00084D6F">
        <w:trPr>
          <w:trHeight w:val="558"/>
        </w:trPr>
        <w:tc>
          <w:tcPr>
            <w:tcW w:w="937" w:type="dxa"/>
            <w:gridSpan w:val="2"/>
          </w:tcPr>
          <w:p w14:paraId="590A6993" w14:textId="77777777" w:rsidR="00084D6F" w:rsidRDefault="00084D6F" w:rsidP="00C95A30">
            <w:pPr>
              <w:pStyle w:val="table-text"/>
              <w:numPr>
                <w:ilvl w:val="0"/>
                <w:numId w:val="163"/>
              </w:numPr>
            </w:pPr>
          </w:p>
        </w:tc>
        <w:tc>
          <w:tcPr>
            <w:tcW w:w="6486" w:type="dxa"/>
            <w:gridSpan w:val="3"/>
          </w:tcPr>
          <w:p w14:paraId="7F8101BE" w14:textId="77777777" w:rsidR="00084D6F" w:rsidRDefault="00084D6F" w:rsidP="00084D6F">
            <w:pPr>
              <w:pStyle w:val="table-text"/>
            </w:pPr>
            <w:r>
              <w:t xml:space="preserve">In Project Explorer, navigate to the </w:t>
            </w:r>
            <w:r>
              <w:rPr>
                <w:b/>
              </w:rPr>
              <w:t>Enterprise/BusinessUnit</w:t>
            </w:r>
            <w:r>
              <w:t xml:space="preserve"> directory.</w:t>
            </w:r>
          </w:p>
        </w:tc>
      </w:tr>
      <w:tr w:rsidR="00084D6F" w14:paraId="2E027D17" w14:textId="77777777" w:rsidTr="00084D6F">
        <w:trPr>
          <w:trHeight w:val="3919"/>
        </w:trPr>
        <w:tc>
          <w:tcPr>
            <w:tcW w:w="937" w:type="dxa"/>
            <w:gridSpan w:val="2"/>
          </w:tcPr>
          <w:p w14:paraId="397F6844" w14:textId="77777777" w:rsidR="00084D6F" w:rsidRDefault="00084D6F" w:rsidP="00C95A30">
            <w:pPr>
              <w:pStyle w:val="table-text"/>
              <w:numPr>
                <w:ilvl w:val="0"/>
                <w:numId w:val="163"/>
              </w:numPr>
            </w:pPr>
          </w:p>
        </w:tc>
        <w:tc>
          <w:tcPr>
            <w:tcW w:w="6486" w:type="dxa"/>
            <w:gridSpan w:val="3"/>
          </w:tcPr>
          <w:p w14:paraId="67CFBE62" w14:textId="77777777" w:rsidR="00084D6F" w:rsidRDefault="00084D6F" w:rsidP="00084D6F">
            <w:pPr>
              <w:pStyle w:val="table-text"/>
            </w:pPr>
            <w:r>
              <w:t xml:space="preserve">In this directory, create a class named </w:t>
            </w:r>
            <w:r>
              <w:rPr>
                <w:i/>
              </w:rPr>
              <w:t>Company</w:t>
            </w:r>
            <w:r>
              <w:t xml:space="preserve">. This class will implement the </w:t>
            </w:r>
            <w:r w:rsidRPr="00DF5CAE">
              <w:rPr>
                <w:i/>
              </w:rPr>
              <w:t>IBusiness</w:t>
            </w:r>
            <w:r>
              <w:t xml:space="preserve"> unit interface class and have a default constructor and destructor that you will later modify to take parameters.</w:t>
            </w:r>
          </w:p>
          <w:p w14:paraId="27C7B2F5" w14:textId="77777777" w:rsidR="00084D6F" w:rsidRDefault="00084D6F" w:rsidP="00084D6F">
            <w:pPr>
              <w:pStyle w:val="Tablesub-step"/>
              <w:numPr>
                <w:ilvl w:val="0"/>
                <w:numId w:val="0"/>
              </w:numPr>
              <w:ind w:left="360" w:hanging="360"/>
            </w:pPr>
            <w:r w:rsidRPr="00003F46">
              <w:rPr>
                <w:b/>
              </w:rPr>
              <w:t>Hint</w:t>
            </w:r>
            <w:r>
              <w:t xml:space="preserve">: Use the </w:t>
            </w:r>
            <w:r w:rsidRPr="00CB2904">
              <w:rPr>
                <w:i/>
              </w:rPr>
              <w:t>New ABL Class</w:t>
            </w:r>
            <w:r>
              <w:t xml:space="preserve"> wizard. </w:t>
            </w:r>
          </w:p>
          <w:p w14:paraId="3329366C" w14:textId="77777777" w:rsidR="00084D6F" w:rsidRPr="00E820E1" w:rsidRDefault="00084D6F" w:rsidP="00C95A30">
            <w:pPr>
              <w:pStyle w:val="Tablesub-step"/>
              <w:numPr>
                <w:ilvl w:val="0"/>
                <w:numId w:val="165"/>
              </w:numPr>
            </w:pPr>
            <w:r w:rsidRPr="00E820E1">
              <w:t xml:space="preserve">Select </w:t>
            </w:r>
            <w:r w:rsidRPr="00084D6F">
              <w:rPr>
                <w:b/>
              </w:rPr>
              <w:t>Enterprise/BusinessUnit</w:t>
            </w:r>
            <w:r w:rsidRPr="00E820E1">
              <w:t>.</w:t>
            </w:r>
          </w:p>
          <w:p w14:paraId="4F19A9C5" w14:textId="77777777" w:rsidR="00084D6F" w:rsidRDefault="00084D6F" w:rsidP="00C95A30">
            <w:pPr>
              <w:pStyle w:val="Tablesub-step"/>
              <w:numPr>
                <w:ilvl w:val="0"/>
                <w:numId w:val="15"/>
              </w:numPr>
            </w:pPr>
            <w:r>
              <w:t xml:space="preserve">Right-click </w:t>
            </w:r>
            <w:r w:rsidRPr="000E5BEE">
              <w:rPr>
                <w:b/>
              </w:rPr>
              <w:t>BusinessUnit</w:t>
            </w:r>
            <w:r>
              <w:t>.</w:t>
            </w:r>
          </w:p>
          <w:p w14:paraId="2692D0EC" w14:textId="77777777" w:rsidR="00084D6F" w:rsidRDefault="00084D6F" w:rsidP="00C95A30">
            <w:pPr>
              <w:pStyle w:val="Tablesub-step"/>
              <w:numPr>
                <w:ilvl w:val="0"/>
                <w:numId w:val="15"/>
              </w:numPr>
            </w:pPr>
            <w:r>
              <w:t xml:space="preserve">Select </w:t>
            </w:r>
            <w:r w:rsidRPr="00BD0812">
              <w:rPr>
                <w:b/>
              </w:rPr>
              <w:t>New</w:t>
            </w:r>
            <w:r>
              <w:t xml:space="preserve"> &gt; </w:t>
            </w:r>
            <w:r w:rsidRPr="00BD0812">
              <w:rPr>
                <w:b/>
              </w:rPr>
              <w:t>ABL Class</w:t>
            </w:r>
            <w:r>
              <w:t>.</w:t>
            </w:r>
          </w:p>
          <w:p w14:paraId="6965A5DA" w14:textId="77777777" w:rsidR="00084D6F" w:rsidRDefault="00084D6F" w:rsidP="00C95A30">
            <w:pPr>
              <w:pStyle w:val="Tablesub-step"/>
              <w:numPr>
                <w:ilvl w:val="0"/>
                <w:numId w:val="15"/>
              </w:numPr>
            </w:pPr>
            <w:r>
              <w:t xml:space="preserve">Enter </w:t>
            </w:r>
            <w:r>
              <w:rPr>
                <w:b/>
              </w:rPr>
              <w:t>Company</w:t>
            </w:r>
            <w:r>
              <w:t xml:space="preserve"> for the Class name.</w:t>
            </w:r>
          </w:p>
          <w:p w14:paraId="7B989E44" w14:textId="77777777" w:rsidR="00084D6F" w:rsidRDefault="00084D6F" w:rsidP="00C95A30">
            <w:pPr>
              <w:pStyle w:val="Tablesub-step"/>
              <w:numPr>
                <w:ilvl w:val="0"/>
                <w:numId w:val="15"/>
              </w:numPr>
            </w:pPr>
            <w:r>
              <w:t xml:space="preserve">Add </w:t>
            </w:r>
            <w:r w:rsidRPr="0070749E">
              <w:rPr>
                <w:b/>
              </w:rPr>
              <w:t>IBusinessUnit</w:t>
            </w:r>
            <w:r>
              <w:t xml:space="preserve"> interface class in the </w:t>
            </w:r>
            <w:r w:rsidRPr="0070749E">
              <w:rPr>
                <w:b/>
              </w:rPr>
              <w:t>Implement</w:t>
            </w:r>
            <w:r>
              <w:rPr>
                <w:b/>
              </w:rPr>
              <w:t>s</w:t>
            </w:r>
            <w:r>
              <w:t xml:space="preserve"> field. </w:t>
            </w:r>
          </w:p>
          <w:p w14:paraId="28FCA37F" w14:textId="77777777" w:rsidR="00084D6F" w:rsidRDefault="00084D6F" w:rsidP="00C95A30">
            <w:pPr>
              <w:pStyle w:val="Tablesub-step"/>
              <w:numPr>
                <w:ilvl w:val="0"/>
                <w:numId w:val="15"/>
              </w:numPr>
            </w:pPr>
            <w:r>
              <w:t xml:space="preserve">Select </w:t>
            </w:r>
            <w:r w:rsidRPr="00BD0812">
              <w:rPr>
                <w:b/>
              </w:rPr>
              <w:t>Default constructor</w:t>
            </w:r>
            <w:r>
              <w:t>.</w:t>
            </w:r>
          </w:p>
          <w:p w14:paraId="7F18FE4C" w14:textId="77777777" w:rsidR="00084D6F" w:rsidRDefault="00084D6F" w:rsidP="00C95A30">
            <w:pPr>
              <w:pStyle w:val="Tablesub-step"/>
              <w:numPr>
                <w:ilvl w:val="0"/>
                <w:numId w:val="15"/>
              </w:numPr>
            </w:pPr>
            <w:r>
              <w:t xml:space="preserve">Select </w:t>
            </w:r>
            <w:r w:rsidRPr="00BD0812">
              <w:rPr>
                <w:b/>
              </w:rPr>
              <w:t>Destructor</w:t>
            </w:r>
            <w:r>
              <w:t>.</w:t>
            </w:r>
          </w:p>
          <w:p w14:paraId="13BBC27E" w14:textId="77777777" w:rsidR="00FF2AF1" w:rsidRDefault="00FF2AF1" w:rsidP="00084D6F">
            <w:pPr>
              <w:pStyle w:val="Tablesub-step"/>
              <w:numPr>
                <w:ilvl w:val="0"/>
                <w:numId w:val="0"/>
              </w:numPr>
            </w:pPr>
          </w:p>
          <w:p w14:paraId="7CE0AE87" w14:textId="512F0410" w:rsidR="00084D6F" w:rsidRDefault="00084D6F" w:rsidP="00084D6F">
            <w:pPr>
              <w:pStyle w:val="Tablesub-step"/>
              <w:numPr>
                <w:ilvl w:val="0"/>
                <w:numId w:val="0"/>
              </w:numPr>
            </w:pPr>
            <w:r>
              <w:t>You can optionally add information to the description.</w:t>
            </w:r>
          </w:p>
          <w:p w14:paraId="52947A3C" w14:textId="77777777" w:rsidR="00084D6F" w:rsidRDefault="00084D6F" w:rsidP="00084D6F">
            <w:pPr>
              <w:pStyle w:val="Tablesub-step"/>
              <w:numPr>
                <w:ilvl w:val="0"/>
                <w:numId w:val="0"/>
              </w:numPr>
              <w:jc w:val="center"/>
            </w:pPr>
            <w:r>
              <w:rPr>
                <w:noProof/>
              </w:rPr>
              <w:lastRenderedPageBreak/>
              <w:drawing>
                <wp:inline distT="0" distB="0" distL="0" distR="0" wp14:anchorId="71D8062C" wp14:editId="0771BF86">
                  <wp:extent cx="3657600" cy="4460875"/>
                  <wp:effectExtent l="19050" t="19050" r="19050" b="158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rcRect/>
                          <a:stretch>
                            <a:fillRect/>
                          </a:stretch>
                        </pic:blipFill>
                        <pic:spPr>
                          <a:xfrm>
                            <a:off x="0" y="0"/>
                            <a:ext cx="3657600" cy="446087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052DA5D7" w14:textId="77777777" w:rsidR="00FF2AF1" w:rsidRDefault="00FF2AF1" w:rsidP="00FF2AF1">
            <w:pPr>
              <w:pStyle w:val="Tablesub-step"/>
              <w:numPr>
                <w:ilvl w:val="0"/>
                <w:numId w:val="0"/>
              </w:numPr>
              <w:ind w:left="360"/>
            </w:pPr>
          </w:p>
          <w:p w14:paraId="2522401E" w14:textId="7A114FC1" w:rsidR="00084D6F" w:rsidRPr="00C51D29" w:rsidRDefault="00084D6F" w:rsidP="00C95A30">
            <w:pPr>
              <w:pStyle w:val="Tablesub-step"/>
              <w:numPr>
                <w:ilvl w:val="0"/>
                <w:numId w:val="15"/>
              </w:numPr>
            </w:pPr>
            <w:r>
              <w:t xml:space="preserve">Click </w:t>
            </w:r>
            <w:r w:rsidRPr="00BD0812">
              <w:rPr>
                <w:b/>
              </w:rPr>
              <w:t>Finish</w:t>
            </w:r>
            <w:r>
              <w:t xml:space="preserve">. The </w:t>
            </w:r>
            <w:r>
              <w:rPr>
                <w:b/>
              </w:rPr>
              <w:t>Company</w:t>
            </w:r>
            <w:r w:rsidRPr="00BD0812">
              <w:rPr>
                <w:b/>
              </w:rPr>
              <w:t>.cls</w:t>
            </w:r>
            <w:r>
              <w:t xml:space="preserve"> file opens in the editor.</w:t>
            </w:r>
          </w:p>
        </w:tc>
      </w:tr>
      <w:tr w:rsidR="00084D6F" w14:paraId="71362A70" w14:textId="77777777" w:rsidTr="00084D6F">
        <w:trPr>
          <w:gridAfter w:val="1"/>
          <w:wAfter w:w="9" w:type="dxa"/>
        </w:trPr>
        <w:tc>
          <w:tcPr>
            <w:tcW w:w="937" w:type="dxa"/>
            <w:gridSpan w:val="2"/>
          </w:tcPr>
          <w:p w14:paraId="3085AC0E" w14:textId="77777777" w:rsidR="00084D6F" w:rsidRDefault="00084D6F" w:rsidP="00C95A30">
            <w:pPr>
              <w:pStyle w:val="table-text"/>
              <w:numPr>
                <w:ilvl w:val="0"/>
                <w:numId w:val="97"/>
              </w:numPr>
            </w:pPr>
          </w:p>
        </w:tc>
        <w:tc>
          <w:tcPr>
            <w:tcW w:w="6477" w:type="dxa"/>
            <w:gridSpan w:val="2"/>
          </w:tcPr>
          <w:p w14:paraId="1326609E" w14:textId="77777777" w:rsidR="00084D6F" w:rsidRDefault="00084D6F" w:rsidP="00084D6F">
            <w:pPr>
              <w:pStyle w:val="Tablesub-step"/>
              <w:numPr>
                <w:ilvl w:val="0"/>
                <w:numId w:val="0"/>
              </w:numPr>
            </w:pPr>
            <w:r>
              <w:t>The generated code should be as follows:</w:t>
            </w:r>
          </w:p>
          <w:p w14:paraId="42554479" w14:textId="777AD277" w:rsidR="00084D6F" w:rsidRDefault="00084D6F" w:rsidP="00084D6F">
            <w:pPr>
              <w:pStyle w:val="Tablesub-step"/>
              <w:numPr>
                <w:ilvl w:val="0"/>
                <w:numId w:val="0"/>
              </w:numPr>
            </w:pPr>
            <w:r w:rsidRPr="0080151E">
              <w:rPr>
                <w:b/>
              </w:rPr>
              <w:t>Note</w:t>
            </w:r>
            <w:r>
              <w:t>: The methods are implemented from the IBusinessUnit interface class. However, the methods need to be implemented.</w:t>
            </w:r>
          </w:p>
          <w:p w14:paraId="3DE91A43" w14:textId="77777777" w:rsidR="00FF2AF1" w:rsidRDefault="00FF2AF1" w:rsidP="00084D6F">
            <w:pPr>
              <w:pStyle w:val="Tablesub-step"/>
              <w:numPr>
                <w:ilvl w:val="0"/>
                <w:numId w:val="0"/>
              </w:numPr>
            </w:pPr>
          </w:p>
          <w:p w14:paraId="5C309CD6" w14:textId="77777777" w:rsidR="00084D6F" w:rsidRDefault="00084D6F" w:rsidP="00084D6F">
            <w:pPr>
              <w:pStyle w:val="BlockCode"/>
              <w:ind w:left="0"/>
            </w:pPr>
            <w:r>
              <w:rPr>
                <w:color w:val="7F0055"/>
              </w:rPr>
              <w:t>using</w:t>
            </w:r>
            <w:r>
              <w:t xml:space="preserve"> Progress.Lang.*.</w:t>
            </w:r>
          </w:p>
          <w:p w14:paraId="4FFDB780" w14:textId="77777777" w:rsidR="00084D6F" w:rsidRDefault="00084D6F" w:rsidP="00084D6F">
            <w:pPr>
              <w:pStyle w:val="BlockCode"/>
              <w:ind w:left="0"/>
            </w:pPr>
            <w:r>
              <w:rPr>
                <w:color w:val="7F0055"/>
              </w:rPr>
              <w:t>using</w:t>
            </w:r>
            <w:r>
              <w:t xml:space="preserve"> Enterprise.BusinessUnit.IBusinessUnit.</w:t>
            </w:r>
          </w:p>
          <w:p w14:paraId="537589B5" w14:textId="77777777" w:rsidR="00084D6F" w:rsidRDefault="00084D6F" w:rsidP="00084D6F">
            <w:pPr>
              <w:pStyle w:val="BlockCode"/>
              <w:ind w:left="0"/>
            </w:pPr>
            <w:r>
              <w:rPr>
                <w:color w:val="7F0055"/>
              </w:rPr>
              <w:t>block-level</w:t>
            </w:r>
            <w:r>
              <w:t xml:space="preserve"> </w:t>
            </w:r>
            <w:r>
              <w:rPr>
                <w:color w:val="7F0055"/>
              </w:rPr>
              <w:t>on</w:t>
            </w:r>
            <w:r>
              <w:t xml:space="preserve"> </w:t>
            </w:r>
            <w:r>
              <w:rPr>
                <w:color w:val="7F0055"/>
              </w:rPr>
              <w:t>error</w:t>
            </w:r>
            <w:r>
              <w:t xml:space="preserve"> </w:t>
            </w:r>
            <w:r>
              <w:rPr>
                <w:color w:val="7F0055"/>
              </w:rPr>
              <w:t>undo</w:t>
            </w:r>
            <w:r>
              <w:t xml:space="preserve">, </w:t>
            </w:r>
            <w:r>
              <w:rPr>
                <w:color w:val="7F0055"/>
              </w:rPr>
              <w:t>throw</w:t>
            </w:r>
            <w:r>
              <w:t>.</w:t>
            </w:r>
          </w:p>
          <w:p w14:paraId="5F30C748" w14:textId="77777777" w:rsidR="00084D6F" w:rsidRDefault="00084D6F" w:rsidP="00084D6F">
            <w:pPr>
              <w:pStyle w:val="BlockCode"/>
              <w:ind w:left="0"/>
            </w:pPr>
            <w:r>
              <w:rPr>
                <w:color w:val="7F0055"/>
              </w:rPr>
              <w:t>class</w:t>
            </w:r>
            <w:r>
              <w:t xml:space="preserve"> Enterprise.BusinessUnit.Company </w:t>
            </w:r>
            <w:r>
              <w:rPr>
                <w:color w:val="7F0055"/>
              </w:rPr>
              <w:t>implements</w:t>
            </w:r>
            <w:r>
              <w:t xml:space="preserve"> IBusinessUnit: </w:t>
            </w:r>
          </w:p>
          <w:p w14:paraId="6D5A0FE3" w14:textId="77777777" w:rsidR="00084D6F" w:rsidRDefault="00084D6F" w:rsidP="00084D6F">
            <w:pPr>
              <w:pStyle w:val="BlockCode"/>
              <w:ind w:left="0"/>
            </w:pPr>
            <w:r>
              <w:tab/>
            </w:r>
            <w:r>
              <w:rPr>
                <w:color w:val="7F0055"/>
              </w:rPr>
              <w:t>define</w:t>
            </w:r>
            <w:r>
              <w:t xml:space="preserve"> </w:t>
            </w:r>
            <w:r>
              <w:rPr>
                <w:color w:val="7F0055"/>
              </w:rPr>
              <w:t>public</w:t>
            </w:r>
            <w:r>
              <w:t xml:space="preserve"> </w:t>
            </w:r>
            <w:r>
              <w:rPr>
                <w:color w:val="7F0055"/>
              </w:rPr>
              <w:t>property</w:t>
            </w:r>
            <w:r>
              <w:t xml:space="preserve"> </w:t>
            </w:r>
            <w:r>
              <w:rPr>
                <w:color w:val="7F0055"/>
              </w:rPr>
              <w:t>Name</w:t>
            </w:r>
            <w:r>
              <w:t xml:space="preserve"> </w:t>
            </w:r>
            <w:r>
              <w:rPr>
                <w:color w:val="7F0055"/>
              </w:rPr>
              <w:t>as</w:t>
            </w:r>
            <w:r>
              <w:t xml:space="preserve"> </w:t>
            </w:r>
            <w:r>
              <w:rPr>
                <w:color w:val="CD3A3A"/>
              </w:rPr>
              <w:t>character</w:t>
            </w:r>
            <w:r>
              <w:t xml:space="preserve"> </w:t>
            </w:r>
            <w:r>
              <w:rPr>
                <w:color w:val="7F0055"/>
              </w:rPr>
              <w:t>no-undo</w:t>
            </w:r>
            <w:r>
              <w:t xml:space="preserve"> </w:t>
            </w:r>
          </w:p>
          <w:p w14:paraId="33206589" w14:textId="77777777" w:rsidR="00084D6F" w:rsidRDefault="00084D6F" w:rsidP="00084D6F">
            <w:pPr>
              <w:pStyle w:val="BlockCode"/>
              <w:ind w:left="0"/>
            </w:pPr>
            <w:r>
              <w:tab/>
            </w:r>
            <w:r>
              <w:rPr>
                <w:color w:val="7F0055"/>
              </w:rPr>
              <w:t>get</w:t>
            </w:r>
            <w:r>
              <w:t>.</w:t>
            </w:r>
          </w:p>
          <w:p w14:paraId="7CE40C29" w14:textId="77777777" w:rsidR="00084D6F" w:rsidRDefault="00084D6F" w:rsidP="00084D6F">
            <w:pPr>
              <w:pStyle w:val="BlockCode"/>
              <w:ind w:left="0"/>
            </w:pPr>
            <w:r>
              <w:tab/>
            </w:r>
            <w:r>
              <w:rPr>
                <w:color w:val="7F0055"/>
              </w:rPr>
              <w:t>set</w:t>
            </w:r>
            <w:r>
              <w:t xml:space="preserve">. </w:t>
            </w:r>
          </w:p>
          <w:p w14:paraId="53B38777" w14:textId="77777777" w:rsidR="00084D6F" w:rsidRDefault="00084D6F" w:rsidP="00084D6F">
            <w:pPr>
              <w:pStyle w:val="BlockCode"/>
              <w:ind w:left="0"/>
            </w:pPr>
            <w:r>
              <w:rPr>
                <w:color w:val="7F0055"/>
              </w:rPr>
              <w:t>define</w:t>
            </w:r>
            <w:r>
              <w:t xml:space="preserve"> </w:t>
            </w:r>
            <w:r>
              <w:rPr>
                <w:color w:val="7F0055"/>
              </w:rPr>
              <w:t>public</w:t>
            </w:r>
            <w:r>
              <w:t xml:space="preserve"> </w:t>
            </w:r>
            <w:r>
              <w:rPr>
                <w:color w:val="7F0055"/>
              </w:rPr>
              <w:t>property</w:t>
            </w:r>
            <w:r>
              <w:t xml:space="preserve"> NumDepartments </w:t>
            </w:r>
            <w:r>
              <w:rPr>
                <w:color w:val="7F0055"/>
              </w:rPr>
              <w:t>as</w:t>
            </w:r>
            <w:r>
              <w:t xml:space="preserve"> </w:t>
            </w:r>
            <w:r>
              <w:rPr>
                <w:color w:val="CD3A3A"/>
              </w:rPr>
              <w:t>integer</w:t>
            </w:r>
            <w:r>
              <w:t xml:space="preserve"> </w:t>
            </w:r>
            <w:r>
              <w:rPr>
                <w:color w:val="7F0055"/>
              </w:rPr>
              <w:t>no-undo</w:t>
            </w:r>
            <w:r>
              <w:t xml:space="preserve"> </w:t>
            </w:r>
          </w:p>
          <w:p w14:paraId="2960C2C3" w14:textId="77777777" w:rsidR="00084D6F" w:rsidRDefault="00084D6F" w:rsidP="00084D6F">
            <w:pPr>
              <w:pStyle w:val="BlockCode"/>
              <w:ind w:left="0"/>
            </w:pPr>
            <w:r>
              <w:tab/>
            </w:r>
            <w:r>
              <w:rPr>
                <w:color w:val="7F0055"/>
              </w:rPr>
              <w:t>get</w:t>
            </w:r>
            <w:r>
              <w:t>.</w:t>
            </w:r>
          </w:p>
          <w:p w14:paraId="001C8737" w14:textId="77777777" w:rsidR="00084D6F" w:rsidRDefault="00084D6F" w:rsidP="00084D6F">
            <w:pPr>
              <w:pStyle w:val="BlockCode"/>
              <w:ind w:left="0"/>
            </w:pPr>
            <w:r>
              <w:tab/>
            </w:r>
            <w:r>
              <w:rPr>
                <w:color w:val="7F0055"/>
              </w:rPr>
              <w:t>set</w:t>
            </w:r>
            <w:r>
              <w:t xml:space="preserve">. </w:t>
            </w:r>
          </w:p>
          <w:p w14:paraId="617BEA52" w14:textId="77777777" w:rsidR="00084D6F" w:rsidRDefault="00084D6F" w:rsidP="00084D6F">
            <w:pPr>
              <w:pStyle w:val="BlockCode"/>
              <w:ind w:left="0"/>
            </w:pPr>
            <w:r>
              <w:tab/>
            </w:r>
            <w:r>
              <w:rPr>
                <w:color w:val="7F0055"/>
              </w:rPr>
              <w:t>constructor</w:t>
            </w:r>
            <w:r>
              <w:t xml:space="preserve"> </w:t>
            </w:r>
            <w:r>
              <w:rPr>
                <w:color w:val="7F0055"/>
              </w:rPr>
              <w:t>public</w:t>
            </w:r>
            <w:r>
              <w:t xml:space="preserve"> Company (  ):</w:t>
            </w:r>
          </w:p>
          <w:p w14:paraId="69D94579" w14:textId="77777777" w:rsidR="00084D6F" w:rsidRDefault="00084D6F" w:rsidP="00084D6F">
            <w:pPr>
              <w:pStyle w:val="BlockCode"/>
              <w:ind w:left="0"/>
            </w:pPr>
            <w:r>
              <w:tab/>
            </w:r>
            <w:r>
              <w:tab/>
            </w:r>
            <w:r>
              <w:rPr>
                <w:color w:val="7F0055"/>
              </w:rPr>
              <w:t>super</w:t>
            </w:r>
            <w:r>
              <w:t xml:space="preserve"> ().</w:t>
            </w:r>
            <w:r>
              <w:tab/>
            </w:r>
            <w:r>
              <w:tab/>
            </w:r>
          </w:p>
          <w:p w14:paraId="4F4B1A95" w14:textId="77777777" w:rsidR="00084D6F" w:rsidRDefault="00084D6F" w:rsidP="00084D6F">
            <w:pPr>
              <w:pStyle w:val="BlockCode"/>
              <w:ind w:left="0"/>
            </w:pPr>
            <w:r>
              <w:tab/>
            </w:r>
            <w:r>
              <w:rPr>
                <w:color w:val="7F0055"/>
              </w:rPr>
              <w:t>end</w:t>
            </w:r>
            <w:r>
              <w:t xml:space="preserve"> </w:t>
            </w:r>
            <w:r>
              <w:rPr>
                <w:color w:val="7F0055"/>
              </w:rPr>
              <w:t>constructor</w:t>
            </w:r>
            <w:r>
              <w:t>.</w:t>
            </w:r>
          </w:p>
          <w:p w14:paraId="0F47A7FD" w14:textId="77777777" w:rsidR="00084D6F" w:rsidRDefault="00084D6F" w:rsidP="00084D6F">
            <w:pPr>
              <w:pStyle w:val="BlockCode"/>
              <w:ind w:left="0"/>
            </w:pPr>
            <w:r>
              <w:tab/>
            </w:r>
            <w:r>
              <w:rPr>
                <w:color w:val="7F0055"/>
              </w:rPr>
              <w:t>method</w:t>
            </w:r>
            <w:r>
              <w:t xml:space="preserve"> </w:t>
            </w:r>
            <w:r>
              <w:rPr>
                <w:color w:val="7F0055"/>
              </w:rPr>
              <w:t>public</w:t>
            </w:r>
            <w:r>
              <w:t xml:space="preserve"> </w:t>
            </w:r>
            <w:r>
              <w:rPr>
                <w:color w:val="7F0055"/>
              </w:rPr>
              <w:t>void</w:t>
            </w:r>
            <w:r>
              <w:t xml:space="preserve"> AddDepartment( </w:t>
            </w:r>
            <w:r>
              <w:rPr>
                <w:color w:val="7F0055"/>
              </w:rPr>
              <w:t>input</w:t>
            </w:r>
            <w:r>
              <w:t xml:space="preserve"> pDept </w:t>
            </w:r>
            <w:r>
              <w:rPr>
                <w:color w:val="7F0055"/>
              </w:rPr>
              <w:t>as</w:t>
            </w:r>
            <w:r>
              <w:t xml:space="preserve"> Enterprise.HR.Dept )</w:t>
            </w:r>
            <w:r>
              <w:tab/>
            </w:r>
          </w:p>
          <w:p w14:paraId="4B0450ED" w14:textId="77777777" w:rsidR="00084D6F" w:rsidRDefault="00084D6F" w:rsidP="00084D6F">
            <w:pPr>
              <w:pStyle w:val="BlockCode"/>
              <w:ind w:left="0"/>
            </w:pPr>
            <w:r>
              <w:tab/>
            </w:r>
            <w:r>
              <w:tab/>
            </w:r>
            <w:r>
              <w:rPr>
                <w:color w:val="7F0055"/>
              </w:rPr>
              <w:t>undo</w:t>
            </w:r>
            <w:r>
              <w:t xml:space="preserve">, </w:t>
            </w:r>
            <w:r>
              <w:rPr>
                <w:color w:val="7F0055"/>
              </w:rPr>
              <w:t>throw</w:t>
            </w:r>
            <w:r>
              <w:t xml:space="preserve"> </w:t>
            </w:r>
            <w:r>
              <w:rPr>
                <w:color w:val="7F0055"/>
              </w:rPr>
              <w:t>new</w:t>
            </w:r>
            <w:r>
              <w:t xml:space="preserve"> Progress.Lang.AppError(</w:t>
            </w:r>
            <w:r>
              <w:rPr>
                <w:color w:val="2A00FF"/>
              </w:rPr>
              <w:t>"METHOD NOT IMPLEMENTED"</w:t>
            </w:r>
            <w:r>
              <w:t>).</w:t>
            </w:r>
          </w:p>
          <w:p w14:paraId="7FA180E4" w14:textId="77777777" w:rsidR="00084D6F" w:rsidRDefault="00084D6F" w:rsidP="00084D6F">
            <w:pPr>
              <w:pStyle w:val="BlockCode"/>
              <w:ind w:left="0"/>
            </w:pPr>
            <w:r>
              <w:tab/>
            </w:r>
            <w:r>
              <w:rPr>
                <w:color w:val="7F0055"/>
              </w:rPr>
              <w:t>end</w:t>
            </w:r>
            <w:r>
              <w:t xml:space="preserve"> </w:t>
            </w:r>
            <w:r>
              <w:rPr>
                <w:color w:val="7F0055"/>
              </w:rPr>
              <w:t>method</w:t>
            </w:r>
            <w:r>
              <w:t>.</w:t>
            </w:r>
          </w:p>
          <w:p w14:paraId="71DAA123" w14:textId="77777777" w:rsidR="00084D6F" w:rsidRDefault="00084D6F" w:rsidP="00084D6F">
            <w:pPr>
              <w:pStyle w:val="BlockCode"/>
              <w:ind w:left="0"/>
            </w:pPr>
            <w:r>
              <w:tab/>
            </w:r>
            <w:r>
              <w:rPr>
                <w:color w:val="7F0055"/>
              </w:rPr>
              <w:t>method</w:t>
            </w:r>
            <w:r>
              <w:t xml:space="preserve"> </w:t>
            </w:r>
            <w:r>
              <w:rPr>
                <w:color w:val="7F0055"/>
              </w:rPr>
              <w:t>public</w:t>
            </w:r>
            <w:r>
              <w:t xml:space="preserve"> Enterprise.HR.Dept GetDepartment(</w:t>
            </w:r>
            <w:r>
              <w:rPr>
                <w:color w:val="7F0055"/>
              </w:rPr>
              <w:t>input</w:t>
            </w:r>
            <w:r>
              <w:t xml:space="preserve"> pDeptCode </w:t>
            </w:r>
            <w:r>
              <w:rPr>
                <w:color w:val="7F0055"/>
              </w:rPr>
              <w:t>as</w:t>
            </w:r>
            <w:r>
              <w:t xml:space="preserve"> </w:t>
            </w:r>
            <w:r>
              <w:rPr>
                <w:color w:val="CD3A3A"/>
              </w:rPr>
              <w:t>character</w:t>
            </w:r>
            <w:r>
              <w:t xml:space="preserve"> ):</w:t>
            </w:r>
            <w:r>
              <w:tab/>
            </w:r>
          </w:p>
          <w:p w14:paraId="6B64B4B9" w14:textId="77777777" w:rsidR="00084D6F" w:rsidRDefault="00084D6F" w:rsidP="00084D6F">
            <w:pPr>
              <w:pStyle w:val="BlockCode"/>
              <w:ind w:left="0"/>
            </w:pPr>
            <w:r>
              <w:lastRenderedPageBreak/>
              <w:tab/>
            </w:r>
            <w:r>
              <w:rPr>
                <w:color w:val="7F0055"/>
              </w:rPr>
              <w:t>undo</w:t>
            </w:r>
            <w:r>
              <w:t xml:space="preserve">, </w:t>
            </w:r>
            <w:r>
              <w:rPr>
                <w:color w:val="7F0055"/>
              </w:rPr>
              <w:t>throw</w:t>
            </w:r>
            <w:r>
              <w:t xml:space="preserve"> </w:t>
            </w:r>
            <w:r>
              <w:rPr>
                <w:color w:val="7F0055"/>
              </w:rPr>
              <w:t>new</w:t>
            </w:r>
            <w:r>
              <w:t xml:space="preserve"> Progress.Lang.AppError(</w:t>
            </w:r>
            <w:r>
              <w:rPr>
                <w:color w:val="2A00FF"/>
              </w:rPr>
              <w:t>"METHOD NOT IMPLEMENTED"</w:t>
            </w:r>
            <w:r>
              <w:t>).</w:t>
            </w:r>
          </w:p>
          <w:p w14:paraId="11760489" w14:textId="77777777" w:rsidR="00084D6F" w:rsidRDefault="00084D6F" w:rsidP="00084D6F">
            <w:pPr>
              <w:pStyle w:val="BlockCode"/>
              <w:ind w:left="0"/>
            </w:pPr>
            <w:r>
              <w:tab/>
            </w:r>
            <w:r>
              <w:rPr>
                <w:color w:val="7F0055"/>
              </w:rPr>
              <w:t>end</w:t>
            </w:r>
            <w:r>
              <w:t xml:space="preserve"> </w:t>
            </w:r>
            <w:r>
              <w:rPr>
                <w:color w:val="7F0055"/>
              </w:rPr>
              <w:t>method</w:t>
            </w:r>
            <w:r>
              <w:t>.</w:t>
            </w:r>
          </w:p>
          <w:p w14:paraId="7798C1D3" w14:textId="77777777" w:rsidR="00084D6F" w:rsidRDefault="00084D6F" w:rsidP="00084D6F">
            <w:pPr>
              <w:pStyle w:val="BlockCode"/>
              <w:ind w:left="0"/>
            </w:pPr>
            <w:r>
              <w:tab/>
            </w:r>
            <w:r>
              <w:rPr>
                <w:color w:val="7F0055"/>
              </w:rPr>
              <w:t>method</w:t>
            </w:r>
            <w:r>
              <w:t xml:space="preserve"> </w:t>
            </w:r>
            <w:r>
              <w:rPr>
                <w:color w:val="7F0055"/>
              </w:rPr>
              <w:t>public</w:t>
            </w:r>
            <w:r>
              <w:t xml:space="preserve"> </w:t>
            </w:r>
            <w:r>
              <w:rPr>
                <w:color w:val="CD3A3A"/>
              </w:rPr>
              <w:t>integer</w:t>
            </w:r>
            <w:r>
              <w:t xml:space="preserve"> NumberEmployees(  ):</w:t>
            </w:r>
            <w:r>
              <w:tab/>
            </w:r>
            <w:r>
              <w:tab/>
            </w:r>
          </w:p>
          <w:p w14:paraId="3A50B57D" w14:textId="77777777" w:rsidR="00084D6F" w:rsidRDefault="00084D6F" w:rsidP="00084D6F">
            <w:pPr>
              <w:pStyle w:val="BlockCode"/>
              <w:ind w:left="0"/>
            </w:pPr>
            <w:r>
              <w:tab/>
            </w:r>
            <w:r>
              <w:tab/>
            </w:r>
            <w:r>
              <w:rPr>
                <w:color w:val="7F0055"/>
              </w:rPr>
              <w:t>undo</w:t>
            </w:r>
            <w:r>
              <w:t xml:space="preserve">, </w:t>
            </w:r>
            <w:r>
              <w:rPr>
                <w:color w:val="7F0055"/>
              </w:rPr>
              <w:t>throw</w:t>
            </w:r>
            <w:r>
              <w:t xml:space="preserve"> </w:t>
            </w:r>
            <w:r>
              <w:rPr>
                <w:color w:val="7F0055"/>
              </w:rPr>
              <w:t>new</w:t>
            </w:r>
            <w:r>
              <w:t xml:space="preserve"> Progress.Lang.AppError(</w:t>
            </w:r>
            <w:r>
              <w:rPr>
                <w:color w:val="2A00FF"/>
              </w:rPr>
              <w:t>"METHOD NOT IMPLEMENTED"</w:t>
            </w:r>
            <w:r>
              <w:t>).</w:t>
            </w:r>
          </w:p>
          <w:p w14:paraId="454F3D5F" w14:textId="77777777" w:rsidR="00084D6F" w:rsidRDefault="00084D6F" w:rsidP="00084D6F">
            <w:pPr>
              <w:pStyle w:val="BlockCode"/>
              <w:ind w:left="0"/>
            </w:pPr>
            <w:r>
              <w:tab/>
            </w:r>
            <w:r>
              <w:rPr>
                <w:color w:val="7F0055"/>
              </w:rPr>
              <w:t>end</w:t>
            </w:r>
            <w:r>
              <w:t xml:space="preserve"> </w:t>
            </w:r>
            <w:r>
              <w:rPr>
                <w:color w:val="7F0055"/>
              </w:rPr>
              <w:t>method</w:t>
            </w:r>
            <w:r>
              <w:t>.</w:t>
            </w:r>
          </w:p>
          <w:p w14:paraId="0BF251DD" w14:textId="77777777" w:rsidR="00084D6F" w:rsidRDefault="00084D6F" w:rsidP="00084D6F">
            <w:pPr>
              <w:pStyle w:val="BlockCode"/>
              <w:ind w:left="0"/>
            </w:pPr>
            <w:r>
              <w:tab/>
            </w:r>
            <w:r>
              <w:rPr>
                <w:color w:val="7F0055"/>
              </w:rPr>
              <w:t>destructor</w:t>
            </w:r>
            <w:r>
              <w:t xml:space="preserve"> </w:t>
            </w:r>
            <w:r>
              <w:rPr>
                <w:color w:val="7F0055"/>
              </w:rPr>
              <w:t>public</w:t>
            </w:r>
            <w:r>
              <w:t xml:space="preserve"> Company ( ):</w:t>
            </w:r>
          </w:p>
          <w:p w14:paraId="6A3B316C" w14:textId="77777777" w:rsidR="00084D6F" w:rsidRDefault="00084D6F" w:rsidP="00084D6F">
            <w:pPr>
              <w:pStyle w:val="BlockCode"/>
              <w:ind w:left="0"/>
            </w:pPr>
            <w:r>
              <w:tab/>
            </w:r>
            <w:r>
              <w:rPr>
                <w:color w:val="7F0055"/>
              </w:rPr>
              <w:t>end</w:t>
            </w:r>
            <w:r>
              <w:t xml:space="preserve"> </w:t>
            </w:r>
            <w:r>
              <w:rPr>
                <w:color w:val="7F0055"/>
              </w:rPr>
              <w:t>destructor</w:t>
            </w:r>
            <w:r>
              <w:t>.</w:t>
            </w:r>
          </w:p>
          <w:p w14:paraId="7BE3E787" w14:textId="77777777" w:rsidR="00084D6F" w:rsidRPr="00003447" w:rsidRDefault="00084D6F" w:rsidP="00084D6F">
            <w:pPr>
              <w:pStyle w:val="BlockCode"/>
              <w:ind w:left="0"/>
              <w:rPr>
                <w:color w:val="000000" w:themeColor="text1"/>
              </w:rPr>
            </w:pPr>
            <w:r>
              <w:rPr>
                <w:color w:val="7F0055"/>
              </w:rPr>
              <w:t>end</w:t>
            </w:r>
            <w:r>
              <w:t xml:space="preserve"> </w:t>
            </w:r>
            <w:r>
              <w:rPr>
                <w:color w:val="7F0055"/>
              </w:rPr>
              <w:t>class</w:t>
            </w:r>
            <w:r>
              <w:t>.</w:t>
            </w:r>
          </w:p>
        </w:tc>
      </w:tr>
      <w:tr w:rsidR="00084D6F" w14:paraId="0B0EB7E4" w14:textId="77777777" w:rsidTr="00084D6F">
        <w:trPr>
          <w:gridBefore w:val="1"/>
          <w:gridAfter w:val="2"/>
          <w:wBefore w:w="30" w:type="dxa"/>
          <w:wAfter w:w="19" w:type="dxa"/>
          <w:trHeight w:val="881"/>
        </w:trPr>
        <w:tc>
          <w:tcPr>
            <w:tcW w:w="907" w:type="dxa"/>
          </w:tcPr>
          <w:p w14:paraId="46070964" w14:textId="77777777" w:rsidR="00084D6F" w:rsidRDefault="00084D6F" w:rsidP="00C95A30">
            <w:pPr>
              <w:pStyle w:val="table-text"/>
              <w:numPr>
                <w:ilvl w:val="0"/>
                <w:numId w:val="97"/>
              </w:numPr>
            </w:pPr>
          </w:p>
        </w:tc>
        <w:tc>
          <w:tcPr>
            <w:tcW w:w="6467" w:type="dxa"/>
          </w:tcPr>
          <w:p w14:paraId="1700212A" w14:textId="68B9C6D5" w:rsidR="00084D6F" w:rsidRDefault="00084D6F" w:rsidP="00084D6F">
            <w:pPr>
              <w:pStyle w:val="table-text"/>
              <w:rPr>
                <w:color w:val="000000" w:themeColor="text1"/>
              </w:rPr>
            </w:pPr>
            <w:r w:rsidRPr="00003447">
              <w:rPr>
                <w:color w:val="000000" w:themeColor="text1"/>
              </w:rPr>
              <w:t>Add</w:t>
            </w:r>
            <w:r>
              <w:rPr>
                <w:color w:val="000000" w:themeColor="text1"/>
              </w:rPr>
              <w:t xml:space="preserve"> a</w:t>
            </w:r>
            <w:r w:rsidRPr="00003447">
              <w:rPr>
                <w:color w:val="000000" w:themeColor="text1"/>
              </w:rPr>
              <w:t xml:space="preserve"> </w:t>
            </w:r>
            <w:r w:rsidRPr="00003447">
              <w:rPr>
                <w:i/>
                <w:color w:val="000000" w:themeColor="text1"/>
              </w:rPr>
              <w:t>using</w:t>
            </w:r>
            <w:r w:rsidRPr="00003447">
              <w:rPr>
                <w:color w:val="000000" w:themeColor="text1"/>
              </w:rPr>
              <w:t xml:space="preserve"> statement </w:t>
            </w:r>
            <w:r>
              <w:rPr>
                <w:color w:val="000000" w:themeColor="text1"/>
              </w:rPr>
              <w:t>before</w:t>
            </w:r>
            <w:r w:rsidRPr="00003447">
              <w:rPr>
                <w:color w:val="000000" w:themeColor="text1"/>
              </w:rPr>
              <w:t xml:space="preserve"> the error-handling statement. </w:t>
            </w:r>
            <w:r>
              <w:rPr>
                <w:color w:val="000000" w:themeColor="text1"/>
              </w:rPr>
              <w:t>This</w:t>
            </w:r>
            <w:r w:rsidRPr="00003447">
              <w:rPr>
                <w:color w:val="000000" w:themeColor="text1"/>
              </w:rPr>
              <w:t xml:space="preserve"> </w:t>
            </w:r>
            <w:r w:rsidRPr="00003447">
              <w:rPr>
                <w:i/>
                <w:color w:val="000000" w:themeColor="text1"/>
              </w:rPr>
              <w:t>using</w:t>
            </w:r>
            <w:r w:rsidRPr="00003447">
              <w:rPr>
                <w:color w:val="000000" w:themeColor="text1"/>
              </w:rPr>
              <w:t xml:space="preserve"> statement will ensure that the </w:t>
            </w:r>
            <w:r w:rsidRPr="00003447">
              <w:rPr>
                <w:i/>
                <w:color w:val="000000" w:themeColor="text1"/>
              </w:rPr>
              <w:t>Dept</w:t>
            </w:r>
            <w:r w:rsidRPr="00003447">
              <w:rPr>
                <w:color w:val="000000" w:themeColor="text1"/>
              </w:rPr>
              <w:t xml:space="preserve"> class can be accessed.</w:t>
            </w:r>
          </w:p>
          <w:p w14:paraId="3A0DC401" w14:textId="77777777" w:rsidR="00FF2AF1" w:rsidRPr="00003447" w:rsidRDefault="00FF2AF1" w:rsidP="00084D6F">
            <w:pPr>
              <w:pStyle w:val="table-text"/>
              <w:rPr>
                <w:color w:val="000000" w:themeColor="text1"/>
              </w:rPr>
            </w:pPr>
          </w:p>
          <w:p w14:paraId="7B0507F2" w14:textId="77777777" w:rsidR="00084D6F" w:rsidRPr="00003447" w:rsidRDefault="00084D6F" w:rsidP="00084D6F">
            <w:pPr>
              <w:pStyle w:val="BlockCode"/>
              <w:ind w:left="0"/>
            </w:pPr>
            <w:r w:rsidRPr="00003447">
              <w:rPr>
                <w:color w:val="7F0055"/>
              </w:rPr>
              <w:t>using</w:t>
            </w:r>
            <w:r w:rsidRPr="00003447">
              <w:t xml:space="preserve"> Enterprise.HR.Dept.</w:t>
            </w:r>
          </w:p>
        </w:tc>
      </w:tr>
      <w:tr w:rsidR="00084D6F" w14:paraId="08693534" w14:textId="77777777" w:rsidTr="00084D6F">
        <w:trPr>
          <w:gridBefore w:val="1"/>
          <w:gridAfter w:val="2"/>
          <w:wBefore w:w="30" w:type="dxa"/>
          <w:wAfter w:w="19" w:type="dxa"/>
          <w:trHeight w:val="1412"/>
        </w:trPr>
        <w:tc>
          <w:tcPr>
            <w:tcW w:w="907" w:type="dxa"/>
          </w:tcPr>
          <w:p w14:paraId="4EB16BBC" w14:textId="77777777" w:rsidR="00084D6F" w:rsidRDefault="00084D6F" w:rsidP="00C95A30">
            <w:pPr>
              <w:pStyle w:val="table-text"/>
              <w:numPr>
                <w:ilvl w:val="0"/>
                <w:numId w:val="97"/>
              </w:numPr>
            </w:pPr>
          </w:p>
        </w:tc>
        <w:tc>
          <w:tcPr>
            <w:tcW w:w="6467" w:type="dxa"/>
          </w:tcPr>
          <w:p w14:paraId="077EF733" w14:textId="77777777" w:rsidR="00084D6F" w:rsidRDefault="00084D6F" w:rsidP="00084D6F">
            <w:pPr>
              <w:pStyle w:val="table-text"/>
            </w:pPr>
            <w:r>
              <w:t xml:space="preserve">Define the </w:t>
            </w:r>
            <w:r w:rsidRPr="006A23D4">
              <w:rPr>
                <w:i/>
              </w:rPr>
              <w:t>private</w:t>
            </w:r>
            <w:r>
              <w:t xml:space="preserve"> </w:t>
            </w:r>
            <w:r w:rsidRPr="00C25C8B">
              <w:t>temp-table by including the tt</w:t>
            </w:r>
            <w:r>
              <w:t>Department</w:t>
            </w:r>
            <w:r w:rsidRPr="00C25C8B">
              <w:t xml:space="preserve"> temp-table definition.</w:t>
            </w:r>
          </w:p>
          <w:p w14:paraId="2CDE0238" w14:textId="77777777" w:rsidR="00084D6F" w:rsidRPr="00E820E1" w:rsidRDefault="00084D6F" w:rsidP="00C95A30">
            <w:pPr>
              <w:pStyle w:val="Tablesub-step"/>
              <w:numPr>
                <w:ilvl w:val="0"/>
                <w:numId w:val="166"/>
              </w:numPr>
            </w:pPr>
            <w:r w:rsidRPr="00E820E1">
              <w:t>In the editor, place the cursor at a blank line before the constructor.</w:t>
            </w:r>
          </w:p>
          <w:p w14:paraId="5C07FC01" w14:textId="7FB9B784" w:rsidR="00084D6F" w:rsidRDefault="00084D6F" w:rsidP="00084D6F">
            <w:pPr>
              <w:pStyle w:val="Tablesub-step"/>
            </w:pPr>
            <w:r>
              <w:t>Add this code to the class file:</w:t>
            </w:r>
          </w:p>
          <w:p w14:paraId="12C23167" w14:textId="77777777" w:rsidR="00363FC4" w:rsidRDefault="00363FC4" w:rsidP="00363FC4">
            <w:pPr>
              <w:pStyle w:val="Tablesub-step"/>
              <w:numPr>
                <w:ilvl w:val="0"/>
                <w:numId w:val="0"/>
              </w:numPr>
              <w:ind w:left="360"/>
            </w:pPr>
          </w:p>
          <w:p w14:paraId="395B8E27" w14:textId="77777777" w:rsidR="00084D6F" w:rsidRPr="00003447" w:rsidRDefault="00084D6F" w:rsidP="00084D6F">
            <w:pPr>
              <w:pStyle w:val="BlockCode"/>
              <w:ind w:left="0"/>
              <w:rPr>
                <w:color w:val="000000" w:themeColor="text1"/>
              </w:rPr>
            </w:pPr>
            <w:r>
              <w:rPr>
                <w:rFonts w:ascii="Consolas" w:hAnsi="Consolas" w:cs="Consolas"/>
                <w:color w:val="FF0080"/>
              </w:rPr>
              <w:t>{include/</w:t>
            </w:r>
            <w:r w:rsidRPr="00C73E1F">
              <w:rPr>
                <w:rFonts w:ascii="Consolas" w:hAnsi="Consolas" w:cs="Consolas"/>
                <w:color w:val="FF0080"/>
              </w:rPr>
              <w:t>tt</w:t>
            </w:r>
            <w:r>
              <w:rPr>
                <w:rFonts w:ascii="Consolas" w:hAnsi="Consolas" w:cs="Consolas"/>
                <w:color w:val="FF0080"/>
              </w:rPr>
              <w:t>Department</w:t>
            </w:r>
            <w:r w:rsidRPr="00C73E1F">
              <w:rPr>
                <w:rFonts w:ascii="Consolas" w:hAnsi="Consolas" w:cs="Consolas"/>
                <w:color w:val="FF0080"/>
              </w:rPr>
              <w:t>.i &amp;ClassAccess = "private"}</w:t>
            </w:r>
          </w:p>
        </w:tc>
      </w:tr>
    </w:tbl>
    <w:p w14:paraId="472AC6DC" w14:textId="77777777" w:rsidR="00084D6F" w:rsidRDefault="00084D6F" w:rsidP="00084D6F">
      <w:pPr>
        <w:pStyle w:val="BlockLine"/>
      </w:pPr>
    </w:p>
    <w:p w14:paraId="4F1BBDE3" w14:textId="77777777" w:rsidR="00084D6F" w:rsidRDefault="00084D6F" w:rsidP="00084D6F">
      <w:pPr>
        <w:pStyle w:val="Heading3"/>
      </w:pPr>
      <w:r>
        <w:lastRenderedPageBreak/>
        <w:t>Solution, Part 5—Implementing a constructor, a destructor, and methods for the Company class</w:t>
      </w:r>
    </w:p>
    <w:p w14:paraId="765090BE" w14:textId="77777777" w:rsidR="00084D6F" w:rsidRPr="00F94F79" w:rsidRDefault="00084D6F" w:rsidP="00084D6F">
      <w:pPr>
        <w:pStyle w:val="TopLine"/>
      </w:pPr>
    </w:p>
    <w:tbl>
      <w:tblPr>
        <w:tblStyle w:val="TableGrid"/>
        <w:tblW w:w="7438" w:type="dxa"/>
        <w:tblInd w:w="1915" w:type="dxa"/>
        <w:tblLook w:val="05E0" w:firstRow="1" w:lastRow="1" w:firstColumn="1" w:lastColumn="1" w:noHBand="0" w:noVBand="1"/>
      </w:tblPr>
      <w:tblGrid>
        <w:gridCol w:w="60"/>
        <w:gridCol w:w="1081"/>
        <w:gridCol w:w="6280"/>
        <w:gridCol w:w="17"/>
      </w:tblGrid>
      <w:tr w:rsidR="00084D6F" w14:paraId="5C4E49AC" w14:textId="77777777" w:rsidTr="00084D6F">
        <w:trPr>
          <w:gridBefore w:val="1"/>
          <w:cnfStyle w:val="100000000000" w:firstRow="1" w:lastRow="0" w:firstColumn="0" w:lastColumn="0" w:oddVBand="0" w:evenVBand="0" w:oddHBand="0" w:evenHBand="0" w:firstRowFirstColumn="0" w:firstRowLastColumn="0" w:lastRowFirstColumn="0" w:lastRowLastColumn="0"/>
          <w:wBefore w:w="60" w:type="dxa"/>
          <w:trHeight w:val="477"/>
        </w:trPr>
        <w:tc>
          <w:tcPr>
            <w:tcW w:w="1081" w:type="dxa"/>
          </w:tcPr>
          <w:p w14:paraId="0BCDBCB7" w14:textId="77777777" w:rsidR="00084D6F" w:rsidRDefault="00084D6F" w:rsidP="00084D6F">
            <w:pPr>
              <w:pStyle w:val="TableHeading"/>
            </w:pPr>
            <w:r>
              <w:t>Step</w:t>
            </w:r>
          </w:p>
        </w:tc>
        <w:tc>
          <w:tcPr>
            <w:tcW w:w="6297" w:type="dxa"/>
            <w:gridSpan w:val="2"/>
          </w:tcPr>
          <w:p w14:paraId="6ECD7D56" w14:textId="46229BB4" w:rsidR="00084D6F" w:rsidRDefault="00084D6F" w:rsidP="00084D6F">
            <w:pPr>
              <w:pStyle w:val="TableHeading"/>
            </w:pPr>
            <w:r>
              <w:t>Solution instruction</w:t>
            </w:r>
            <w:r w:rsidR="00363FC4">
              <w:t>s</w:t>
            </w:r>
          </w:p>
        </w:tc>
      </w:tr>
      <w:tr w:rsidR="00084D6F" w14:paraId="20150D16" w14:textId="77777777" w:rsidTr="00084D6F">
        <w:trPr>
          <w:gridBefore w:val="1"/>
          <w:wBefore w:w="60" w:type="dxa"/>
          <w:trHeight w:val="3707"/>
        </w:trPr>
        <w:tc>
          <w:tcPr>
            <w:tcW w:w="1081" w:type="dxa"/>
          </w:tcPr>
          <w:p w14:paraId="426D2805" w14:textId="77777777" w:rsidR="00084D6F" w:rsidRDefault="00084D6F" w:rsidP="00C95A30">
            <w:pPr>
              <w:pStyle w:val="table-text"/>
              <w:numPr>
                <w:ilvl w:val="0"/>
                <w:numId w:val="167"/>
              </w:numPr>
            </w:pPr>
          </w:p>
        </w:tc>
        <w:tc>
          <w:tcPr>
            <w:tcW w:w="6297" w:type="dxa"/>
            <w:gridSpan w:val="2"/>
          </w:tcPr>
          <w:p w14:paraId="70A52E2A" w14:textId="77777777" w:rsidR="00084D6F" w:rsidRDefault="00084D6F" w:rsidP="00084D6F">
            <w:pPr>
              <w:pStyle w:val="TableBullet"/>
              <w:numPr>
                <w:ilvl w:val="0"/>
                <w:numId w:val="0"/>
              </w:numPr>
            </w:pPr>
            <w:r>
              <w:t xml:space="preserve">Modify the default constructor to take as </w:t>
            </w:r>
            <w:r w:rsidRPr="00646DF6">
              <w:rPr>
                <w:i/>
              </w:rPr>
              <w:t>input</w:t>
            </w:r>
            <w:r>
              <w:t xml:space="preserve"> parameter </w:t>
            </w:r>
            <w:r w:rsidRPr="006A23D4">
              <w:rPr>
                <w:i/>
              </w:rPr>
              <w:t>p</w:t>
            </w:r>
            <w:r>
              <w:rPr>
                <w:i/>
              </w:rPr>
              <w:t>Company</w:t>
            </w:r>
            <w:r w:rsidRPr="006A23D4">
              <w:rPr>
                <w:i/>
              </w:rPr>
              <w:t>Name</w:t>
            </w:r>
            <w:r>
              <w:rPr>
                <w:i/>
              </w:rPr>
              <w:t>,</w:t>
            </w:r>
            <w:r>
              <w:t xml:space="preserve"> which is of type </w:t>
            </w:r>
            <w:r w:rsidRPr="00DF5CAE">
              <w:rPr>
                <w:i/>
              </w:rPr>
              <w:t>character</w:t>
            </w:r>
            <w:r>
              <w:t>.</w:t>
            </w:r>
            <w:r w:rsidRPr="00015EE5">
              <w:t xml:space="preserve"> In the constructor, assign the </w:t>
            </w:r>
            <w:r w:rsidRPr="00DF5CAE">
              <w:rPr>
                <w:i/>
              </w:rPr>
              <w:t>Name</w:t>
            </w:r>
            <w:r w:rsidRPr="00015EE5">
              <w:t xml:space="preserve"> property from the value of </w:t>
            </w:r>
            <w:r w:rsidRPr="00015EE5">
              <w:rPr>
                <w:i/>
              </w:rPr>
              <w:t>PCompanyName</w:t>
            </w:r>
            <w:r w:rsidRPr="00015EE5">
              <w:t xml:space="preserve">. Assign </w:t>
            </w:r>
            <w:r w:rsidRPr="00015EE5">
              <w:rPr>
                <w:i/>
              </w:rPr>
              <w:t>NumDepartments</w:t>
            </w:r>
            <w:r w:rsidRPr="00015EE5">
              <w:t xml:space="preserve"> a value of 0.</w:t>
            </w:r>
          </w:p>
          <w:p w14:paraId="0BE9061C" w14:textId="77777777" w:rsidR="00084D6F" w:rsidRPr="00E820E1" w:rsidRDefault="00084D6F" w:rsidP="00C95A30">
            <w:pPr>
              <w:pStyle w:val="Tablesub-step"/>
              <w:numPr>
                <w:ilvl w:val="0"/>
                <w:numId w:val="168"/>
              </w:numPr>
            </w:pPr>
            <w:r w:rsidRPr="00E820E1">
              <w:t>Place your cursor in the parameters area for the constructor.</w:t>
            </w:r>
          </w:p>
          <w:p w14:paraId="059C159A" w14:textId="77777777" w:rsidR="00084D6F" w:rsidRDefault="00084D6F" w:rsidP="00C95A30">
            <w:pPr>
              <w:pStyle w:val="Tablesub-step"/>
              <w:numPr>
                <w:ilvl w:val="0"/>
                <w:numId w:val="15"/>
              </w:numPr>
            </w:pPr>
            <w:r>
              <w:t>Add code for this parameter:</w:t>
            </w:r>
          </w:p>
          <w:p w14:paraId="4FF5559D" w14:textId="77777777" w:rsidR="00084D6F" w:rsidRDefault="00084D6F" w:rsidP="00C95A30">
            <w:pPr>
              <w:pStyle w:val="Tablesub-step"/>
              <w:numPr>
                <w:ilvl w:val="0"/>
                <w:numId w:val="15"/>
              </w:numPr>
            </w:pPr>
            <w:r>
              <w:t xml:space="preserve">Add an assign statement to set the </w:t>
            </w:r>
            <w:r w:rsidRPr="00DF5CAE">
              <w:rPr>
                <w:i/>
              </w:rPr>
              <w:t>Name</w:t>
            </w:r>
            <w:r>
              <w:t xml:space="preserve"> and </w:t>
            </w:r>
            <w:r w:rsidRPr="00DF5CAE">
              <w:rPr>
                <w:i/>
              </w:rPr>
              <w:t>NumDepartments</w:t>
            </w:r>
            <w:r>
              <w:t xml:space="preserve"> properties.</w:t>
            </w:r>
          </w:p>
          <w:p w14:paraId="13568FCF" w14:textId="77777777" w:rsidR="00363FC4" w:rsidRDefault="00363FC4" w:rsidP="00084D6F">
            <w:pPr>
              <w:pStyle w:val="Tablesub-step"/>
              <w:numPr>
                <w:ilvl w:val="0"/>
                <w:numId w:val="0"/>
              </w:numPr>
            </w:pPr>
          </w:p>
          <w:p w14:paraId="11E2495F" w14:textId="0B7909FD" w:rsidR="00084D6F" w:rsidRDefault="00084D6F" w:rsidP="00084D6F">
            <w:pPr>
              <w:pStyle w:val="Tablesub-step"/>
              <w:numPr>
                <w:ilvl w:val="0"/>
                <w:numId w:val="0"/>
              </w:numPr>
            </w:pPr>
            <w:r>
              <w:t>The code for the constructor should appear as follows:</w:t>
            </w:r>
          </w:p>
          <w:p w14:paraId="3D80D9FF" w14:textId="77777777" w:rsidR="00363FC4" w:rsidRDefault="00363FC4" w:rsidP="00084D6F">
            <w:pPr>
              <w:pStyle w:val="Tablesub-step"/>
              <w:numPr>
                <w:ilvl w:val="0"/>
                <w:numId w:val="0"/>
              </w:numPr>
            </w:pPr>
          </w:p>
          <w:p w14:paraId="3125731E" w14:textId="77777777" w:rsidR="00084D6F" w:rsidRDefault="00084D6F" w:rsidP="00084D6F">
            <w:pPr>
              <w:pStyle w:val="BlockCode"/>
              <w:ind w:left="0"/>
            </w:pPr>
            <w:r>
              <w:rPr>
                <w:color w:val="7F0055"/>
              </w:rPr>
              <w:t>constructor</w:t>
            </w:r>
            <w:r>
              <w:t xml:space="preserve"> </w:t>
            </w:r>
            <w:r>
              <w:rPr>
                <w:color w:val="7F0055"/>
              </w:rPr>
              <w:t>public</w:t>
            </w:r>
            <w:r>
              <w:t xml:space="preserve"> Company (</w:t>
            </w:r>
            <w:r>
              <w:rPr>
                <w:color w:val="7F0055"/>
              </w:rPr>
              <w:t>input</w:t>
            </w:r>
            <w:r>
              <w:t xml:space="preserve"> pCompanyName </w:t>
            </w:r>
            <w:r>
              <w:rPr>
                <w:color w:val="7F0055"/>
              </w:rPr>
              <w:t>as</w:t>
            </w:r>
            <w:r>
              <w:t xml:space="preserve"> </w:t>
            </w:r>
            <w:r>
              <w:rPr>
                <w:color w:val="CD3A3A"/>
              </w:rPr>
              <w:t>character</w:t>
            </w:r>
            <w:r>
              <w:t>):</w:t>
            </w:r>
          </w:p>
          <w:p w14:paraId="04BE02D2" w14:textId="77777777" w:rsidR="00084D6F" w:rsidRDefault="00084D6F" w:rsidP="00084D6F">
            <w:pPr>
              <w:pStyle w:val="BlockCode"/>
              <w:ind w:left="0"/>
            </w:pPr>
            <w:r>
              <w:tab/>
            </w:r>
            <w:r>
              <w:tab/>
            </w:r>
            <w:r>
              <w:rPr>
                <w:color w:val="7F0055"/>
              </w:rPr>
              <w:t>super</w:t>
            </w:r>
            <w:r>
              <w:t xml:space="preserve"> ().</w:t>
            </w:r>
          </w:p>
          <w:p w14:paraId="087ED941" w14:textId="77777777" w:rsidR="00084D6F" w:rsidRDefault="00084D6F" w:rsidP="00084D6F">
            <w:pPr>
              <w:pStyle w:val="BlockCode"/>
              <w:ind w:left="0"/>
            </w:pPr>
            <w:r>
              <w:tab/>
            </w:r>
            <w:r>
              <w:tab/>
              <w:t xml:space="preserve"> </w:t>
            </w:r>
            <w:r>
              <w:rPr>
                <w:color w:val="7F0055"/>
              </w:rPr>
              <w:t>assign</w:t>
            </w:r>
          </w:p>
          <w:p w14:paraId="0561577A" w14:textId="77777777" w:rsidR="00084D6F" w:rsidRDefault="00084D6F" w:rsidP="00084D6F">
            <w:pPr>
              <w:pStyle w:val="BlockCode"/>
              <w:ind w:left="0"/>
            </w:pPr>
            <w:r>
              <w:t xml:space="preserve">         </w:t>
            </w:r>
            <w:r>
              <w:rPr>
                <w:color w:val="7F0055"/>
              </w:rPr>
              <w:t>Name</w:t>
            </w:r>
            <w:r>
              <w:t xml:space="preserve"> = pCompanyName</w:t>
            </w:r>
          </w:p>
          <w:p w14:paraId="02659407" w14:textId="77777777" w:rsidR="00084D6F" w:rsidRDefault="00084D6F" w:rsidP="00084D6F">
            <w:pPr>
              <w:pStyle w:val="BlockCode"/>
              <w:ind w:left="0"/>
            </w:pPr>
            <w:r>
              <w:t xml:space="preserve">         NumDepartments = </w:t>
            </w:r>
            <w:r>
              <w:rPr>
                <w:color w:val="2A00FF"/>
              </w:rPr>
              <w:t>0</w:t>
            </w:r>
          </w:p>
          <w:p w14:paraId="0DEC8692" w14:textId="77777777" w:rsidR="00084D6F" w:rsidRDefault="00084D6F" w:rsidP="00084D6F">
            <w:pPr>
              <w:pStyle w:val="BlockCode"/>
              <w:ind w:left="0"/>
            </w:pPr>
            <w:r>
              <w:t xml:space="preserve">          .  </w:t>
            </w:r>
          </w:p>
          <w:p w14:paraId="45F34118" w14:textId="77777777" w:rsidR="00084D6F" w:rsidRPr="007778AE" w:rsidRDefault="00084D6F" w:rsidP="00084D6F">
            <w:pPr>
              <w:pStyle w:val="BlockCode"/>
              <w:ind w:left="0"/>
              <w:rPr>
                <w:rFonts w:cs="Courier New"/>
              </w:rPr>
            </w:pPr>
            <w:r>
              <w:rPr>
                <w:color w:val="7F0055"/>
              </w:rPr>
              <w:t>end</w:t>
            </w:r>
            <w:r>
              <w:t xml:space="preserve"> </w:t>
            </w:r>
            <w:r>
              <w:rPr>
                <w:color w:val="7F0055"/>
              </w:rPr>
              <w:t>constructor</w:t>
            </w:r>
            <w:r>
              <w:t>.</w:t>
            </w:r>
          </w:p>
        </w:tc>
      </w:tr>
      <w:tr w:rsidR="00084D6F" w14:paraId="132E455B" w14:textId="77777777" w:rsidTr="00084D6F">
        <w:trPr>
          <w:gridBefore w:val="1"/>
          <w:wBefore w:w="60" w:type="dxa"/>
        </w:trPr>
        <w:tc>
          <w:tcPr>
            <w:tcW w:w="1081" w:type="dxa"/>
          </w:tcPr>
          <w:p w14:paraId="62A3D6E3" w14:textId="77777777" w:rsidR="00084D6F" w:rsidRDefault="00084D6F" w:rsidP="00C95A30">
            <w:pPr>
              <w:pStyle w:val="table-text"/>
              <w:numPr>
                <w:ilvl w:val="0"/>
                <w:numId w:val="167"/>
              </w:numPr>
            </w:pPr>
          </w:p>
        </w:tc>
        <w:tc>
          <w:tcPr>
            <w:tcW w:w="6297" w:type="dxa"/>
            <w:gridSpan w:val="2"/>
          </w:tcPr>
          <w:p w14:paraId="4277B0C2" w14:textId="77777777" w:rsidR="00084D6F" w:rsidRDefault="00084D6F" w:rsidP="00084D6F">
            <w:pPr>
              <w:pStyle w:val="TableBullet"/>
              <w:numPr>
                <w:ilvl w:val="0"/>
                <w:numId w:val="0"/>
              </w:numPr>
            </w:pPr>
            <w:r>
              <w:t xml:space="preserve">Modify the </w:t>
            </w:r>
            <w:r w:rsidRPr="00DD2748">
              <w:t>public</w:t>
            </w:r>
            <w:r>
              <w:t xml:space="preserve"> </w:t>
            </w:r>
            <w:proofErr w:type="gramStart"/>
            <w:r>
              <w:rPr>
                <w:i/>
              </w:rPr>
              <w:t>AddDepartment</w:t>
            </w:r>
            <w:r>
              <w:t>(</w:t>
            </w:r>
            <w:proofErr w:type="gramEnd"/>
            <w:r>
              <w:t xml:space="preserve">) method that returns </w:t>
            </w:r>
            <w:r w:rsidRPr="005344AB">
              <w:rPr>
                <w:i/>
              </w:rPr>
              <w:t>void</w:t>
            </w:r>
            <w:r>
              <w:t xml:space="preserve">. Create a </w:t>
            </w:r>
            <w:r w:rsidRPr="00DF5CAE">
              <w:rPr>
                <w:i/>
              </w:rPr>
              <w:t>ttDepartment</w:t>
            </w:r>
            <w:r>
              <w:t xml:space="preserve"> record in the temp-table and assign values to it using the input parameter. Increment the value of </w:t>
            </w:r>
            <w:r w:rsidRPr="00DF5CAE">
              <w:rPr>
                <w:i/>
              </w:rPr>
              <w:t>NumDepartments</w:t>
            </w:r>
            <w:r>
              <w:t xml:space="preserve"> by 1.</w:t>
            </w:r>
          </w:p>
          <w:p w14:paraId="04C4EAB5" w14:textId="77777777" w:rsidR="00084D6F" w:rsidRDefault="00084D6F" w:rsidP="00084D6F">
            <w:pPr>
              <w:pStyle w:val="TableBullet"/>
              <w:numPr>
                <w:ilvl w:val="0"/>
                <w:numId w:val="0"/>
              </w:numPr>
            </w:pPr>
            <w:r w:rsidRPr="00107050">
              <w:rPr>
                <w:b/>
              </w:rPr>
              <w:t>Hint</w:t>
            </w:r>
            <w:r>
              <w:t>: Replace the undo, throw statement with your own code.</w:t>
            </w:r>
          </w:p>
          <w:p w14:paraId="5A75B8D5" w14:textId="77777777" w:rsidR="00363FC4" w:rsidRDefault="00363FC4" w:rsidP="00084D6F">
            <w:pPr>
              <w:pStyle w:val="TableBullet"/>
              <w:numPr>
                <w:ilvl w:val="0"/>
                <w:numId w:val="0"/>
              </w:numPr>
            </w:pPr>
          </w:p>
          <w:p w14:paraId="116CC845" w14:textId="6BEE924B" w:rsidR="00084D6F" w:rsidRDefault="00084D6F" w:rsidP="00084D6F">
            <w:pPr>
              <w:pStyle w:val="TableBullet"/>
              <w:numPr>
                <w:ilvl w:val="0"/>
                <w:numId w:val="0"/>
              </w:numPr>
            </w:pPr>
            <w:r>
              <w:t>The code for this method should appear as follows:</w:t>
            </w:r>
          </w:p>
          <w:p w14:paraId="3A6F37DD" w14:textId="77777777" w:rsidR="00363FC4" w:rsidRDefault="00363FC4" w:rsidP="00084D6F">
            <w:pPr>
              <w:pStyle w:val="TableBullet"/>
              <w:numPr>
                <w:ilvl w:val="0"/>
                <w:numId w:val="0"/>
              </w:numPr>
            </w:pPr>
          </w:p>
          <w:p w14:paraId="154BC07B" w14:textId="77777777" w:rsidR="00084D6F" w:rsidRDefault="00084D6F" w:rsidP="00084D6F">
            <w:pPr>
              <w:pStyle w:val="BlockCode"/>
              <w:ind w:left="0"/>
            </w:pPr>
            <w:r>
              <w:rPr>
                <w:color w:val="7F0055"/>
              </w:rPr>
              <w:t>method</w:t>
            </w:r>
            <w:r>
              <w:t xml:space="preserve"> </w:t>
            </w:r>
            <w:r>
              <w:rPr>
                <w:color w:val="7F0055"/>
              </w:rPr>
              <w:t>public</w:t>
            </w:r>
            <w:r>
              <w:t xml:space="preserve"> </w:t>
            </w:r>
            <w:r>
              <w:rPr>
                <w:color w:val="7F0055"/>
              </w:rPr>
              <w:t>void</w:t>
            </w:r>
            <w:r>
              <w:t xml:space="preserve"> AddDepartment( </w:t>
            </w:r>
            <w:r>
              <w:rPr>
                <w:color w:val="7F0055"/>
              </w:rPr>
              <w:t>input</w:t>
            </w:r>
            <w:r>
              <w:t xml:space="preserve"> pDept </w:t>
            </w:r>
            <w:r>
              <w:rPr>
                <w:color w:val="7F0055"/>
              </w:rPr>
              <w:t>as</w:t>
            </w:r>
            <w:r>
              <w:t xml:space="preserve"> Enterprise.HR.Dept ):</w:t>
            </w:r>
          </w:p>
          <w:p w14:paraId="1623F81E" w14:textId="77777777" w:rsidR="00084D6F" w:rsidRDefault="00084D6F" w:rsidP="00084D6F">
            <w:pPr>
              <w:pStyle w:val="BlockCode"/>
              <w:ind w:left="0"/>
            </w:pPr>
            <w:r>
              <w:tab/>
            </w:r>
            <w:r>
              <w:tab/>
            </w:r>
            <w:r>
              <w:rPr>
                <w:color w:val="7F0055"/>
              </w:rPr>
              <w:t>create</w:t>
            </w:r>
            <w:r>
              <w:t xml:space="preserve"> ttDepartment.</w:t>
            </w:r>
          </w:p>
          <w:p w14:paraId="7CF24AAC" w14:textId="77777777" w:rsidR="00084D6F" w:rsidRDefault="00084D6F" w:rsidP="00084D6F">
            <w:pPr>
              <w:pStyle w:val="BlockCode"/>
              <w:ind w:left="0"/>
            </w:pPr>
            <w:r>
              <w:tab/>
            </w:r>
            <w:r>
              <w:tab/>
            </w:r>
            <w:r>
              <w:rPr>
                <w:color w:val="7F0055"/>
              </w:rPr>
              <w:t>assign</w:t>
            </w:r>
          </w:p>
          <w:p w14:paraId="76279607" w14:textId="77777777" w:rsidR="00084D6F" w:rsidRDefault="00084D6F" w:rsidP="00084D6F">
            <w:pPr>
              <w:pStyle w:val="BlockCode"/>
              <w:ind w:left="0"/>
            </w:pPr>
            <w:r>
              <w:tab/>
            </w:r>
            <w:r>
              <w:tab/>
              <w:t xml:space="preserve">   ttDepartment.Name = pDept:DeptName</w:t>
            </w:r>
          </w:p>
          <w:p w14:paraId="67B379F6" w14:textId="77777777" w:rsidR="00084D6F" w:rsidRDefault="00084D6F" w:rsidP="00084D6F">
            <w:pPr>
              <w:pStyle w:val="BlockCode"/>
              <w:ind w:left="0"/>
            </w:pPr>
            <w:r>
              <w:tab/>
            </w:r>
            <w:r>
              <w:tab/>
              <w:t xml:space="preserve">   ttDepartment.DeptCode = pDept:DeptCode</w:t>
            </w:r>
          </w:p>
          <w:p w14:paraId="6B5AB01A" w14:textId="77777777" w:rsidR="00084D6F" w:rsidRDefault="00084D6F" w:rsidP="00084D6F">
            <w:pPr>
              <w:pStyle w:val="BlockCode"/>
              <w:ind w:left="0"/>
            </w:pPr>
            <w:r>
              <w:tab/>
            </w:r>
            <w:r>
              <w:tab/>
              <w:t xml:space="preserve">   ttDepartment.DeptRef = pDept</w:t>
            </w:r>
          </w:p>
          <w:p w14:paraId="1122B834" w14:textId="77777777" w:rsidR="00084D6F" w:rsidRDefault="00084D6F" w:rsidP="00084D6F">
            <w:pPr>
              <w:pStyle w:val="BlockCode"/>
              <w:ind w:left="0"/>
            </w:pPr>
            <w:r>
              <w:tab/>
            </w:r>
            <w:r>
              <w:tab/>
              <w:t xml:space="preserve">   NumDepartments = NumDepartments + </w:t>
            </w:r>
            <w:r>
              <w:rPr>
                <w:color w:val="2A00FF"/>
              </w:rPr>
              <w:t>1</w:t>
            </w:r>
            <w:r>
              <w:t>.</w:t>
            </w:r>
          </w:p>
          <w:p w14:paraId="7C0165F3" w14:textId="77777777" w:rsidR="00084D6F" w:rsidRDefault="00084D6F" w:rsidP="00084D6F">
            <w:pPr>
              <w:pStyle w:val="BlockCode"/>
              <w:ind w:left="0"/>
            </w:pPr>
            <w:r>
              <w:tab/>
            </w:r>
            <w:r>
              <w:tab/>
              <w:t>.</w:t>
            </w:r>
          </w:p>
          <w:p w14:paraId="5CB10AEB" w14:textId="77777777" w:rsidR="00084D6F" w:rsidRDefault="00084D6F" w:rsidP="00084D6F">
            <w:pPr>
              <w:pStyle w:val="BlockCode"/>
              <w:ind w:left="0"/>
            </w:pPr>
            <w:r>
              <w:t xml:space="preserve">     </w:t>
            </w:r>
            <w:r>
              <w:rPr>
                <w:color w:val="7F0055"/>
              </w:rPr>
              <w:t>return</w:t>
            </w:r>
            <w:r>
              <w:t>.</w:t>
            </w:r>
          </w:p>
          <w:p w14:paraId="0EFCCC17" w14:textId="77777777" w:rsidR="00084D6F" w:rsidRDefault="00084D6F" w:rsidP="00084D6F">
            <w:pPr>
              <w:pStyle w:val="BlockCode"/>
              <w:ind w:left="0"/>
            </w:pPr>
            <w:r>
              <w:rPr>
                <w:color w:val="7F0055"/>
              </w:rPr>
              <w:t>end</w:t>
            </w:r>
            <w:r>
              <w:t xml:space="preserve"> </w:t>
            </w:r>
            <w:r>
              <w:rPr>
                <w:color w:val="7F0055"/>
              </w:rPr>
              <w:t>method</w:t>
            </w:r>
            <w:r>
              <w:t>.</w:t>
            </w:r>
          </w:p>
        </w:tc>
      </w:tr>
      <w:tr w:rsidR="00084D6F" w14:paraId="0429FC59" w14:textId="77777777" w:rsidTr="00084D6F">
        <w:trPr>
          <w:gridBefore w:val="1"/>
          <w:wBefore w:w="60" w:type="dxa"/>
        </w:trPr>
        <w:tc>
          <w:tcPr>
            <w:tcW w:w="1081" w:type="dxa"/>
          </w:tcPr>
          <w:p w14:paraId="712773F8" w14:textId="77777777" w:rsidR="00084D6F" w:rsidRDefault="00084D6F" w:rsidP="00C95A30">
            <w:pPr>
              <w:pStyle w:val="table-text"/>
              <w:numPr>
                <w:ilvl w:val="0"/>
                <w:numId w:val="167"/>
              </w:numPr>
            </w:pPr>
          </w:p>
        </w:tc>
        <w:tc>
          <w:tcPr>
            <w:tcW w:w="6297" w:type="dxa"/>
            <w:gridSpan w:val="2"/>
          </w:tcPr>
          <w:p w14:paraId="1198EEFA" w14:textId="77777777" w:rsidR="00084D6F" w:rsidRDefault="00084D6F" w:rsidP="00084D6F">
            <w:pPr>
              <w:pStyle w:val="table-text"/>
            </w:pPr>
            <w:r>
              <w:t xml:space="preserve">Modify the </w:t>
            </w:r>
            <w:r w:rsidRPr="00646DF6">
              <w:rPr>
                <w:i/>
              </w:rPr>
              <w:t>public</w:t>
            </w:r>
            <w:r>
              <w:t xml:space="preserve"> method </w:t>
            </w:r>
            <w:proofErr w:type="gramStart"/>
            <w:r w:rsidRPr="00646DF6">
              <w:rPr>
                <w:i/>
              </w:rPr>
              <w:t>Get</w:t>
            </w:r>
            <w:r>
              <w:rPr>
                <w:i/>
              </w:rPr>
              <w:t>Department</w:t>
            </w:r>
            <w:r>
              <w:t>(</w:t>
            </w:r>
            <w:proofErr w:type="gramEnd"/>
            <w:r>
              <w:t xml:space="preserve">) that returns an </w:t>
            </w:r>
            <w:r w:rsidRPr="00DD2748">
              <w:t>instance of</w:t>
            </w:r>
            <w:r>
              <w:rPr>
                <w:i/>
              </w:rPr>
              <w:t xml:space="preserve"> Dept</w:t>
            </w:r>
            <w:r>
              <w:t xml:space="preserve"> and takes the department code input parameter. Use a </w:t>
            </w:r>
            <w:r w:rsidRPr="00DF5CAE">
              <w:rPr>
                <w:i/>
              </w:rPr>
              <w:t>find</w:t>
            </w:r>
            <w:r>
              <w:t xml:space="preserve"> statement to find the department record in the </w:t>
            </w:r>
            <w:r w:rsidRPr="00DF5CAE">
              <w:rPr>
                <w:i/>
              </w:rPr>
              <w:t>ttDepartment</w:t>
            </w:r>
            <w:r>
              <w:t xml:space="preserve"> temp-table based upon the input parameter. If the record is found, return a </w:t>
            </w:r>
            <w:r w:rsidRPr="00DF5CAE">
              <w:rPr>
                <w:i/>
              </w:rPr>
              <w:t>Dept</w:t>
            </w:r>
            <w:r>
              <w:t xml:space="preserve"> instance.</w:t>
            </w:r>
          </w:p>
          <w:p w14:paraId="3314A64B" w14:textId="77777777" w:rsidR="00084D6F" w:rsidRDefault="00084D6F" w:rsidP="00084D6F">
            <w:pPr>
              <w:pStyle w:val="TableBullet"/>
              <w:numPr>
                <w:ilvl w:val="0"/>
                <w:numId w:val="0"/>
              </w:numPr>
            </w:pPr>
            <w:r w:rsidRPr="00D16C99">
              <w:rPr>
                <w:b/>
              </w:rPr>
              <w:t>Hint</w:t>
            </w:r>
            <w:r>
              <w:rPr>
                <w:b/>
              </w:rPr>
              <w:t>s</w:t>
            </w:r>
            <w:r>
              <w:t xml:space="preserve">: You will need to cast the </w:t>
            </w:r>
            <w:r w:rsidRPr="00DF5CAE">
              <w:rPr>
                <w:i/>
              </w:rPr>
              <w:t>Object</w:t>
            </w:r>
            <w:r>
              <w:t xml:space="preserve"> in the temp-table to the </w:t>
            </w:r>
            <w:r w:rsidRPr="00DF5CAE">
              <w:rPr>
                <w:i/>
              </w:rPr>
              <w:t>Dept</w:t>
            </w:r>
            <w:r>
              <w:t xml:space="preserve"> class. Replace the undo, throw statement with your own code.</w:t>
            </w:r>
          </w:p>
          <w:p w14:paraId="1AC1E67A" w14:textId="77777777" w:rsidR="00363FC4" w:rsidRDefault="00363FC4" w:rsidP="00084D6F">
            <w:pPr>
              <w:pStyle w:val="Tablesub-step"/>
              <w:numPr>
                <w:ilvl w:val="0"/>
                <w:numId w:val="0"/>
              </w:numPr>
            </w:pPr>
          </w:p>
          <w:p w14:paraId="3A3C4AF0" w14:textId="7353EB9C" w:rsidR="00084D6F" w:rsidRDefault="00084D6F" w:rsidP="00084D6F">
            <w:pPr>
              <w:pStyle w:val="Tablesub-step"/>
              <w:numPr>
                <w:ilvl w:val="0"/>
                <w:numId w:val="0"/>
              </w:numPr>
            </w:pPr>
            <w:r>
              <w:t>The code for this method should appear as follows:</w:t>
            </w:r>
          </w:p>
          <w:p w14:paraId="7582B036" w14:textId="77777777" w:rsidR="00363FC4" w:rsidRDefault="00363FC4" w:rsidP="00084D6F">
            <w:pPr>
              <w:pStyle w:val="Tablesub-step"/>
              <w:numPr>
                <w:ilvl w:val="0"/>
                <w:numId w:val="0"/>
              </w:numPr>
            </w:pPr>
          </w:p>
          <w:p w14:paraId="36139BCD" w14:textId="77777777" w:rsidR="00084D6F" w:rsidRDefault="00084D6F" w:rsidP="00084D6F">
            <w:pPr>
              <w:pStyle w:val="BlockCode"/>
              <w:ind w:left="0"/>
            </w:pPr>
            <w:r>
              <w:rPr>
                <w:color w:val="7F0055"/>
              </w:rPr>
              <w:lastRenderedPageBreak/>
              <w:t>method</w:t>
            </w:r>
            <w:r>
              <w:t xml:space="preserve"> </w:t>
            </w:r>
            <w:r>
              <w:rPr>
                <w:color w:val="7F0055"/>
              </w:rPr>
              <w:t>public</w:t>
            </w:r>
            <w:r>
              <w:t xml:space="preserve"> Enterprise.HR.Dept GetDepartment( </w:t>
            </w:r>
            <w:r>
              <w:rPr>
                <w:color w:val="7F0055"/>
              </w:rPr>
              <w:t>input</w:t>
            </w:r>
            <w:r>
              <w:t xml:space="preserve"> pDeptCode </w:t>
            </w:r>
            <w:r>
              <w:rPr>
                <w:color w:val="7F0055"/>
              </w:rPr>
              <w:t>as</w:t>
            </w:r>
            <w:r>
              <w:t xml:space="preserve"> </w:t>
            </w:r>
            <w:r>
              <w:rPr>
                <w:color w:val="CD3A3A"/>
              </w:rPr>
              <w:t>character</w:t>
            </w:r>
            <w:r>
              <w:t xml:space="preserve"> ):</w:t>
            </w:r>
          </w:p>
          <w:p w14:paraId="294CCD4F" w14:textId="77777777" w:rsidR="00084D6F" w:rsidRDefault="00084D6F" w:rsidP="00084D6F">
            <w:pPr>
              <w:pStyle w:val="BlockCode"/>
              <w:ind w:left="0"/>
            </w:pPr>
            <w:r>
              <w:rPr>
                <w:color w:val="7F0055"/>
              </w:rPr>
              <w:t>find</w:t>
            </w:r>
            <w:r>
              <w:t xml:space="preserve"> ttDepartment </w:t>
            </w:r>
            <w:r>
              <w:rPr>
                <w:color w:val="7F0055"/>
              </w:rPr>
              <w:t xml:space="preserve">where </w:t>
            </w:r>
            <w:r>
              <w:t xml:space="preserve">ttDepartment.DeptCode = pDeptCode </w:t>
            </w:r>
            <w:r>
              <w:rPr>
                <w:color w:val="7F0055"/>
              </w:rPr>
              <w:t>no-error</w:t>
            </w:r>
            <w:r>
              <w:t>.</w:t>
            </w:r>
          </w:p>
          <w:p w14:paraId="026D0E45" w14:textId="77777777" w:rsidR="00084D6F" w:rsidRDefault="00084D6F" w:rsidP="00084D6F">
            <w:pPr>
              <w:pStyle w:val="BlockCode"/>
              <w:ind w:left="0"/>
            </w:pPr>
            <w:r>
              <w:rPr>
                <w:color w:val="7F0055"/>
              </w:rPr>
              <w:t>if</w:t>
            </w:r>
            <w:r>
              <w:t xml:space="preserve"> </w:t>
            </w:r>
            <w:r>
              <w:rPr>
                <w:color w:val="7F0055"/>
              </w:rPr>
              <w:t>available</w:t>
            </w:r>
            <w:r>
              <w:t>(ttDepartment)</w:t>
            </w:r>
          </w:p>
          <w:p w14:paraId="2CC913E1" w14:textId="77777777" w:rsidR="00084D6F" w:rsidRDefault="00084D6F" w:rsidP="00084D6F">
            <w:pPr>
              <w:pStyle w:val="BlockCode"/>
              <w:ind w:left="0"/>
            </w:pPr>
            <w:r>
              <w:tab/>
            </w:r>
            <w:r>
              <w:tab/>
            </w:r>
            <w:r>
              <w:rPr>
                <w:color w:val="7F0055"/>
              </w:rPr>
              <w:t>then</w:t>
            </w:r>
            <w:r>
              <w:t xml:space="preserve"> </w:t>
            </w:r>
            <w:r>
              <w:rPr>
                <w:color w:val="7F0055"/>
              </w:rPr>
              <w:t>return</w:t>
            </w:r>
            <w:r w:rsidRPr="00DF5CAE">
              <w:t>.</w:t>
            </w:r>
            <w:r>
              <w:t xml:space="preserve"> </w:t>
            </w:r>
            <w:r>
              <w:rPr>
                <w:color w:val="7F0055"/>
              </w:rPr>
              <w:t>cast</w:t>
            </w:r>
            <w:r>
              <w:t>(ttDepartment.DeptRef,Dept).</w:t>
            </w:r>
          </w:p>
          <w:p w14:paraId="390C7C07" w14:textId="77777777" w:rsidR="00084D6F" w:rsidRDefault="00084D6F" w:rsidP="00084D6F">
            <w:pPr>
              <w:pStyle w:val="BlockCode"/>
              <w:ind w:left="0"/>
            </w:pPr>
            <w:r>
              <w:tab/>
            </w:r>
            <w:r>
              <w:tab/>
            </w:r>
            <w:r>
              <w:rPr>
                <w:color w:val="7F0055"/>
              </w:rPr>
              <w:t>else</w:t>
            </w:r>
            <w:r>
              <w:t xml:space="preserve"> </w:t>
            </w:r>
            <w:r>
              <w:rPr>
                <w:color w:val="7F0055"/>
              </w:rPr>
              <w:t>return</w:t>
            </w:r>
            <w:r>
              <w:t xml:space="preserve"> ?.</w:t>
            </w:r>
          </w:p>
          <w:p w14:paraId="2EFEE87E" w14:textId="77777777" w:rsidR="00084D6F" w:rsidRPr="00E67145" w:rsidRDefault="00084D6F" w:rsidP="00084D6F">
            <w:pPr>
              <w:pStyle w:val="BlockCode"/>
              <w:ind w:left="0"/>
              <w:rPr>
                <w:color w:val="FF0000"/>
              </w:rPr>
            </w:pPr>
            <w:r>
              <w:rPr>
                <w:color w:val="7F0055"/>
              </w:rPr>
              <w:t>end</w:t>
            </w:r>
            <w:r>
              <w:t xml:space="preserve"> </w:t>
            </w:r>
            <w:r>
              <w:rPr>
                <w:color w:val="7F0055"/>
              </w:rPr>
              <w:t>method</w:t>
            </w:r>
            <w:r>
              <w:t>.</w:t>
            </w:r>
          </w:p>
        </w:tc>
      </w:tr>
      <w:tr w:rsidR="00084D6F" w14:paraId="7BE77853" w14:textId="77777777" w:rsidTr="00084D6F">
        <w:trPr>
          <w:gridAfter w:val="1"/>
          <w:wAfter w:w="17" w:type="dxa"/>
          <w:trHeight w:val="4760"/>
        </w:trPr>
        <w:tc>
          <w:tcPr>
            <w:tcW w:w="1141" w:type="dxa"/>
            <w:gridSpan w:val="2"/>
          </w:tcPr>
          <w:p w14:paraId="59C29C40" w14:textId="77777777" w:rsidR="00084D6F" w:rsidRDefault="00084D6F" w:rsidP="00C95A30">
            <w:pPr>
              <w:pStyle w:val="table-text"/>
              <w:numPr>
                <w:ilvl w:val="0"/>
                <w:numId w:val="167"/>
              </w:numPr>
            </w:pPr>
          </w:p>
        </w:tc>
        <w:tc>
          <w:tcPr>
            <w:tcW w:w="6280" w:type="dxa"/>
          </w:tcPr>
          <w:p w14:paraId="19F12CC0" w14:textId="77777777" w:rsidR="00084D6F" w:rsidRDefault="00084D6F" w:rsidP="00084D6F">
            <w:pPr>
              <w:pStyle w:val="table-text"/>
              <w:rPr>
                <w:color w:val="000000" w:themeColor="text1"/>
              </w:rPr>
            </w:pPr>
            <w:r>
              <w:t xml:space="preserve">Modify the </w:t>
            </w:r>
            <w:r w:rsidRPr="005344AB">
              <w:rPr>
                <w:i/>
              </w:rPr>
              <w:t>public</w:t>
            </w:r>
            <w:r>
              <w:t xml:space="preserve"> method </w:t>
            </w:r>
            <w:proofErr w:type="gramStart"/>
            <w:r>
              <w:rPr>
                <w:i/>
              </w:rPr>
              <w:t>Number</w:t>
            </w:r>
            <w:r w:rsidRPr="005344AB">
              <w:rPr>
                <w:i/>
              </w:rPr>
              <w:t>Employee</w:t>
            </w:r>
            <w:r>
              <w:rPr>
                <w:i/>
              </w:rPr>
              <w:t>s</w:t>
            </w:r>
            <w:r>
              <w:t>(</w:t>
            </w:r>
            <w:proofErr w:type="gramEnd"/>
            <w:r>
              <w:t xml:space="preserve">) that returns </w:t>
            </w:r>
            <w:r w:rsidRPr="00DF5CAE">
              <w:rPr>
                <w:i/>
              </w:rPr>
              <w:t>integer</w:t>
            </w:r>
            <w:r>
              <w:t xml:space="preserve">. </w:t>
            </w:r>
            <w:r>
              <w:rPr>
                <w:color w:val="000000" w:themeColor="text1"/>
              </w:rPr>
              <w:t>Add statements to:</w:t>
            </w:r>
          </w:p>
          <w:p w14:paraId="544E91FF" w14:textId="77777777" w:rsidR="00084D6F" w:rsidRDefault="00084D6F" w:rsidP="00084D6F">
            <w:pPr>
              <w:pStyle w:val="TableBullet"/>
            </w:pPr>
            <w:r>
              <w:t xml:space="preserve">Define an </w:t>
            </w:r>
            <w:r w:rsidRPr="00DF5CAE">
              <w:rPr>
                <w:i/>
              </w:rPr>
              <w:t>integer</w:t>
            </w:r>
            <w:r>
              <w:t xml:space="preserve"> variable named </w:t>
            </w:r>
            <w:r w:rsidRPr="00DF5CAE">
              <w:rPr>
                <w:i/>
              </w:rPr>
              <w:t>iNumEmployees</w:t>
            </w:r>
            <w:r>
              <w:t>.</w:t>
            </w:r>
          </w:p>
          <w:p w14:paraId="6543D214" w14:textId="77777777" w:rsidR="00084D6F" w:rsidRPr="00927BD9" w:rsidRDefault="00084D6F" w:rsidP="00084D6F">
            <w:pPr>
              <w:pStyle w:val="TableBullet"/>
              <w:rPr>
                <w:color w:val="000000" w:themeColor="text1"/>
              </w:rPr>
            </w:pPr>
            <w:r>
              <w:t xml:space="preserve">Iterate through each </w:t>
            </w:r>
            <w:r w:rsidRPr="00DF5CAE">
              <w:rPr>
                <w:i/>
              </w:rPr>
              <w:t>ttDepartment</w:t>
            </w:r>
            <w:r>
              <w:t xml:space="preserve"> record to retrieve the number of employees for each department. You will need to cast the </w:t>
            </w:r>
            <w:r w:rsidRPr="00DF5CAE">
              <w:rPr>
                <w:i/>
              </w:rPr>
              <w:t>DeptRef</w:t>
            </w:r>
            <w:r>
              <w:t xml:space="preserve"> field to the </w:t>
            </w:r>
            <w:r w:rsidRPr="00DF5CAE">
              <w:rPr>
                <w:i/>
              </w:rPr>
              <w:t>Dept</w:t>
            </w:r>
            <w:r>
              <w:t xml:space="preserve"> class to call </w:t>
            </w:r>
            <w:proofErr w:type="gramStart"/>
            <w:r w:rsidRPr="00DF5CAE">
              <w:rPr>
                <w:i/>
              </w:rPr>
              <w:t>NumEmployees</w:t>
            </w:r>
            <w:r>
              <w:t>(</w:t>
            </w:r>
            <w:proofErr w:type="gramEnd"/>
            <w:r>
              <w:t xml:space="preserve">) for the instance. Add this number to </w:t>
            </w:r>
            <w:r w:rsidRPr="00DF5CAE">
              <w:rPr>
                <w:i/>
              </w:rPr>
              <w:t>iNumEmployees</w:t>
            </w:r>
            <w:r>
              <w:t>.</w:t>
            </w:r>
          </w:p>
          <w:p w14:paraId="75DF3F6D" w14:textId="77777777" w:rsidR="00084D6F" w:rsidRPr="00927BD9" w:rsidRDefault="00084D6F" w:rsidP="00084D6F">
            <w:pPr>
              <w:pStyle w:val="TableBullet"/>
              <w:numPr>
                <w:ilvl w:val="0"/>
                <w:numId w:val="0"/>
              </w:numPr>
            </w:pPr>
            <w:r w:rsidRPr="00107050">
              <w:rPr>
                <w:b/>
              </w:rPr>
              <w:t>Hint</w:t>
            </w:r>
            <w:r>
              <w:t>: Replace the undo, throw statement with your own code.</w:t>
            </w:r>
          </w:p>
          <w:p w14:paraId="5B548250" w14:textId="77777777" w:rsidR="00363FC4" w:rsidRDefault="00363FC4" w:rsidP="00084D6F">
            <w:pPr>
              <w:pStyle w:val="Tablesub-step"/>
              <w:numPr>
                <w:ilvl w:val="0"/>
                <w:numId w:val="0"/>
              </w:numPr>
            </w:pPr>
          </w:p>
          <w:p w14:paraId="10912399" w14:textId="2D00EB68" w:rsidR="00084D6F" w:rsidRDefault="00084D6F" w:rsidP="00084D6F">
            <w:pPr>
              <w:pStyle w:val="Tablesub-step"/>
              <w:numPr>
                <w:ilvl w:val="0"/>
                <w:numId w:val="0"/>
              </w:numPr>
            </w:pPr>
            <w:r>
              <w:t>The code for this method should appear as follows:</w:t>
            </w:r>
          </w:p>
          <w:p w14:paraId="1753D285" w14:textId="77777777" w:rsidR="00363FC4" w:rsidRDefault="00363FC4" w:rsidP="00084D6F">
            <w:pPr>
              <w:pStyle w:val="Tablesub-step"/>
              <w:numPr>
                <w:ilvl w:val="0"/>
                <w:numId w:val="0"/>
              </w:numPr>
            </w:pPr>
          </w:p>
          <w:p w14:paraId="2B0F66BF" w14:textId="77777777" w:rsidR="00084D6F" w:rsidRDefault="00084D6F" w:rsidP="00084D6F">
            <w:pPr>
              <w:pStyle w:val="BlockCode"/>
              <w:ind w:left="0"/>
            </w:pPr>
            <w:r>
              <w:rPr>
                <w:color w:val="7F0055"/>
              </w:rPr>
              <w:t>method</w:t>
            </w:r>
            <w:r>
              <w:t xml:space="preserve"> </w:t>
            </w:r>
            <w:r>
              <w:rPr>
                <w:color w:val="7F0055"/>
              </w:rPr>
              <w:t>public</w:t>
            </w:r>
            <w:r>
              <w:t xml:space="preserve"> </w:t>
            </w:r>
            <w:r>
              <w:rPr>
                <w:color w:val="CD3A3A"/>
              </w:rPr>
              <w:t>integer</w:t>
            </w:r>
            <w:r>
              <w:t xml:space="preserve"> NumberEmployees(  ):</w:t>
            </w:r>
          </w:p>
          <w:p w14:paraId="08E56FC7" w14:textId="77777777" w:rsidR="00084D6F" w:rsidRDefault="00084D6F" w:rsidP="00084D6F">
            <w:pPr>
              <w:pStyle w:val="BlockCode"/>
              <w:ind w:left="0"/>
            </w:pPr>
            <w:r>
              <w:tab/>
            </w:r>
            <w:r>
              <w:tab/>
            </w:r>
          </w:p>
          <w:p w14:paraId="64FDD638" w14:textId="77777777" w:rsidR="00084D6F" w:rsidRDefault="00084D6F" w:rsidP="00084D6F">
            <w:pPr>
              <w:pStyle w:val="BlockCode"/>
              <w:ind w:left="0"/>
            </w:pPr>
            <w:r>
              <w:tab/>
            </w:r>
            <w:r>
              <w:rPr>
                <w:color w:val="7F0055"/>
              </w:rPr>
              <w:t>define</w:t>
            </w:r>
            <w:r>
              <w:t xml:space="preserve"> </w:t>
            </w:r>
            <w:r>
              <w:rPr>
                <w:color w:val="7F0055"/>
              </w:rPr>
              <w:t>variable</w:t>
            </w:r>
            <w:r>
              <w:t xml:space="preserve"> iNumEmployees </w:t>
            </w:r>
            <w:r>
              <w:rPr>
                <w:color w:val="7F0055"/>
              </w:rPr>
              <w:t>as</w:t>
            </w:r>
            <w:r>
              <w:t xml:space="preserve"> </w:t>
            </w:r>
            <w:r>
              <w:rPr>
                <w:color w:val="CD3A3A"/>
              </w:rPr>
              <w:t>integer</w:t>
            </w:r>
            <w:r>
              <w:t xml:space="preserve"> </w:t>
            </w:r>
            <w:r>
              <w:rPr>
                <w:color w:val="7F0055"/>
              </w:rPr>
              <w:t>no-undo</w:t>
            </w:r>
            <w:r>
              <w:t xml:space="preserve"> </w:t>
            </w:r>
            <w:r>
              <w:rPr>
                <w:color w:val="7F0055"/>
              </w:rPr>
              <w:t>initial</w:t>
            </w:r>
            <w:r>
              <w:t xml:space="preserve"> </w:t>
            </w:r>
            <w:r>
              <w:rPr>
                <w:color w:val="2A00FF"/>
              </w:rPr>
              <w:t>0</w:t>
            </w:r>
            <w:r>
              <w:t>.</w:t>
            </w:r>
          </w:p>
          <w:p w14:paraId="791013A2" w14:textId="77777777" w:rsidR="00084D6F" w:rsidRDefault="00084D6F" w:rsidP="00084D6F">
            <w:pPr>
              <w:pStyle w:val="BlockCode"/>
              <w:ind w:left="0"/>
            </w:pPr>
            <w:r>
              <w:tab/>
            </w:r>
            <w:r>
              <w:rPr>
                <w:color w:val="7F0055"/>
              </w:rPr>
              <w:t>for</w:t>
            </w:r>
            <w:r>
              <w:t xml:space="preserve"> </w:t>
            </w:r>
            <w:r>
              <w:rPr>
                <w:color w:val="7F0055"/>
              </w:rPr>
              <w:t>each</w:t>
            </w:r>
            <w:r>
              <w:t xml:space="preserve"> ttDepartment:</w:t>
            </w:r>
          </w:p>
          <w:p w14:paraId="78CE2044" w14:textId="77777777" w:rsidR="00084D6F" w:rsidRDefault="00084D6F" w:rsidP="00084D6F">
            <w:pPr>
              <w:pStyle w:val="BlockCode"/>
              <w:ind w:left="0"/>
            </w:pPr>
            <w:r>
              <w:tab/>
            </w:r>
            <w:r>
              <w:tab/>
              <w:t xml:space="preserve">    iNumEmployees = </w:t>
            </w:r>
            <w:r>
              <w:rPr>
                <w:color w:val="7F0055"/>
              </w:rPr>
              <w:t>cast</w:t>
            </w:r>
            <w:r>
              <w:t>(ttDepartment.DeptRef,Dept):NumEmployees + iNumEmployees.</w:t>
            </w:r>
          </w:p>
          <w:p w14:paraId="16B8B8A2" w14:textId="77777777" w:rsidR="00084D6F" w:rsidRDefault="00084D6F" w:rsidP="00084D6F">
            <w:pPr>
              <w:pStyle w:val="BlockCode"/>
              <w:ind w:left="0"/>
            </w:pPr>
            <w:r>
              <w:t xml:space="preserve">        </w:t>
            </w:r>
            <w:r>
              <w:rPr>
                <w:color w:val="7F0055"/>
              </w:rPr>
              <w:t>end</w:t>
            </w:r>
            <w:r>
              <w:t>.</w:t>
            </w:r>
          </w:p>
          <w:p w14:paraId="478FCFEE" w14:textId="77777777" w:rsidR="00084D6F" w:rsidRDefault="00084D6F" w:rsidP="00084D6F">
            <w:pPr>
              <w:pStyle w:val="BlockCode"/>
              <w:ind w:left="0"/>
            </w:pPr>
            <w:r>
              <w:t xml:space="preserve">        </w:t>
            </w:r>
            <w:r>
              <w:rPr>
                <w:color w:val="7F0055"/>
              </w:rPr>
              <w:t>return</w:t>
            </w:r>
            <w:r>
              <w:t xml:space="preserve"> iNumEmployees.</w:t>
            </w:r>
          </w:p>
          <w:p w14:paraId="7328B653" w14:textId="77777777" w:rsidR="00084D6F" w:rsidRDefault="00084D6F" w:rsidP="00084D6F">
            <w:pPr>
              <w:pStyle w:val="BlockCode"/>
              <w:ind w:left="0"/>
            </w:pPr>
            <w:r>
              <w:rPr>
                <w:color w:val="7F0055"/>
              </w:rPr>
              <w:t>end</w:t>
            </w:r>
            <w:r>
              <w:t xml:space="preserve"> </w:t>
            </w:r>
            <w:r>
              <w:rPr>
                <w:color w:val="7F0055"/>
              </w:rPr>
              <w:t>method</w:t>
            </w:r>
            <w:r>
              <w:t>.</w:t>
            </w:r>
          </w:p>
        </w:tc>
      </w:tr>
      <w:tr w:rsidR="00084D6F" w14:paraId="63EA4C6D" w14:textId="77777777" w:rsidTr="00084D6F">
        <w:trPr>
          <w:gridAfter w:val="1"/>
          <w:wAfter w:w="17" w:type="dxa"/>
          <w:trHeight w:val="2600"/>
        </w:trPr>
        <w:tc>
          <w:tcPr>
            <w:tcW w:w="1141" w:type="dxa"/>
            <w:gridSpan w:val="2"/>
          </w:tcPr>
          <w:p w14:paraId="79FFF0D3" w14:textId="77777777" w:rsidR="00084D6F" w:rsidRDefault="00084D6F" w:rsidP="00C95A30">
            <w:pPr>
              <w:pStyle w:val="table-text"/>
              <w:numPr>
                <w:ilvl w:val="0"/>
                <w:numId w:val="167"/>
              </w:numPr>
            </w:pPr>
          </w:p>
        </w:tc>
        <w:tc>
          <w:tcPr>
            <w:tcW w:w="6280" w:type="dxa"/>
          </w:tcPr>
          <w:p w14:paraId="6AC6C569" w14:textId="77777777" w:rsidR="00084D6F" w:rsidRDefault="00084D6F" w:rsidP="00084D6F">
            <w:pPr>
              <w:pStyle w:val="table-text"/>
            </w:pPr>
            <w:r>
              <w:t xml:space="preserve">Add code to the destructor to delete all the created Department objects and records in the </w:t>
            </w:r>
            <w:r w:rsidRPr="00DF5CAE">
              <w:rPr>
                <w:i/>
              </w:rPr>
              <w:t>ttDepartment</w:t>
            </w:r>
            <w:r>
              <w:t xml:space="preserve"> temp-table.</w:t>
            </w:r>
          </w:p>
          <w:p w14:paraId="43ABBFED" w14:textId="77777777" w:rsidR="00363FC4" w:rsidRDefault="00363FC4" w:rsidP="00084D6F">
            <w:pPr>
              <w:pStyle w:val="table-text"/>
            </w:pPr>
          </w:p>
          <w:p w14:paraId="66904999" w14:textId="1D97A772" w:rsidR="00084D6F" w:rsidRDefault="00084D6F" w:rsidP="00084D6F">
            <w:pPr>
              <w:pStyle w:val="table-text"/>
            </w:pPr>
            <w:r>
              <w:t>The code for the destructor should appear as follows:</w:t>
            </w:r>
          </w:p>
          <w:p w14:paraId="5DFF7589" w14:textId="77777777" w:rsidR="00363FC4" w:rsidRDefault="00363FC4" w:rsidP="00084D6F">
            <w:pPr>
              <w:pStyle w:val="table-text"/>
            </w:pPr>
          </w:p>
          <w:p w14:paraId="4864678B" w14:textId="77777777" w:rsidR="00084D6F" w:rsidRDefault="00084D6F" w:rsidP="00084D6F">
            <w:pPr>
              <w:pStyle w:val="BlockCode"/>
              <w:ind w:left="0"/>
            </w:pPr>
            <w:r w:rsidRPr="00E0338D">
              <w:rPr>
                <w:color w:val="7F0055"/>
              </w:rPr>
              <w:t xml:space="preserve">destructor public </w:t>
            </w:r>
            <w:r w:rsidRPr="00E0338D">
              <w:rPr>
                <w:color w:val="000000" w:themeColor="text1"/>
              </w:rPr>
              <w:t>Company</w:t>
            </w:r>
            <w:r>
              <w:rPr>
                <w:color w:val="000000"/>
              </w:rPr>
              <w:t xml:space="preserve"> ( ):</w:t>
            </w:r>
          </w:p>
          <w:p w14:paraId="4EE52E17" w14:textId="77777777" w:rsidR="00084D6F" w:rsidRDefault="00084D6F" w:rsidP="00084D6F">
            <w:pPr>
              <w:pStyle w:val="BlockCode"/>
              <w:ind w:left="0"/>
            </w:pPr>
            <w:r>
              <w:rPr>
                <w:color w:val="000000"/>
              </w:rPr>
              <w:t xml:space="preserve">       </w:t>
            </w:r>
            <w:r>
              <w:rPr>
                <w:color w:val="3F7F5F"/>
              </w:rPr>
              <w:t>/* delete all the Department objects */</w:t>
            </w:r>
          </w:p>
          <w:p w14:paraId="49260617" w14:textId="77777777" w:rsidR="00084D6F" w:rsidRDefault="00084D6F" w:rsidP="00084D6F">
            <w:pPr>
              <w:pStyle w:val="BlockCode"/>
              <w:ind w:left="0"/>
            </w:pPr>
            <w:r>
              <w:rPr>
                <w:color w:val="000000"/>
              </w:rPr>
              <w:t xml:space="preserve">       </w:t>
            </w:r>
            <w:r w:rsidRPr="00E0338D">
              <w:rPr>
                <w:color w:val="7F0055"/>
              </w:rPr>
              <w:t>for each</w:t>
            </w:r>
            <w:r>
              <w:rPr>
                <w:color w:val="000000"/>
              </w:rPr>
              <w:t xml:space="preserve"> ttDepartment:</w:t>
            </w:r>
          </w:p>
          <w:p w14:paraId="52C4831C" w14:textId="77777777" w:rsidR="00084D6F" w:rsidRDefault="00084D6F" w:rsidP="00084D6F">
            <w:pPr>
              <w:pStyle w:val="BlockCode"/>
              <w:ind w:left="0"/>
            </w:pPr>
            <w:r>
              <w:rPr>
                <w:color w:val="000000"/>
              </w:rPr>
              <w:t xml:space="preserve">          </w:t>
            </w:r>
            <w:r w:rsidRPr="00E0338D">
              <w:rPr>
                <w:color w:val="7F0055"/>
              </w:rPr>
              <w:t>delete</w:t>
            </w:r>
            <w:r>
              <w:rPr>
                <w:color w:val="000000"/>
              </w:rPr>
              <w:t xml:space="preserve"> </w:t>
            </w:r>
            <w:r>
              <w:t>object</w:t>
            </w:r>
            <w:r>
              <w:rPr>
                <w:color w:val="000000"/>
              </w:rPr>
              <w:t xml:space="preserve"> </w:t>
            </w:r>
            <w:r w:rsidRPr="00E0338D">
              <w:rPr>
                <w:color w:val="7F0055"/>
              </w:rPr>
              <w:t>cast</w:t>
            </w:r>
            <w:r>
              <w:rPr>
                <w:color w:val="000000"/>
              </w:rPr>
              <w:t>(ttDepartment.DeptRef,Dept).</w:t>
            </w:r>
          </w:p>
          <w:p w14:paraId="57E6B272" w14:textId="77777777" w:rsidR="00084D6F" w:rsidRDefault="00084D6F" w:rsidP="00084D6F">
            <w:pPr>
              <w:pStyle w:val="BlockCode"/>
              <w:ind w:left="0"/>
            </w:pPr>
            <w:r>
              <w:rPr>
                <w:color w:val="000000"/>
              </w:rPr>
              <w:t xml:space="preserve">          </w:t>
            </w:r>
            <w:r w:rsidRPr="00E0338D">
              <w:rPr>
                <w:color w:val="7F0055"/>
              </w:rPr>
              <w:t>delete</w:t>
            </w:r>
            <w:r>
              <w:rPr>
                <w:color w:val="000000"/>
              </w:rPr>
              <w:t xml:space="preserve"> ttDepartment.</w:t>
            </w:r>
          </w:p>
          <w:p w14:paraId="4858A11F" w14:textId="77777777" w:rsidR="00084D6F" w:rsidRPr="00E0338D" w:rsidRDefault="00084D6F" w:rsidP="00084D6F">
            <w:pPr>
              <w:pStyle w:val="BlockCode"/>
              <w:ind w:left="0"/>
              <w:rPr>
                <w:color w:val="7F0055"/>
              </w:rPr>
            </w:pPr>
            <w:r>
              <w:rPr>
                <w:color w:val="000000"/>
              </w:rPr>
              <w:t xml:space="preserve">       </w:t>
            </w:r>
            <w:r w:rsidRPr="00E0338D">
              <w:rPr>
                <w:color w:val="7F0055"/>
              </w:rPr>
              <w:t>end.</w:t>
            </w:r>
          </w:p>
          <w:p w14:paraId="0B29F6B6" w14:textId="77777777" w:rsidR="00084D6F" w:rsidRDefault="00084D6F" w:rsidP="00084D6F">
            <w:pPr>
              <w:pStyle w:val="BlockCode"/>
              <w:ind w:left="0"/>
            </w:pPr>
            <w:r w:rsidRPr="00E0338D">
              <w:rPr>
                <w:color w:val="7F0055"/>
              </w:rPr>
              <w:t>end destructor</w:t>
            </w:r>
            <w:r>
              <w:rPr>
                <w:color w:val="000000"/>
              </w:rPr>
              <w:t>.</w:t>
            </w:r>
          </w:p>
        </w:tc>
      </w:tr>
      <w:tr w:rsidR="00084D6F" w14:paraId="450D035B" w14:textId="77777777" w:rsidTr="00084D6F">
        <w:trPr>
          <w:gridAfter w:val="1"/>
          <w:wAfter w:w="17" w:type="dxa"/>
          <w:trHeight w:val="322"/>
        </w:trPr>
        <w:tc>
          <w:tcPr>
            <w:tcW w:w="1141" w:type="dxa"/>
            <w:gridSpan w:val="2"/>
          </w:tcPr>
          <w:p w14:paraId="2E82E729" w14:textId="77777777" w:rsidR="00084D6F" w:rsidRDefault="00084D6F" w:rsidP="00C95A30">
            <w:pPr>
              <w:pStyle w:val="table-text"/>
              <w:numPr>
                <w:ilvl w:val="0"/>
                <w:numId w:val="167"/>
              </w:numPr>
            </w:pPr>
          </w:p>
        </w:tc>
        <w:tc>
          <w:tcPr>
            <w:tcW w:w="6280" w:type="dxa"/>
          </w:tcPr>
          <w:p w14:paraId="6EEAE982" w14:textId="77777777" w:rsidR="00084D6F" w:rsidRDefault="00084D6F" w:rsidP="00084D6F">
            <w:pPr>
              <w:pStyle w:val="table-text"/>
            </w:pPr>
            <w:r>
              <w:t>Save your file. Ensure that it compiles without errors.</w:t>
            </w:r>
          </w:p>
        </w:tc>
      </w:tr>
    </w:tbl>
    <w:p w14:paraId="1F469FE3" w14:textId="77777777" w:rsidR="00084D6F" w:rsidRDefault="00084D6F" w:rsidP="00084D6F">
      <w:pPr>
        <w:pStyle w:val="BlockLine"/>
      </w:pPr>
    </w:p>
    <w:p w14:paraId="420BA8F7" w14:textId="6952E245" w:rsidR="00084D6F" w:rsidRPr="00C868C7" w:rsidRDefault="00084D6F" w:rsidP="00363FC4">
      <w:pPr>
        <w:tabs>
          <w:tab w:val="left" w:pos="2316"/>
        </w:tabs>
      </w:pPr>
      <w:r>
        <w:tab/>
      </w:r>
    </w:p>
    <w:p w14:paraId="545DEF9C" w14:textId="77777777" w:rsidR="00084D6F" w:rsidRDefault="00084D6F" w:rsidP="00084D6F">
      <w:pPr>
        <w:pStyle w:val="Heading3"/>
      </w:pPr>
      <w:r>
        <w:lastRenderedPageBreak/>
        <w:t>Solution, Part 6—Importing the Franchise class</w:t>
      </w:r>
    </w:p>
    <w:p w14:paraId="32BE1262" w14:textId="77777777" w:rsidR="00084D6F" w:rsidRPr="00F94F79" w:rsidRDefault="00084D6F" w:rsidP="00084D6F">
      <w:pPr>
        <w:pStyle w:val="TopLine"/>
      </w:pPr>
    </w:p>
    <w:tbl>
      <w:tblPr>
        <w:tblStyle w:val="TableGrid"/>
        <w:tblW w:w="7414" w:type="dxa"/>
        <w:tblInd w:w="1915" w:type="dxa"/>
        <w:tblLook w:val="05E0" w:firstRow="1" w:lastRow="1" w:firstColumn="1" w:lastColumn="1" w:noHBand="0" w:noVBand="1"/>
      </w:tblPr>
      <w:tblGrid>
        <w:gridCol w:w="809"/>
        <w:gridCol w:w="6605"/>
      </w:tblGrid>
      <w:tr w:rsidR="00084D6F" w14:paraId="6BCB3456" w14:textId="77777777" w:rsidTr="00084D6F">
        <w:trPr>
          <w:cnfStyle w:val="100000000000" w:firstRow="1" w:lastRow="0" w:firstColumn="0" w:lastColumn="0" w:oddVBand="0" w:evenVBand="0" w:oddHBand="0" w:evenHBand="0" w:firstRowFirstColumn="0" w:firstRowLastColumn="0" w:lastRowFirstColumn="0" w:lastRowLastColumn="0"/>
          <w:trHeight w:val="471"/>
        </w:trPr>
        <w:tc>
          <w:tcPr>
            <w:tcW w:w="809" w:type="dxa"/>
          </w:tcPr>
          <w:p w14:paraId="40D403DB" w14:textId="77777777" w:rsidR="00084D6F" w:rsidRDefault="00084D6F" w:rsidP="00084D6F">
            <w:pPr>
              <w:pStyle w:val="TableHeading"/>
            </w:pPr>
            <w:r>
              <w:t>Step</w:t>
            </w:r>
          </w:p>
        </w:tc>
        <w:tc>
          <w:tcPr>
            <w:tcW w:w="6605" w:type="dxa"/>
          </w:tcPr>
          <w:p w14:paraId="20A4C2A0" w14:textId="456BC20C" w:rsidR="00084D6F" w:rsidRDefault="00084D6F" w:rsidP="00084D6F">
            <w:pPr>
              <w:pStyle w:val="TableHeading"/>
            </w:pPr>
            <w:r>
              <w:t>Solution instruction</w:t>
            </w:r>
            <w:r w:rsidR="00363FC4">
              <w:t>s</w:t>
            </w:r>
          </w:p>
        </w:tc>
      </w:tr>
      <w:tr w:rsidR="00084D6F" w14:paraId="4254CD4B" w14:textId="77777777" w:rsidTr="00084D6F">
        <w:trPr>
          <w:trHeight w:val="5246"/>
        </w:trPr>
        <w:tc>
          <w:tcPr>
            <w:tcW w:w="809" w:type="dxa"/>
          </w:tcPr>
          <w:p w14:paraId="6DA3BAA1" w14:textId="77777777" w:rsidR="00084D6F" w:rsidRDefault="00084D6F" w:rsidP="00C95A30">
            <w:pPr>
              <w:pStyle w:val="table-text"/>
              <w:numPr>
                <w:ilvl w:val="0"/>
                <w:numId w:val="96"/>
              </w:numPr>
            </w:pPr>
          </w:p>
        </w:tc>
        <w:tc>
          <w:tcPr>
            <w:tcW w:w="6605" w:type="dxa"/>
          </w:tcPr>
          <w:p w14:paraId="3D3BA833" w14:textId="77777777" w:rsidR="00084D6F" w:rsidRDefault="00084D6F" w:rsidP="00084D6F">
            <w:pPr>
              <w:pStyle w:val="Tablesub-step"/>
              <w:numPr>
                <w:ilvl w:val="0"/>
                <w:numId w:val="0"/>
              </w:numPr>
            </w:pPr>
            <w:r w:rsidRPr="00363FC4">
              <w:rPr>
                <w:rStyle w:val="table-textChar"/>
              </w:rPr>
              <w:t>In the BusinessUnit folder of the Server project, import the Franchise.cls file</w:t>
            </w:r>
            <w:r>
              <w:t>.</w:t>
            </w:r>
          </w:p>
          <w:p w14:paraId="34B09427" w14:textId="77777777" w:rsidR="00084D6F" w:rsidRDefault="00084D6F" w:rsidP="00C95A30">
            <w:pPr>
              <w:pStyle w:val="Tablesub-step"/>
              <w:numPr>
                <w:ilvl w:val="0"/>
                <w:numId w:val="169"/>
              </w:numPr>
            </w:pPr>
            <w:r>
              <w:t xml:space="preserve">In Windows Explorer, navigate to the </w:t>
            </w:r>
            <w:r w:rsidRPr="00084D6F">
              <w:rPr>
                <w:b/>
              </w:rPr>
              <w:t xml:space="preserve">/progress_education/OpenEdge/introOOP/Exercise/Lesson03 </w:t>
            </w:r>
            <w:r w:rsidRPr="00C03005">
              <w:t>directory</w:t>
            </w:r>
            <w:r>
              <w:t xml:space="preserve"> and select the </w:t>
            </w:r>
            <w:r w:rsidRPr="00084D6F">
              <w:rPr>
                <w:b/>
              </w:rPr>
              <w:t>Franchise.cls</w:t>
            </w:r>
            <w:r>
              <w:t xml:space="preserve"> file.</w:t>
            </w:r>
          </w:p>
          <w:p w14:paraId="75307E05" w14:textId="77777777" w:rsidR="00084D6F" w:rsidRDefault="00084D6F" w:rsidP="00C95A30">
            <w:pPr>
              <w:pStyle w:val="Tablesub-step"/>
              <w:numPr>
                <w:ilvl w:val="0"/>
                <w:numId w:val="54"/>
              </w:numPr>
            </w:pPr>
            <w:r>
              <w:t xml:space="preserve">Drag and drop the </w:t>
            </w:r>
            <w:r>
              <w:rPr>
                <w:b/>
              </w:rPr>
              <w:t>Franchise.cls</w:t>
            </w:r>
            <w:r>
              <w:t xml:space="preserve"> file into the </w:t>
            </w:r>
            <w:r>
              <w:rPr>
                <w:b/>
              </w:rPr>
              <w:t>BusinessUnit</w:t>
            </w:r>
            <w:r>
              <w:t xml:space="preserve"> folder.</w:t>
            </w:r>
          </w:p>
          <w:p w14:paraId="605F8E8F" w14:textId="5F9DB63D" w:rsidR="00084D6F" w:rsidRDefault="00084D6F" w:rsidP="00C95A30">
            <w:pPr>
              <w:pStyle w:val="Tablesub-step"/>
              <w:numPr>
                <w:ilvl w:val="0"/>
                <w:numId w:val="54"/>
              </w:numPr>
            </w:pPr>
            <w:r>
              <w:t>Ensure that Copy files is selected.</w:t>
            </w:r>
          </w:p>
          <w:p w14:paraId="40651A0D" w14:textId="77777777" w:rsidR="00363FC4" w:rsidRDefault="00363FC4" w:rsidP="00363FC4">
            <w:pPr>
              <w:pStyle w:val="Tablesub-step"/>
              <w:numPr>
                <w:ilvl w:val="0"/>
                <w:numId w:val="0"/>
              </w:numPr>
              <w:ind w:left="360"/>
            </w:pPr>
          </w:p>
          <w:p w14:paraId="4CECF0D2" w14:textId="77777777" w:rsidR="00084D6F" w:rsidRDefault="00084D6F" w:rsidP="00084D6F">
            <w:pPr>
              <w:pStyle w:val="Tablesub-step"/>
              <w:numPr>
                <w:ilvl w:val="0"/>
                <w:numId w:val="0"/>
              </w:numPr>
              <w:ind w:left="360" w:hanging="360"/>
              <w:jc w:val="center"/>
            </w:pPr>
            <w:r>
              <w:rPr>
                <w:noProof/>
              </w:rPr>
              <w:drawing>
                <wp:inline distT="0" distB="0" distL="0" distR="0" wp14:anchorId="31CD1CC5" wp14:editId="24D58809">
                  <wp:extent cx="3657600" cy="2047240"/>
                  <wp:effectExtent l="19050" t="19050" r="19050"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rcRect/>
                          <a:stretch>
                            <a:fillRect/>
                          </a:stretch>
                        </pic:blipFill>
                        <pic:spPr>
                          <a:xfrm>
                            <a:off x="0" y="0"/>
                            <a:ext cx="3657600" cy="204724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42670AF5" w14:textId="77777777" w:rsidR="00363FC4" w:rsidRDefault="00363FC4" w:rsidP="00363FC4">
            <w:pPr>
              <w:pStyle w:val="Tablesub-step"/>
              <w:numPr>
                <w:ilvl w:val="0"/>
                <w:numId w:val="0"/>
              </w:numPr>
              <w:ind w:left="360"/>
            </w:pPr>
          </w:p>
          <w:p w14:paraId="38DF7F35" w14:textId="2BCF150B" w:rsidR="00084D6F" w:rsidRDefault="00084D6F" w:rsidP="00C95A30">
            <w:pPr>
              <w:pStyle w:val="Tablesub-step"/>
              <w:numPr>
                <w:ilvl w:val="0"/>
                <w:numId w:val="54"/>
              </w:numPr>
            </w:pPr>
            <w:r>
              <w:t>Click OK.</w:t>
            </w:r>
          </w:p>
          <w:p w14:paraId="711FE2B3" w14:textId="77777777" w:rsidR="00084D6F" w:rsidRDefault="00084D6F" w:rsidP="00084D6F">
            <w:pPr>
              <w:pStyle w:val="Tablesub-step"/>
              <w:numPr>
                <w:ilvl w:val="0"/>
                <w:numId w:val="0"/>
              </w:numPr>
              <w:ind w:left="360" w:hanging="360"/>
            </w:pPr>
          </w:p>
          <w:p w14:paraId="6F48F40C" w14:textId="0F7F6A4C" w:rsidR="00084D6F" w:rsidRDefault="00084D6F" w:rsidP="00084D6F">
            <w:pPr>
              <w:pStyle w:val="Tablesub-step"/>
              <w:numPr>
                <w:ilvl w:val="0"/>
                <w:numId w:val="0"/>
              </w:numPr>
              <w:ind w:left="360" w:hanging="360"/>
              <w:rPr>
                <w:b/>
              </w:rPr>
            </w:pPr>
            <w:r w:rsidRPr="00A70999">
              <w:rPr>
                <w:b/>
              </w:rPr>
              <w:t>Note:</w:t>
            </w:r>
            <w:r>
              <w:rPr>
                <w:b/>
              </w:rPr>
              <w:t xml:space="preserve"> </w:t>
            </w:r>
            <w:r w:rsidRPr="00A70999">
              <w:t>This is what the beginning of the file should look like.</w:t>
            </w:r>
            <w:r w:rsidRPr="00A70999">
              <w:rPr>
                <w:b/>
              </w:rPr>
              <w:t xml:space="preserve"> </w:t>
            </w:r>
          </w:p>
          <w:p w14:paraId="261DA467" w14:textId="77777777" w:rsidR="00363FC4" w:rsidRPr="00A70999" w:rsidRDefault="00363FC4" w:rsidP="00084D6F">
            <w:pPr>
              <w:pStyle w:val="Tablesub-step"/>
              <w:numPr>
                <w:ilvl w:val="0"/>
                <w:numId w:val="0"/>
              </w:numPr>
              <w:ind w:left="360" w:hanging="360"/>
              <w:rPr>
                <w:b/>
              </w:rPr>
            </w:pPr>
          </w:p>
          <w:p w14:paraId="5CC7567C" w14:textId="77777777" w:rsidR="00084D6F" w:rsidRPr="00E24C6B" w:rsidRDefault="00084D6F" w:rsidP="00084D6F">
            <w:pPr>
              <w:pStyle w:val="BlockCode"/>
              <w:ind w:left="0" w:right="86"/>
              <w:rPr>
                <w:color w:val="3F7F5F"/>
              </w:rPr>
            </w:pPr>
            <w:r w:rsidRPr="00E24C6B">
              <w:rPr>
                <w:color w:val="3F7F5F"/>
              </w:rPr>
              <w:t>/*---------------------------</w:t>
            </w:r>
            <w:r>
              <w:rPr>
                <w:color w:val="3F7F5F"/>
              </w:rPr>
              <w:t>-----------</w:t>
            </w:r>
          </w:p>
          <w:p w14:paraId="664DC310" w14:textId="77777777" w:rsidR="00084D6F" w:rsidRPr="00E24C6B" w:rsidRDefault="00084D6F" w:rsidP="00084D6F">
            <w:pPr>
              <w:pStyle w:val="BlockCode"/>
              <w:ind w:left="0" w:right="86"/>
              <w:rPr>
                <w:color w:val="3F7F5F"/>
              </w:rPr>
            </w:pPr>
            <w:r w:rsidRPr="00E24C6B">
              <w:rPr>
                <w:color w:val="3F7F5F"/>
              </w:rPr>
              <w:t xml:space="preserve">    File        : </w:t>
            </w:r>
            <w:r>
              <w:rPr>
                <w:color w:val="3F7F5F"/>
              </w:rPr>
              <w:t>Franchise</w:t>
            </w:r>
          </w:p>
          <w:p w14:paraId="50412BDB" w14:textId="77777777" w:rsidR="00084D6F" w:rsidRPr="00E24C6B" w:rsidRDefault="00084D6F" w:rsidP="00084D6F">
            <w:pPr>
              <w:pStyle w:val="BlockCode"/>
              <w:ind w:left="0" w:right="86"/>
              <w:rPr>
                <w:color w:val="3F7F5F"/>
              </w:rPr>
            </w:pPr>
            <w:r w:rsidRPr="00E24C6B">
              <w:rPr>
                <w:color w:val="3F7F5F"/>
              </w:rPr>
              <w:t xml:space="preserve">    Purpose     : </w:t>
            </w:r>
          </w:p>
          <w:p w14:paraId="6F3C51BD" w14:textId="77777777" w:rsidR="00084D6F" w:rsidRPr="00E24C6B" w:rsidRDefault="00084D6F" w:rsidP="00084D6F">
            <w:pPr>
              <w:pStyle w:val="BlockCode"/>
              <w:ind w:left="0" w:right="86"/>
              <w:rPr>
                <w:color w:val="3F7F5F"/>
              </w:rPr>
            </w:pPr>
            <w:r w:rsidRPr="00E24C6B">
              <w:rPr>
                <w:color w:val="3F7F5F"/>
              </w:rPr>
              <w:t xml:space="preserve">    Syntax      : </w:t>
            </w:r>
          </w:p>
          <w:p w14:paraId="7818B00D" w14:textId="77777777" w:rsidR="00084D6F" w:rsidRPr="00E24C6B" w:rsidRDefault="00084D6F" w:rsidP="00084D6F">
            <w:pPr>
              <w:pStyle w:val="BlockCode"/>
              <w:ind w:left="0" w:right="86"/>
              <w:rPr>
                <w:color w:val="3F7F5F"/>
              </w:rPr>
            </w:pPr>
            <w:r w:rsidRPr="00E24C6B">
              <w:rPr>
                <w:color w:val="3F7F5F"/>
              </w:rPr>
              <w:t xml:space="preserve">    Description : </w:t>
            </w:r>
          </w:p>
          <w:p w14:paraId="6626CE3E" w14:textId="77777777" w:rsidR="00084D6F" w:rsidRPr="00E24C6B" w:rsidRDefault="00084D6F" w:rsidP="00084D6F">
            <w:pPr>
              <w:pStyle w:val="BlockCode"/>
              <w:ind w:left="0" w:right="86"/>
              <w:rPr>
                <w:color w:val="3F7F5F"/>
              </w:rPr>
            </w:pPr>
            <w:r w:rsidRPr="00E24C6B">
              <w:rPr>
                <w:color w:val="3F7F5F"/>
              </w:rPr>
              <w:t xml:space="preserve">    Author(s)   : </w:t>
            </w:r>
          </w:p>
          <w:p w14:paraId="79C31389" w14:textId="77777777" w:rsidR="00084D6F" w:rsidRPr="00E24C6B" w:rsidRDefault="00084D6F" w:rsidP="00084D6F">
            <w:pPr>
              <w:pStyle w:val="BlockCode"/>
              <w:ind w:left="0" w:right="86"/>
              <w:rPr>
                <w:color w:val="3F7F5F"/>
              </w:rPr>
            </w:pPr>
            <w:r w:rsidRPr="00E24C6B">
              <w:rPr>
                <w:color w:val="3F7F5F"/>
              </w:rPr>
              <w:t xml:space="preserve">    Created     : Fri </w:t>
            </w:r>
            <w:r>
              <w:rPr>
                <w:color w:val="3F7F5F"/>
              </w:rPr>
              <w:t>Aug 19</w:t>
            </w:r>
            <w:r w:rsidRPr="00E24C6B">
              <w:rPr>
                <w:color w:val="3F7F5F"/>
              </w:rPr>
              <w:t xml:space="preserve"> 14:45:07 EDT 201</w:t>
            </w:r>
            <w:r>
              <w:rPr>
                <w:color w:val="3F7F5F"/>
              </w:rPr>
              <w:t>6</w:t>
            </w:r>
          </w:p>
          <w:p w14:paraId="4BD16801" w14:textId="77777777" w:rsidR="00084D6F" w:rsidRDefault="00084D6F" w:rsidP="00084D6F">
            <w:pPr>
              <w:pStyle w:val="BlockCode"/>
              <w:ind w:left="0" w:right="86"/>
              <w:rPr>
                <w:color w:val="3F7F5F"/>
              </w:rPr>
            </w:pPr>
            <w:r>
              <w:rPr>
                <w:color w:val="3F7F5F"/>
              </w:rPr>
              <w:t>----------</w:t>
            </w:r>
            <w:r w:rsidRPr="00E24C6B">
              <w:rPr>
                <w:color w:val="3F7F5F"/>
              </w:rPr>
              <w:t>----------------------------*</w:t>
            </w:r>
          </w:p>
          <w:p w14:paraId="3B8FC44E" w14:textId="77777777" w:rsidR="00084D6F" w:rsidRPr="0053754E" w:rsidRDefault="00084D6F" w:rsidP="00084D6F">
            <w:pPr>
              <w:pStyle w:val="BlockCode"/>
              <w:ind w:left="0" w:right="86"/>
              <w:rPr>
                <w:rFonts w:cs="Courier New"/>
                <w:color w:val="000000"/>
                <w:szCs w:val="20"/>
              </w:rPr>
            </w:pPr>
            <w:r w:rsidRPr="0053754E">
              <w:rPr>
                <w:rFonts w:cs="Courier New"/>
                <w:color w:val="7F0055"/>
                <w:szCs w:val="20"/>
              </w:rPr>
              <w:t>block-level</w:t>
            </w:r>
            <w:r w:rsidRPr="0053754E">
              <w:rPr>
                <w:rFonts w:cs="Courier New"/>
                <w:color w:val="000000"/>
                <w:szCs w:val="20"/>
              </w:rPr>
              <w:t xml:space="preserve"> </w:t>
            </w:r>
            <w:r w:rsidRPr="0053754E">
              <w:rPr>
                <w:rFonts w:cs="Courier New"/>
                <w:color w:val="7F0055"/>
                <w:szCs w:val="20"/>
              </w:rPr>
              <w:t>on</w:t>
            </w:r>
            <w:r w:rsidRPr="0053754E">
              <w:rPr>
                <w:rFonts w:cs="Courier New"/>
                <w:color w:val="000000"/>
                <w:szCs w:val="20"/>
              </w:rPr>
              <w:t xml:space="preserve"> </w:t>
            </w:r>
            <w:r w:rsidRPr="0053754E">
              <w:rPr>
                <w:rFonts w:cs="Courier New"/>
                <w:color w:val="7F0055"/>
                <w:szCs w:val="20"/>
              </w:rPr>
              <w:t>error</w:t>
            </w:r>
            <w:r w:rsidRPr="0053754E">
              <w:rPr>
                <w:rFonts w:cs="Courier New"/>
                <w:color w:val="000000"/>
                <w:szCs w:val="20"/>
              </w:rPr>
              <w:t xml:space="preserve"> </w:t>
            </w:r>
            <w:r w:rsidRPr="0053754E">
              <w:rPr>
                <w:rFonts w:cs="Courier New"/>
                <w:color w:val="7F0055"/>
                <w:szCs w:val="20"/>
              </w:rPr>
              <w:t>undo</w:t>
            </w:r>
            <w:r w:rsidRPr="0053754E">
              <w:rPr>
                <w:rFonts w:cs="Courier New"/>
                <w:color w:val="000000"/>
                <w:szCs w:val="20"/>
              </w:rPr>
              <w:t xml:space="preserve">, </w:t>
            </w:r>
            <w:r w:rsidRPr="0053754E">
              <w:rPr>
                <w:rFonts w:cs="Courier New"/>
                <w:color w:val="7F0055"/>
                <w:szCs w:val="20"/>
              </w:rPr>
              <w:t>throw</w:t>
            </w:r>
            <w:r w:rsidRPr="0053754E">
              <w:rPr>
                <w:rFonts w:cs="Courier New"/>
                <w:color w:val="000000"/>
                <w:szCs w:val="20"/>
              </w:rPr>
              <w:t>.</w:t>
            </w:r>
          </w:p>
          <w:p w14:paraId="156ACB4A" w14:textId="77777777" w:rsidR="00084D6F" w:rsidRPr="0053754E" w:rsidRDefault="00084D6F" w:rsidP="00084D6F">
            <w:pPr>
              <w:pStyle w:val="BlockCode"/>
              <w:ind w:left="0" w:right="86"/>
              <w:rPr>
                <w:rFonts w:cs="Courier New"/>
                <w:color w:val="000000"/>
                <w:szCs w:val="20"/>
              </w:rPr>
            </w:pPr>
            <w:r w:rsidRPr="0053754E">
              <w:rPr>
                <w:rFonts w:cs="Courier New"/>
                <w:color w:val="7F0055"/>
                <w:szCs w:val="20"/>
              </w:rPr>
              <w:t>using</w:t>
            </w:r>
            <w:r w:rsidRPr="0053754E">
              <w:rPr>
                <w:rFonts w:cs="Courier New"/>
                <w:color w:val="000000"/>
                <w:szCs w:val="20"/>
              </w:rPr>
              <w:t xml:space="preserve"> Enterprise.BusinessUnit.Franchise </w:t>
            </w:r>
            <w:r w:rsidRPr="0053754E">
              <w:rPr>
                <w:rFonts w:cs="Courier New"/>
                <w:color w:val="7F0055"/>
                <w:szCs w:val="20"/>
              </w:rPr>
              <w:t>from</w:t>
            </w:r>
            <w:r w:rsidRPr="0053754E">
              <w:rPr>
                <w:rFonts w:cs="Courier New"/>
                <w:color w:val="000000"/>
                <w:szCs w:val="20"/>
              </w:rPr>
              <w:t xml:space="preserve"> </w:t>
            </w:r>
            <w:r w:rsidRPr="0053754E">
              <w:rPr>
                <w:rFonts w:cs="Courier New"/>
                <w:color w:val="7F0055"/>
                <w:szCs w:val="20"/>
              </w:rPr>
              <w:t>propath</w:t>
            </w:r>
            <w:r w:rsidRPr="0053754E">
              <w:rPr>
                <w:rFonts w:cs="Courier New"/>
                <w:color w:val="000000"/>
                <w:szCs w:val="20"/>
              </w:rPr>
              <w:t>.</w:t>
            </w:r>
          </w:p>
          <w:p w14:paraId="3D059F63" w14:textId="77777777" w:rsidR="00084D6F" w:rsidRPr="0053754E" w:rsidRDefault="00084D6F" w:rsidP="00084D6F">
            <w:pPr>
              <w:pStyle w:val="BlockCode"/>
              <w:ind w:left="0" w:right="86"/>
              <w:rPr>
                <w:rFonts w:cs="Courier New"/>
                <w:color w:val="000000"/>
                <w:szCs w:val="20"/>
              </w:rPr>
            </w:pPr>
            <w:r w:rsidRPr="0053754E">
              <w:rPr>
                <w:rFonts w:cs="Courier New"/>
                <w:color w:val="7F0055"/>
                <w:szCs w:val="20"/>
              </w:rPr>
              <w:t>using</w:t>
            </w:r>
            <w:r w:rsidRPr="0053754E">
              <w:rPr>
                <w:rFonts w:cs="Courier New"/>
                <w:color w:val="000000"/>
                <w:szCs w:val="20"/>
              </w:rPr>
              <w:t xml:space="preserve"> Enterprise.BusinessUnit.IBusinessUnit </w:t>
            </w:r>
            <w:r w:rsidRPr="0053754E">
              <w:rPr>
                <w:rFonts w:cs="Courier New"/>
                <w:color w:val="7F0055"/>
                <w:szCs w:val="20"/>
              </w:rPr>
              <w:t>from</w:t>
            </w:r>
            <w:r w:rsidRPr="0053754E">
              <w:rPr>
                <w:rFonts w:cs="Courier New"/>
                <w:color w:val="000000"/>
                <w:szCs w:val="20"/>
              </w:rPr>
              <w:t xml:space="preserve"> </w:t>
            </w:r>
            <w:r w:rsidRPr="0053754E">
              <w:rPr>
                <w:rFonts w:cs="Courier New"/>
                <w:color w:val="7F0055"/>
                <w:szCs w:val="20"/>
              </w:rPr>
              <w:t>propath</w:t>
            </w:r>
            <w:r w:rsidRPr="0053754E">
              <w:rPr>
                <w:rFonts w:cs="Courier New"/>
                <w:color w:val="000000"/>
                <w:szCs w:val="20"/>
              </w:rPr>
              <w:t>.</w:t>
            </w:r>
          </w:p>
          <w:p w14:paraId="1BC07A13" w14:textId="77777777" w:rsidR="00084D6F" w:rsidRPr="0053754E" w:rsidRDefault="00084D6F" w:rsidP="00084D6F">
            <w:pPr>
              <w:pStyle w:val="BlockCode"/>
              <w:ind w:left="0" w:right="86"/>
              <w:rPr>
                <w:rFonts w:cs="Courier New"/>
                <w:color w:val="000000"/>
                <w:szCs w:val="20"/>
              </w:rPr>
            </w:pPr>
            <w:r w:rsidRPr="0053754E">
              <w:rPr>
                <w:rFonts w:cs="Courier New"/>
                <w:color w:val="7F0055"/>
                <w:szCs w:val="20"/>
              </w:rPr>
              <w:t>using</w:t>
            </w:r>
            <w:r w:rsidRPr="0053754E">
              <w:rPr>
                <w:rFonts w:cs="Courier New"/>
                <w:color w:val="000000"/>
                <w:szCs w:val="20"/>
              </w:rPr>
              <w:t xml:space="preserve"> Enterprise.HR.Dept </w:t>
            </w:r>
            <w:r w:rsidRPr="0053754E">
              <w:rPr>
                <w:rFonts w:cs="Courier New"/>
                <w:color w:val="7F0055"/>
                <w:szCs w:val="20"/>
              </w:rPr>
              <w:t>from</w:t>
            </w:r>
            <w:r w:rsidRPr="0053754E">
              <w:rPr>
                <w:rFonts w:cs="Courier New"/>
                <w:color w:val="000000"/>
                <w:szCs w:val="20"/>
              </w:rPr>
              <w:t xml:space="preserve"> </w:t>
            </w:r>
            <w:r w:rsidRPr="0053754E">
              <w:rPr>
                <w:rFonts w:cs="Courier New"/>
                <w:color w:val="7F0055"/>
                <w:szCs w:val="20"/>
              </w:rPr>
              <w:t>propath</w:t>
            </w:r>
            <w:r w:rsidRPr="0053754E">
              <w:rPr>
                <w:rFonts w:cs="Courier New"/>
                <w:color w:val="000000"/>
                <w:szCs w:val="20"/>
              </w:rPr>
              <w:t>.</w:t>
            </w:r>
          </w:p>
          <w:p w14:paraId="4217EDF7" w14:textId="77777777" w:rsidR="00084D6F" w:rsidRPr="0053754E" w:rsidRDefault="00084D6F" w:rsidP="00084D6F">
            <w:pPr>
              <w:pStyle w:val="BlockCode"/>
              <w:ind w:left="0" w:right="86"/>
              <w:rPr>
                <w:rFonts w:cs="Courier New"/>
                <w:color w:val="000000"/>
                <w:szCs w:val="20"/>
              </w:rPr>
            </w:pPr>
            <w:r w:rsidRPr="0053754E">
              <w:rPr>
                <w:rFonts w:cs="Courier New"/>
                <w:color w:val="7F0055"/>
                <w:szCs w:val="20"/>
              </w:rPr>
              <w:t>using</w:t>
            </w:r>
            <w:r w:rsidRPr="0053754E">
              <w:rPr>
                <w:rFonts w:cs="Courier New"/>
                <w:color w:val="000000"/>
                <w:szCs w:val="20"/>
              </w:rPr>
              <w:t xml:space="preserve"> Enterprise.HR.Emp </w:t>
            </w:r>
            <w:r w:rsidRPr="0053754E">
              <w:rPr>
                <w:rFonts w:cs="Courier New"/>
                <w:color w:val="7F0055"/>
                <w:szCs w:val="20"/>
              </w:rPr>
              <w:t>from</w:t>
            </w:r>
            <w:r w:rsidRPr="0053754E">
              <w:rPr>
                <w:rFonts w:cs="Courier New"/>
                <w:color w:val="000000"/>
                <w:szCs w:val="20"/>
              </w:rPr>
              <w:t xml:space="preserve"> </w:t>
            </w:r>
            <w:r w:rsidRPr="0053754E">
              <w:rPr>
                <w:rFonts w:cs="Courier New"/>
                <w:color w:val="7F0055"/>
                <w:szCs w:val="20"/>
              </w:rPr>
              <w:t>propath</w:t>
            </w:r>
            <w:r w:rsidRPr="0053754E">
              <w:rPr>
                <w:rFonts w:cs="Courier New"/>
                <w:color w:val="000000"/>
                <w:szCs w:val="20"/>
              </w:rPr>
              <w:t>.</w:t>
            </w:r>
          </w:p>
          <w:p w14:paraId="2B10E603" w14:textId="77777777" w:rsidR="00084D6F" w:rsidRPr="007A51EB" w:rsidRDefault="00084D6F" w:rsidP="00084D6F">
            <w:pPr>
              <w:pStyle w:val="BlockCode"/>
              <w:ind w:left="0" w:right="86"/>
              <w:rPr>
                <w:rFonts w:ascii="Consolas" w:hAnsi="Consolas" w:cs="Consolas"/>
                <w:sz w:val="20"/>
                <w:szCs w:val="20"/>
              </w:rPr>
            </w:pPr>
            <w:r w:rsidRPr="0053754E">
              <w:rPr>
                <w:rFonts w:cs="Courier New"/>
                <w:color w:val="7F0055"/>
                <w:szCs w:val="20"/>
              </w:rPr>
              <w:t>class</w:t>
            </w:r>
            <w:r w:rsidRPr="0053754E">
              <w:rPr>
                <w:rFonts w:cs="Courier New"/>
                <w:color w:val="000000"/>
                <w:szCs w:val="20"/>
              </w:rPr>
              <w:t xml:space="preserve"> Enterprise.BusinessUnit.Franchise </w:t>
            </w:r>
            <w:r w:rsidRPr="0053754E">
              <w:rPr>
                <w:rFonts w:cs="Courier New"/>
                <w:color w:val="7F0055"/>
                <w:szCs w:val="20"/>
              </w:rPr>
              <w:t>implements</w:t>
            </w:r>
            <w:r w:rsidRPr="0053754E">
              <w:rPr>
                <w:rFonts w:cs="Courier New"/>
                <w:color w:val="000000"/>
                <w:szCs w:val="20"/>
              </w:rPr>
              <w:t xml:space="preserve"> IBusinessUnit:</w:t>
            </w:r>
          </w:p>
        </w:tc>
      </w:tr>
      <w:tr w:rsidR="00084D6F" w14:paraId="2EC86D59" w14:textId="77777777" w:rsidTr="00084D6F">
        <w:trPr>
          <w:trHeight w:val="324"/>
        </w:trPr>
        <w:tc>
          <w:tcPr>
            <w:tcW w:w="809" w:type="dxa"/>
          </w:tcPr>
          <w:p w14:paraId="4A5485AB" w14:textId="77777777" w:rsidR="00084D6F" w:rsidRDefault="00084D6F" w:rsidP="00C95A30">
            <w:pPr>
              <w:pStyle w:val="table-text"/>
              <w:numPr>
                <w:ilvl w:val="0"/>
                <w:numId w:val="96"/>
              </w:numPr>
            </w:pPr>
          </w:p>
        </w:tc>
        <w:tc>
          <w:tcPr>
            <w:tcW w:w="6605" w:type="dxa"/>
          </w:tcPr>
          <w:p w14:paraId="2798DFA4" w14:textId="77777777" w:rsidR="00084D6F" w:rsidRDefault="00084D6F" w:rsidP="00084D6F">
            <w:pPr>
              <w:pStyle w:val="table-text"/>
            </w:pPr>
            <w:r>
              <w:t xml:space="preserve">Clean and rebuild the Server project. </w:t>
            </w:r>
          </w:p>
        </w:tc>
      </w:tr>
    </w:tbl>
    <w:p w14:paraId="5A17AFD8" w14:textId="77777777" w:rsidR="00084D6F" w:rsidRDefault="00084D6F" w:rsidP="00084D6F">
      <w:pPr>
        <w:pStyle w:val="BlockLine"/>
      </w:pPr>
    </w:p>
    <w:p w14:paraId="59C1DA5E" w14:textId="77777777" w:rsidR="00084D6F" w:rsidRDefault="00084D6F" w:rsidP="00084D6F">
      <w:pPr>
        <w:pStyle w:val="Heading3"/>
      </w:pPr>
      <w:r>
        <w:lastRenderedPageBreak/>
        <w:t>Solution, Part 7—Testing the classes</w:t>
      </w:r>
    </w:p>
    <w:p w14:paraId="7CE32D60" w14:textId="77777777" w:rsidR="00084D6F" w:rsidRPr="00F94F79" w:rsidRDefault="00084D6F" w:rsidP="00084D6F">
      <w:pPr>
        <w:pStyle w:val="TopLine"/>
      </w:pPr>
    </w:p>
    <w:tbl>
      <w:tblPr>
        <w:tblStyle w:val="TableGrid"/>
        <w:tblW w:w="7418" w:type="dxa"/>
        <w:tblInd w:w="1915" w:type="dxa"/>
        <w:tblLayout w:type="fixed"/>
        <w:tblLook w:val="05E0" w:firstRow="1" w:lastRow="1" w:firstColumn="1" w:lastColumn="1" w:noHBand="0" w:noVBand="1"/>
      </w:tblPr>
      <w:tblGrid>
        <w:gridCol w:w="1174"/>
        <w:gridCol w:w="6244"/>
      </w:tblGrid>
      <w:tr w:rsidR="00084D6F" w14:paraId="0E06EC1B" w14:textId="77777777" w:rsidTr="00084D6F">
        <w:trPr>
          <w:cnfStyle w:val="100000000000" w:firstRow="1" w:lastRow="0" w:firstColumn="0" w:lastColumn="0" w:oddVBand="0" w:evenVBand="0" w:oddHBand="0" w:evenHBand="0" w:firstRowFirstColumn="0" w:firstRowLastColumn="0" w:lastRowFirstColumn="0" w:lastRowLastColumn="0"/>
          <w:trHeight w:val="479"/>
        </w:trPr>
        <w:tc>
          <w:tcPr>
            <w:tcW w:w="1174" w:type="dxa"/>
          </w:tcPr>
          <w:p w14:paraId="3250A4ED" w14:textId="77777777" w:rsidR="00084D6F" w:rsidRDefault="00084D6F" w:rsidP="00084D6F">
            <w:pPr>
              <w:pStyle w:val="TableHeading"/>
            </w:pPr>
            <w:r>
              <w:t>Step</w:t>
            </w:r>
          </w:p>
        </w:tc>
        <w:tc>
          <w:tcPr>
            <w:tcW w:w="6244" w:type="dxa"/>
          </w:tcPr>
          <w:p w14:paraId="5AD3E50C" w14:textId="32CD079F" w:rsidR="00084D6F" w:rsidRDefault="00084D6F" w:rsidP="00084D6F">
            <w:pPr>
              <w:pStyle w:val="TableHeading"/>
            </w:pPr>
            <w:r>
              <w:t>Solution instruction</w:t>
            </w:r>
            <w:r w:rsidR="00363FC4">
              <w:t>s</w:t>
            </w:r>
          </w:p>
        </w:tc>
      </w:tr>
      <w:tr w:rsidR="00084D6F" w14:paraId="10E49519" w14:textId="77777777" w:rsidTr="00084D6F">
        <w:trPr>
          <w:trHeight w:val="1308"/>
        </w:trPr>
        <w:tc>
          <w:tcPr>
            <w:tcW w:w="1174" w:type="dxa"/>
          </w:tcPr>
          <w:p w14:paraId="3A9C8D1E" w14:textId="77777777" w:rsidR="00084D6F" w:rsidRDefault="00084D6F" w:rsidP="00C95A30">
            <w:pPr>
              <w:pStyle w:val="table-text"/>
              <w:numPr>
                <w:ilvl w:val="0"/>
                <w:numId w:val="93"/>
              </w:numPr>
            </w:pPr>
          </w:p>
        </w:tc>
        <w:tc>
          <w:tcPr>
            <w:tcW w:w="6244" w:type="dxa"/>
          </w:tcPr>
          <w:p w14:paraId="22DE926A" w14:textId="77777777" w:rsidR="00084D6F" w:rsidRDefault="00084D6F" w:rsidP="00084D6F">
            <w:pPr>
              <w:pStyle w:val="table-text"/>
            </w:pPr>
            <w:r>
              <w:t xml:space="preserve">In the Test project, create a folder named </w:t>
            </w:r>
            <w:r>
              <w:rPr>
                <w:b/>
              </w:rPr>
              <w:t>BusinessUnit</w:t>
            </w:r>
            <w:r>
              <w:t xml:space="preserve"> in the Enterprise directory.</w:t>
            </w:r>
          </w:p>
          <w:p w14:paraId="4FA3B02B" w14:textId="77777777" w:rsidR="00084D6F" w:rsidRPr="00084D6F" w:rsidRDefault="00084D6F" w:rsidP="00C95A30">
            <w:pPr>
              <w:pStyle w:val="Tablesub-step"/>
              <w:numPr>
                <w:ilvl w:val="0"/>
                <w:numId w:val="170"/>
              </w:numPr>
              <w:rPr>
                <w:color w:val="000000" w:themeColor="text1"/>
              </w:rPr>
            </w:pPr>
            <w:r w:rsidRPr="00084D6F">
              <w:rPr>
                <w:color w:val="000000" w:themeColor="text1"/>
              </w:rPr>
              <w:t xml:space="preserve">Right-click the </w:t>
            </w:r>
            <w:r w:rsidRPr="00084D6F">
              <w:rPr>
                <w:b/>
                <w:color w:val="000000" w:themeColor="text1"/>
              </w:rPr>
              <w:t>Enterprise</w:t>
            </w:r>
            <w:r w:rsidRPr="00084D6F">
              <w:rPr>
                <w:color w:val="000000" w:themeColor="text1"/>
              </w:rPr>
              <w:t xml:space="preserve"> folder of the Test project.</w:t>
            </w:r>
          </w:p>
          <w:p w14:paraId="55AA3C49" w14:textId="77777777" w:rsidR="00084D6F" w:rsidRDefault="00084D6F" w:rsidP="00C95A30">
            <w:pPr>
              <w:pStyle w:val="Tablesub-step"/>
              <w:numPr>
                <w:ilvl w:val="0"/>
                <w:numId w:val="15"/>
              </w:numPr>
              <w:rPr>
                <w:color w:val="000000" w:themeColor="text1"/>
              </w:rPr>
            </w:pPr>
            <w:r>
              <w:rPr>
                <w:color w:val="000000" w:themeColor="text1"/>
              </w:rPr>
              <w:t xml:space="preserve">Select </w:t>
            </w:r>
            <w:r w:rsidRPr="00F53B2D">
              <w:rPr>
                <w:b/>
                <w:color w:val="000000" w:themeColor="text1"/>
              </w:rPr>
              <w:t>New&gt;Folder</w:t>
            </w:r>
            <w:r>
              <w:rPr>
                <w:color w:val="000000" w:themeColor="text1"/>
              </w:rPr>
              <w:t>.</w:t>
            </w:r>
          </w:p>
          <w:p w14:paraId="7ED78E1D" w14:textId="41DC43FD" w:rsidR="00084D6F" w:rsidRDefault="00084D6F" w:rsidP="00C95A30">
            <w:pPr>
              <w:pStyle w:val="Tablesub-step"/>
              <w:numPr>
                <w:ilvl w:val="0"/>
                <w:numId w:val="15"/>
              </w:numPr>
              <w:rPr>
                <w:color w:val="000000" w:themeColor="text1"/>
              </w:rPr>
            </w:pPr>
            <w:r w:rsidRPr="00476970">
              <w:rPr>
                <w:color w:val="000000" w:themeColor="text1"/>
              </w:rPr>
              <w:t xml:space="preserve">Enter </w:t>
            </w:r>
            <w:r>
              <w:rPr>
                <w:b/>
                <w:color w:val="000000" w:themeColor="text1"/>
              </w:rPr>
              <w:t>BusinessUnit</w:t>
            </w:r>
            <w:r w:rsidRPr="00476970">
              <w:rPr>
                <w:color w:val="000000" w:themeColor="text1"/>
              </w:rPr>
              <w:t xml:space="preserve"> as the folder name. </w:t>
            </w:r>
          </w:p>
          <w:p w14:paraId="3A292730" w14:textId="77777777" w:rsidR="00363FC4" w:rsidRDefault="00363FC4" w:rsidP="00363FC4">
            <w:pPr>
              <w:pStyle w:val="Tablesub-step"/>
              <w:numPr>
                <w:ilvl w:val="0"/>
                <w:numId w:val="0"/>
              </w:numPr>
              <w:ind w:left="360"/>
              <w:rPr>
                <w:color w:val="000000" w:themeColor="text1"/>
              </w:rPr>
            </w:pPr>
          </w:p>
          <w:p w14:paraId="2E73E752" w14:textId="77777777" w:rsidR="00084D6F" w:rsidRDefault="00084D6F" w:rsidP="00084D6F">
            <w:pPr>
              <w:pStyle w:val="Tablesub-step"/>
              <w:numPr>
                <w:ilvl w:val="0"/>
                <w:numId w:val="0"/>
              </w:numPr>
              <w:ind w:left="360" w:hanging="360"/>
              <w:jc w:val="center"/>
              <w:rPr>
                <w:color w:val="000000" w:themeColor="text1"/>
              </w:rPr>
            </w:pPr>
            <w:r>
              <w:rPr>
                <w:noProof/>
              </w:rPr>
              <w:drawing>
                <wp:inline distT="0" distB="0" distL="0" distR="0" wp14:anchorId="2ED08C46" wp14:editId="11A22C74">
                  <wp:extent cx="3657600" cy="3126740"/>
                  <wp:effectExtent l="19050" t="19050" r="19050" b="165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rcRect/>
                          <a:stretch>
                            <a:fillRect/>
                          </a:stretch>
                        </pic:blipFill>
                        <pic:spPr>
                          <a:xfrm>
                            <a:off x="0" y="0"/>
                            <a:ext cx="3657600" cy="312674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1364C839" w14:textId="77777777" w:rsidR="00363FC4" w:rsidRDefault="00363FC4" w:rsidP="00363FC4">
            <w:pPr>
              <w:pStyle w:val="Tablesub-step"/>
              <w:numPr>
                <w:ilvl w:val="0"/>
                <w:numId w:val="0"/>
              </w:numPr>
              <w:ind w:left="360"/>
              <w:rPr>
                <w:color w:val="000000" w:themeColor="text1"/>
              </w:rPr>
            </w:pPr>
          </w:p>
          <w:p w14:paraId="2F7E0723" w14:textId="30CBBED5" w:rsidR="00084D6F" w:rsidRPr="009118E6" w:rsidRDefault="00084D6F" w:rsidP="00C95A30">
            <w:pPr>
              <w:pStyle w:val="Tablesub-step"/>
              <w:numPr>
                <w:ilvl w:val="0"/>
                <w:numId w:val="15"/>
              </w:numPr>
              <w:rPr>
                <w:color w:val="000000" w:themeColor="text1"/>
              </w:rPr>
            </w:pPr>
            <w:r>
              <w:rPr>
                <w:color w:val="000000" w:themeColor="text1"/>
              </w:rPr>
              <w:t xml:space="preserve">Click </w:t>
            </w:r>
            <w:r w:rsidRPr="009118E6">
              <w:rPr>
                <w:b/>
                <w:color w:val="000000" w:themeColor="text1"/>
              </w:rPr>
              <w:t>Finish</w:t>
            </w:r>
            <w:r>
              <w:rPr>
                <w:color w:val="000000" w:themeColor="text1"/>
              </w:rPr>
              <w:t>.</w:t>
            </w:r>
          </w:p>
        </w:tc>
      </w:tr>
      <w:tr w:rsidR="00084D6F" w14:paraId="395BEBC4" w14:textId="77777777" w:rsidTr="00084D6F">
        <w:trPr>
          <w:trHeight w:val="2312"/>
        </w:trPr>
        <w:tc>
          <w:tcPr>
            <w:tcW w:w="1174" w:type="dxa"/>
          </w:tcPr>
          <w:p w14:paraId="2C388938" w14:textId="77777777" w:rsidR="00084D6F" w:rsidRDefault="00084D6F" w:rsidP="00C95A30">
            <w:pPr>
              <w:pStyle w:val="table-text"/>
              <w:numPr>
                <w:ilvl w:val="0"/>
                <w:numId w:val="93"/>
              </w:numPr>
            </w:pPr>
          </w:p>
        </w:tc>
        <w:tc>
          <w:tcPr>
            <w:tcW w:w="6244" w:type="dxa"/>
          </w:tcPr>
          <w:p w14:paraId="0FF4F879" w14:textId="77777777" w:rsidR="00084D6F" w:rsidRDefault="00084D6F" w:rsidP="00084D6F">
            <w:pPr>
              <w:pStyle w:val="table-text"/>
              <w:rPr>
                <w:b/>
              </w:rPr>
            </w:pPr>
            <w:r>
              <w:t xml:space="preserve">In the </w:t>
            </w:r>
            <w:r>
              <w:rPr>
                <w:b/>
              </w:rPr>
              <w:t>Enterprise/BusinessUnit</w:t>
            </w:r>
            <w:r>
              <w:t xml:space="preserve"> directory of the Test project, import the procedure files named </w:t>
            </w:r>
            <w:r w:rsidRPr="00E92E7A">
              <w:rPr>
                <w:b/>
              </w:rPr>
              <w:t>test</w:t>
            </w:r>
            <w:r>
              <w:rPr>
                <w:b/>
              </w:rPr>
              <w:t>Company</w:t>
            </w:r>
            <w:r w:rsidRPr="00E92E7A">
              <w:rPr>
                <w:b/>
              </w:rPr>
              <w:t>.p</w:t>
            </w:r>
            <w:r>
              <w:rPr>
                <w:b/>
              </w:rPr>
              <w:t xml:space="preserve"> </w:t>
            </w:r>
            <w:r w:rsidRPr="00C926B6">
              <w:t>and</w:t>
            </w:r>
            <w:r>
              <w:rPr>
                <w:b/>
              </w:rPr>
              <w:t xml:space="preserve"> testFranchise.p.</w:t>
            </w:r>
          </w:p>
          <w:p w14:paraId="43ECE63D" w14:textId="77777777" w:rsidR="00084D6F" w:rsidRDefault="00084D6F" w:rsidP="00C95A30">
            <w:pPr>
              <w:pStyle w:val="Tablesub-step"/>
              <w:numPr>
                <w:ilvl w:val="0"/>
                <w:numId w:val="171"/>
              </w:numPr>
            </w:pPr>
            <w:r>
              <w:t xml:space="preserve">In Windows Explorer, navigate to the </w:t>
            </w:r>
            <w:r w:rsidRPr="00084D6F">
              <w:rPr>
                <w:b/>
              </w:rPr>
              <w:t xml:space="preserve">/progress_education/OpenEdge/introOOP/Exercise/Lesson03 </w:t>
            </w:r>
            <w:r w:rsidRPr="00C03005">
              <w:t>directory</w:t>
            </w:r>
            <w:r>
              <w:t xml:space="preserve"> and select the </w:t>
            </w:r>
            <w:r w:rsidRPr="00084D6F">
              <w:rPr>
                <w:b/>
              </w:rPr>
              <w:t xml:space="preserve">testCompany.p </w:t>
            </w:r>
            <w:r w:rsidRPr="00DA2867">
              <w:t>and</w:t>
            </w:r>
            <w:r w:rsidRPr="00084D6F">
              <w:rPr>
                <w:b/>
              </w:rPr>
              <w:t xml:space="preserve"> testFranchise.p</w:t>
            </w:r>
            <w:r>
              <w:t xml:space="preserve"> files.</w:t>
            </w:r>
          </w:p>
          <w:p w14:paraId="72499969" w14:textId="77777777" w:rsidR="00084D6F" w:rsidRDefault="00084D6F" w:rsidP="00C95A30">
            <w:pPr>
              <w:pStyle w:val="Tablesub-step"/>
              <w:numPr>
                <w:ilvl w:val="0"/>
                <w:numId w:val="54"/>
              </w:numPr>
            </w:pPr>
            <w:r>
              <w:t xml:space="preserve">Drag and drop the </w:t>
            </w:r>
            <w:r>
              <w:rPr>
                <w:b/>
              </w:rPr>
              <w:t xml:space="preserve">testCompany.p </w:t>
            </w:r>
            <w:r w:rsidRPr="00DA2867">
              <w:t>and</w:t>
            </w:r>
            <w:r>
              <w:rPr>
                <w:b/>
              </w:rPr>
              <w:t xml:space="preserve"> testFranchise.p</w:t>
            </w:r>
            <w:r>
              <w:t xml:space="preserve"> files into the </w:t>
            </w:r>
            <w:r>
              <w:rPr>
                <w:b/>
              </w:rPr>
              <w:t xml:space="preserve">BusinessUnit </w:t>
            </w:r>
            <w:r>
              <w:t>folder.</w:t>
            </w:r>
          </w:p>
          <w:p w14:paraId="0C8F3687" w14:textId="77777777" w:rsidR="00084D6F" w:rsidRDefault="00084D6F" w:rsidP="00C95A30">
            <w:pPr>
              <w:pStyle w:val="Tablesub-step"/>
              <w:numPr>
                <w:ilvl w:val="0"/>
                <w:numId w:val="54"/>
              </w:numPr>
            </w:pPr>
            <w:r>
              <w:t>Ensure that Copy files is selected.</w:t>
            </w:r>
          </w:p>
          <w:p w14:paraId="6D2B8360" w14:textId="77777777" w:rsidR="00084D6F" w:rsidRDefault="00084D6F" w:rsidP="00C95A30">
            <w:pPr>
              <w:pStyle w:val="Tablesub-step"/>
              <w:numPr>
                <w:ilvl w:val="0"/>
                <w:numId w:val="54"/>
              </w:numPr>
            </w:pPr>
            <w:r>
              <w:t xml:space="preserve">Click </w:t>
            </w:r>
            <w:r w:rsidRPr="00DF5CAE">
              <w:rPr>
                <w:b/>
              </w:rPr>
              <w:t>OK</w:t>
            </w:r>
            <w:r>
              <w:t>.</w:t>
            </w:r>
          </w:p>
        </w:tc>
      </w:tr>
      <w:tr w:rsidR="00084D6F" w14:paraId="314228F0" w14:textId="77777777" w:rsidTr="00084D6F">
        <w:trPr>
          <w:trHeight w:val="1430"/>
        </w:trPr>
        <w:tc>
          <w:tcPr>
            <w:tcW w:w="1174" w:type="dxa"/>
          </w:tcPr>
          <w:p w14:paraId="16709BA4" w14:textId="77777777" w:rsidR="00084D6F" w:rsidRDefault="00084D6F" w:rsidP="00C95A30">
            <w:pPr>
              <w:pStyle w:val="table-text"/>
              <w:numPr>
                <w:ilvl w:val="0"/>
                <w:numId w:val="93"/>
              </w:numPr>
            </w:pPr>
          </w:p>
        </w:tc>
        <w:tc>
          <w:tcPr>
            <w:tcW w:w="6244" w:type="dxa"/>
          </w:tcPr>
          <w:p w14:paraId="790FA975" w14:textId="77777777" w:rsidR="00084D6F" w:rsidRDefault="00084D6F" w:rsidP="00084D6F">
            <w:pPr>
              <w:pStyle w:val="table-text"/>
              <w:rPr>
                <w:color w:val="000000" w:themeColor="text1"/>
              </w:rPr>
            </w:pPr>
            <w:r>
              <w:rPr>
                <w:color w:val="000000" w:themeColor="text1"/>
              </w:rPr>
              <w:t xml:space="preserve">Run </w:t>
            </w:r>
            <w:r>
              <w:rPr>
                <w:b/>
                <w:color w:val="000000" w:themeColor="text1"/>
              </w:rPr>
              <w:t>t</w:t>
            </w:r>
            <w:r w:rsidRPr="0043785E">
              <w:rPr>
                <w:b/>
                <w:color w:val="000000" w:themeColor="text1"/>
              </w:rPr>
              <w:t>est</w:t>
            </w:r>
            <w:r>
              <w:rPr>
                <w:b/>
                <w:color w:val="000000" w:themeColor="text1"/>
              </w:rPr>
              <w:t>Company</w:t>
            </w:r>
            <w:r w:rsidRPr="0043785E">
              <w:rPr>
                <w:b/>
                <w:color w:val="000000" w:themeColor="text1"/>
              </w:rPr>
              <w:t>.p</w:t>
            </w:r>
            <w:r>
              <w:rPr>
                <w:color w:val="000000" w:themeColor="text1"/>
              </w:rPr>
              <w:t xml:space="preserve">. Does it run correctly and was the </w:t>
            </w:r>
            <w:r w:rsidRPr="00DF5CAE">
              <w:rPr>
                <w:i/>
                <w:color w:val="000000" w:themeColor="text1"/>
              </w:rPr>
              <w:t>Company</w:t>
            </w:r>
            <w:r>
              <w:rPr>
                <w:color w:val="000000" w:themeColor="text1"/>
              </w:rPr>
              <w:t xml:space="preserve"> information added to the output file? View the output file.</w:t>
            </w:r>
          </w:p>
          <w:p w14:paraId="68E4E743" w14:textId="77777777" w:rsidR="00084D6F" w:rsidRDefault="00084D6F" w:rsidP="00C95A30">
            <w:pPr>
              <w:pStyle w:val="Tablesub-step"/>
              <w:numPr>
                <w:ilvl w:val="0"/>
                <w:numId w:val="172"/>
              </w:numPr>
            </w:pPr>
            <w:r>
              <w:t xml:space="preserve">With </w:t>
            </w:r>
            <w:r w:rsidRPr="00084D6F">
              <w:rPr>
                <w:b/>
              </w:rPr>
              <w:t>testCompany.p</w:t>
            </w:r>
            <w:r>
              <w:t xml:space="preserve"> open in the editor, click the </w:t>
            </w:r>
            <w:r w:rsidRPr="00084D6F">
              <w:rPr>
                <w:b/>
              </w:rPr>
              <w:t>Run</w:t>
            </w:r>
            <w:r>
              <w:t xml:space="preserve"> icon.</w:t>
            </w:r>
          </w:p>
          <w:p w14:paraId="3088D5A0" w14:textId="77777777" w:rsidR="00084D6F" w:rsidRDefault="00084D6F" w:rsidP="00C95A30">
            <w:pPr>
              <w:pStyle w:val="Tablesub-step"/>
              <w:numPr>
                <w:ilvl w:val="0"/>
                <w:numId w:val="54"/>
              </w:numPr>
            </w:pPr>
            <w:r>
              <w:t xml:space="preserve">Select </w:t>
            </w:r>
            <w:r w:rsidRPr="004802B8">
              <w:rPr>
                <w:b/>
              </w:rPr>
              <w:t>Progress OpenEdge Application</w:t>
            </w:r>
            <w:r>
              <w:t>.</w:t>
            </w:r>
          </w:p>
          <w:p w14:paraId="0C781E44" w14:textId="77777777" w:rsidR="00084D6F" w:rsidRDefault="00084D6F" w:rsidP="00C95A30">
            <w:pPr>
              <w:pStyle w:val="Tablesub-step"/>
              <w:numPr>
                <w:ilvl w:val="0"/>
                <w:numId w:val="54"/>
              </w:numPr>
            </w:pPr>
            <w:r>
              <w:t xml:space="preserve">Click </w:t>
            </w:r>
            <w:r w:rsidRPr="00781B12">
              <w:rPr>
                <w:b/>
              </w:rPr>
              <w:t>OK</w:t>
            </w:r>
            <w:r>
              <w:t>.</w:t>
            </w:r>
          </w:p>
          <w:p w14:paraId="772DC096" w14:textId="77777777" w:rsidR="00084D6F" w:rsidRDefault="00084D6F" w:rsidP="00084D6F">
            <w:pPr>
              <w:pStyle w:val="Tablesub-step"/>
              <w:numPr>
                <w:ilvl w:val="0"/>
                <w:numId w:val="0"/>
              </w:numPr>
              <w:ind w:left="360" w:hanging="360"/>
              <w:jc w:val="center"/>
            </w:pPr>
            <w:r>
              <w:rPr>
                <w:noProof/>
              </w:rPr>
              <w:lastRenderedPageBreak/>
              <w:drawing>
                <wp:inline distT="0" distB="0" distL="0" distR="0" wp14:anchorId="15901B83" wp14:editId="547C1B00">
                  <wp:extent cx="3657600" cy="3782695"/>
                  <wp:effectExtent l="19050" t="19050" r="19050" b="273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rcRect/>
                          <a:stretch>
                            <a:fillRect/>
                          </a:stretch>
                        </pic:blipFill>
                        <pic:spPr>
                          <a:xfrm>
                            <a:off x="0" y="0"/>
                            <a:ext cx="3657600" cy="378269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r w:rsidR="00084D6F" w14:paraId="2822558B" w14:textId="77777777" w:rsidTr="00084D6F">
        <w:trPr>
          <w:trHeight w:val="1340"/>
        </w:trPr>
        <w:tc>
          <w:tcPr>
            <w:tcW w:w="1174" w:type="dxa"/>
          </w:tcPr>
          <w:p w14:paraId="52294F23" w14:textId="77777777" w:rsidR="00084D6F" w:rsidRDefault="00084D6F" w:rsidP="00C95A30">
            <w:pPr>
              <w:pStyle w:val="table-text"/>
              <w:numPr>
                <w:ilvl w:val="0"/>
                <w:numId w:val="93"/>
              </w:numPr>
            </w:pPr>
          </w:p>
        </w:tc>
        <w:tc>
          <w:tcPr>
            <w:tcW w:w="6244" w:type="dxa"/>
          </w:tcPr>
          <w:p w14:paraId="15CDC44A" w14:textId="77777777" w:rsidR="00084D6F" w:rsidRDefault="00084D6F" w:rsidP="00084D6F">
            <w:pPr>
              <w:pStyle w:val="table-text"/>
              <w:rPr>
                <w:color w:val="000000" w:themeColor="text1"/>
              </w:rPr>
            </w:pPr>
            <w:r>
              <w:rPr>
                <w:color w:val="000000" w:themeColor="text1"/>
              </w:rPr>
              <w:t xml:space="preserve">Run </w:t>
            </w:r>
            <w:r>
              <w:rPr>
                <w:b/>
                <w:color w:val="000000" w:themeColor="text1"/>
              </w:rPr>
              <w:t>t</w:t>
            </w:r>
            <w:r w:rsidRPr="0043785E">
              <w:rPr>
                <w:b/>
                <w:color w:val="000000" w:themeColor="text1"/>
              </w:rPr>
              <w:t>est</w:t>
            </w:r>
            <w:r>
              <w:rPr>
                <w:b/>
                <w:color w:val="000000" w:themeColor="text1"/>
              </w:rPr>
              <w:t>Franchise</w:t>
            </w:r>
            <w:r w:rsidRPr="0043785E">
              <w:rPr>
                <w:b/>
                <w:color w:val="000000" w:themeColor="text1"/>
              </w:rPr>
              <w:t>.p</w:t>
            </w:r>
            <w:r>
              <w:rPr>
                <w:color w:val="000000" w:themeColor="text1"/>
              </w:rPr>
              <w:t xml:space="preserve">. Does it run correctly and was the </w:t>
            </w:r>
            <w:r w:rsidRPr="00DF5CAE">
              <w:rPr>
                <w:i/>
                <w:color w:val="000000" w:themeColor="text1"/>
              </w:rPr>
              <w:t>Franchise</w:t>
            </w:r>
            <w:r>
              <w:rPr>
                <w:color w:val="000000" w:themeColor="text1"/>
              </w:rPr>
              <w:t xml:space="preserve"> information added to the output file? View the output file.</w:t>
            </w:r>
          </w:p>
          <w:p w14:paraId="11F004CE" w14:textId="77777777" w:rsidR="00084D6F" w:rsidRDefault="00084D6F" w:rsidP="00C95A30">
            <w:pPr>
              <w:pStyle w:val="Tablesub-step"/>
              <w:numPr>
                <w:ilvl w:val="0"/>
                <w:numId w:val="173"/>
              </w:numPr>
            </w:pPr>
            <w:r>
              <w:t xml:space="preserve">With </w:t>
            </w:r>
            <w:r w:rsidRPr="00084D6F">
              <w:rPr>
                <w:b/>
              </w:rPr>
              <w:t>testFranchise.p</w:t>
            </w:r>
            <w:r>
              <w:t xml:space="preserve"> open in the editor, click the </w:t>
            </w:r>
            <w:r w:rsidRPr="00084D6F">
              <w:rPr>
                <w:b/>
              </w:rPr>
              <w:t>Run</w:t>
            </w:r>
            <w:r>
              <w:t xml:space="preserve"> icon.</w:t>
            </w:r>
          </w:p>
          <w:p w14:paraId="3FF515F9" w14:textId="77777777" w:rsidR="00084D6F" w:rsidRDefault="00084D6F" w:rsidP="00C95A30">
            <w:pPr>
              <w:pStyle w:val="Tablesub-step"/>
              <w:numPr>
                <w:ilvl w:val="0"/>
                <w:numId w:val="54"/>
              </w:numPr>
            </w:pPr>
            <w:r>
              <w:t xml:space="preserve">Select </w:t>
            </w:r>
            <w:r w:rsidRPr="004802B8">
              <w:rPr>
                <w:b/>
              </w:rPr>
              <w:t>Progress OpenEdge Application</w:t>
            </w:r>
            <w:r>
              <w:t>.</w:t>
            </w:r>
          </w:p>
          <w:p w14:paraId="3858C1B5" w14:textId="77777777" w:rsidR="00084D6F" w:rsidRDefault="00084D6F" w:rsidP="00C95A30">
            <w:pPr>
              <w:pStyle w:val="Tablesub-step"/>
              <w:numPr>
                <w:ilvl w:val="0"/>
                <w:numId w:val="54"/>
              </w:numPr>
            </w:pPr>
            <w:r>
              <w:t xml:space="preserve">Click </w:t>
            </w:r>
            <w:r w:rsidRPr="00B6670E">
              <w:rPr>
                <w:b/>
              </w:rPr>
              <w:t>OK</w:t>
            </w:r>
            <w:r>
              <w:t>.</w:t>
            </w:r>
          </w:p>
          <w:p w14:paraId="400C04D6" w14:textId="77777777" w:rsidR="00084D6F" w:rsidRDefault="00084D6F" w:rsidP="00084D6F">
            <w:pPr>
              <w:pStyle w:val="Tablesub-step"/>
              <w:numPr>
                <w:ilvl w:val="0"/>
                <w:numId w:val="0"/>
              </w:numPr>
              <w:ind w:left="360" w:hanging="360"/>
              <w:jc w:val="center"/>
            </w:pPr>
            <w:r>
              <w:rPr>
                <w:noProof/>
              </w:rPr>
              <w:lastRenderedPageBreak/>
              <w:drawing>
                <wp:inline distT="0" distB="0" distL="0" distR="0" wp14:anchorId="3824A17F" wp14:editId="70545E73">
                  <wp:extent cx="3657600" cy="4027170"/>
                  <wp:effectExtent l="19050" t="19050" r="19050" b="114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rcRect/>
                          <a:stretch>
                            <a:fillRect/>
                          </a:stretch>
                        </pic:blipFill>
                        <pic:spPr>
                          <a:xfrm>
                            <a:off x="0" y="0"/>
                            <a:ext cx="3657600" cy="402717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r w:rsidR="00084D6F" w14:paraId="03628658" w14:textId="77777777" w:rsidTr="00084D6F">
        <w:trPr>
          <w:trHeight w:val="789"/>
        </w:trPr>
        <w:tc>
          <w:tcPr>
            <w:tcW w:w="1174" w:type="dxa"/>
          </w:tcPr>
          <w:p w14:paraId="48387A21" w14:textId="77777777" w:rsidR="00084D6F" w:rsidRDefault="00084D6F" w:rsidP="00C95A30">
            <w:pPr>
              <w:pStyle w:val="table-text"/>
              <w:numPr>
                <w:ilvl w:val="0"/>
                <w:numId w:val="93"/>
              </w:numPr>
            </w:pPr>
          </w:p>
        </w:tc>
        <w:tc>
          <w:tcPr>
            <w:tcW w:w="6244" w:type="dxa"/>
          </w:tcPr>
          <w:p w14:paraId="39B22C84" w14:textId="77777777" w:rsidR="00084D6F" w:rsidRDefault="00084D6F" w:rsidP="00084D6F">
            <w:pPr>
              <w:pStyle w:val="table-text"/>
            </w:pPr>
            <w:r>
              <w:rPr>
                <w:color w:val="000000" w:themeColor="text1"/>
              </w:rPr>
              <w:t>If the files did not run as expected, use the debugger to fix the problem, save your changes, and retest until they run correctly.</w:t>
            </w:r>
          </w:p>
        </w:tc>
      </w:tr>
    </w:tbl>
    <w:p w14:paraId="75C88EE5" w14:textId="77777777" w:rsidR="00084D6F" w:rsidRDefault="00084D6F" w:rsidP="00084D6F">
      <w:pPr>
        <w:pStyle w:val="BlockLine"/>
      </w:pPr>
    </w:p>
    <w:p w14:paraId="2A1ED87C" w14:textId="77777777" w:rsidR="00084D6F" w:rsidRPr="002D2454" w:rsidRDefault="00084D6F" w:rsidP="00084D6F">
      <w:r>
        <w:br w:type="page"/>
      </w:r>
    </w:p>
    <w:p w14:paraId="7C63D919" w14:textId="77777777" w:rsidR="00084D6F" w:rsidRDefault="00084D6F" w:rsidP="00084D6F">
      <w:pPr>
        <w:pStyle w:val="Heading3"/>
      </w:pPr>
      <w:r>
        <w:lastRenderedPageBreak/>
        <w:t>Try It 3.2: Using an interface class, Wrap-up</w:t>
      </w:r>
    </w:p>
    <w:p w14:paraId="1D8C7BEF" w14:textId="77777777" w:rsidR="00084D6F" w:rsidRDefault="00084D6F" w:rsidP="00084D6F">
      <w:pPr>
        <w:pStyle w:val="TopLine"/>
      </w:pPr>
    </w:p>
    <w:p w14:paraId="317B5060" w14:textId="77777777" w:rsidR="00084D6F" w:rsidRDefault="00084D6F" w:rsidP="00084D6F">
      <w:pPr>
        <w:pStyle w:val="Heading5"/>
        <w:rPr>
          <w:vanish w:val="0"/>
        </w:rPr>
      </w:pPr>
      <w:r>
        <w:rPr>
          <w:vanish w:val="0"/>
        </w:rPr>
        <w:t>Exercise summary</w:t>
      </w:r>
    </w:p>
    <w:p w14:paraId="62C73077" w14:textId="77777777" w:rsidR="00084D6F" w:rsidRDefault="00084D6F" w:rsidP="00084D6F">
      <w:pPr>
        <w:pStyle w:val="BlockText"/>
      </w:pPr>
      <w:r>
        <w:t xml:space="preserve">In this Try It, you created the </w:t>
      </w:r>
      <w:r w:rsidRPr="00C348AD">
        <w:rPr>
          <w:i/>
        </w:rPr>
        <w:t>IBusiness</w:t>
      </w:r>
      <w:r>
        <w:rPr>
          <w:i/>
        </w:rPr>
        <w:t>Unit</w:t>
      </w:r>
      <w:r>
        <w:t xml:space="preserve"> class as an interface class that defines the required methods of the </w:t>
      </w:r>
      <w:r w:rsidRPr="009E4E6E">
        <w:rPr>
          <w:i/>
        </w:rPr>
        <w:t>Company</w:t>
      </w:r>
      <w:r>
        <w:t xml:space="preserve"> and </w:t>
      </w:r>
      <w:r w:rsidRPr="009E4E6E">
        <w:rPr>
          <w:i/>
        </w:rPr>
        <w:t>Franchise</w:t>
      </w:r>
      <w:r>
        <w:t xml:space="preserve"> classes. You then created the </w:t>
      </w:r>
      <w:r w:rsidRPr="009E4E6E">
        <w:rPr>
          <w:i/>
        </w:rPr>
        <w:t>Company</w:t>
      </w:r>
      <w:r>
        <w:t xml:space="preserve"> class and imported the </w:t>
      </w:r>
      <w:r w:rsidRPr="009E4E6E">
        <w:rPr>
          <w:i/>
        </w:rPr>
        <w:t>Franchise</w:t>
      </w:r>
      <w:r>
        <w:t xml:space="preserve"> class which use the interface class and tested them. </w:t>
      </w:r>
    </w:p>
    <w:p w14:paraId="0E9B2AE9" w14:textId="77777777" w:rsidR="00084D6F" w:rsidRPr="0027310E" w:rsidRDefault="00084D6F" w:rsidP="00084D6F">
      <w:pPr>
        <w:pStyle w:val="BlockLine"/>
      </w:pPr>
    </w:p>
    <w:p w14:paraId="71C9F2C6" w14:textId="77777777" w:rsidR="00084D6F" w:rsidRDefault="00084D6F" w:rsidP="00084D6F"/>
    <w:p w14:paraId="6B7396BB" w14:textId="77777777" w:rsidR="00084D6F" w:rsidRDefault="00084D6F" w:rsidP="00084D6F"/>
    <w:p w14:paraId="202877C8" w14:textId="0BFDE23A" w:rsidR="00084D6F" w:rsidRDefault="00084D6F">
      <w:pPr>
        <w:rPr>
          <w:sz w:val="22"/>
        </w:rPr>
      </w:pPr>
      <w:r>
        <w:br w:type="page"/>
      </w:r>
    </w:p>
    <w:p w14:paraId="4453CB97" w14:textId="77777777" w:rsidR="00084D6F" w:rsidRDefault="00084D6F" w:rsidP="00084D6F">
      <w:pPr>
        <w:pStyle w:val="Heading2"/>
      </w:pPr>
      <w:r>
        <w:lastRenderedPageBreak/>
        <w:t>Try It 3.3: Using a singleton and creating classes dynamically</w:t>
      </w:r>
    </w:p>
    <w:p w14:paraId="5DB637D2" w14:textId="77777777" w:rsidR="00084D6F" w:rsidRDefault="00084D6F" w:rsidP="00084D6F">
      <w:pPr>
        <w:pStyle w:val="TopLine"/>
      </w:pPr>
    </w:p>
    <w:p w14:paraId="32886D93" w14:textId="77777777" w:rsidR="00084D6F" w:rsidRDefault="00084D6F" w:rsidP="00084D6F">
      <w:pPr>
        <w:pStyle w:val="Heading5"/>
      </w:pPr>
      <w:r>
        <w:t>Page name: l3t2p120</w:t>
      </w:r>
    </w:p>
    <w:p w14:paraId="36E064AA" w14:textId="77777777" w:rsidR="00084D6F" w:rsidRDefault="00084D6F" w:rsidP="00084D6F">
      <w:pPr>
        <w:pStyle w:val="BlockText"/>
        <w:rPr>
          <w:vanish/>
        </w:rPr>
      </w:pPr>
      <w:r>
        <w:rPr>
          <w:vanish/>
        </w:rPr>
        <w:t>Next: l3t3p000</w:t>
      </w:r>
    </w:p>
    <w:p w14:paraId="59829371" w14:textId="77777777" w:rsidR="00084D6F" w:rsidRDefault="00084D6F" w:rsidP="00084D6F">
      <w:pPr>
        <w:pStyle w:val="Blocklinehidden"/>
      </w:pPr>
      <w:r>
        <w:t>Block line</w:t>
      </w:r>
    </w:p>
    <w:p w14:paraId="015F2D0C" w14:textId="77777777" w:rsidR="00084D6F" w:rsidRDefault="00084D6F" w:rsidP="00084D6F">
      <w:pPr>
        <w:pStyle w:val="Heading5"/>
      </w:pPr>
      <w:r>
        <w:t>Page type</w:t>
      </w:r>
    </w:p>
    <w:p w14:paraId="3B4FD46A" w14:textId="77777777" w:rsidR="00084D6F" w:rsidRDefault="00084D6F" w:rsidP="00084D6F">
      <w:pPr>
        <w:pStyle w:val="BlockText"/>
        <w:rPr>
          <w:vanish/>
        </w:rPr>
      </w:pPr>
      <w:r>
        <w:rPr>
          <w:vanish/>
        </w:rPr>
        <w:t>Try it structure</w:t>
      </w:r>
    </w:p>
    <w:p w14:paraId="0094C30D" w14:textId="77777777" w:rsidR="00084D6F" w:rsidRDefault="00084D6F" w:rsidP="00084D6F">
      <w:pPr>
        <w:pStyle w:val="Blocklinehidden"/>
      </w:pPr>
      <w:r>
        <w:t>Block line</w:t>
      </w:r>
    </w:p>
    <w:p w14:paraId="660B6ECF" w14:textId="77777777" w:rsidR="00084D6F" w:rsidRDefault="00084D6F" w:rsidP="00084D6F">
      <w:pPr>
        <w:pStyle w:val="Heading5"/>
      </w:pPr>
      <w:r>
        <w:t>Graphics/Slide</w:t>
      </w:r>
    </w:p>
    <w:p w14:paraId="5FA6F808" w14:textId="77777777" w:rsidR="00084D6F" w:rsidRDefault="00084D6F" w:rsidP="00084D6F">
      <w:pPr>
        <w:pStyle w:val="Heading5"/>
        <w:rPr>
          <w:vanish w:val="0"/>
        </w:rPr>
      </w:pPr>
      <w:r>
        <w:rPr>
          <w:vanish w:val="0"/>
        </w:rPr>
        <w:t>Overview</w:t>
      </w:r>
    </w:p>
    <w:p w14:paraId="23862160" w14:textId="77777777" w:rsidR="00084D6F" w:rsidRDefault="00084D6F" w:rsidP="00084D6F">
      <w:pPr>
        <w:pStyle w:val="BlockText"/>
      </w:pPr>
      <w:r>
        <w:t xml:space="preserve">In this Try It, you will import the </w:t>
      </w:r>
      <w:r w:rsidRPr="0013689D">
        <w:rPr>
          <w:i/>
        </w:rPr>
        <w:t>Corporation</w:t>
      </w:r>
      <w:r>
        <w:t xml:space="preserve"> class and add a static data member and a static constructor</w:t>
      </w:r>
      <w:r w:rsidRPr="00410439">
        <w:t xml:space="preserve"> </w:t>
      </w:r>
      <w:r>
        <w:t xml:space="preserve">to it so that it can be used as a singleton. Then, you will add code to the </w:t>
      </w:r>
      <w:r w:rsidRPr="0013689D">
        <w:rPr>
          <w:i/>
        </w:rPr>
        <w:t>Corporation</w:t>
      </w:r>
      <w:r>
        <w:t xml:space="preserve"> class to create the business unit instances (of types </w:t>
      </w:r>
      <w:r w:rsidRPr="00DF5CAE">
        <w:rPr>
          <w:i/>
        </w:rPr>
        <w:t>Company</w:t>
      </w:r>
      <w:r>
        <w:t xml:space="preserve"> and </w:t>
      </w:r>
      <w:r w:rsidRPr="00DF5CAE">
        <w:rPr>
          <w:i/>
        </w:rPr>
        <w:t>Franchise</w:t>
      </w:r>
      <w:r>
        <w:t xml:space="preserve">) of the corporation dynamically. The </w:t>
      </w:r>
      <w:r w:rsidRPr="00DF5CAE">
        <w:rPr>
          <w:i/>
        </w:rPr>
        <w:t>Corporation</w:t>
      </w:r>
      <w:r>
        <w:t xml:space="preserve"> instance will be created automatically when the AVM detects the first use of </w:t>
      </w:r>
      <w:r w:rsidRPr="00DF5CAE">
        <w:rPr>
          <w:i/>
        </w:rPr>
        <w:t>Corporation</w:t>
      </w:r>
      <w:r>
        <w:t>.</w:t>
      </w:r>
    </w:p>
    <w:p w14:paraId="6BBB2AE0" w14:textId="77777777" w:rsidR="00084D6F" w:rsidRDefault="00084D6F" w:rsidP="00084D6F">
      <w:pPr>
        <w:pStyle w:val="BlockText"/>
      </w:pPr>
    </w:p>
    <w:p w14:paraId="0668CCC3" w14:textId="77777777" w:rsidR="00084D6F" w:rsidRPr="00702598" w:rsidRDefault="00084D6F" w:rsidP="00084D6F">
      <w:pPr>
        <w:spacing w:line="300" w:lineRule="atLeast"/>
        <w:ind w:left="1800"/>
        <w:rPr>
          <w:sz w:val="22"/>
        </w:rPr>
      </w:pPr>
      <w:r w:rsidRPr="00702598">
        <w:rPr>
          <w:sz w:val="22"/>
        </w:rPr>
        <w:t xml:space="preserve">This exercise has 5 parts. The exercise steps take approximately 30 minutes to complete. You perform this exercise in your live version of Progress OpenEdge. </w:t>
      </w:r>
    </w:p>
    <w:p w14:paraId="7D841234" w14:textId="77777777" w:rsidR="00084D6F" w:rsidRDefault="00084D6F" w:rsidP="00084D6F">
      <w:pPr>
        <w:pStyle w:val="BlockLine"/>
      </w:pPr>
    </w:p>
    <w:p w14:paraId="4EBB4C07" w14:textId="77777777" w:rsidR="00084D6F" w:rsidRDefault="00084D6F" w:rsidP="00084D6F">
      <w:pPr>
        <w:pStyle w:val="Heading5"/>
        <w:rPr>
          <w:vanish w:val="0"/>
        </w:rPr>
      </w:pPr>
      <w:r>
        <w:rPr>
          <w:vanish w:val="0"/>
        </w:rPr>
        <w:t>Before you begin</w:t>
      </w:r>
    </w:p>
    <w:p w14:paraId="02607B31" w14:textId="77777777" w:rsidR="00084D6F" w:rsidRDefault="00084D6F" w:rsidP="00084D6F">
      <w:pPr>
        <w:pStyle w:val="BlockText"/>
      </w:pPr>
      <w:r>
        <w:t>Before you begin, you must:</w:t>
      </w:r>
    </w:p>
    <w:p w14:paraId="4A62C7B0" w14:textId="77777777" w:rsidR="00084D6F" w:rsidRDefault="00084D6F" w:rsidP="00084D6F">
      <w:pPr>
        <w:pStyle w:val="BlockText"/>
      </w:pPr>
    </w:p>
    <w:tbl>
      <w:tblPr>
        <w:tblStyle w:val="TableGrid"/>
        <w:tblW w:w="7560" w:type="dxa"/>
        <w:tblInd w:w="1915" w:type="dxa"/>
        <w:tblLook w:val="05E0" w:firstRow="1" w:lastRow="1" w:firstColumn="1" w:lastColumn="1" w:noHBand="0" w:noVBand="1"/>
      </w:tblPr>
      <w:tblGrid>
        <w:gridCol w:w="1163"/>
        <w:gridCol w:w="6397"/>
      </w:tblGrid>
      <w:tr w:rsidR="00084D6F" w14:paraId="19F5E395" w14:textId="77777777" w:rsidTr="00084D6F">
        <w:trPr>
          <w:cnfStyle w:val="100000000000" w:firstRow="1" w:lastRow="0" w:firstColumn="0" w:lastColumn="0" w:oddVBand="0" w:evenVBand="0" w:oddHBand="0" w:evenHBand="0" w:firstRowFirstColumn="0" w:firstRowLastColumn="0" w:lastRowFirstColumn="0" w:lastRowLastColumn="0"/>
        </w:trPr>
        <w:tc>
          <w:tcPr>
            <w:tcW w:w="1163" w:type="dxa"/>
          </w:tcPr>
          <w:p w14:paraId="4A939051" w14:textId="77777777" w:rsidR="00084D6F" w:rsidRDefault="00084D6F" w:rsidP="00084D6F">
            <w:pPr>
              <w:pStyle w:val="TableHeading"/>
            </w:pPr>
            <w:r>
              <w:t>Step</w:t>
            </w:r>
          </w:p>
        </w:tc>
        <w:tc>
          <w:tcPr>
            <w:tcW w:w="6397" w:type="dxa"/>
          </w:tcPr>
          <w:p w14:paraId="1A145B0E" w14:textId="77777777" w:rsidR="00084D6F" w:rsidRDefault="00084D6F" w:rsidP="00084D6F">
            <w:pPr>
              <w:pStyle w:val="TableHeading"/>
            </w:pPr>
            <w:r>
              <w:t>Description</w:t>
            </w:r>
          </w:p>
        </w:tc>
      </w:tr>
      <w:tr w:rsidR="00084D6F" w14:paraId="04188B1D" w14:textId="77777777" w:rsidTr="00084D6F">
        <w:tc>
          <w:tcPr>
            <w:tcW w:w="1163" w:type="dxa"/>
          </w:tcPr>
          <w:p w14:paraId="09288726" w14:textId="77777777" w:rsidR="00084D6F" w:rsidRDefault="00084D6F" w:rsidP="00C95A30">
            <w:pPr>
              <w:pStyle w:val="table-text"/>
              <w:numPr>
                <w:ilvl w:val="0"/>
                <w:numId w:val="94"/>
              </w:numPr>
            </w:pPr>
          </w:p>
        </w:tc>
        <w:tc>
          <w:tcPr>
            <w:tcW w:w="6397" w:type="dxa"/>
          </w:tcPr>
          <w:p w14:paraId="72D5833C" w14:textId="77777777" w:rsidR="00084D6F" w:rsidRDefault="00084D6F" w:rsidP="00084D6F">
            <w:pPr>
              <w:pStyle w:val="table-text"/>
            </w:pPr>
            <w:r>
              <w:t>Complete the Exercise Setup instructions, if you have not done so already.</w:t>
            </w:r>
          </w:p>
        </w:tc>
      </w:tr>
      <w:tr w:rsidR="00084D6F" w14:paraId="28FD33BA" w14:textId="77777777" w:rsidTr="00084D6F">
        <w:tc>
          <w:tcPr>
            <w:tcW w:w="1163" w:type="dxa"/>
          </w:tcPr>
          <w:p w14:paraId="3C9D83D1" w14:textId="77777777" w:rsidR="00084D6F" w:rsidRDefault="00084D6F" w:rsidP="00C95A30">
            <w:pPr>
              <w:pStyle w:val="table-text"/>
              <w:numPr>
                <w:ilvl w:val="0"/>
                <w:numId w:val="94"/>
              </w:numPr>
            </w:pPr>
          </w:p>
        </w:tc>
        <w:tc>
          <w:tcPr>
            <w:tcW w:w="6397" w:type="dxa"/>
          </w:tcPr>
          <w:p w14:paraId="01D6D02E" w14:textId="77777777" w:rsidR="00084D6F" w:rsidRDefault="00084D6F" w:rsidP="00084D6F">
            <w:pPr>
              <w:pStyle w:val="table-text"/>
            </w:pPr>
            <w:r>
              <w:t>Complete the Try It 3.2.</w:t>
            </w:r>
          </w:p>
        </w:tc>
      </w:tr>
    </w:tbl>
    <w:p w14:paraId="14B63733" w14:textId="77777777" w:rsidR="00084D6F" w:rsidRDefault="00084D6F" w:rsidP="00084D6F">
      <w:pPr>
        <w:pStyle w:val="BlockText"/>
      </w:pPr>
    </w:p>
    <w:p w14:paraId="2D7054BA" w14:textId="77777777" w:rsidR="00084D6F" w:rsidRDefault="00084D6F" w:rsidP="00084D6F">
      <w:pPr>
        <w:pStyle w:val="BlockText"/>
        <w:rPr>
          <w:b/>
        </w:rPr>
      </w:pPr>
      <w:r>
        <w:rPr>
          <w:b/>
        </w:rPr>
        <w:t>Location of files:</w:t>
      </w:r>
    </w:p>
    <w:p w14:paraId="496F3C0F" w14:textId="77777777" w:rsidR="00084D6F" w:rsidRDefault="00084D6F" w:rsidP="00084D6F">
      <w:pPr>
        <w:pStyle w:val="BlockText"/>
      </w:pPr>
      <w:r>
        <w:t xml:space="preserve">Exercise files: </w:t>
      </w:r>
      <w:r>
        <w:rPr>
          <w:b/>
        </w:rPr>
        <w:t>/</w:t>
      </w:r>
      <w:r w:rsidRPr="006A23D4">
        <w:rPr>
          <w:b/>
        </w:rPr>
        <w:t>progress_education</w:t>
      </w:r>
      <w:r>
        <w:rPr>
          <w:b/>
        </w:rPr>
        <w:t>/</w:t>
      </w:r>
      <w:r w:rsidRPr="006A23D4">
        <w:rPr>
          <w:b/>
        </w:rPr>
        <w:t>openedge</w:t>
      </w:r>
      <w:r>
        <w:rPr>
          <w:b/>
        </w:rPr>
        <w:t>/IntroOOP/Exercise/</w:t>
      </w:r>
      <w:r w:rsidRPr="006A23D4">
        <w:rPr>
          <w:b/>
        </w:rPr>
        <w:t>Lesson0</w:t>
      </w:r>
      <w:r>
        <w:rPr>
          <w:b/>
        </w:rPr>
        <w:t>3</w:t>
      </w:r>
    </w:p>
    <w:p w14:paraId="4B5FF925" w14:textId="77777777" w:rsidR="00084D6F" w:rsidRDefault="00084D6F" w:rsidP="00084D6F">
      <w:pPr>
        <w:pStyle w:val="BlockText"/>
      </w:pPr>
      <w:r>
        <w:t xml:space="preserve">Solution files: </w:t>
      </w:r>
      <w:r>
        <w:rPr>
          <w:b/>
        </w:rPr>
        <w:t>/</w:t>
      </w:r>
      <w:r w:rsidRPr="006A23D4">
        <w:rPr>
          <w:b/>
        </w:rPr>
        <w:t>progress_education</w:t>
      </w:r>
      <w:r>
        <w:rPr>
          <w:b/>
        </w:rPr>
        <w:t>/</w:t>
      </w:r>
      <w:r w:rsidRPr="006A23D4">
        <w:rPr>
          <w:b/>
        </w:rPr>
        <w:t>openedge</w:t>
      </w:r>
      <w:r>
        <w:rPr>
          <w:b/>
        </w:rPr>
        <w:t>/IntroOOP/</w:t>
      </w:r>
      <w:r w:rsidRPr="006A23D4">
        <w:rPr>
          <w:b/>
        </w:rPr>
        <w:t>Solutions</w:t>
      </w:r>
      <w:r>
        <w:rPr>
          <w:b/>
        </w:rPr>
        <w:t>/</w:t>
      </w:r>
      <w:r w:rsidRPr="006A23D4">
        <w:rPr>
          <w:b/>
        </w:rPr>
        <w:t>Lesson0</w:t>
      </w:r>
      <w:r>
        <w:rPr>
          <w:b/>
        </w:rPr>
        <w:t>3</w:t>
      </w:r>
    </w:p>
    <w:p w14:paraId="3BE5D749" w14:textId="77777777" w:rsidR="00084D6F" w:rsidRDefault="00084D6F" w:rsidP="00084D6F">
      <w:pPr>
        <w:pStyle w:val="BlockText"/>
      </w:pPr>
    </w:p>
    <w:p w14:paraId="7B80D2FF" w14:textId="5AD8F5B1" w:rsidR="00084D6F" w:rsidRDefault="00084D6F" w:rsidP="00084D6F">
      <w:pPr>
        <w:pStyle w:val="BlockText"/>
      </w:pPr>
      <w:r>
        <w:t>If at any time during this course, you need to restore your projects to match where you should have been prior to beginning a Try It, you can do the following:</w:t>
      </w:r>
    </w:p>
    <w:p w14:paraId="505665A3" w14:textId="77777777" w:rsidR="00363FC4" w:rsidRDefault="00363FC4" w:rsidP="00084D6F">
      <w:pPr>
        <w:pStyle w:val="BlockText"/>
      </w:pPr>
    </w:p>
    <w:p w14:paraId="182B8BC8" w14:textId="77777777" w:rsidR="00084D6F" w:rsidRDefault="00084D6F" w:rsidP="00C95A30">
      <w:pPr>
        <w:pStyle w:val="NumberList"/>
        <w:numPr>
          <w:ilvl w:val="0"/>
          <w:numId w:val="174"/>
        </w:numPr>
      </w:pPr>
      <w:r>
        <w:t>Delete all projects in the workspace.</w:t>
      </w:r>
    </w:p>
    <w:p w14:paraId="599E36F8" w14:textId="77777777" w:rsidR="00084D6F" w:rsidRDefault="00084D6F" w:rsidP="00C95A30">
      <w:pPr>
        <w:pStyle w:val="NumberList"/>
        <w:numPr>
          <w:ilvl w:val="0"/>
          <w:numId w:val="13"/>
        </w:numPr>
      </w:pPr>
      <w:r>
        <w:t>Import all projects in the archive (</w:t>
      </w:r>
      <w:r w:rsidRPr="005B7281">
        <w:rPr>
          <w:b/>
        </w:rPr>
        <w:t>.zip</w:t>
      </w:r>
      <w:r>
        <w:t>) file for the previous Try It.</w:t>
      </w:r>
    </w:p>
    <w:p w14:paraId="25AFB498" w14:textId="77777777" w:rsidR="00084D6F" w:rsidRDefault="00084D6F" w:rsidP="00C95A30">
      <w:pPr>
        <w:pStyle w:val="NumberList"/>
        <w:numPr>
          <w:ilvl w:val="0"/>
          <w:numId w:val="13"/>
        </w:numPr>
      </w:pPr>
      <w:r>
        <w:t xml:space="preserve">Do a clean build of the </w:t>
      </w:r>
      <w:proofErr w:type="gramStart"/>
      <w:r>
        <w:t>workspace.</w:t>
      </w:r>
      <w:proofErr w:type="gramEnd"/>
    </w:p>
    <w:p w14:paraId="60AFDF4B" w14:textId="77777777" w:rsidR="00084D6F" w:rsidRDefault="00084D6F" w:rsidP="00084D6F">
      <w:pPr>
        <w:pStyle w:val="BlockLine"/>
      </w:pPr>
    </w:p>
    <w:p w14:paraId="5616234D" w14:textId="41E84D94" w:rsidR="00084D6F" w:rsidRDefault="00084D6F" w:rsidP="00084D6F">
      <w:pPr>
        <w:pStyle w:val="Heading3"/>
      </w:pPr>
      <w:r>
        <w:lastRenderedPageBreak/>
        <w:t>Part 1—Importing the Corporation class and the ttBusinessUnit include file</w:t>
      </w:r>
    </w:p>
    <w:p w14:paraId="2A551FC2" w14:textId="77777777" w:rsidR="00084D6F" w:rsidRPr="00B9341E" w:rsidRDefault="00084D6F" w:rsidP="00084D6F">
      <w:pPr>
        <w:pStyle w:val="TopLine"/>
      </w:pPr>
    </w:p>
    <w:p w14:paraId="1EB026B4" w14:textId="77777777" w:rsidR="00084D6F" w:rsidRDefault="00084D6F" w:rsidP="00084D6F">
      <w:pPr>
        <w:pStyle w:val="BlockText"/>
      </w:pPr>
      <w:r>
        <w:t xml:space="preserve">In this part of the Try It, you will import the </w:t>
      </w:r>
      <w:r>
        <w:rPr>
          <w:i/>
        </w:rPr>
        <w:t>Corporation</w:t>
      </w:r>
      <w:r>
        <w:t xml:space="preserve"> class and the </w:t>
      </w:r>
      <w:r w:rsidRPr="00410439">
        <w:rPr>
          <w:i/>
        </w:rPr>
        <w:t>ttBusinessUnit</w:t>
      </w:r>
      <w:r>
        <w:t xml:space="preserve"> include file that you will use in this exercise.</w:t>
      </w:r>
    </w:p>
    <w:p w14:paraId="66C976F8" w14:textId="0635BE2C" w:rsidR="00084D6F" w:rsidRDefault="00084D6F" w:rsidP="00084D6F">
      <w:pPr>
        <w:pStyle w:val="BlockText"/>
      </w:pPr>
    </w:p>
    <w:p w14:paraId="5914AF42" w14:textId="77777777" w:rsidR="00363FC4" w:rsidRDefault="00363FC4" w:rsidP="00363FC4">
      <w:pPr>
        <w:pStyle w:val="BlockText"/>
      </w:pPr>
      <w:r w:rsidRPr="008D6B5E">
        <w:t>If you need help, view the Solution</w:t>
      </w:r>
      <w:r>
        <w:t>.</w:t>
      </w:r>
    </w:p>
    <w:p w14:paraId="56CD3FED" w14:textId="77777777" w:rsidR="00363FC4" w:rsidRDefault="00363FC4" w:rsidP="00084D6F">
      <w:pPr>
        <w:pStyle w:val="BlockText"/>
      </w:pPr>
    </w:p>
    <w:tbl>
      <w:tblPr>
        <w:tblStyle w:val="TableGrid"/>
        <w:tblW w:w="7560" w:type="dxa"/>
        <w:tblInd w:w="1915" w:type="dxa"/>
        <w:tblLook w:val="05E0" w:firstRow="1" w:lastRow="1" w:firstColumn="1" w:lastColumn="1" w:noHBand="0" w:noVBand="1"/>
      </w:tblPr>
      <w:tblGrid>
        <w:gridCol w:w="983"/>
        <w:gridCol w:w="6577"/>
      </w:tblGrid>
      <w:tr w:rsidR="00084D6F" w14:paraId="4193C764" w14:textId="77777777" w:rsidTr="00084D6F">
        <w:trPr>
          <w:cnfStyle w:val="100000000000" w:firstRow="1" w:lastRow="0" w:firstColumn="0" w:lastColumn="0" w:oddVBand="0" w:evenVBand="0" w:oddHBand="0" w:evenHBand="0" w:firstRowFirstColumn="0" w:firstRowLastColumn="0" w:lastRowFirstColumn="0" w:lastRowLastColumn="0"/>
        </w:trPr>
        <w:tc>
          <w:tcPr>
            <w:tcW w:w="983" w:type="dxa"/>
          </w:tcPr>
          <w:p w14:paraId="59E5EF0B" w14:textId="77777777" w:rsidR="00084D6F" w:rsidRDefault="00084D6F" w:rsidP="00084D6F">
            <w:pPr>
              <w:pStyle w:val="TableHeading"/>
            </w:pPr>
            <w:r>
              <w:t>Step</w:t>
            </w:r>
          </w:p>
        </w:tc>
        <w:tc>
          <w:tcPr>
            <w:tcW w:w="6577" w:type="dxa"/>
          </w:tcPr>
          <w:p w14:paraId="651068DD" w14:textId="77777777" w:rsidR="00084D6F" w:rsidRDefault="00084D6F" w:rsidP="00084D6F">
            <w:pPr>
              <w:pStyle w:val="TableHeading"/>
            </w:pPr>
            <w:r>
              <w:t>Task</w:t>
            </w:r>
          </w:p>
        </w:tc>
      </w:tr>
      <w:tr w:rsidR="00084D6F" w14:paraId="3332A39E" w14:textId="77777777" w:rsidTr="00084D6F">
        <w:tc>
          <w:tcPr>
            <w:tcW w:w="983" w:type="dxa"/>
          </w:tcPr>
          <w:p w14:paraId="5D5530C0" w14:textId="77777777" w:rsidR="00084D6F" w:rsidRDefault="00084D6F" w:rsidP="00C95A30">
            <w:pPr>
              <w:pStyle w:val="table-text"/>
              <w:numPr>
                <w:ilvl w:val="0"/>
                <w:numId w:val="68"/>
              </w:numPr>
            </w:pPr>
          </w:p>
        </w:tc>
        <w:tc>
          <w:tcPr>
            <w:tcW w:w="6577" w:type="dxa"/>
          </w:tcPr>
          <w:p w14:paraId="283C2565" w14:textId="77777777" w:rsidR="00084D6F" w:rsidRDefault="00084D6F" w:rsidP="00084D6F">
            <w:pPr>
              <w:pStyle w:val="table-text"/>
            </w:pPr>
            <w:r>
              <w:t xml:space="preserve">In Project Explorer, navigate to the </w:t>
            </w:r>
            <w:r>
              <w:rPr>
                <w:b/>
              </w:rPr>
              <w:t>Enterprise</w:t>
            </w:r>
            <w:r>
              <w:t xml:space="preserve"> directory and import the </w:t>
            </w:r>
            <w:r w:rsidRPr="00DF5CAE">
              <w:rPr>
                <w:b/>
              </w:rPr>
              <w:t>Corporation.cls</w:t>
            </w:r>
            <w:r>
              <w:rPr>
                <w:i/>
              </w:rPr>
              <w:t xml:space="preserve"> </w:t>
            </w:r>
            <w:r w:rsidRPr="00DF5CAE">
              <w:t>file</w:t>
            </w:r>
            <w:r>
              <w:t xml:space="preserve">. </w:t>
            </w:r>
          </w:p>
          <w:p w14:paraId="26735FE5" w14:textId="77777777" w:rsidR="00084D6F" w:rsidRDefault="00084D6F" w:rsidP="00084D6F">
            <w:pPr>
              <w:pStyle w:val="table-text"/>
            </w:pPr>
            <w:r w:rsidRPr="009A17E8">
              <w:rPr>
                <w:b/>
              </w:rPr>
              <w:t>Note</w:t>
            </w:r>
            <w:r>
              <w:t xml:space="preserve">: You will see compilation errors that will be resolved as you add code to the file. </w:t>
            </w:r>
          </w:p>
        </w:tc>
      </w:tr>
      <w:tr w:rsidR="00084D6F" w14:paraId="74495592" w14:textId="77777777" w:rsidTr="00084D6F">
        <w:tc>
          <w:tcPr>
            <w:tcW w:w="983" w:type="dxa"/>
          </w:tcPr>
          <w:p w14:paraId="38BBAC8E" w14:textId="77777777" w:rsidR="00084D6F" w:rsidRDefault="00084D6F" w:rsidP="00C95A30">
            <w:pPr>
              <w:pStyle w:val="table-text"/>
              <w:numPr>
                <w:ilvl w:val="0"/>
                <w:numId w:val="68"/>
              </w:numPr>
            </w:pPr>
          </w:p>
        </w:tc>
        <w:tc>
          <w:tcPr>
            <w:tcW w:w="6577" w:type="dxa"/>
          </w:tcPr>
          <w:p w14:paraId="12D79A5B" w14:textId="77777777" w:rsidR="00084D6F" w:rsidRDefault="00084D6F" w:rsidP="00084D6F">
            <w:pPr>
              <w:pStyle w:val="table-text"/>
            </w:pPr>
            <w:r>
              <w:t xml:space="preserve">Navigate to the </w:t>
            </w:r>
            <w:r>
              <w:rPr>
                <w:b/>
              </w:rPr>
              <w:t>Include</w:t>
            </w:r>
            <w:r>
              <w:t xml:space="preserve"> directory and import the </w:t>
            </w:r>
            <w:r w:rsidRPr="00DF5CAE">
              <w:rPr>
                <w:b/>
              </w:rPr>
              <w:t>ttBusinessUnit.i</w:t>
            </w:r>
            <w:r>
              <w:rPr>
                <w:i/>
              </w:rPr>
              <w:t xml:space="preserve"> </w:t>
            </w:r>
            <w:r>
              <w:t>file. This file contains the temp-table definition for a set of business units. Each record in the temp-table will hold a reference to an instance of a business unit.</w:t>
            </w:r>
          </w:p>
        </w:tc>
      </w:tr>
    </w:tbl>
    <w:p w14:paraId="3C64AAF0" w14:textId="77777777" w:rsidR="00084D6F" w:rsidRDefault="00084D6F" w:rsidP="00084D6F">
      <w:pPr>
        <w:pStyle w:val="BlockLine"/>
      </w:pPr>
    </w:p>
    <w:p w14:paraId="7CFE9E6A" w14:textId="5EC2E4E7" w:rsidR="00084D6F" w:rsidRDefault="00084D6F" w:rsidP="00084D6F">
      <w:pPr>
        <w:pStyle w:val="Heading3"/>
      </w:pPr>
      <w:r>
        <w:lastRenderedPageBreak/>
        <w:t>Part 2—Defining static data members for the Corporation class</w:t>
      </w:r>
    </w:p>
    <w:p w14:paraId="4F10318F" w14:textId="77777777" w:rsidR="00084D6F" w:rsidRPr="00B9341E" w:rsidRDefault="00084D6F" w:rsidP="00084D6F">
      <w:pPr>
        <w:pStyle w:val="TopLine"/>
      </w:pPr>
    </w:p>
    <w:p w14:paraId="3B4A07E7" w14:textId="5C74CAE4" w:rsidR="00084D6F" w:rsidRDefault="00084D6F" w:rsidP="00084D6F">
      <w:pPr>
        <w:pStyle w:val="BlockText"/>
      </w:pPr>
      <w:r>
        <w:t xml:space="preserve">Next, you will define the static data members for the </w:t>
      </w:r>
      <w:r>
        <w:rPr>
          <w:i/>
        </w:rPr>
        <w:t>Corporation</w:t>
      </w:r>
      <w:r>
        <w:t xml:space="preserve"> class. </w:t>
      </w:r>
    </w:p>
    <w:p w14:paraId="10F48BBF" w14:textId="77777777" w:rsidR="00363FC4" w:rsidRDefault="00363FC4" w:rsidP="00363FC4">
      <w:pPr>
        <w:pStyle w:val="BlockText"/>
      </w:pPr>
    </w:p>
    <w:p w14:paraId="079876DB" w14:textId="11B94B67" w:rsidR="00363FC4" w:rsidRDefault="00363FC4" w:rsidP="00363FC4">
      <w:pPr>
        <w:pStyle w:val="BlockText"/>
      </w:pPr>
      <w:r w:rsidRPr="008D6B5E">
        <w:t>If you need help, view the Solution</w:t>
      </w:r>
      <w:r>
        <w:t>.</w:t>
      </w:r>
    </w:p>
    <w:p w14:paraId="221DF14D" w14:textId="77777777" w:rsidR="00084D6F" w:rsidRDefault="00084D6F" w:rsidP="00084D6F">
      <w:pPr>
        <w:pStyle w:val="BlockText"/>
      </w:pPr>
    </w:p>
    <w:tbl>
      <w:tblPr>
        <w:tblStyle w:val="TableGrid"/>
        <w:tblW w:w="7560" w:type="dxa"/>
        <w:tblInd w:w="1915" w:type="dxa"/>
        <w:tblLook w:val="05E0" w:firstRow="1" w:lastRow="1" w:firstColumn="1" w:lastColumn="1" w:noHBand="0" w:noVBand="1"/>
      </w:tblPr>
      <w:tblGrid>
        <w:gridCol w:w="1253"/>
        <w:gridCol w:w="6307"/>
      </w:tblGrid>
      <w:tr w:rsidR="00084D6F" w14:paraId="505BDA25" w14:textId="77777777" w:rsidTr="00084D6F">
        <w:trPr>
          <w:cnfStyle w:val="100000000000" w:firstRow="1" w:lastRow="0" w:firstColumn="0" w:lastColumn="0" w:oddVBand="0" w:evenVBand="0" w:oddHBand="0" w:evenHBand="0" w:firstRowFirstColumn="0" w:firstRowLastColumn="0" w:lastRowFirstColumn="0" w:lastRowLastColumn="0"/>
        </w:trPr>
        <w:tc>
          <w:tcPr>
            <w:tcW w:w="1253" w:type="dxa"/>
          </w:tcPr>
          <w:p w14:paraId="71BEDC47" w14:textId="77777777" w:rsidR="00084D6F" w:rsidRDefault="00084D6F" w:rsidP="00084D6F">
            <w:pPr>
              <w:pStyle w:val="TableHeading"/>
            </w:pPr>
            <w:r>
              <w:t>Step</w:t>
            </w:r>
          </w:p>
        </w:tc>
        <w:tc>
          <w:tcPr>
            <w:tcW w:w="6307" w:type="dxa"/>
          </w:tcPr>
          <w:p w14:paraId="421590AB" w14:textId="77777777" w:rsidR="00084D6F" w:rsidRDefault="00084D6F" w:rsidP="00084D6F">
            <w:pPr>
              <w:pStyle w:val="TableHeading"/>
            </w:pPr>
            <w:r>
              <w:t>Task</w:t>
            </w:r>
          </w:p>
        </w:tc>
      </w:tr>
      <w:tr w:rsidR="00084D6F" w14:paraId="6A7E12D5" w14:textId="77777777" w:rsidTr="00084D6F">
        <w:tc>
          <w:tcPr>
            <w:tcW w:w="1253" w:type="dxa"/>
          </w:tcPr>
          <w:p w14:paraId="6ECC981A" w14:textId="77777777" w:rsidR="00084D6F" w:rsidRDefault="00084D6F" w:rsidP="00C95A30">
            <w:pPr>
              <w:pStyle w:val="table-text"/>
              <w:numPr>
                <w:ilvl w:val="0"/>
                <w:numId w:val="70"/>
              </w:numPr>
            </w:pPr>
          </w:p>
        </w:tc>
        <w:tc>
          <w:tcPr>
            <w:tcW w:w="6307" w:type="dxa"/>
          </w:tcPr>
          <w:p w14:paraId="39F41568" w14:textId="77777777" w:rsidR="00084D6F" w:rsidRPr="00BB3780" w:rsidRDefault="00084D6F" w:rsidP="00084D6F">
            <w:pPr>
              <w:pStyle w:val="table-text"/>
            </w:pPr>
            <w:r w:rsidRPr="00C85EA7">
              <w:t xml:space="preserve">Define static properties that will be </w:t>
            </w:r>
            <w:r w:rsidRPr="00C85EA7">
              <w:rPr>
                <w:i/>
              </w:rPr>
              <w:t>public</w:t>
            </w:r>
            <w:r w:rsidRPr="00BB3780">
              <w:t xml:space="preserve"> with </w:t>
            </w:r>
            <w:r w:rsidRPr="00BB3780">
              <w:rPr>
                <w:i/>
              </w:rPr>
              <w:t>private</w:t>
            </w:r>
            <w:r w:rsidRPr="00BB3780">
              <w:t xml:space="preserve"> setters:</w:t>
            </w:r>
          </w:p>
          <w:p w14:paraId="63E60947" w14:textId="77777777" w:rsidR="00084D6F" w:rsidRPr="00BB3780" w:rsidRDefault="00084D6F" w:rsidP="00084D6F">
            <w:pPr>
              <w:pStyle w:val="TableBullet"/>
            </w:pPr>
            <w:r w:rsidRPr="00BB3780">
              <w:rPr>
                <w:i/>
              </w:rPr>
              <w:t>CorpID</w:t>
            </w:r>
            <w:r w:rsidRPr="00BB3780">
              <w:t xml:space="preserve"> as </w:t>
            </w:r>
            <w:r w:rsidRPr="00BB3780">
              <w:rPr>
                <w:i/>
              </w:rPr>
              <w:t>character</w:t>
            </w:r>
          </w:p>
          <w:p w14:paraId="0AFEC21C" w14:textId="77777777" w:rsidR="00084D6F" w:rsidRPr="00C85EA7" w:rsidRDefault="00084D6F" w:rsidP="00084D6F">
            <w:pPr>
              <w:pStyle w:val="TableBullet"/>
            </w:pPr>
            <w:r w:rsidRPr="00C85EA7">
              <w:rPr>
                <w:i/>
              </w:rPr>
              <w:t>Instance</w:t>
            </w:r>
            <w:r w:rsidRPr="00C85EA7">
              <w:t xml:space="preserve"> as </w:t>
            </w:r>
            <w:r w:rsidRPr="00C85EA7">
              <w:rPr>
                <w:i/>
              </w:rPr>
              <w:t>Enterprise.Corporation</w:t>
            </w:r>
          </w:p>
          <w:p w14:paraId="6A69736D" w14:textId="77777777" w:rsidR="00084D6F" w:rsidRPr="00BB3780" w:rsidRDefault="00084D6F" w:rsidP="00084D6F">
            <w:pPr>
              <w:pStyle w:val="TableBullet"/>
              <w:numPr>
                <w:ilvl w:val="0"/>
                <w:numId w:val="0"/>
              </w:numPr>
            </w:pPr>
            <w:r w:rsidRPr="00C85EA7">
              <w:rPr>
                <w:b/>
              </w:rPr>
              <w:t>Hint</w:t>
            </w:r>
            <w:r>
              <w:rPr>
                <w:b/>
              </w:rPr>
              <w:t>s</w:t>
            </w:r>
            <w:r w:rsidRPr="00BB3780">
              <w:t xml:space="preserve">: Use the </w:t>
            </w:r>
            <w:r w:rsidRPr="00BB3780">
              <w:rPr>
                <w:i/>
              </w:rPr>
              <w:t>Add Property</w:t>
            </w:r>
            <w:r w:rsidRPr="00BB3780">
              <w:t xml:space="preserve"> wizard.</w:t>
            </w:r>
            <w:r>
              <w:t xml:space="preserve"> Each setter will have an implementation that enables the property to be set.</w:t>
            </w:r>
          </w:p>
        </w:tc>
      </w:tr>
      <w:tr w:rsidR="00084D6F" w14:paraId="137548A4" w14:textId="77777777" w:rsidTr="00084D6F">
        <w:tc>
          <w:tcPr>
            <w:tcW w:w="1253" w:type="dxa"/>
          </w:tcPr>
          <w:p w14:paraId="01A56759" w14:textId="77777777" w:rsidR="00084D6F" w:rsidRDefault="00084D6F" w:rsidP="00C95A30">
            <w:pPr>
              <w:pStyle w:val="table-text"/>
              <w:numPr>
                <w:ilvl w:val="0"/>
                <w:numId w:val="70"/>
              </w:numPr>
            </w:pPr>
          </w:p>
        </w:tc>
        <w:tc>
          <w:tcPr>
            <w:tcW w:w="6307" w:type="dxa"/>
          </w:tcPr>
          <w:p w14:paraId="417A7F5F" w14:textId="77777777" w:rsidR="00084D6F" w:rsidRPr="00C85EA7" w:rsidRDefault="00084D6F" w:rsidP="00084D6F">
            <w:pPr>
              <w:pStyle w:val="table-text"/>
            </w:pPr>
            <w:r>
              <w:t xml:space="preserve">Add code in the implementation for the set accessor for the </w:t>
            </w:r>
            <w:r w:rsidRPr="00DF5CAE">
              <w:rPr>
                <w:i/>
              </w:rPr>
              <w:t>CorpID</w:t>
            </w:r>
            <w:r>
              <w:t xml:space="preserve"> property to set its value from the input </w:t>
            </w:r>
            <w:r w:rsidRPr="00DF5CAE">
              <w:rPr>
                <w:i/>
              </w:rPr>
              <w:t>arg</w:t>
            </w:r>
            <w:r>
              <w:t xml:space="preserve"> parameter.</w:t>
            </w:r>
          </w:p>
        </w:tc>
      </w:tr>
      <w:tr w:rsidR="00084D6F" w14:paraId="5258DCFE" w14:textId="77777777" w:rsidTr="00084D6F">
        <w:tc>
          <w:tcPr>
            <w:tcW w:w="1253" w:type="dxa"/>
          </w:tcPr>
          <w:p w14:paraId="15707474" w14:textId="77777777" w:rsidR="00084D6F" w:rsidRDefault="00084D6F" w:rsidP="00C95A30">
            <w:pPr>
              <w:pStyle w:val="table-text"/>
              <w:numPr>
                <w:ilvl w:val="0"/>
                <w:numId w:val="70"/>
              </w:numPr>
            </w:pPr>
          </w:p>
        </w:tc>
        <w:tc>
          <w:tcPr>
            <w:tcW w:w="6307" w:type="dxa"/>
          </w:tcPr>
          <w:p w14:paraId="16303473" w14:textId="77777777" w:rsidR="00084D6F" w:rsidRDefault="00084D6F" w:rsidP="00084D6F">
            <w:pPr>
              <w:pStyle w:val="table-text"/>
            </w:pPr>
            <w:r>
              <w:t xml:space="preserve">Add code in the implementation for the set accessor for the </w:t>
            </w:r>
            <w:r w:rsidRPr="00DF5CAE">
              <w:rPr>
                <w:i/>
              </w:rPr>
              <w:t>Instance</w:t>
            </w:r>
            <w:r>
              <w:t xml:space="preserve"> property to set its value from the input </w:t>
            </w:r>
            <w:r w:rsidRPr="00DF5CAE">
              <w:rPr>
                <w:i/>
              </w:rPr>
              <w:t>arg</w:t>
            </w:r>
            <w:r>
              <w:t xml:space="preserve"> parameter.</w:t>
            </w:r>
          </w:p>
        </w:tc>
      </w:tr>
    </w:tbl>
    <w:p w14:paraId="3622E579" w14:textId="77777777" w:rsidR="00084D6F" w:rsidRDefault="00084D6F" w:rsidP="00084D6F">
      <w:pPr>
        <w:pStyle w:val="BlockLine"/>
      </w:pPr>
    </w:p>
    <w:p w14:paraId="73CA2DB1" w14:textId="3E2830FA" w:rsidR="00084D6F" w:rsidRDefault="00084D6F" w:rsidP="00084D6F">
      <w:pPr>
        <w:pStyle w:val="Heading3"/>
      </w:pPr>
      <w:r>
        <w:lastRenderedPageBreak/>
        <w:t>Part 3—Defining a static constructor for the Corporation class</w:t>
      </w:r>
    </w:p>
    <w:p w14:paraId="2E47DE3B" w14:textId="77777777" w:rsidR="00084D6F" w:rsidRPr="00B9341E" w:rsidRDefault="00084D6F" w:rsidP="00084D6F">
      <w:pPr>
        <w:pStyle w:val="TopLine"/>
      </w:pPr>
    </w:p>
    <w:p w14:paraId="16254BE3" w14:textId="77777777" w:rsidR="00084D6F" w:rsidRDefault="00084D6F" w:rsidP="00084D6F">
      <w:pPr>
        <w:pStyle w:val="BlockText"/>
      </w:pPr>
      <w:r>
        <w:t xml:space="preserve">Next, you will modify the default constructor and define a static constructor for the </w:t>
      </w:r>
      <w:r>
        <w:rPr>
          <w:i/>
        </w:rPr>
        <w:t>Corporation</w:t>
      </w:r>
      <w:r>
        <w:t xml:space="preserve"> class.</w:t>
      </w:r>
    </w:p>
    <w:p w14:paraId="2FDCFDC3" w14:textId="1B13495F" w:rsidR="00084D6F" w:rsidRDefault="00084D6F" w:rsidP="00084D6F">
      <w:pPr>
        <w:pStyle w:val="BlockText"/>
      </w:pPr>
    </w:p>
    <w:p w14:paraId="3CA13032" w14:textId="77777777" w:rsidR="00363FC4" w:rsidRDefault="00363FC4" w:rsidP="00363FC4">
      <w:pPr>
        <w:pStyle w:val="BlockText"/>
      </w:pPr>
      <w:r w:rsidRPr="008D6B5E">
        <w:t>If you need help, view the Solution</w:t>
      </w:r>
      <w:r>
        <w:t>.</w:t>
      </w:r>
    </w:p>
    <w:p w14:paraId="4DF28F96" w14:textId="77777777" w:rsidR="00363FC4" w:rsidRDefault="00363FC4" w:rsidP="00084D6F">
      <w:pPr>
        <w:pStyle w:val="BlockText"/>
      </w:pPr>
    </w:p>
    <w:tbl>
      <w:tblPr>
        <w:tblStyle w:val="TableGrid"/>
        <w:tblW w:w="7560" w:type="dxa"/>
        <w:tblInd w:w="1915" w:type="dxa"/>
        <w:tblLook w:val="05E0" w:firstRow="1" w:lastRow="1" w:firstColumn="1" w:lastColumn="1" w:noHBand="0" w:noVBand="1"/>
      </w:tblPr>
      <w:tblGrid>
        <w:gridCol w:w="1253"/>
        <w:gridCol w:w="6307"/>
      </w:tblGrid>
      <w:tr w:rsidR="00084D6F" w14:paraId="672DD8C2" w14:textId="77777777" w:rsidTr="00084D6F">
        <w:trPr>
          <w:cnfStyle w:val="100000000000" w:firstRow="1" w:lastRow="0" w:firstColumn="0" w:lastColumn="0" w:oddVBand="0" w:evenVBand="0" w:oddHBand="0" w:evenHBand="0" w:firstRowFirstColumn="0" w:firstRowLastColumn="0" w:lastRowFirstColumn="0" w:lastRowLastColumn="0"/>
        </w:trPr>
        <w:tc>
          <w:tcPr>
            <w:tcW w:w="1253" w:type="dxa"/>
          </w:tcPr>
          <w:p w14:paraId="4BFFE174" w14:textId="77777777" w:rsidR="00084D6F" w:rsidRDefault="00084D6F" w:rsidP="00084D6F">
            <w:pPr>
              <w:pStyle w:val="TableHeading"/>
            </w:pPr>
            <w:r>
              <w:t>Step</w:t>
            </w:r>
          </w:p>
        </w:tc>
        <w:tc>
          <w:tcPr>
            <w:tcW w:w="6307" w:type="dxa"/>
          </w:tcPr>
          <w:p w14:paraId="32790126" w14:textId="77777777" w:rsidR="00084D6F" w:rsidRDefault="00084D6F" w:rsidP="00084D6F">
            <w:pPr>
              <w:pStyle w:val="TableHeading"/>
            </w:pPr>
            <w:r>
              <w:t>Task</w:t>
            </w:r>
          </w:p>
        </w:tc>
      </w:tr>
      <w:tr w:rsidR="00084D6F" w14:paraId="78A043D5" w14:textId="77777777" w:rsidTr="00084D6F">
        <w:tc>
          <w:tcPr>
            <w:tcW w:w="1253" w:type="dxa"/>
          </w:tcPr>
          <w:p w14:paraId="64E16F07" w14:textId="77777777" w:rsidR="00084D6F" w:rsidRDefault="00084D6F" w:rsidP="00C95A30">
            <w:pPr>
              <w:pStyle w:val="table-text"/>
              <w:numPr>
                <w:ilvl w:val="0"/>
                <w:numId w:val="71"/>
              </w:numPr>
            </w:pPr>
          </w:p>
        </w:tc>
        <w:tc>
          <w:tcPr>
            <w:tcW w:w="6307" w:type="dxa"/>
          </w:tcPr>
          <w:p w14:paraId="376D569B" w14:textId="77777777" w:rsidR="00084D6F" w:rsidRDefault="00084D6F" w:rsidP="00084D6F">
            <w:pPr>
              <w:pStyle w:val="TableBullet"/>
              <w:numPr>
                <w:ilvl w:val="0"/>
                <w:numId w:val="0"/>
              </w:numPr>
            </w:pPr>
            <w:r>
              <w:t xml:space="preserve">Modify the default constructor to set the </w:t>
            </w:r>
            <w:r w:rsidRPr="007751A7">
              <w:rPr>
                <w:i/>
              </w:rPr>
              <w:t>CorpID</w:t>
            </w:r>
            <w:r>
              <w:t xml:space="preserve"> property to “</w:t>
            </w:r>
            <w:r w:rsidRPr="007751A7">
              <w:rPr>
                <w:i/>
              </w:rPr>
              <w:t>Progress Software Corporation</w:t>
            </w:r>
            <w:r>
              <w:rPr>
                <w:i/>
              </w:rPr>
              <w:t>”</w:t>
            </w:r>
            <w:r>
              <w:t>.</w:t>
            </w:r>
          </w:p>
        </w:tc>
      </w:tr>
      <w:tr w:rsidR="00084D6F" w14:paraId="78E18F7B" w14:textId="77777777" w:rsidTr="00084D6F">
        <w:tc>
          <w:tcPr>
            <w:tcW w:w="1253" w:type="dxa"/>
          </w:tcPr>
          <w:p w14:paraId="3757462E" w14:textId="77777777" w:rsidR="00084D6F" w:rsidRDefault="00084D6F" w:rsidP="00C95A30">
            <w:pPr>
              <w:pStyle w:val="table-text"/>
              <w:numPr>
                <w:ilvl w:val="0"/>
                <w:numId w:val="71"/>
              </w:numPr>
            </w:pPr>
          </w:p>
        </w:tc>
        <w:tc>
          <w:tcPr>
            <w:tcW w:w="6307" w:type="dxa"/>
          </w:tcPr>
          <w:p w14:paraId="2A2C19AB" w14:textId="77777777" w:rsidR="00084D6F" w:rsidRDefault="00084D6F" w:rsidP="00084D6F">
            <w:pPr>
              <w:pStyle w:val="TableBullet"/>
              <w:numPr>
                <w:ilvl w:val="0"/>
                <w:numId w:val="0"/>
              </w:numPr>
            </w:pPr>
            <w:r>
              <w:t xml:space="preserve">Define a static constructor for the </w:t>
            </w:r>
            <w:r w:rsidRPr="00874550">
              <w:rPr>
                <w:i/>
              </w:rPr>
              <w:t>Corporation</w:t>
            </w:r>
            <w:r>
              <w:t xml:space="preserve"> class to create a new instance of </w:t>
            </w:r>
            <w:r w:rsidRPr="00DF5CAE">
              <w:rPr>
                <w:i/>
              </w:rPr>
              <w:t>Corporation</w:t>
            </w:r>
            <w:r>
              <w:t xml:space="preserve"> and assign it to the </w:t>
            </w:r>
            <w:r w:rsidRPr="00DF5CAE">
              <w:rPr>
                <w:i/>
              </w:rPr>
              <w:t>Instance</w:t>
            </w:r>
            <w:r>
              <w:t xml:space="preserve"> property. </w:t>
            </w:r>
          </w:p>
        </w:tc>
      </w:tr>
    </w:tbl>
    <w:p w14:paraId="004A6423" w14:textId="77777777" w:rsidR="00084D6F" w:rsidRDefault="00084D6F" w:rsidP="00084D6F">
      <w:pPr>
        <w:pStyle w:val="BlockLine"/>
      </w:pPr>
    </w:p>
    <w:p w14:paraId="40F04F55" w14:textId="16B6E1B6" w:rsidR="00084D6F" w:rsidRDefault="00084D6F" w:rsidP="00084D6F">
      <w:pPr>
        <w:pStyle w:val="Heading3"/>
      </w:pPr>
      <w:r>
        <w:lastRenderedPageBreak/>
        <w:t xml:space="preserve">Part 4—Adding code to the </w:t>
      </w:r>
      <w:proofErr w:type="gramStart"/>
      <w:r>
        <w:t>InitializeBusinessUnit(</w:t>
      </w:r>
      <w:proofErr w:type="gramEnd"/>
      <w:r>
        <w:t>) method to create instances dynamically</w:t>
      </w:r>
    </w:p>
    <w:p w14:paraId="5E2047B2" w14:textId="77777777" w:rsidR="00084D6F" w:rsidRPr="00B9341E" w:rsidRDefault="00084D6F" w:rsidP="00084D6F">
      <w:pPr>
        <w:pStyle w:val="TopLine"/>
      </w:pPr>
    </w:p>
    <w:p w14:paraId="176B5B65" w14:textId="2CAB69EA" w:rsidR="00084D6F" w:rsidRDefault="00084D6F" w:rsidP="00084D6F">
      <w:pPr>
        <w:pStyle w:val="BlockText"/>
      </w:pPr>
      <w:r>
        <w:t xml:space="preserve">Next, you will add code to the </w:t>
      </w:r>
      <w:r w:rsidRPr="00DF5CAE">
        <w:rPr>
          <w:i/>
        </w:rPr>
        <w:t>for each</w:t>
      </w:r>
      <w:r>
        <w:t xml:space="preserve"> block of the </w:t>
      </w:r>
      <w:proofErr w:type="gramStart"/>
      <w:r w:rsidRPr="00FC5E53">
        <w:rPr>
          <w:i/>
        </w:rPr>
        <w:t>InitializeBusinessUnit</w:t>
      </w:r>
      <w:r>
        <w:rPr>
          <w:i/>
        </w:rPr>
        <w:t>s</w:t>
      </w:r>
      <w:r w:rsidRPr="00FC5E53">
        <w:rPr>
          <w:i/>
        </w:rPr>
        <w:t>(</w:t>
      </w:r>
      <w:proofErr w:type="gramEnd"/>
      <w:r w:rsidRPr="00FC5E53">
        <w:rPr>
          <w:i/>
        </w:rPr>
        <w:t>)</w:t>
      </w:r>
      <w:r>
        <w:t xml:space="preserve"> method to create </w:t>
      </w:r>
      <w:r w:rsidRPr="00DF5CAE">
        <w:rPr>
          <w:i/>
        </w:rPr>
        <w:t>Company</w:t>
      </w:r>
      <w:r>
        <w:t xml:space="preserve"> or </w:t>
      </w:r>
      <w:r w:rsidRPr="00DF5CAE">
        <w:rPr>
          <w:i/>
        </w:rPr>
        <w:t>Franchise</w:t>
      </w:r>
      <w:r>
        <w:t xml:space="preserve"> instances dynamically.  </w:t>
      </w:r>
    </w:p>
    <w:p w14:paraId="470AFB65" w14:textId="4FCBCD4E" w:rsidR="00363FC4" w:rsidRDefault="00363FC4" w:rsidP="00084D6F">
      <w:pPr>
        <w:pStyle w:val="BlockText"/>
      </w:pPr>
    </w:p>
    <w:p w14:paraId="58900B91" w14:textId="322B15E0" w:rsidR="00363FC4" w:rsidRDefault="00363FC4" w:rsidP="00363FC4">
      <w:pPr>
        <w:pStyle w:val="BlockText"/>
      </w:pPr>
      <w:r w:rsidRPr="008D6B5E">
        <w:t>If you need help, view the Solution</w:t>
      </w:r>
      <w:r>
        <w:t>.</w:t>
      </w:r>
    </w:p>
    <w:p w14:paraId="0C9E0278" w14:textId="77777777" w:rsidR="00084D6F" w:rsidRDefault="00084D6F" w:rsidP="00084D6F">
      <w:pPr>
        <w:pStyle w:val="BlockText"/>
      </w:pPr>
    </w:p>
    <w:tbl>
      <w:tblPr>
        <w:tblStyle w:val="TableGrid"/>
        <w:tblW w:w="7560" w:type="dxa"/>
        <w:tblInd w:w="1915" w:type="dxa"/>
        <w:tblLook w:val="05E0" w:firstRow="1" w:lastRow="1" w:firstColumn="1" w:lastColumn="1" w:noHBand="0" w:noVBand="1"/>
      </w:tblPr>
      <w:tblGrid>
        <w:gridCol w:w="1253"/>
        <w:gridCol w:w="6307"/>
      </w:tblGrid>
      <w:tr w:rsidR="00084D6F" w14:paraId="604BCCB8" w14:textId="77777777" w:rsidTr="00084D6F">
        <w:trPr>
          <w:cnfStyle w:val="100000000000" w:firstRow="1" w:lastRow="0" w:firstColumn="0" w:lastColumn="0" w:oddVBand="0" w:evenVBand="0" w:oddHBand="0" w:evenHBand="0" w:firstRowFirstColumn="0" w:firstRowLastColumn="0" w:lastRowFirstColumn="0" w:lastRowLastColumn="0"/>
        </w:trPr>
        <w:tc>
          <w:tcPr>
            <w:tcW w:w="1253" w:type="dxa"/>
          </w:tcPr>
          <w:p w14:paraId="24D161BA" w14:textId="77777777" w:rsidR="00084D6F" w:rsidRDefault="00084D6F" w:rsidP="00084D6F">
            <w:pPr>
              <w:pStyle w:val="TableHeading"/>
            </w:pPr>
            <w:r>
              <w:t>Step</w:t>
            </w:r>
          </w:p>
        </w:tc>
        <w:tc>
          <w:tcPr>
            <w:tcW w:w="6307" w:type="dxa"/>
          </w:tcPr>
          <w:p w14:paraId="0F9EF5E3" w14:textId="77777777" w:rsidR="00084D6F" w:rsidRDefault="00084D6F" w:rsidP="00084D6F">
            <w:pPr>
              <w:pStyle w:val="TableHeading"/>
            </w:pPr>
            <w:r>
              <w:t>Task</w:t>
            </w:r>
          </w:p>
        </w:tc>
      </w:tr>
      <w:tr w:rsidR="00084D6F" w14:paraId="0179D5D7" w14:textId="77777777" w:rsidTr="00084D6F">
        <w:tc>
          <w:tcPr>
            <w:tcW w:w="1253" w:type="dxa"/>
          </w:tcPr>
          <w:p w14:paraId="56F9A514" w14:textId="77777777" w:rsidR="00084D6F" w:rsidRDefault="00084D6F" w:rsidP="00C95A30">
            <w:pPr>
              <w:pStyle w:val="table-text"/>
              <w:numPr>
                <w:ilvl w:val="0"/>
                <w:numId w:val="69"/>
              </w:numPr>
            </w:pPr>
          </w:p>
        </w:tc>
        <w:tc>
          <w:tcPr>
            <w:tcW w:w="6307" w:type="dxa"/>
          </w:tcPr>
          <w:p w14:paraId="423EE23B" w14:textId="77777777" w:rsidR="00084D6F" w:rsidRDefault="00084D6F" w:rsidP="00084D6F">
            <w:pPr>
              <w:pStyle w:val="TableBullet"/>
              <w:numPr>
                <w:ilvl w:val="0"/>
                <w:numId w:val="0"/>
              </w:numPr>
            </w:pPr>
            <w:r>
              <w:t xml:space="preserve">Locate the </w:t>
            </w:r>
            <w:r w:rsidRPr="003246B8">
              <w:t>public</w:t>
            </w:r>
            <w:r>
              <w:t xml:space="preserve"> </w:t>
            </w:r>
            <w:proofErr w:type="gramStart"/>
            <w:r>
              <w:rPr>
                <w:i/>
              </w:rPr>
              <w:t>InitializeBusinessUnits</w:t>
            </w:r>
            <w:r>
              <w:t>(</w:t>
            </w:r>
            <w:proofErr w:type="gramEnd"/>
            <w:r>
              <w:t xml:space="preserve">) method and view the code that is there already. This code iterates through all business unit records in the </w:t>
            </w:r>
            <w:r w:rsidRPr="00DF5CAE">
              <w:rPr>
                <w:i/>
              </w:rPr>
              <w:t>ttBusinessUnit</w:t>
            </w:r>
            <w:r>
              <w:t xml:space="preserve"> temp-table. It reads a department JSON file to initialize the departments for each business unit. </w:t>
            </w:r>
          </w:p>
        </w:tc>
      </w:tr>
      <w:tr w:rsidR="00084D6F" w14:paraId="199AD817" w14:textId="77777777" w:rsidTr="00084D6F">
        <w:tc>
          <w:tcPr>
            <w:tcW w:w="1253" w:type="dxa"/>
          </w:tcPr>
          <w:p w14:paraId="3A0D5BDE" w14:textId="77777777" w:rsidR="00084D6F" w:rsidRDefault="00084D6F" w:rsidP="00C95A30">
            <w:pPr>
              <w:pStyle w:val="table-text"/>
              <w:numPr>
                <w:ilvl w:val="0"/>
                <w:numId w:val="69"/>
              </w:numPr>
            </w:pPr>
          </w:p>
        </w:tc>
        <w:tc>
          <w:tcPr>
            <w:tcW w:w="6307" w:type="dxa"/>
          </w:tcPr>
          <w:p w14:paraId="2D8A276C" w14:textId="77777777" w:rsidR="00084D6F" w:rsidRDefault="00084D6F" w:rsidP="00084D6F">
            <w:pPr>
              <w:pStyle w:val="table-text"/>
            </w:pPr>
            <w:r>
              <w:t xml:space="preserve">In the </w:t>
            </w:r>
            <w:proofErr w:type="gramStart"/>
            <w:r>
              <w:rPr>
                <w:i/>
              </w:rPr>
              <w:t>InitializeBusinessUnits</w:t>
            </w:r>
            <w:r>
              <w:t>(</w:t>
            </w:r>
            <w:proofErr w:type="gramEnd"/>
            <w:r>
              <w:t xml:space="preserve">) method, add code at the beginning of the </w:t>
            </w:r>
            <w:r w:rsidRPr="00DF5CAE">
              <w:rPr>
                <w:i/>
              </w:rPr>
              <w:t xml:space="preserve">for each </w:t>
            </w:r>
            <w:r>
              <w:t xml:space="preserve">block to test if a business unit is of type </w:t>
            </w:r>
            <w:r w:rsidRPr="00DF5CAE">
              <w:rPr>
                <w:i/>
              </w:rPr>
              <w:t>Company</w:t>
            </w:r>
            <w:r>
              <w:t xml:space="preserve">. To do this, you will test the value of the type field in the </w:t>
            </w:r>
            <w:r w:rsidRPr="00DF5CAE">
              <w:rPr>
                <w:i/>
              </w:rPr>
              <w:t>ttBusinessUnit</w:t>
            </w:r>
            <w:r>
              <w:t xml:space="preserve"> temp-table. </w:t>
            </w:r>
          </w:p>
          <w:p w14:paraId="28171C06" w14:textId="77777777" w:rsidR="00084D6F" w:rsidRDefault="00084D6F" w:rsidP="00084D6F">
            <w:pPr>
              <w:pStyle w:val="table-text"/>
            </w:pPr>
            <w:r>
              <w:t xml:space="preserve">If the business unit is of type </w:t>
            </w:r>
            <w:r w:rsidRPr="00807922">
              <w:rPr>
                <w:i/>
              </w:rPr>
              <w:t>Company</w:t>
            </w:r>
            <w:r>
              <w:t xml:space="preserve">, add a statement to create a new </w:t>
            </w:r>
            <w:r w:rsidRPr="00DF5CAE">
              <w:rPr>
                <w:i/>
              </w:rPr>
              <w:t>Company</w:t>
            </w:r>
            <w:r>
              <w:t xml:space="preserve"> object dynamically. Otherwise, create a new </w:t>
            </w:r>
            <w:r w:rsidRPr="00DF5CAE">
              <w:rPr>
                <w:i/>
              </w:rPr>
              <w:t>Franchise</w:t>
            </w:r>
            <w:r>
              <w:t xml:space="preserve"> object dynamically. </w:t>
            </w:r>
          </w:p>
        </w:tc>
      </w:tr>
      <w:tr w:rsidR="00084D6F" w14:paraId="356B69C3" w14:textId="77777777" w:rsidTr="00084D6F">
        <w:tc>
          <w:tcPr>
            <w:tcW w:w="1253" w:type="dxa"/>
          </w:tcPr>
          <w:p w14:paraId="6460AFE3" w14:textId="77777777" w:rsidR="00084D6F" w:rsidRDefault="00084D6F" w:rsidP="00C95A30">
            <w:pPr>
              <w:pStyle w:val="table-text"/>
              <w:numPr>
                <w:ilvl w:val="0"/>
                <w:numId w:val="69"/>
              </w:numPr>
            </w:pPr>
          </w:p>
        </w:tc>
        <w:tc>
          <w:tcPr>
            <w:tcW w:w="6307" w:type="dxa"/>
          </w:tcPr>
          <w:p w14:paraId="6C4886E1" w14:textId="77777777" w:rsidR="00084D6F" w:rsidRDefault="00084D6F" w:rsidP="00084D6F">
            <w:pPr>
              <w:pStyle w:val="table-text"/>
            </w:pPr>
            <w:r>
              <w:t>Save your file. Ensure that it compiles without errors.</w:t>
            </w:r>
          </w:p>
        </w:tc>
      </w:tr>
    </w:tbl>
    <w:p w14:paraId="74C539C6" w14:textId="77777777" w:rsidR="00084D6F" w:rsidRDefault="00084D6F" w:rsidP="00084D6F">
      <w:pPr>
        <w:pStyle w:val="BlockLine"/>
      </w:pPr>
    </w:p>
    <w:p w14:paraId="4D465C43" w14:textId="77777777" w:rsidR="00084D6F" w:rsidRDefault="00084D6F" w:rsidP="00084D6F">
      <w:pPr>
        <w:pStyle w:val="BlockText"/>
      </w:pPr>
    </w:p>
    <w:p w14:paraId="1F4E4F95" w14:textId="4F3A69B1" w:rsidR="00084D6F" w:rsidRDefault="00084D6F" w:rsidP="00084D6F">
      <w:pPr>
        <w:pStyle w:val="Heading3"/>
      </w:pPr>
      <w:r>
        <w:lastRenderedPageBreak/>
        <w:t>Part 5—Testing the Corporation class</w:t>
      </w:r>
    </w:p>
    <w:p w14:paraId="1A4FC76C" w14:textId="77777777" w:rsidR="00084D6F" w:rsidRPr="00B9341E" w:rsidRDefault="00084D6F" w:rsidP="00084D6F">
      <w:pPr>
        <w:pStyle w:val="TopLine"/>
      </w:pPr>
    </w:p>
    <w:p w14:paraId="01A227DF" w14:textId="77777777" w:rsidR="00084D6F" w:rsidRDefault="00084D6F" w:rsidP="00084D6F">
      <w:pPr>
        <w:pStyle w:val="BlockText"/>
      </w:pPr>
      <w:r>
        <w:t xml:space="preserve">The </w:t>
      </w:r>
      <w:r w:rsidRPr="00DF5CAE">
        <w:rPr>
          <w:b/>
        </w:rPr>
        <w:t>testCorporation.p</w:t>
      </w:r>
      <w:r>
        <w:t xml:space="preserve"> file will test if the static </w:t>
      </w:r>
      <w:r w:rsidRPr="000309E9">
        <w:rPr>
          <w:i/>
        </w:rPr>
        <w:t>Corporation</w:t>
      </w:r>
      <w:r>
        <w:t xml:space="preserve"> instance is created automatically and if instances of </w:t>
      </w:r>
      <w:r w:rsidRPr="00DF5CAE">
        <w:rPr>
          <w:i/>
        </w:rPr>
        <w:t>Company</w:t>
      </w:r>
      <w:r>
        <w:t xml:space="preserve"> and </w:t>
      </w:r>
      <w:r w:rsidRPr="00DF5CAE">
        <w:rPr>
          <w:i/>
        </w:rPr>
        <w:t>Franchise</w:t>
      </w:r>
      <w:r>
        <w:t xml:space="preserve"> are accessible</w:t>
      </w:r>
      <w:r w:rsidRPr="00142EA1">
        <w:t xml:space="preserve">. </w:t>
      </w:r>
      <w:r>
        <w:t>The procedure file also</w:t>
      </w:r>
      <w:r w:rsidRPr="00142EA1">
        <w:t xml:space="preserve"> use</w:t>
      </w:r>
      <w:r>
        <w:t>s</w:t>
      </w:r>
      <w:r w:rsidRPr="00142EA1">
        <w:t xml:space="preserve"> message statements to write data to a file.</w:t>
      </w:r>
    </w:p>
    <w:p w14:paraId="44E03AE0" w14:textId="77777777" w:rsidR="00084D6F" w:rsidRDefault="00084D6F" w:rsidP="00084D6F">
      <w:pPr>
        <w:pStyle w:val="BlockText"/>
      </w:pPr>
    </w:p>
    <w:p w14:paraId="693F8B4D" w14:textId="3A39212A" w:rsidR="00084D6F" w:rsidRDefault="00084D6F" w:rsidP="00084D6F">
      <w:pPr>
        <w:pStyle w:val="BlockText"/>
      </w:pPr>
      <w:r>
        <w:t>You can view the test procedure file to see how it is written.</w:t>
      </w:r>
    </w:p>
    <w:p w14:paraId="3CBA271E" w14:textId="36F57676" w:rsidR="00EA57B5" w:rsidRDefault="00EA57B5" w:rsidP="00084D6F">
      <w:pPr>
        <w:pStyle w:val="BlockText"/>
      </w:pPr>
    </w:p>
    <w:p w14:paraId="01CE68A9" w14:textId="75979249" w:rsidR="00EA57B5" w:rsidRDefault="00EA57B5" w:rsidP="00EA57B5">
      <w:pPr>
        <w:pStyle w:val="BlockText"/>
      </w:pPr>
      <w:r w:rsidRPr="008D6B5E">
        <w:t>If you need help, view the Solution</w:t>
      </w:r>
      <w:r>
        <w:t>.</w:t>
      </w:r>
    </w:p>
    <w:p w14:paraId="45CFEBCE" w14:textId="77777777" w:rsidR="00084D6F" w:rsidRDefault="00084D6F" w:rsidP="00084D6F">
      <w:pPr>
        <w:pStyle w:val="BlockText"/>
      </w:pPr>
    </w:p>
    <w:tbl>
      <w:tblPr>
        <w:tblStyle w:val="TableGrid"/>
        <w:tblW w:w="7560" w:type="dxa"/>
        <w:tblInd w:w="1915" w:type="dxa"/>
        <w:tblLook w:val="05E0" w:firstRow="1" w:lastRow="1" w:firstColumn="1" w:lastColumn="1" w:noHBand="0" w:noVBand="1"/>
      </w:tblPr>
      <w:tblGrid>
        <w:gridCol w:w="1253"/>
        <w:gridCol w:w="6307"/>
      </w:tblGrid>
      <w:tr w:rsidR="00084D6F" w14:paraId="59A4C1FE" w14:textId="77777777" w:rsidTr="00084D6F">
        <w:trPr>
          <w:cnfStyle w:val="100000000000" w:firstRow="1" w:lastRow="0" w:firstColumn="0" w:lastColumn="0" w:oddVBand="0" w:evenVBand="0" w:oddHBand="0" w:evenHBand="0" w:firstRowFirstColumn="0" w:firstRowLastColumn="0" w:lastRowFirstColumn="0" w:lastRowLastColumn="0"/>
        </w:trPr>
        <w:tc>
          <w:tcPr>
            <w:tcW w:w="1253" w:type="dxa"/>
          </w:tcPr>
          <w:p w14:paraId="549607B7" w14:textId="77777777" w:rsidR="00084D6F" w:rsidRDefault="00084D6F" w:rsidP="00084D6F">
            <w:pPr>
              <w:pStyle w:val="TableHeading"/>
            </w:pPr>
            <w:r>
              <w:t>Step</w:t>
            </w:r>
          </w:p>
        </w:tc>
        <w:tc>
          <w:tcPr>
            <w:tcW w:w="6307" w:type="dxa"/>
          </w:tcPr>
          <w:p w14:paraId="1AB2D512" w14:textId="77777777" w:rsidR="00084D6F" w:rsidRDefault="00084D6F" w:rsidP="00084D6F">
            <w:pPr>
              <w:pStyle w:val="TableHeading"/>
            </w:pPr>
            <w:r>
              <w:t>Task</w:t>
            </w:r>
          </w:p>
        </w:tc>
      </w:tr>
      <w:tr w:rsidR="00084D6F" w14:paraId="2D334118" w14:textId="77777777" w:rsidTr="00084D6F">
        <w:tc>
          <w:tcPr>
            <w:tcW w:w="1253" w:type="dxa"/>
          </w:tcPr>
          <w:p w14:paraId="20B31ECB" w14:textId="77777777" w:rsidR="00084D6F" w:rsidRDefault="00084D6F" w:rsidP="00C95A30">
            <w:pPr>
              <w:pStyle w:val="table-text"/>
              <w:numPr>
                <w:ilvl w:val="0"/>
                <w:numId w:val="77"/>
              </w:numPr>
            </w:pPr>
          </w:p>
        </w:tc>
        <w:tc>
          <w:tcPr>
            <w:tcW w:w="6307" w:type="dxa"/>
          </w:tcPr>
          <w:p w14:paraId="12B10C58" w14:textId="77777777" w:rsidR="00084D6F" w:rsidRPr="00F109B1" w:rsidRDefault="00084D6F" w:rsidP="00084D6F">
            <w:pPr>
              <w:pStyle w:val="table-text"/>
              <w:rPr>
                <w:color w:val="000000" w:themeColor="text1"/>
              </w:rPr>
            </w:pPr>
            <w:r>
              <w:t xml:space="preserve">In the </w:t>
            </w:r>
            <w:r>
              <w:rPr>
                <w:b/>
              </w:rPr>
              <w:t>Enterprise</w:t>
            </w:r>
            <w:r>
              <w:t xml:space="preserve"> folder of the Test project, import the procedure file named </w:t>
            </w:r>
            <w:r w:rsidRPr="00E92E7A">
              <w:rPr>
                <w:b/>
              </w:rPr>
              <w:t>test</w:t>
            </w:r>
            <w:r>
              <w:rPr>
                <w:b/>
              </w:rPr>
              <w:t>Corporation</w:t>
            </w:r>
            <w:r w:rsidRPr="00E92E7A">
              <w:rPr>
                <w:b/>
              </w:rPr>
              <w:t>.p</w:t>
            </w:r>
            <w:r>
              <w:rPr>
                <w:b/>
              </w:rPr>
              <w:t>.</w:t>
            </w:r>
          </w:p>
        </w:tc>
      </w:tr>
      <w:tr w:rsidR="00084D6F" w14:paraId="2D436D4A" w14:textId="77777777" w:rsidTr="00084D6F">
        <w:tc>
          <w:tcPr>
            <w:tcW w:w="1253" w:type="dxa"/>
          </w:tcPr>
          <w:p w14:paraId="2255073E" w14:textId="77777777" w:rsidR="00084D6F" w:rsidRDefault="00084D6F" w:rsidP="00C95A30">
            <w:pPr>
              <w:pStyle w:val="table-text"/>
              <w:numPr>
                <w:ilvl w:val="0"/>
                <w:numId w:val="77"/>
              </w:numPr>
            </w:pPr>
          </w:p>
        </w:tc>
        <w:tc>
          <w:tcPr>
            <w:tcW w:w="6307" w:type="dxa"/>
          </w:tcPr>
          <w:p w14:paraId="3303A0FA" w14:textId="77777777" w:rsidR="00084D6F" w:rsidRPr="00F109B1" w:rsidRDefault="00084D6F" w:rsidP="00084D6F">
            <w:pPr>
              <w:pStyle w:val="table-text"/>
              <w:rPr>
                <w:color w:val="000000" w:themeColor="text1"/>
              </w:rPr>
            </w:pPr>
            <w:r>
              <w:rPr>
                <w:color w:val="000000" w:themeColor="text1"/>
              </w:rPr>
              <w:t xml:space="preserve">Run </w:t>
            </w:r>
            <w:r>
              <w:rPr>
                <w:b/>
                <w:color w:val="000000" w:themeColor="text1"/>
              </w:rPr>
              <w:t>t</w:t>
            </w:r>
            <w:r w:rsidRPr="0043785E">
              <w:rPr>
                <w:b/>
                <w:color w:val="000000" w:themeColor="text1"/>
              </w:rPr>
              <w:t>est</w:t>
            </w:r>
            <w:r>
              <w:rPr>
                <w:b/>
                <w:color w:val="000000" w:themeColor="text1"/>
              </w:rPr>
              <w:t>Corporation</w:t>
            </w:r>
            <w:r w:rsidRPr="0043785E">
              <w:rPr>
                <w:b/>
                <w:color w:val="000000" w:themeColor="text1"/>
              </w:rPr>
              <w:t>.p</w:t>
            </w:r>
            <w:r>
              <w:rPr>
                <w:color w:val="000000" w:themeColor="text1"/>
              </w:rPr>
              <w:t xml:space="preserve">. Does it run correctly and was the </w:t>
            </w:r>
            <w:r w:rsidRPr="00DF5CAE">
              <w:rPr>
                <w:i/>
                <w:color w:val="000000" w:themeColor="text1"/>
              </w:rPr>
              <w:t>Corporation</w:t>
            </w:r>
            <w:r>
              <w:rPr>
                <w:color w:val="000000" w:themeColor="text1"/>
              </w:rPr>
              <w:t xml:space="preserve"> information added to the output file? View the output file.</w:t>
            </w:r>
          </w:p>
        </w:tc>
      </w:tr>
      <w:tr w:rsidR="00084D6F" w14:paraId="1B635DC7" w14:textId="77777777" w:rsidTr="00084D6F">
        <w:tc>
          <w:tcPr>
            <w:tcW w:w="1253" w:type="dxa"/>
          </w:tcPr>
          <w:p w14:paraId="0EC47AE4" w14:textId="77777777" w:rsidR="00084D6F" w:rsidRDefault="00084D6F" w:rsidP="00C95A30">
            <w:pPr>
              <w:pStyle w:val="table-text"/>
              <w:numPr>
                <w:ilvl w:val="0"/>
                <w:numId w:val="77"/>
              </w:numPr>
            </w:pPr>
          </w:p>
        </w:tc>
        <w:tc>
          <w:tcPr>
            <w:tcW w:w="6307" w:type="dxa"/>
          </w:tcPr>
          <w:p w14:paraId="22AB297D" w14:textId="77777777" w:rsidR="00084D6F" w:rsidRDefault="00084D6F" w:rsidP="00084D6F">
            <w:pPr>
              <w:pStyle w:val="table-text"/>
              <w:rPr>
                <w:color w:val="000000" w:themeColor="text1"/>
              </w:rPr>
            </w:pPr>
            <w:r>
              <w:rPr>
                <w:color w:val="000000" w:themeColor="text1"/>
              </w:rPr>
              <w:t>If the file did not run as expected, use the debugger to fix the problem, save your changes, and retest until it runs correctly.</w:t>
            </w:r>
          </w:p>
        </w:tc>
      </w:tr>
    </w:tbl>
    <w:p w14:paraId="4E116C11" w14:textId="77777777" w:rsidR="00084D6F" w:rsidRDefault="00084D6F" w:rsidP="00084D6F">
      <w:pPr>
        <w:pStyle w:val="BlockLine"/>
      </w:pPr>
    </w:p>
    <w:p w14:paraId="0D6B9AAD" w14:textId="77777777" w:rsidR="00084D6F" w:rsidRDefault="00084D6F" w:rsidP="00084D6F">
      <w:pPr>
        <w:pStyle w:val="Heading3"/>
      </w:pPr>
      <w:r>
        <w:lastRenderedPageBreak/>
        <w:t>Solution, Part 1—Importing the Corporation class and the ttBusinessUnit include file</w:t>
      </w:r>
    </w:p>
    <w:p w14:paraId="741991CC" w14:textId="77777777" w:rsidR="00084D6F" w:rsidRPr="00B25DD7" w:rsidRDefault="00084D6F" w:rsidP="00084D6F">
      <w:pPr>
        <w:pStyle w:val="TopLine"/>
      </w:pPr>
    </w:p>
    <w:tbl>
      <w:tblPr>
        <w:tblStyle w:val="TableGrid"/>
        <w:tblW w:w="7419" w:type="dxa"/>
        <w:tblInd w:w="1915" w:type="dxa"/>
        <w:tblLook w:val="05E0" w:firstRow="1" w:lastRow="1" w:firstColumn="1" w:lastColumn="1" w:noHBand="0" w:noVBand="1"/>
      </w:tblPr>
      <w:tblGrid>
        <w:gridCol w:w="835"/>
        <w:gridCol w:w="6584"/>
      </w:tblGrid>
      <w:tr w:rsidR="00084D6F" w14:paraId="7C539DAB" w14:textId="77777777" w:rsidTr="00084D6F">
        <w:trPr>
          <w:cnfStyle w:val="100000000000" w:firstRow="1" w:lastRow="0" w:firstColumn="0" w:lastColumn="0" w:oddVBand="0" w:evenVBand="0" w:oddHBand="0" w:evenHBand="0" w:firstRowFirstColumn="0" w:firstRowLastColumn="0" w:lastRowFirstColumn="0" w:lastRowLastColumn="0"/>
          <w:trHeight w:val="478"/>
        </w:trPr>
        <w:tc>
          <w:tcPr>
            <w:tcW w:w="835" w:type="dxa"/>
          </w:tcPr>
          <w:p w14:paraId="13FB2CBC" w14:textId="77777777" w:rsidR="00084D6F" w:rsidRDefault="00084D6F" w:rsidP="00084D6F">
            <w:pPr>
              <w:pStyle w:val="TableHeading"/>
            </w:pPr>
            <w:r>
              <w:t>Step</w:t>
            </w:r>
          </w:p>
        </w:tc>
        <w:tc>
          <w:tcPr>
            <w:tcW w:w="6584" w:type="dxa"/>
          </w:tcPr>
          <w:p w14:paraId="25EFD1E2" w14:textId="7F690646" w:rsidR="00084D6F" w:rsidRDefault="00084D6F" w:rsidP="00084D6F">
            <w:pPr>
              <w:pStyle w:val="TableHeading"/>
            </w:pPr>
            <w:r>
              <w:t>Solution instruction</w:t>
            </w:r>
            <w:r w:rsidR="00363FC4">
              <w:t>s</w:t>
            </w:r>
          </w:p>
        </w:tc>
      </w:tr>
      <w:tr w:rsidR="00084D6F" w14:paraId="0AFF5D2C" w14:textId="77777777" w:rsidTr="00084D6F">
        <w:trPr>
          <w:trHeight w:val="5197"/>
        </w:trPr>
        <w:tc>
          <w:tcPr>
            <w:tcW w:w="835" w:type="dxa"/>
          </w:tcPr>
          <w:p w14:paraId="2ED4AFC5" w14:textId="77777777" w:rsidR="00084D6F" w:rsidRDefault="00084D6F" w:rsidP="00C95A30">
            <w:pPr>
              <w:pStyle w:val="table-text"/>
              <w:numPr>
                <w:ilvl w:val="0"/>
                <w:numId w:val="72"/>
              </w:numPr>
            </w:pPr>
          </w:p>
        </w:tc>
        <w:tc>
          <w:tcPr>
            <w:tcW w:w="6584" w:type="dxa"/>
          </w:tcPr>
          <w:p w14:paraId="3067DBC7" w14:textId="77777777" w:rsidR="00084D6F" w:rsidRDefault="00084D6F" w:rsidP="00084D6F">
            <w:pPr>
              <w:pStyle w:val="table-text"/>
            </w:pPr>
            <w:r>
              <w:t xml:space="preserve">In Project Explorer, navigate to the </w:t>
            </w:r>
            <w:r>
              <w:rPr>
                <w:b/>
              </w:rPr>
              <w:t>Enterprise</w:t>
            </w:r>
            <w:r>
              <w:t xml:space="preserve"> directory and import the </w:t>
            </w:r>
            <w:r w:rsidRPr="00DF5CAE">
              <w:rPr>
                <w:b/>
              </w:rPr>
              <w:t>Corporation</w:t>
            </w:r>
            <w:r>
              <w:rPr>
                <w:b/>
              </w:rPr>
              <w:t>.cls</w:t>
            </w:r>
            <w:r>
              <w:t xml:space="preserve"> file. </w:t>
            </w:r>
          </w:p>
          <w:p w14:paraId="1B673883" w14:textId="77777777" w:rsidR="00084D6F" w:rsidRDefault="00084D6F" w:rsidP="00C95A30">
            <w:pPr>
              <w:pStyle w:val="Tablesub-step"/>
              <w:numPr>
                <w:ilvl w:val="0"/>
                <w:numId w:val="175"/>
              </w:numPr>
            </w:pPr>
            <w:r>
              <w:t xml:space="preserve">In Windows Explorer, navigate to the </w:t>
            </w:r>
            <w:r w:rsidRPr="00084D6F">
              <w:rPr>
                <w:b/>
              </w:rPr>
              <w:t xml:space="preserve">/progress_education/OpenEdge/introOOP/Exercise/Lesson03 </w:t>
            </w:r>
            <w:r w:rsidRPr="00C03005">
              <w:t>directory</w:t>
            </w:r>
            <w:r>
              <w:t xml:space="preserve"> and select the </w:t>
            </w:r>
            <w:r w:rsidRPr="00084D6F">
              <w:rPr>
                <w:b/>
              </w:rPr>
              <w:t>Corporation.cls</w:t>
            </w:r>
            <w:r>
              <w:t xml:space="preserve"> file.</w:t>
            </w:r>
          </w:p>
          <w:p w14:paraId="61EFBD8C" w14:textId="77777777" w:rsidR="00084D6F" w:rsidRDefault="00084D6F" w:rsidP="00C95A30">
            <w:pPr>
              <w:pStyle w:val="Tablesub-step"/>
              <w:numPr>
                <w:ilvl w:val="0"/>
                <w:numId w:val="15"/>
              </w:numPr>
            </w:pPr>
            <w:r>
              <w:t xml:space="preserve">Drag and drop the </w:t>
            </w:r>
            <w:r w:rsidRPr="00324FED">
              <w:rPr>
                <w:b/>
              </w:rPr>
              <w:t>Corporation.cls</w:t>
            </w:r>
            <w:r>
              <w:t xml:space="preserve"> file into the </w:t>
            </w:r>
            <w:r w:rsidRPr="00324FED">
              <w:rPr>
                <w:b/>
              </w:rPr>
              <w:t>Enterprise</w:t>
            </w:r>
            <w:r>
              <w:t xml:space="preserve"> folder.</w:t>
            </w:r>
          </w:p>
          <w:p w14:paraId="45479A65" w14:textId="6A96D5E8" w:rsidR="00084D6F" w:rsidRDefault="00084D6F" w:rsidP="00C95A30">
            <w:pPr>
              <w:pStyle w:val="Tablesub-step"/>
              <w:numPr>
                <w:ilvl w:val="0"/>
                <w:numId w:val="15"/>
              </w:numPr>
            </w:pPr>
            <w:r>
              <w:t>Ensure that Copy files is selected.</w:t>
            </w:r>
          </w:p>
          <w:p w14:paraId="379910BB" w14:textId="77777777" w:rsidR="00363FC4" w:rsidRDefault="00363FC4" w:rsidP="00363FC4">
            <w:pPr>
              <w:pStyle w:val="Tablesub-step"/>
              <w:numPr>
                <w:ilvl w:val="0"/>
                <w:numId w:val="0"/>
              </w:numPr>
              <w:ind w:left="360"/>
            </w:pPr>
          </w:p>
          <w:p w14:paraId="66FAFC2A" w14:textId="77777777" w:rsidR="00084D6F" w:rsidRDefault="00084D6F" w:rsidP="00084D6F">
            <w:pPr>
              <w:pStyle w:val="Tablesub-step"/>
              <w:numPr>
                <w:ilvl w:val="0"/>
                <w:numId w:val="0"/>
              </w:numPr>
              <w:ind w:left="360" w:hanging="360"/>
              <w:jc w:val="center"/>
            </w:pPr>
            <w:r>
              <w:rPr>
                <w:noProof/>
              </w:rPr>
              <w:drawing>
                <wp:inline distT="0" distB="0" distL="0" distR="0" wp14:anchorId="7790AF55" wp14:editId="04A35242">
                  <wp:extent cx="3657600" cy="2047240"/>
                  <wp:effectExtent l="19050" t="19050" r="19050" b="101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rcRect/>
                          <a:stretch>
                            <a:fillRect/>
                          </a:stretch>
                        </pic:blipFill>
                        <pic:spPr>
                          <a:xfrm>
                            <a:off x="0" y="0"/>
                            <a:ext cx="3657600" cy="204724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5D6EDF4E" w14:textId="77777777" w:rsidR="00363FC4" w:rsidRDefault="00363FC4" w:rsidP="00363FC4">
            <w:pPr>
              <w:pStyle w:val="Tablesub-step"/>
              <w:numPr>
                <w:ilvl w:val="0"/>
                <w:numId w:val="0"/>
              </w:numPr>
              <w:ind w:left="360"/>
            </w:pPr>
          </w:p>
          <w:p w14:paraId="45A8D18A" w14:textId="2A8F7B03" w:rsidR="00084D6F" w:rsidRDefault="00084D6F" w:rsidP="00C95A30">
            <w:pPr>
              <w:pStyle w:val="Tablesub-step"/>
              <w:numPr>
                <w:ilvl w:val="0"/>
                <w:numId w:val="15"/>
              </w:numPr>
            </w:pPr>
            <w:r>
              <w:t xml:space="preserve">Click </w:t>
            </w:r>
            <w:r w:rsidRPr="00533A65">
              <w:rPr>
                <w:b/>
              </w:rPr>
              <w:t>OK</w:t>
            </w:r>
            <w:r>
              <w:t>.</w:t>
            </w:r>
          </w:p>
          <w:p w14:paraId="787B85C1" w14:textId="77777777" w:rsidR="00084D6F" w:rsidRDefault="00084D6F" w:rsidP="00084D6F">
            <w:pPr>
              <w:pStyle w:val="table-text"/>
            </w:pPr>
            <w:r w:rsidRPr="009A17E8">
              <w:rPr>
                <w:b/>
              </w:rPr>
              <w:t>Note</w:t>
            </w:r>
            <w:r>
              <w:t xml:space="preserve">: You will see compilation errors that will be resolved as you add code to the file. </w:t>
            </w:r>
          </w:p>
          <w:p w14:paraId="35C72929" w14:textId="435EB140" w:rsidR="00084D6F" w:rsidRDefault="00084D6F" w:rsidP="00084D6F">
            <w:pPr>
              <w:pStyle w:val="table-text"/>
            </w:pPr>
            <w:r w:rsidRPr="009A17E8">
              <w:rPr>
                <w:b/>
              </w:rPr>
              <w:t>Note</w:t>
            </w:r>
            <w:r>
              <w:t>: This is what the beginning of the file should look like.</w:t>
            </w:r>
          </w:p>
          <w:p w14:paraId="22C2C941" w14:textId="77777777" w:rsidR="00363FC4" w:rsidRDefault="00363FC4" w:rsidP="00084D6F">
            <w:pPr>
              <w:pStyle w:val="table-text"/>
            </w:pPr>
          </w:p>
          <w:p w14:paraId="3482E10A" w14:textId="77777777" w:rsidR="00084D6F" w:rsidRPr="00A55E67" w:rsidRDefault="00084D6F" w:rsidP="00084D6F">
            <w:pPr>
              <w:pStyle w:val="BlockCode"/>
              <w:ind w:left="0" w:right="86"/>
              <w:rPr>
                <w:color w:val="3F7F5F"/>
              </w:rPr>
            </w:pPr>
            <w:r w:rsidRPr="00A55E67">
              <w:rPr>
                <w:color w:val="3F7F5F"/>
              </w:rPr>
              <w:t>/*---------------------------------------</w:t>
            </w:r>
          </w:p>
          <w:p w14:paraId="1BFFF9A1" w14:textId="77777777" w:rsidR="00084D6F" w:rsidRPr="00A55E67" w:rsidRDefault="00084D6F" w:rsidP="00084D6F">
            <w:pPr>
              <w:pStyle w:val="BlockCode"/>
              <w:ind w:left="0" w:right="86"/>
              <w:rPr>
                <w:color w:val="3F7F5F"/>
              </w:rPr>
            </w:pPr>
            <w:r w:rsidRPr="00A55E67">
              <w:rPr>
                <w:color w:val="3F7F5F"/>
              </w:rPr>
              <w:t xml:space="preserve">    File        : </w:t>
            </w:r>
            <w:r>
              <w:rPr>
                <w:color w:val="3F7F5F"/>
              </w:rPr>
              <w:t>Corporation</w:t>
            </w:r>
          </w:p>
          <w:p w14:paraId="4618436B" w14:textId="77777777" w:rsidR="00084D6F" w:rsidRPr="00A55E67" w:rsidRDefault="00084D6F" w:rsidP="00084D6F">
            <w:pPr>
              <w:pStyle w:val="BlockCode"/>
              <w:ind w:left="0" w:right="86"/>
              <w:rPr>
                <w:color w:val="3F7F5F"/>
              </w:rPr>
            </w:pPr>
            <w:r w:rsidRPr="00A55E67">
              <w:rPr>
                <w:color w:val="3F7F5F"/>
              </w:rPr>
              <w:t xml:space="preserve">    Purpose     : </w:t>
            </w:r>
          </w:p>
          <w:p w14:paraId="2BDF46F9" w14:textId="77777777" w:rsidR="00084D6F" w:rsidRPr="00A55E67" w:rsidRDefault="00084D6F" w:rsidP="00084D6F">
            <w:pPr>
              <w:pStyle w:val="BlockCode"/>
              <w:ind w:left="0" w:right="86"/>
              <w:rPr>
                <w:color w:val="3F7F5F"/>
              </w:rPr>
            </w:pPr>
            <w:r w:rsidRPr="00A55E67">
              <w:rPr>
                <w:color w:val="3F7F5F"/>
              </w:rPr>
              <w:t xml:space="preserve">    Syntax      : </w:t>
            </w:r>
          </w:p>
          <w:p w14:paraId="2FB295E6" w14:textId="77777777" w:rsidR="00084D6F" w:rsidRPr="00A55E67" w:rsidRDefault="00084D6F" w:rsidP="00084D6F">
            <w:pPr>
              <w:pStyle w:val="BlockCode"/>
              <w:ind w:left="0" w:right="86"/>
              <w:rPr>
                <w:color w:val="3F7F5F"/>
              </w:rPr>
            </w:pPr>
            <w:r w:rsidRPr="00A55E67">
              <w:rPr>
                <w:color w:val="3F7F5F"/>
              </w:rPr>
              <w:t xml:space="preserve">    Description : </w:t>
            </w:r>
          </w:p>
          <w:p w14:paraId="712D716B" w14:textId="77777777" w:rsidR="00084D6F" w:rsidRPr="00A55E67" w:rsidRDefault="00084D6F" w:rsidP="00084D6F">
            <w:pPr>
              <w:pStyle w:val="BlockCode"/>
              <w:ind w:left="0" w:right="86"/>
              <w:rPr>
                <w:color w:val="3F7F5F"/>
              </w:rPr>
            </w:pPr>
            <w:r w:rsidRPr="00A55E67">
              <w:rPr>
                <w:color w:val="3F7F5F"/>
              </w:rPr>
              <w:t xml:space="preserve">    Author(s)   : haribabu</w:t>
            </w:r>
          </w:p>
          <w:p w14:paraId="7765000B" w14:textId="77777777" w:rsidR="00084D6F" w:rsidRDefault="00084D6F" w:rsidP="00084D6F">
            <w:pPr>
              <w:pStyle w:val="BlockCode"/>
              <w:ind w:left="0" w:right="86"/>
              <w:rPr>
                <w:color w:val="3F7F5F"/>
              </w:rPr>
            </w:pPr>
            <w:r w:rsidRPr="00A55E67">
              <w:rPr>
                <w:color w:val="3F7F5F"/>
              </w:rPr>
              <w:t xml:space="preserve">      -----------------------------------*/</w:t>
            </w:r>
          </w:p>
          <w:p w14:paraId="78BF8EAB" w14:textId="77777777" w:rsidR="00084D6F" w:rsidRDefault="00084D6F" w:rsidP="00084D6F">
            <w:pPr>
              <w:pStyle w:val="BlockCode"/>
              <w:ind w:left="0" w:right="86"/>
              <w:rPr>
                <w:rFonts w:cs="Courier New"/>
                <w:color w:val="000000"/>
                <w:sz w:val="20"/>
                <w:szCs w:val="20"/>
              </w:rPr>
            </w:pPr>
            <w:r w:rsidRPr="00BB1B3A">
              <w:rPr>
                <w:rFonts w:cs="Courier New"/>
                <w:color w:val="7F0055"/>
                <w:sz w:val="20"/>
                <w:szCs w:val="20"/>
              </w:rPr>
              <w:t>b</w:t>
            </w:r>
            <w:r>
              <w:rPr>
                <w:rFonts w:cs="Courier New"/>
                <w:color w:val="7F0055"/>
                <w:sz w:val="20"/>
                <w:szCs w:val="20"/>
              </w:rPr>
              <w:t>lock-level</w:t>
            </w:r>
            <w:r>
              <w:rPr>
                <w:rFonts w:cs="Courier New"/>
                <w:color w:val="000000"/>
                <w:sz w:val="20"/>
                <w:szCs w:val="20"/>
              </w:rPr>
              <w:t xml:space="preserve"> </w:t>
            </w:r>
            <w:r>
              <w:rPr>
                <w:rFonts w:cs="Courier New"/>
                <w:color w:val="7F0055"/>
                <w:sz w:val="20"/>
                <w:szCs w:val="20"/>
              </w:rPr>
              <w:t>on</w:t>
            </w:r>
            <w:r>
              <w:rPr>
                <w:rFonts w:cs="Courier New"/>
                <w:color w:val="000000"/>
                <w:sz w:val="20"/>
                <w:szCs w:val="20"/>
              </w:rPr>
              <w:t xml:space="preserve"> </w:t>
            </w:r>
            <w:r>
              <w:rPr>
                <w:rFonts w:cs="Courier New"/>
                <w:color w:val="7F0055"/>
                <w:sz w:val="20"/>
                <w:szCs w:val="20"/>
              </w:rPr>
              <w:t>error</w:t>
            </w:r>
            <w:r>
              <w:rPr>
                <w:rFonts w:cs="Courier New"/>
                <w:color w:val="000000"/>
                <w:sz w:val="20"/>
                <w:szCs w:val="20"/>
              </w:rPr>
              <w:t xml:space="preserve"> </w:t>
            </w:r>
            <w:r>
              <w:rPr>
                <w:rFonts w:cs="Courier New"/>
                <w:color w:val="7F0055"/>
                <w:sz w:val="20"/>
                <w:szCs w:val="20"/>
              </w:rPr>
              <w:t>undo</w:t>
            </w:r>
            <w:r>
              <w:rPr>
                <w:rFonts w:cs="Courier New"/>
                <w:color w:val="000000"/>
                <w:sz w:val="20"/>
                <w:szCs w:val="20"/>
              </w:rPr>
              <w:t xml:space="preserve">, </w:t>
            </w:r>
            <w:r>
              <w:rPr>
                <w:rFonts w:cs="Courier New"/>
                <w:color w:val="7F0055"/>
                <w:sz w:val="20"/>
                <w:szCs w:val="20"/>
              </w:rPr>
              <w:t>throw</w:t>
            </w:r>
            <w:r>
              <w:rPr>
                <w:rFonts w:cs="Courier New"/>
                <w:color w:val="000000"/>
                <w:sz w:val="20"/>
                <w:szCs w:val="20"/>
              </w:rPr>
              <w:t>.</w:t>
            </w:r>
          </w:p>
          <w:p w14:paraId="67D12CE1" w14:textId="77777777" w:rsidR="00084D6F" w:rsidRDefault="00084D6F" w:rsidP="00084D6F">
            <w:pPr>
              <w:pStyle w:val="BlockCode"/>
              <w:ind w:left="0" w:right="86"/>
              <w:rPr>
                <w:rFonts w:cs="Courier New"/>
                <w:color w:val="000000"/>
                <w:sz w:val="20"/>
                <w:szCs w:val="20"/>
              </w:rPr>
            </w:pPr>
            <w:r>
              <w:rPr>
                <w:rFonts w:cs="Courier New"/>
                <w:color w:val="7F0055"/>
                <w:sz w:val="20"/>
                <w:szCs w:val="20"/>
              </w:rPr>
              <w:t>using</w:t>
            </w:r>
            <w:r>
              <w:rPr>
                <w:rFonts w:cs="Courier New"/>
                <w:color w:val="000000"/>
                <w:sz w:val="20"/>
                <w:szCs w:val="20"/>
              </w:rPr>
              <w:t xml:space="preserve"> Enterprise.BusinessUnit.IBusinessUnit </w:t>
            </w:r>
            <w:r>
              <w:rPr>
                <w:rFonts w:cs="Courier New"/>
                <w:color w:val="7F0055"/>
                <w:sz w:val="20"/>
                <w:szCs w:val="20"/>
              </w:rPr>
              <w:t>from</w:t>
            </w:r>
            <w:r>
              <w:rPr>
                <w:rFonts w:cs="Courier New"/>
                <w:color w:val="000000"/>
                <w:sz w:val="20"/>
                <w:szCs w:val="20"/>
              </w:rPr>
              <w:t xml:space="preserve"> </w:t>
            </w:r>
            <w:r>
              <w:rPr>
                <w:rFonts w:cs="Courier New"/>
                <w:color w:val="7F0055"/>
                <w:sz w:val="20"/>
                <w:szCs w:val="20"/>
              </w:rPr>
              <w:t>propath</w:t>
            </w:r>
            <w:r>
              <w:rPr>
                <w:rFonts w:cs="Courier New"/>
                <w:color w:val="000000"/>
                <w:sz w:val="20"/>
                <w:szCs w:val="20"/>
              </w:rPr>
              <w:t>.</w:t>
            </w:r>
          </w:p>
          <w:p w14:paraId="5EB3B031" w14:textId="77777777" w:rsidR="00084D6F" w:rsidRDefault="00084D6F" w:rsidP="00084D6F">
            <w:pPr>
              <w:pStyle w:val="BlockCode"/>
              <w:ind w:left="0" w:right="86"/>
              <w:rPr>
                <w:rFonts w:cs="Courier New"/>
                <w:color w:val="000000"/>
                <w:sz w:val="20"/>
                <w:szCs w:val="20"/>
              </w:rPr>
            </w:pPr>
            <w:r>
              <w:rPr>
                <w:rFonts w:cs="Courier New"/>
                <w:color w:val="7F0055"/>
                <w:sz w:val="20"/>
                <w:szCs w:val="20"/>
              </w:rPr>
              <w:t>using</w:t>
            </w:r>
            <w:r>
              <w:rPr>
                <w:rFonts w:cs="Courier New"/>
                <w:color w:val="000000"/>
                <w:sz w:val="20"/>
                <w:szCs w:val="20"/>
              </w:rPr>
              <w:t xml:space="preserve"> Enterprise.Corporation </w:t>
            </w:r>
            <w:r>
              <w:rPr>
                <w:rFonts w:cs="Courier New"/>
                <w:color w:val="7F0055"/>
                <w:sz w:val="20"/>
                <w:szCs w:val="20"/>
              </w:rPr>
              <w:t>from</w:t>
            </w:r>
            <w:r>
              <w:rPr>
                <w:rFonts w:cs="Courier New"/>
                <w:color w:val="000000"/>
                <w:sz w:val="20"/>
                <w:szCs w:val="20"/>
              </w:rPr>
              <w:t xml:space="preserve"> </w:t>
            </w:r>
            <w:r>
              <w:rPr>
                <w:rFonts w:cs="Courier New"/>
                <w:color w:val="7F0055"/>
                <w:sz w:val="20"/>
                <w:szCs w:val="20"/>
              </w:rPr>
              <w:t>propath</w:t>
            </w:r>
            <w:r>
              <w:rPr>
                <w:rFonts w:cs="Courier New"/>
                <w:color w:val="000000"/>
                <w:sz w:val="20"/>
                <w:szCs w:val="20"/>
              </w:rPr>
              <w:t>.</w:t>
            </w:r>
          </w:p>
          <w:p w14:paraId="2E7B3CB1" w14:textId="77777777" w:rsidR="00084D6F" w:rsidRDefault="00084D6F" w:rsidP="00084D6F">
            <w:pPr>
              <w:pStyle w:val="BlockCode"/>
              <w:ind w:left="0" w:right="86"/>
              <w:rPr>
                <w:rFonts w:cs="Courier New"/>
                <w:sz w:val="20"/>
                <w:szCs w:val="20"/>
              </w:rPr>
            </w:pPr>
            <w:r>
              <w:rPr>
                <w:rFonts w:cs="Courier New"/>
                <w:color w:val="7F0055"/>
                <w:sz w:val="20"/>
                <w:szCs w:val="20"/>
              </w:rPr>
              <w:t>using</w:t>
            </w:r>
            <w:r>
              <w:rPr>
                <w:rFonts w:cs="Courier New"/>
                <w:color w:val="000000"/>
                <w:sz w:val="20"/>
                <w:szCs w:val="20"/>
              </w:rPr>
              <w:t xml:space="preserve"> Enterprise.HR.Dept </w:t>
            </w:r>
            <w:r>
              <w:rPr>
                <w:rFonts w:cs="Courier New"/>
                <w:color w:val="7F0055"/>
                <w:sz w:val="20"/>
                <w:szCs w:val="20"/>
              </w:rPr>
              <w:t>from</w:t>
            </w:r>
            <w:r>
              <w:rPr>
                <w:rFonts w:cs="Courier New"/>
                <w:color w:val="000000"/>
                <w:sz w:val="20"/>
                <w:szCs w:val="20"/>
              </w:rPr>
              <w:t xml:space="preserve"> </w:t>
            </w:r>
            <w:r>
              <w:rPr>
                <w:rFonts w:cs="Courier New"/>
                <w:color w:val="7F0055"/>
                <w:sz w:val="20"/>
                <w:szCs w:val="20"/>
              </w:rPr>
              <w:t>propath</w:t>
            </w:r>
            <w:r>
              <w:rPr>
                <w:rFonts w:cs="Courier New"/>
                <w:color w:val="000000"/>
                <w:sz w:val="20"/>
                <w:szCs w:val="20"/>
              </w:rPr>
              <w:t>.</w:t>
            </w:r>
          </w:p>
          <w:p w14:paraId="48D41390" w14:textId="77777777" w:rsidR="00084D6F" w:rsidRDefault="00084D6F" w:rsidP="00084D6F">
            <w:pPr>
              <w:pStyle w:val="BlockCode"/>
              <w:ind w:left="0" w:right="86"/>
            </w:pPr>
            <w:r>
              <w:rPr>
                <w:rFonts w:cs="Courier New"/>
                <w:color w:val="7F0055"/>
                <w:sz w:val="20"/>
                <w:szCs w:val="20"/>
              </w:rPr>
              <w:t>using</w:t>
            </w:r>
            <w:r>
              <w:rPr>
                <w:rFonts w:cs="Courier New"/>
                <w:color w:val="000000"/>
                <w:sz w:val="20"/>
                <w:szCs w:val="20"/>
              </w:rPr>
              <w:t xml:space="preserve"> Enterprise.HR.Role.TeamMember </w:t>
            </w:r>
            <w:r>
              <w:rPr>
                <w:rFonts w:cs="Courier New"/>
                <w:color w:val="7F0055"/>
                <w:sz w:val="20"/>
                <w:szCs w:val="20"/>
              </w:rPr>
              <w:t>from</w:t>
            </w:r>
            <w:r>
              <w:rPr>
                <w:rFonts w:cs="Courier New"/>
                <w:color w:val="000000"/>
                <w:sz w:val="20"/>
                <w:szCs w:val="20"/>
              </w:rPr>
              <w:t xml:space="preserve"> </w:t>
            </w:r>
            <w:r>
              <w:rPr>
                <w:rFonts w:cs="Courier New"/>
                <w:color w:val="7F0055"/>
                <w:sz w:val="20"/>
                <w:szCs w:val="20"/>
              </w:rPr>
              <w:t>propath</w:t>
            </w:r>
            <w:r>
              <w:rPr>
                <w:rFonts w:cs="Courier New"/>
                <w:color w:val="000000"/>
                <w:sz w:val="20"/>
                <w:szCs w:val="20"/>
              </w:rPr>
              <w:t>.</w:t>
            </w:r>
          </w:p>
        </w:tc>
      </w:tr>
      <w:tr w:rsidR="00084D6F" w14:paraId="328EB7DF" w14:textId="77777777" w:rsidTr="00084D6F">
        <w:trPr>
          <w:trHeight w:val="2473"/>
        </w:trPr>
        <w:tc>
          <w:tcPr>
            <w:tcW w:w="835" w:type="dxa"/>
          </w:tcPr>
          <w:p w14:paraId="01A61D02" w14:textId="77777777" w:rsidR="00084D6F" w:rsidRDefault="00084D6F" w:rsidP="00C95A30">
            <w:pPr>
              <w:pStyle w:val="table-text"/>
              <w:numPr>
                <w:ilvl w:val="0"/>
                <w:numId w:val="72"/>
              </w:numPr>
            </w:pPr>
          </w:p>
        </w:tc>
        <w:tc>
          <w:tcPr>
            <w:tcW w:w="6584" w:type="dxa"/>
          </w:tcPr>
          <w:p w14:paraId="5CB375CB" w14:textId="77777777" w:rsidR="00084D6F" w:rsidRDefault="00084D6F" w:rsidP="00084D6F">
            <w:pPr>
              <w:pStyle w:val="table-text"/>
            </w:pPr>
            <w:r>
              <w:t xml:space="preserve">Navigate to the </w:t>
            </w:r>
            <w:r>
              <w:rPr>
                <w:b/>
              </w:rPr>
              <w:t>Include</w:t>
            </w:r>
            <w:r>
              <w:t xml:space="preserve"> directory and import the </w:t>
            </w:r>
            <w:r w:rsidRPr="00DF5CAE">
              <w:rPr>
                <w:b/>
              </w:rPr>
              <w:t>ttBusinessUnit.i</w:t>
            </w:r>
            <w:r>
              <w:rPr>
                <w:i/>
              </w:rPr>
              <w:t xml:space="preserve"> </w:t>
            </w:r>
            <w:r>
              <w:t>file. This file contains the temp-table definition for a set of business units. Each record in the temp-table will hold a reference to an instance of a business unit.</w:t>
            </w:r>
          </w:p>
          <w:p w14:paraId="6BBAE30F" w14:textId="77777777" w:rsidR="00084D6F" w:rsidRDefault="00084D6F" w:rsidP="00363FC4">
            <w:pPr>
              <w:pStyle w:val="Tablesub-step"/>
              <w:numPr>
                <w:ilvl w:val="0"/>
                <w:numId w:val="190"/>
              </w:numPr>
            </w:pPr>
            <w:r>
              <w:t xml:space="preserve">In Windows Explorer, navigate to the </w:t>
            </w:r>
            <w:r w:rsidRPr="00363FC4">
              <w:rPr>
                <w:b/>
              </w:rPr>
              <w:t xml:space="preserve">/progress_education/OpenEdge/introOOP/Exercise/Lesson03 </w:t>
            </w:r>
            <w:r w:rsidRPr="00C03005">
              <w:t>directory</w:t>
            </w:r>
            <w:r>
              <w:t xml:space="preserve"> and select the </w:t>
            </w:r>
            <w:r w:rsidRPr="00363FC4">
              <w:rPr>
                <w:b/>
              </w:rPr>
              <w:t>ttBusinessUnit.i</w:t>
            </w:r>
            <w:r>
              <w:t xml:space="preserve"> file.</w:t>
            </w:r>
          </w:p>
          <w:p w14:paraId="7BA5947B" w14:textId="77777777" w:rsidR="00084D6F" w:rsidRDefault="00084D6F" w:rsidP="00C95A30">
            <w:pPr>
              <w:pStyle w:val="Tablesub-step"/>
              <w:numPr>
                <w:ilvl w:val="0"/>
                <w:numId w:val="15"/>
              </w:numPr>
            </w:pPr>
            <w:r>
              <w:t xml:space="preserve">Drag and drop the </w:t>
            </w:r>
            <w:r>
              <w:rPr>
                <w:b/>
              </w:rPr>
              <w:t>ttBusinessUnit.i</w:t>
            </w:r>
            <w:r>
              <w:t xml:space="preserve"> file into the </w:t>
            </w:r>
            <w:r>
              <w:rPr>
                <w:b/>
              </w:rPr>
              <w:t>Include</w:t>
            </w:r>
            <w:r>
              <w:t xml:space="preserve"> folder.</w:t>
            </w:r>
          </w:p>
          <w:p w14:paraId="1A3E3164" w14:textId="27A03CDD" w:rsidR="00084D6F" w:rsidRDefault="00084D6F" w:rsidP="00C95A30">
            <w:pPr>
              <w:pStyle w:val="Tablesub-step"/>
              <w:numPr>
                <w:ilvl w:val="0"/>
                <w:numId w:val="15"/>
              </w:numPr>
            </w:pPr>
            <w:r>
              <w:t>Ensure that Copy files is selected.</w:t>
            </w:r>
          </w:p>
          <w:p w14:paraId="494BBF67" w14:textId="77777777" w:rsidR="00363FC4" w:rsidRDefault="00363FC4" w:rsidP="00363FC4">
            <w:pPr>
              <w:pStyle w:val="Tablesub-step"/>
              <w:numPr>
                <w:ilvl w:val="0"/>
                <w:numId w:val="0"/>
              </w:numPr>
              <w:ind w:left="360"/>
            </w:pPr>
          </w:p>
          <w:p w14:paraId="5EF982CC" w14:textId="77777777" w:rsidR="00084D6F" w:rsidRDefault="00084D6F" w:rsidP="00084D6F">
            <w:pPr>
              <w:pStyle w:val="Tablesub-step"/>
              <w:numPr>
                <w:ilvl w:val="0"/>
                <w:numId w:val="0"/>
              </w:numPr>
              <w:ind w:left="360" w:hanging="360"/>
            </w:pPr>
            <w:r>
              <w:rPr>
                <w:noProof/>
              </w:rPr>
              <w:drawing>
                <wp:inline distT="0" distB="0" distL="0" distR="0" wp14:anchorId="0897638E" wp14:editId="32D2ED31">
                  <wp:extent cx="3657600" cy="2047240"/>
                  <wp:effectExtent l="19050" t="19050" r="1905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rcRect/>
                          <a:stretch>
                            <a:fillRect/>
                          </a:stretch>
                        </pic:blipFill>
                        <pic:spPr>
                          <a:xfrm>
                            <a:off x="0" y="0"/>
                            <a:ext cx="3657600" cy="204724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3919E041" w14:textId="77777777" w:rsidR="00363FC4" w:rsidRDefault="00363FC4" w:rsidP="00363FC4">
            <w:pPr>
              <w:pStyle w:val="Tablesub-step"/>
              <w:numPr>
                <w:ilvl w:val="0"/>
                <w:numId w:val="0"/>
              </w:numPr>
              <w:ind w:left="360"/>
            </w:pPr>
          </w:p>
          <w:p w14:paraId="251BB22A" w14:textId="3ED2D3F3" w:rsidR="00084D6F" w:rsidRDefault="00084D6F" w:rsidP="00C95A30">
            <w:pPr>
              <w:pStyle w:val="Tablesub-step"/>
              <w:numPr>
                <w:ilvl w:val="0"/>
                <w:numId w:val="15"/>
              </w:numPr>
            </w:pPr>
            <w:r>
              <w:t xml:space="preserve">Click </w:t>
            </w:r>
            <w:r w:rsidRPr="00533A65">
              <w:rPr>
                <w:b/>
              </w:rPr>
              <w:t>OK</w:t>
            </w:r>
            <w:r>
              <w:t>.</w:t>
            </w:r>
          </w:p>
        </w:tc>
      </w:tr>
    </w:tbl>
    <w:p w14:paraId="2830ABD9" w14:textId="77777777" w:rsidR="00084D6F" w:rsidRDefault="00084D6F" w:rsidP="00084D6F">
      <w:pPr>
        <w:pStyle w:val="BlockLine"/>
        <w:jc w:val="center"/>
      </w:pPr>
    </w:p>
    <w:p w14:paraId="6E3D6265" w14:textId="77777777" w:rsidR="00084D6F" w:rsidRDefault="00084D6F" w:rsidP="00084D6F">
      <w:pPr>
        <w:pStyle w:val="Heading3"/>
      </w:pPr>
      <w:r>
        <w:lastRenderedPageBreak/>
        <w:t>Solution, Part 2—Defining static data members for the Corporation class</w:t>
      </w:r>
    </w:p>
    <w:p w14:paraId="43F4B03B" w14:textId="77777777" w:rsidR="00084D6F" w:rsidRPr="00B25DD7" w:rsidRDefault="00084D6F" w:rsidP="00084D6F">
      <w:pPr>
        <w:pStyle w:val="TopLine"/>
      </w:pPr>
    </w:p>
    <w:tbl>
      <w:tblPr>
        <w:tblStyle w:val="TableGrid"/>
        <w:tblW w:w="7440" w:type="dxa"/>
        <w:tblInd w:w="1915" w:type="dxa"/>
        <w:tblLook w:val="05E0" w:firstRow="1" w:lastRow="1" w:firstColumn="1" w:lastColumn="1" w:noHBand="0" w:noVBand="1"/>
      </w:tblPr>
      <w:tblGrid>
        <w:gridCol w:w="1148"/>
        <w:gridCol w:w="6292"/>
      </w:tblGrid>
      <w:tr w:rsidR="00084D6F" w14:paraId="7972B595" w14:textId="77777777" w:rsidTr="00084D6F">
        <w:trPr>
          <w:cnfStyle w:val="100000000000" w:firstRow="1" w:lastRow="0" w:firstColumn="0" w:lastColumn="0" w:oddVBand="0" w:evenVBand="0" w:oddHBand="0" w:evenHBand="0" w:firstRowFirstColumn="0" w:firstRowLastColumn="0" w:lastRowFirstColumn="0" w:lastRowLastColumn="0"/>
          <w:trHeight w:val="475"/>
        </w:trPr>
        <w:tc>
          <w:tcPr>
            <w:tcW w:w="1148" w:type="dxa"/>
          </w:tcPr>
          <w:p w14:paraId="1D19A4DF" w14:textId="77777777" w:rsidR="00084D6F" w:rsidRDefault="00084D6F" w:rsidP="00084D6F">
            <w:pPr>
              <w:pStyle w:val="TableHeading"/>
            </w:pPr>
            <w:r>
              <w:t>Step</w:t>
            </w:r>
          </w:p>
        </w:tc>
        <w:tc>
          <w:tcPr>
            <w:tcW w:w="6274" w:type="dxa"/>
          </w:tcPr>
          <w:p w14:paraId="7BD6C5E4" w14:textId="7C37FD75" w:rsidR="00084D6F" w:rsidRDefault="00084D6F" w:rsidP="00084D6F">
            <w:pPr>
              <w:pStyle w:val="TableHeading"/>
            </w:pPr>
            <w:r>
              <w:t>Solution instruction</w:t>
            </w:r>
            <w:r w:rsidR="00363FC4">
              <w:t>s</w:t>
            </w:r>
          </w:p>
        </w:tc>
      </w:tr>
      <w:tr w:rsidR="00084D6F" w14:paraId="24D10DA3" w14:textId="77777777" w:rsidTr="00084D6F">
        <w:trPr>
          <w:trHeight w:val="2780"/>
        </w:trPr>
        <w:tc>
          <w:tcPr>
            <w:tcW w:w="1148" w:type="dxa"/>
          </w:tcPr>
          <w:p w14:paraId="40AD1BC6" w14:textId="77777777" w:rsidR="00084D6F" w:rsidRDefault="00084D6F" w:rsidP="00C95A30">
            <w:pPr>
              <w:pStyle w:val="table-text"/>
              <w:numPr>
                <w:ilvl w:val="0"/>
                <w:numId w:val="74"/>
              </w:numPr>
            </w:pPr>
          </w:p>
        </w:tc>
        <w:tc>
          <w:tcPr>
            <w:tcW w:w="6274" w:type="dxa"/>
          </w:tcPr>
          <w:p w14:paraId="4C0F6481" w14:textId="77777777" w:rsidR="00084D6F" w:rsidRPr="00BB3780" w:rsidRDefault="00084D6F" w:rsidP="00084D6F">
            <w:pPr>
              <w:pStyle w:val="table-text"/>
            </w:pPr>
            <w:r w:rsidRPr="00BB3780">
              <w:t xml:space="preserve">Define static properties that will be </w:t>
            </w:r>
            <w:r w:rsidRPr="00BB3780">
              <w:rPr>
                <w:i/>
              </w:rPr>
              <w:t>public</w:t>
            </w:r>
            <w:r w:rsidRPr="00BB3780">
              <w:t xml:space="preserve"> with </w:t>
            </w:r>
            <w:r w:rsidRPr="00BB3780">
              <w:rPr>
                <w:i/>
              </w:rPr>
              <w:t>private</w:t>
            </w:r>
            <w:r w:rsidRPr="00BB3780">
              <w:t xml:space="preserve"> setters:</w:t>
            </w:r>
          </w:p>
          <w:p w14:paraId="058F8015" w14:textId="77777777" w:rsidR="00084D6F" w:rsidRPr="00BB3780" w:rsidRDefault="00084D6F" w:rsidP="00C95A30">
            <w:pPr>
              <w:pStyle w:val="Tablesub-step"/>
              <w:numPr>
                <w:ilvl w:val="0"/>
                <w:numId w:val="73"/>
              </w:numPr>
            </w:pPr>
            <w:r w:rsidRPr="00BB3780">
              <w:rPr>
                <w:i/>
              </w:rPr>
              <w:t>CorpID</w:t>
            </w:r>
            <w:r w:rsidRPr="00BB3780">
              <w:t xml:space="preserve"> as </w:t>
            </w:r>
            <w:r w:rsidRPr="00BB3780">
              <w:rPr>
                <w:i/>
              </w:rPr>
              <w:t>character</w:t>
            </w:r>
          </w:p>
          <w:p w14:paraId="6D316996" w14:textId="77777777" w:rsidR="00084D6F" w:rsidRPr="00BB3780" w:rsidRDefault="00084D6F" w:rsidP="00C95A30">
            <w:pPr>
              <w:pStyle w:val="Tablesub-step"/>
              <w:numPr>
                <w:ilvl w:val="0"/>
                <w:numId w:val="73"/>
              </w:numPr>
            </w:pPr>
            <w:r w:rsidRPr="00BB3780">
              <w:rPr>
                <w:i/>
              </w:rPr>
              <w:t>Instance</w:t>
            </w:r>
            <w:r w:rsidRPr="00BB3780">
              <w:t xml:space="preserve"> as </w:t>
            </w:r>
            <w:r w:rsidRPr="00BB3780">
              <w:rPr>
                <w:i/>
              </w:rPr>
              <w:t>Enterprise.Corporation</w:t>
            </w:r>
          </w:p>
          <w:p w14:paraId="1BAC9608" w14:textId="1D197BC8" w:rsidR="00084D6F" w:rsidRDefault="00084D6F" w:rsidP="00084D6F">
            <w:pPr>
              <w:pStyle w:val="Tablesub-step"/>
              <w:numPr>
                <w:ilvl w:val="0"/>
                <w:numId w:val="0"/>
              </w:numPr>
            </w:pPr>
            <w:r w:rsidRPr="00BB3780">
              <w:rPr>
                <w:b/>
              </w:rPr>
              <w:t>Hint</w:t>
            </w:r>
            <w:r w:rsidRPr="00927BD9">
              <w:rPr>
                <w:b/>
              </w:rPr>
              <w:t>s</w:t>
            </w:r>
            <w:r w:rsidRPr="00BB3780">
              <w:t xml:space="preserve">: Use the </w:t>
            </w:r>
            <w:r w:rsidRPr="00BB3780">
              <w:rPr>
                <w:i/>
              </w:rPr>
              <w:t>Add Property</w:t>
            </w:r>
            <w:r w:rsidRPr="00BB3780">
              <w:t xml:space="preserve"> wizard. </w:t>
            </w:r>
            <w:r w:rsidRPr="00927BD9">
              <w:t>Each setter will have an implementation that enables the property to be set.</w:t>
            </w:r>
          </w:p>
          <w:p w14:paraId="75AE56B5" w14:textId="77777777" w:rsidR="00363FC4" w:rsidRPr="00BB3780" w:rsidRDefault="00363FC4" w:rsidP="00084D6F">
            <w:pPr>
              <w:pStyle w:val="Tablesub-step"/>
              <w:numPr>
                <w:ilvl w:val="0"/>
                <w:numId w:val="0"/>
              </w:numPr>
            </w:pPr>
          </w:p>
          <w:p w14:paraId="4704722B" w14:textId="77777777" w:rsidR="00084D6F" w:rsidRPr="00BB3780" w:rsidRDefault="00084D6F" w:rsidP="00C95A30">
            <w:pPr>
              <w:pStyle w:val="Tablesub-step"/>
              <w:numPr>
                <w:ilvl w:val="0"/>
                <w:numId w:val="176"/>
              </w:numPr>
            </w:pPr>
            <w:r w:rsidRPr="00BB3780">
              <w:t xml:space="preserve">In the editor, place the cursor </w:t>
            </w:r>
            <w:r w:rsidRPr="00927BD9">
              <w:t>anywhere in the source file.</w:t>
            </w:r>
          </w:p>
          <w:p w14:paraId="109CBD7B" w14:textId="77777777" w:rsidR="00084D6F" w:rsidRPr="00927BD9" w:rsidRDefault="00084D6F" w:rsidP="00C95A30">
            <w:pPr>
              <w:pStyle w:val="Tablesub-step"/>
              <w:numPr>
                <w:ilvl w:val="0"/>
                <w:numId w:val="15"/>
              </w:numPr>
            </w:pPr>
            <w:r w:rsidRPr="005121DD">
              <w:rPr>
                <w:b/>
              </w:rPr>
              <w:t>Right-click</w:t>
            </w:r>
            <w:r w:rsidRPr="00BB3780">
              <w:t xml:space="preserve"> and then select </w:t>
            </w:r>
            <w:r w:rsidRPr="005121DD">
              <w:rPr>
                <w:b/>
              </w:rPr>
              <w:t>Source</w:t>
            </w:r>
            <w:r w:rsidRPr="00BB3780">
              <w:t xml:space="preserve"> &gt; </w:t>
            </w:r>
            <w:r w:rsidRPr="005121DD">
              <w:rPr>
                <w:b/>
              </w:rPr>
              <w:t>Add Property</w:t>
            </w:r>
            <w:r w:rsidRPr="00BB3780">
              <w:t>. The Add Property wizard opens.</w:t>
            </w:r>
          </w:p>
          <w:p w14:paraId="681DD3B3" w14:textId="77777777" w:rsidR="00084D6F" w:rsidRPr="00BB3780" w:rsidRDefault="00084D6F" w:rsidP="00C95A30">
            <w:pPr>
              <w:pStyle w:val="Tablesub-step"/>
              <w:numPr>
                <w:ilvl w:val="0"/>
                <w:numId w:val="15"/>
              </w:numPr>
            </w:pPr>
            <w:r w:rsidRPr="0013673A">
              <w:t>Enter</w:t>
            </w:r>
            <w:r w:rsidRPr="00927BD9">
              <w:rPr>
                <w:b/>
              </w:rPr>
              <w:t xml:space="preserve"> CorpID </w:t>
            </w:r>
            <w:r w:rsidRPr="0013673A">
              <w:t>for the</w:t>
            </w:r>
            <w:r w:rsidRPr="00927BD9">
              <w:rPr>
                <w:b/>
              </w:rPr>
              <w:t xml:space="preserve"> Property </w:t>
            </w:r>
            <w:r w:rsidRPr="0013673A">
              <w:t>name.</w:t>
            </w:r>
          </w:p>
          <w:p w14:paraId="5B4F66D2" w14:textId="77777777" w:rsidR="00084D6F" w:rsidRPr="00BB3780" w:rsidRDefault="00084D6F" w:rsidP="00C95A30">
            <w:pPr>
              <w:pStyle w:val="Tablesub-step"/>
              <w:numPr>
                <w:ilvl w:val="0"/>
                <w:numId w:val="15"/>
              </w:numPr>
            </w:pPr>
            <w:r w:rsidRPr="00BB3780">
              <w:t xml:space="preserve">Select </w:t>
            </w:r>
            <w:r w:rsidRPr="00BB3780">
              <w:rPr>
                <w:b/>
              </w:rPr>
              <w:t>Static</w:t>
            </w:r>
            <w:r w:rsidRPr="00BB3780">
              <w:t xml:space="preserve"> for the type of the property. </w:t>
            </w:r>
          </w:p>
          <w:p w14:paraId="10287C9B" w14:textId="77777777" w:rsidR="00084D6F" w:rsidRPr="00927BD9" w:rsidRDefault="00084D6F" w:rsidP="00C95A30">
            <w:pPr>
              <w:pStyle w:val="Tablesub-step"/>
              <w:numPr>
                <w:ilvl w:val="0"/>
                <w:numId w:val="15"/>
              </w:numPr>
            </w:pPr>
            <w:r w:rsidRPr="00BB3780">
              <w:t xml:space="preserve">Select </w:t>
            </w:r>
            <w:r w:rsidRPr="00B67132">
              <w:rPr>
                <w:b/>
              </w:rPr>
              <w:t>Character</w:t>
            </w:r>
            <w:r w:rsidRPr="00BB3780">
              <w:t xml:space="preserve"> for the property</w:t>
            </w:r>
            <w:r w:rsidRPr="00927BD9">
              <w:t xml:space="preserve"> type</w:t>
            </w:r>
            <w:r w:rsidRPr="00BB3780">
              <w:t>.</w:t>
            </w:r>
          </w:p>
          <w:p w14:paraId="7C40F283" w14:textId="77777777" w:rsidR="00084D6F" w:rsidRPr="00BB3780" w:rsidRDefault="00084D6F" w:rsidP="00C95A30">
            <w:pPr>
              <w:pStyle w:val="Tablesub-step"/>
              <w:numPr>
                <w:ilvl w:val="0"/>
                <w:numId w:val="15"/>
              </w:numPr>
            </w:pPr>
            <w:r>
              <w:t>Set</w:t>
            </w:r>
            <w:r w:rsidRPr="00927BD9">
              <w:t xml:space="preserve"> </w:t>
            </w:r>
            <w:r w:rsidRPr="00B67132">
              <w:rPr>
                <w:b/>
              </w:rPr>
              <w:t>Insert implementation</w:t>
            </w:r>
            <w:r w:rsidRPr="00927BD9">
              <w:t xml:space="preserve"> for the Set accessor.</w:t>
            </w:r>
          </w:p>
          <w:p w14:paraId="62A4923C" w14:textId="77777777" w:rsidR="00084D6F" w:rsidRPr="00BB3780" w:rsidRDefault="00084D6F" w:rsidP="00C95A30">
            <w:pPr>
              <w:pStyle w:val="Tablesub-step"/>
              <w:numPr>
                <w:ilvl w:val="0"/>
                <w:numId w:val="15"/>
              </w:numPr>
            </w:pPr>
            <w:r w:rsidRPr="00BB3780">
              <w:t xml:space="preserve">Select </w:t>
            </w:r>
            <w:r w:rsidRPr="00BB3780">
              <w:rPr>
                <w:b/>
              </w:rPr>
              <w:t>Private</w:t>
            </w:r>
            <w:r w:rsidRPr="00BB3780">
              <w:t xml:space="preserve"> for the Set accessor.</w:t>
            </w:r>
          </w:p>
          <w:p w14:paraId="5E8AF15F" w14:textId="45573049" w:rsidR="00084D6F" w:rsidRDefault="00084D6F" w:rsidP="00C95A30">
            <w:pPr>
              <w:pStyle w:val="Tablesub-step"/>
              <w:numPr>
                <w:ilvl w:val="0"/>
                <w:numId w:val="15"/>
              </w:numPr>
            </w:pPr>
            <w:r w:rsidRPr="00BB3780">
              <w:t xml:space="preserve">Select </w:t>
            </w:r>
            <w:r w:rsidRPr="00927BD9">
              <w:rPr>
                <w:b/>
              </w:rPr>
              <w:t>Last property</w:t>
            </w:r>
            <w:r w:rsidRPr="00BB3780">
              <w:t xml:space="preserve"> for the insertion position.</w:t>
            </w:r>
          </w:p>
          <w:p w14:paraId="3CE44479" w14:textId="77777777" w:rsidR="00363FC4" w:rsidRDefault="00363FC4" w:rsidP="00363FC4">
            <w:pPr>
              <w:pStyle w:val="Tablesub-step"/>
              <w:numPr>
                <w:ilvl w:val="0"/>
                <w:numId w:val="0"/>
              </w:numPr>
              <w:ind w:left="360"/>
            </w:pPr>
          </w:p>
          <w:p w14:paraId="135AA0BB" w14:textId="77777777" w:rsidR="00084D6F" w:rsidRPr="00BB3780" w:rsidRDefault="00084D6F" w:rsidP="00084D6F">
            <w:pPr>
              <w:pStyle w:val="Tablesub-step"/>
              <w:numPr>
                <w:ilvl w:val="0"/>
                <w:numId w:val="0"/>
              </w:numPr>
              <w:ind w:left="360" w:hanging="360"/>
              <w:jc w:val="center"/>
            </w:pPr>
            <w:r>
              <w:rPr>
                <w:noProof/>
              </w:rPr>
              <w:drawing>
                <wp:inline distT="0" distB="0" distL="0" distR="0" wp14:anchorId="60E249E4" wp14:editId="6439888B">
                  <wp:extent cx="3657600" cy="4363085"/>
                  <wp:effectExtent l="19050" t="19050" r="19050" b="184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rcRect/>
                          <a:stretch>
                            <a:fillRect/>
                          </a:stretch>
                        </pic:blipFill>
                        <pic:spPr>
                          <a:xfrm>
                            <a:off x="0" y="0"/>
                            <a:ext cx="3657600" cy="436308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16D4E9E5" w14:textId="77777777" w:rsidR="00084D6F" w:rsidRPr="00BB3780" w:rsidRDefault="00084D6F" w:rsidP="00C95A30">
            <w:pPr>
              <w:pStyle w:val="Tablesub-step"/>
              <w:numPr>
                <w:ilvl w:val="0"/>
                <w:numId w:val="15"/>
              </w:numPr>
            </w:pPr>
            <w:r w:rsidRPr="00BB3780">
              <w:lastRenderedPageBreak/>
              <w:t xml:space="preserve">Click </w:t>
            </w:r>
            <w:r w:rsidRPr="00BB3780">
              <w:rPr>
                <w:b/>
              </w:rPr>
              <w:t>Generate</w:t>
            </w:r>
            <w:r w:rsidRPr="00BB3780">
              <w:t>.</w:t>
            </w:r>
          </w:p>
          <w:p w14:paraId="6AFB2762" w14:textId="77777777" w:rsidR="00363FC4" w:rsidRDefault="00363FC4" w:rsidP="00084D6F">
            <w:pPr>
              <w:pStyle w:val="Tablesub-step"/>
              <w:numPr>
                <w:ilvl w:val="0"/>
                <w:numId w:val="0"/>
              </w:numPr>
            </w:pPr>
          </w:p>
          <w:p w14:paraId="011DC65E" w14:textId="607105DF" w:rsidR="00084D6F" w:rsidRPr="00BB3780" w:rsidRDefault="00084D6F" w:rsidP="00084D6F">
            <w:pPr>
              <w:pStyle w:val="Tablesub-step"/>
              <w:numPr>
                <w:ilvl w:val="0"/>
                <w:numId w:val="0"/>
              </w:numPr>
            </w:pPr>
            <w:r w:rsidRPr="00BB3780">
              <w:t xml:space="preserve">Repeat these steps for the definition of the </w:t>
            </w:r>
            <w:r w:rsidRPr="00DF5CAE">
              <w:rPr>
                <w:i/>
              </w:rPr>
              <w:t>Instance</w:t>
            </w:r>
            <w:r w:rsidRPr="00927BD9">
              <w:t xml:space="preserve"> </w:t>
            </w:r>
            <w:r>
              <w:t>property, making sure you type</w:t>
            </w:r>
            <w:r w:rsidRPr="00BB3780">
              <w:t xml:space="preserve"> </w:t>
            </w:r>
            <w:r w:rsidRPr="00DF5CAE">
              <w:rPr>
                <w:i/>
              </w:rPr>
              <w:t>Enterprise.Corporation</w:t>
            </w:r>
            <w:r w:rsidRPr="00927BD9">
              <w:t xml:space="preserve"> for the </w:t>
            </w:r>
            <w:r>
              <w:t xml:space="preserve">class for the </w:t>
            </w:r>
            <w:r w:rsidRPr="00927BD9">
              <w:t>property type</w:t>
            </w:r>
            <w:r w:rsidRPr="00BB3780">
              <w:t>.</w:t>
            </w:r>
          </w:p>
          <w:p w14:paraId="037CD4E1" w14:textId="77777777" w:rsidR="00363FC4" w:rsidRDefault="00363FC4" w:rsidP="00084D6F">
            <w:pPr>
              <w:pStyle w:val="Tablesub-step"/>
              <w:numPr>
                <w:ilvl w:val="0"/>
                <w:numId w:val="0"/>
              </w:numPr>
            </w:pPr>
          </w:p>
          <w:p w14:paraId="6E4FC542" w14:textId="7E9E53BC" w:rsidR="00084D6F" w:rsidRDefault="00084D6F" w:rsidP="00084D6F">
            <w:pPr>
              <w:pStyle w:val="Tablesub-step"/>
              <w:numPr>
                <w:ilvl w:val="0"/>
                <w:numId w:val="0"/>
              </w:numPr>
            </w:pPr>
            <w:r w:rsidRPr="00BB3780">
              <w:t>The generate</w:t>
            </w:r>
            <w:r w:rsidR="00363FC4">
              <w:t>d code should appear as follows:</w:t>
            </w:r>
          </w:p>
          <w:p w14:paraId="1AFF58BF" w14:textId="77777777" w:rsidR="00363FC4" w:rsidRPr="00BB3780" w:rsidRDefault="00363FC4" w:rsidP="00084D6F">
            <w:pPr>
              <w:pStyle w:val="Tablesub-step"/>
              <w:numPr>
                <w:ilvl w:val="0"/>
                <w:numId w:val="0"/>
              </w:numPr>
            </w:pPr>
          </w:p>
          <w:p w14:paraId="054F6F44" w14:textId="77777777" w:rsidR="00084D6F" w:rsidRPr="00327444" w:rsidRDefault="00084D6F" w:rsidP="00084D6F">
            <w:pPr>
              <w:pStyle w:val="BlockCode"/>
              <w:ind w:left="0"/>
              <w:rPr>
                <w:rFonts w:cs="Courier New"/>
                <w:szCs w:val="18"/>
              </w:rPr>
            </w:pPr>
            <w:r w:rsidRPr="00327444">
              <w:rPr>
                <w:rFonts w:cs="Courier New"/>
                <w:color w:val="7F0055"/>
                <w:szCs w:val="18"/>
              </w:rPr>
              <w:t>define public static</w:t>
            </w:r>
            <w:r w:rsidRPr="00327444">
              <w:rPr>
                <w:rFonts w:cs="Courier New"/>
                <w:color w:val="000000"/>
                <w:szCs w:val="18"/>
              </w:rPr>
              <w:t xml:space="preserve">  </w:t>
            </w:r>
            <w:r w:rsidRPr="00327444">
              <w:rPr>
                <w:rFonts w:cs="Courier New"/>
                <w:color w:val="7F0055"/>
                <w:szCs w:val="18"/>
              </w:rPr>
              <w:t>property</w:t>
            </w:r>
            <w:r w:rsidRPr="00327444">
              <w:rPr>
                <w:rFonts w:cs="Courier New"/>
                <w:color w:val="000000"/>
                <w:szCs w:val="18"/>
              </w:rPr>
              <w:t xml:space="preserve"> CorpID </w:t>
            </w:r>
            <w:r w:rsidRPr="00327444">
              <w:rPr>
                <w:rFonts w:cs="Courier New"/>
                <w:color w:val="7F0055"/>
                <w:szCs w:val="18"/>
              </w:rPr>
              <w:t>as</w:t>
            </w:r>
            <w:r w:rsidRPr="00327444">
              <w:rPr>
                <w:rFonts w:cs="Courier New"/>
                <w:color w:val="000000"/>
                <w:szCs w:val="18"/>
              </w:rPr>
              <w:t xml:space="preserve"> </w:t>
            </w:r>
            <w:r w:rsidRPr="00327444">
              <w:rPr>
                <w:rFonts w:cs="Courier New"/>
                <w:color w:val="CD3A3A"/>
                <w:szCs w:val="18"/>
              </w:rPr>
              <w:t>character</w:t>
            </w:r>
            <w:r w:rsidRPr="00327444">
              <w:rPr>
                <w:rFonts w:cs="Courier New"/>
                <w:color w:val="000000"/>
                <w:szCs w:val="18"/>
              </w:rPr>
              <w:t xml:space="preserve"> </w:t>
            </w:r>
            <w:r w:rsidRPr="00327444">
              <w:rPr>
                <w:rFonts w:cs="Courier New"/>
                <w:color w:val="7F0055"/>
                <w:szCs w:val="18"/>
              </w:rPr>
              <w:t>no-undo</w:t>
            </w:r>
          </w:p>
          <w:p w14:paraId="536C2D23" w14:textId="77777777" w:rsidR="00084D6F" w:rsidRPr="00327444" w:rsidRDefault="00084D6F" w:rsidP="00084D6F">
            <w:pPr>
              <w:pStyle w:val="BlockCode"/>
              <w:ind w:left="0"/>
              <w:rPr>
                <w:rFonts w:cs="Courier New"/>
                <w:color w:val="7F0055"/>
                <w:szCs w:val="18"/>
              </w:rPr>
            </w:pPr>
            <w:r w:rsidRPr="00327444">
              <w:rPr>
                <w:rFonts w:cs="Courier New"/>
                <w:color w:val="000000"/>
                <w:szCs w:val="18"/>
              </w:rPr>
              <w:t xml:space="preserve">   </w:t>
            </w:r>
            <w:r w:rsidRPr="00327444">
              <w:rPr>
                <w:rFonts w:cs="Courier New"/>
                <w:color w:val="7F0055"/>
                <w:szCs w:val="18"/>
              </w:rPr>
              <w:t>get</w:t>
            </w:r>
            <w:r w:rsidRPr="00DF5CAE">
              <w:rPr>
                <w:rFonts w:cs="Courier New"/>
                <w:szCs w:val="18"/>
              </w:rPr>
              <w:t>.</w:t>
            </w:r>
          </w:p>
          <w:p w14:paraId="780C82B6" w14:textId="77777777" w:rsidR="00084D6F" w:rsidRPr="00327444" w:rsidRDefault="00084D6F" w:rsidP="00084D6F">
            <w:pPr>
              <w:pStyle w:val="BlockCode"/>
              <w:ind w:left="0"/>
              <w:rPr>
                <w:rFonts w:cs="Courier New"/>
                <w:color w:val="7F0055"/>
                <w:szCs w:val="18"/>
              </w:rPr>
            </w:pPr>
            <w:r w:rsidRPr="00327444">
              <w:rPr>
                <w:rFonts w:cs="Courier New"/>
                <w:color w:val="7F0055"/>
                <w:szCs w:val="18"/>
              </w:rPr>
              <w:t xml:space="preserve">   private set (input</w:t>
            </w:r>
            <w:r w:rsidRPr="00327444">
              <w:rPr>
                <w:rFonts w:cs="Courier New"/>
                <w:color w:val="000000"/>
                <w:szCs w:val="18"/>
              </w:rPr>
              <w:t xml:space="preserve"> arg </w:t>
            </w:r>
            <w:r w:rsidRPr="00327444">
              <w:rPr>
                <w:rFonts w:cs="Courier New"/>
                <w:color w:val="7F0055"/>
                <w:szCs w:val="18"/>
              </w:rPr>
              <w:t>as</w:t>
            </w:r>
            <w:r w:rsidRPr="00327444">
              <w:rPr>
                <w:rFonts w:cs="Courier New"/>
                <w:color w:val="000000"/>
                <w:szCs w:val="18"/>
              </w:rPr>
              <w:t xml:space="preserve"> </w:t>
            </w:r>
            <w:r w:rsidRPr="00327444">
              <w:rPr>
                <w:rFonts w:cs="Courier New"/>
                <w:color w:val="CD3A3A"/>
                <w:szCs w:val="18"/>
              </w:rPr>
              <w:t>character</w:t>
            </w:r>
            <w:r w:rsidRPr="00327444">
              <w:rPr>
                <w:rFonts w:cs="Courier New"/>
                <w:color w:val="7F0055"/>
                <w:szCs w:val="18"/>
              </w:rPr>
              <w:t>):</w:t>
            </w:r>
          </w:p>
          <w:p w14:paraId="12FF68A5" w14:textId="77777777" w:rsidR="00084D6F" w:rsidRPr="00327444" w:rsidRDefault="00084D6F" w:rsidP="00084D6F">
            <w:pPr>
              <w:pStyle w:val="BlockCode"/>
              <w:ind w:left="0"/>
              <w:rPr>
                <w:rFonts w:cs="Courier New"/>
                <w:color w:val="000000"/>
                <w:szCs w:val="18"/>
              </w:rPr>
            </w:pPr>
            <w:r w:rsidRPr="00327444">
              <w:rPr>
                <w:rFonts w:cs="Courier New"/>
                <w:color w:val="7F0055"/>
                <w:szCs w:val="18"/>
              </w:rPr>
              <w:t xml:space="preserve">            end set</w:t>
            </w:r>
            <w:r w:rsidRPr="00DF5CAE">
              <w:rPr>
                <w:rFonts w:cs="Courier New"/>
                <w:szCs w:val="18"/>
              </w:rPr>
              <w:t>.</w:t>
            </w:r>
            <w:r w:rsidRPr="00327444">
              <w:rPr>
                <w:rFonts w:cs="Courier New"/>
                <w:color w:val="000000"/>
                <w:szCs w:val="18"/>
              </w:rPr>
              <w:t xml:space="preserve">  </w:t>
            </w:r>
          </w:p>
          <w:p w14:paraId="6B5E4467" w14:textId="77777777" w:rsidR="00084D6F" w:rsidRPr="00327444" w:rsidRDefault="00084D6F" w:rsidP="00084D6F">
            <w:pPr>
              <w:pStyle w:val="BlockCode"/>
              <w:ind w:left="0"/>
              <w:rPr>
                <w:rFonts w:cs="Courier New"/>
                <w:color w:val="000000"/>
                <w:szCs w:val="18"/>
              </w:rPr>
            </w:pPr>
            <w:r w:rsidRPr="00327444">
              <w:rPr>
                <w:rFonts w:cs="Courier New"/>
                <w:color w:val="7F0055"/>
                <w:szCs w:val="18"/>
              </w:rPr>
              <w:t>define</w:t>
            </w:r>
            <w:r w:rsidRPr="00327444">
              <w:rPr>
                <w:rFonts w:cs="Courier New"/>
                <w:color w:val="000000"/>
                <w:szCs w:val="18"/>
              </w:rPr>
              <w:t xml:space="preserve"> </w:t>
            </w:r>
            <w:r w:rsidRPr="00327444">
              <w:rPr>
                <w:rFonts w:cs="Courier New"/>
                <w:color w:val="7F0055"/>
                <w:szCs w:val="18"/>
              </w:rPr>
              <w:t>public</w:t>
            </w:r>
            <w:r w:rsidRPr="00327444">
              <w:rPr>
                <w:rFonts w:cs="Courier New"/>
                <w:color w:val="000000"/>
                <w:szCs w:val="18"/>
              </w:rPr>
              <w:t xml:space="preserve"> </w:t>
            </w:r>
            <w:r w:rsidRPr="00327444">
              <w:rPr>
                <w:rFonts w:cs="Courier New"/>
                <w:color w:val="7F0055"/>
                <w:szCs w:val="18"/>
              </w:rPr>
              <w:t>static</w:t>
            </w:r>
            <w:r w:rsidRPr="00327444">
              <w:rPr>
                <w:rFonts w:cs="Courier New"/>
                <w:color w:val="000000"/>
                <w:szCs w:val="18"/>
              </w:rPr>
              <w:t xml:space="preserve"> </w:t>
            </w:r>
            <w:r w:rsidRPr="00327444">
              <w:rPr>
                <w:rFonts w:cs="Courier New"/>
                <w:color w:val="7F0055"/>
                <w:szCs w:val="18"/>
              </w:rPr>
              <w:t>property</w:t>
            </w:r>
            <w:r w:rsidRPr="00327444">
              <w:rPr>
                <w:rFonts w:cs="Courier New"/>
                <w:color w:val="000000"/>
                <w:szCs w:val="18"/>
              </w:rPr>
              <w:t xml:space="preserve"> Instance </w:t>
            </w:r>
            <w:r w:rsidRPr="00327444">
              <w:rPr>
                <w:rFonts w:cs="Courier New"/>
                <w:color w:val="7F0055"/>
                <w:szCs w:val="18"/>
              </w:rPr>
              <w:t>as</w:t>
            </w:r>
            <w:r w:rsidRPr="00327444">
              <w:rPr>
                <w:rFonts w:cs="Courier New"/>
                <w:color w:val="000000"/>
                <w:szCs w:val="18"/>
              </w:rPr>
              <w:t xml:space="preserve"> Enterprise</w:t>
            </w:r>
            <w:r w:rsidRPr="00DF5CAE">
              <w:rPr>
                <w:rFonts w:cs="Courier New"/>
                <w:szCs w:val="18"/>
              </w:rPr>
              <w:t>.</w:t>
            </w:r>
            <w:r w:rsidRPr="00327444">
              <w:rPr>
                <w:rFonts w:cs="Courier New"/>
                <w:color w:val="000000"/>
                <w:szCs w:val="18"/>
              </w:rPr>
              <w:t xml:space="preserve">Corporation </w:t>
            </w:r>
            <w:r w:rsidRPr="00327444">
              <w:rPr>
                <w:rFonts w:cs="Courier New"/>
                <w:color w:val="7F0055"/>
                <w:szCs w:val="18"/>
              </w:rPr>
              <w:t>no-undo</w:t>
            </w:r>
            <w:r w:rsidRPr="00327444">
              <w:rPr>
                <w:rFonts w:cs="Courier New"/>
                <w:color w:val="000000"/>
                <w:szCs w:val="18"/>
              </w:rPr>
              <w:t xml:space="preserve"> </w:t>
            </w:r>
          </w:p>
          <w:p w14:paraId="1A7301AE" w14:textId="77777777" w:rsidR="00084D6F" w:rsidRPr="00327444" w:rsidRDefault="00084D6F" w:rsidP="00084D6F">
            <w:pPr>
              <w:pStyle w:val="BlockCode"/>
              <w:ind w:left="0"/>
              <w:rPr>
                <w:rFonts w:cs="Courier New"/>
                <w:color w:val="000000"/>
                <w:szCs w:val="18"/>
              </w:rPr>
            </w:pPr>
            <w:r w:rsidRPr="00327444">
              <w:rPr>
                <w:rFonts w:cs="Courier New"/>
                <w:color w:val="000000"/>
                <w:szCs w:val="18"/>
              </w:rPr>
              <w:tab/>
            </w:r>
            <w:r w:rsidRPr="00327444">
              <w:rPr>
                <w:rFonts w:cs="Courier New"/>
                <w:color w:val="7F0055"/>
                <w:szCs w:val="18"/>
              </w:rPr>
              <w:t>get</w:t>
            </w:r>
            <w:r w:rsidRPr="00DF5CAE">
              <w:rPr>
                <w:rFonts w:cs="Courier New"/>
                <w:szCs w:val="18"/>
              </w:rPr>
              <w:t>.</w:t>
            </w:r>
          </w:p>
          <w:p w14:paraId="4914372B" w14:textId="77777777" w:rsidR="00084D6F" w:rsidRPr="00327444" w:rsidRDefault="00084D6F" w:rsidP="00084D6F">
            <w:pPr>
              <w:pStyle w:val="BlockCode"/>
              <w:ind w:left="0"/>
              <w:rPr>
                <w:rFonts w:cs="Courier New"/>
                <w:color w:val="000000"/>
                <w:szCs w:val="18"/>
              </w:rPr>
            </w:pPr>
            <w:r w:rsidRPr="00327444">
              <w:rPr>
                <w:rFonts w:cs="Courier New"/>
                <w:color w:val="000000"/>
                <w:szCs w:val="18"/>
              </w:rPr>
              <w:tab/>
            </w:r>
            <w:r w:rsidRPr="00327444">
              <w:rPr>
                <w:rFonts w:cs="Courier New"/>
                <w:color w:val="7F0055"/>
                <w:szCs w:val="18"/>
              </w:rPr>
              <w:t>private</w:t>
            </w:r>
            <w:r w:rsidRPr="00327444">
              <w:rPr>
                <w:rFonts w:cs="Courier New"/>
                <w:color w:val="000000"/>
                <w:szCs w:val="18"/>
              </w:rPr>
              <w:t xml:space="preserve"> </w:t>
            </w:r>
            <w:r w:rsidRPr="00327444">
              <w:rPr>
                <w:rFonts w:cs="Courier New"/>
                <w:color w:val="7F0055"/>
                <w:szCs w:val="18"/>
              </w:rPr>
              <w:t>set</w:t>
            </w:r>
            <w:r w:rsidRPr="00327444">
              <w:rPr>
                <w:rFonts w:cs="Courier New"/>
                <w:color w:val="000000"/>
                <w:szCs w:val="18"/>
              </w:rPr>
              <w:t>(</w:t>
            </w:r>
            <w:r w:rsidRPr="00327444">
              <w:rPr>
                <w:rFonts w:cs="Courier New"/>
                <w:color w:val="7F0055"/>
                <w:szCs w:val="18"/>
              </w:rPr>
              <w:t>input</w:t>
            </w:r>
            <w:r w:rsidRPr="00327444">
              <w:rPr>
                <w:rFonts w:cs="Courier New"/>
                <w:color w:val="000000"/>
                <w:szCs w:val="18"/>
              </w:rPr>
              <w:t xml:space="preserve"> arg </w:t>
            </w:r>
            <w:r w:rsidRPr="00327444">
              <w:rPr>
                <w:rFonts w:cs="Courier New"/>
                <w:color w:val="7F0055"/>
                <w:szCs w:val="18"/>
              </w:rPr>
              <w:t>as</w:t>
            </w:r>
            <w:r w:rsidRPr="00327444">
              <w:rPr>
                <w:rFonts w:cs="Courier New"/>
                <w:color w:val="000000"/>
                <w:szCs w:val="18"/>
              </w:rPr>
              <w:t xml:space="preserve"> Enterprise.Corporation):</w:t>
            </w:r>
            <w:r w:rsidRPr="00327444">
              <w:rPr>
                <w:rFonts w:cs="Courier New"/>
                <w:color w:val="000000"/>
                <w:szCs w:val="18"/>
              </w:rPr>
              <w:tab/>
            </w:r>
            <w:r w:rsidRPr="00327444">
              <w:rPr>
                <w:rFonts w:cs="Courier New"/>
                <w:color w:val="000000"/>
                <w:szCs w:val="18"/>
              </w:rPr>
              <w:tab/>
            </w:r>
          </w:p>
          <w:p w14:paraId="279546FD" w14:textId="77777777" w:rsidR="00084D6F" w:rsidRPr="00BB3780" w:rsidRDefault="00084D6F" w:rsidP="00084D6F">
            <w:pPr>
              <w:pStyle w:val="BlockCode"/>
              <w:ind w:left="0"/>
              <w:rPr>
                <w:rFonts w:cs="Courier New"/>
              </w:rPr>
            </w:pPr>
            <w:r w:rsidRPr="00327444">
              <w:rPr>
                <w:rFonts w:cs="Courier New"/>
                <w:color w:val="000000"/>
                <w:szCs w:val="18"/>
              </w:rPr>
              <w:tab/>
            </w:r>
            <w:r w:rsidRPr="00327444">
              <w:rPr>
                <w:rFonts w:cs="Courier New"/>
                <w:color w:val="7F0055"/>
                <w:szCs w:val="18"/>
              </w:rPr>
              <w:t>end</w:t>
            </w:r>
            <w:r w:rsidRPr="00327444">
              <w:rPr>
                <w:rFonts w:cs="Courier New"/>
                <w:color w:val="000000"/>
                <w:szCs w:val="18"/>
              </w:rPr>
              <w:t xml:space="preserve"> </w:t>
            </w:r>
            <w:r w:rsidRPr="00327444">
              <w:rPr>
                <w:rFonts w:cs="Courier New"/>
                <w:color w:val="7F0055"/>
                <w:szCs w:val="18"/>
              </w:rPr>
              <w:t>set</w:t>
            </w:r>
            <w:r w:rsidRPr="00DF5CAE">
              <w:rPr>
                <w:rFonts w:cs="Courier New"/>
                <w:szCs w:val="18"/>
              </w:rPr>
              <w:t>.</w:t>
            </w:r>
          </w:p>
        </w:tc>
      </w:tr>
      <w:tr w:rsidR="00084D6F" w14:paraId="283F2177" w14:textId="77777777" w:rsidTr="00084D6F">
        <w:trPr>
          <w:trHeight w:val="2188"/>
        </w:trPr>
        <w:tc>
          <w:tcPr>
            <w:tcW w:w="1148" w:type="dxa"/>
          </w:tcPr>
          <w:p w14:paraId="0304E2C3" w14:textId="77777777" w:rsidR="00084D6F" w:rsidRDefault="00084D6F" w:rsidP="00C95A30">
            <w:pPr>
              <w:pStyle w:val="table-text"/>
              <w:numPr>
                <w:ilvl w:val="0"/>
                <w:numId w:val="74"/>
              </w:numPr>
            </w:pPr>
          </w:p>
        </w:tc>
        <w:tc>
          <w:tcPr>
            <w:tcW w:w="6274" w:type="dxa"/>
          </w:tcPr>
          <w:p w14:paraId="6D7BFD52" w14:textId="77777777" w:rsidR="00084D6F" w:rsidRDefault="00084D6F" w:rsidP="00084D6F">
            <w:pPr>
              <w:pStyle w:val="table-text"/>
            </w:pPr>
            <w:r>
              <w:t xml:space="preserve">Add code in the implementation for the set accessor for the </w:t>
            </w:r>
            <w:r w:rsidRPr="00DF5CAE">
              <w:rPr>
                <w:i/>
              </w:rPr>
              <w:t>CorpID</w:t>
            </w:r>
            <w:r>
              <w:t xml:space="preserve"> property to set its value from the input </w:t>
            </w:r>
            <w:r w:rsidRPr="00DF5CAE">
              <w:rPr>
                <w:i/>
              </w:rPr>
              <w:t>arg</w:t>
            </w:r>
            <w:r>
              <w:t xml:space="preserve"> parameter.</w:t>
            </w:r>
          </w:p>
          <w:p w14:paraId="18124BD0" w14:textId="77777777" w:rsidR="00363FC4" w:rsidRDefault="00363FC4" w:rsidP="00084D6F">
            <w:pPr>
              <w:pStyle w:val="table-text"/>
            </w:pPr>
          </w:p>
          <w:p w14:paraId="48B2329E" w14:textId="6190229D" w:rsidR="00084D6F" w:rsidRDefault="00084D6F" w:rsidP="00084D6F">
            <w:pPr>
              <w:pStyle w:val="table-text"/>
            </w:pPr>
            <w:r>
              <w:t xml:space="preserve">The </w:t>
            </w:r>
            <w:r w:rsidRPr="00DF5CAE">
              <w:rPr>
                <w:i/>
              </w:rPr>
              <w:t>CorpID</w:t>
            </w:r>
            <w:r>
              <w:t xml:space="preserve"> property should now appear as follows:</w:t>
            </w:r>
          </w:p>
          <w:p w14:paraId="718CD865" w14:textId="77777777" w:rsidR="00363FC4" w:rsidRDefault="00363FC4" w:rsidP="00084D6F">
            <w:pPr>
              <w:pStyle w:val="table-text"/>
            </w:pPr>
          </w:p>
          <w:p w14:paraId="774CC3AB" w14:textId="77777777" w:rsidR="00084D6F" w:rsidRDefault="00084D6F" w:rsidP="00084D6F">
            <w:pPr>
              <w:pStyle w:val="BlockCode"/>
              <w:ind w:left="0"/>
            </w:pPr>
            <w:r w:rsidRPr="00327444">
              <w:rPr>
                <w:rFonts w:cs="Courier New"/>
                <w:color w:val="7F0055"/>
                <w:szCs w:val="18"/>
              </w:rPr>
              <w:t>define public static property</w:t>
            </w:r>
            <w:r>
              <w:rPr>
                <w:color w:val="000000"/>
              </w:rPr>
              <w:t xml:space="preserve"> CorpID </w:t>
            </w:r>
            <w:r w:rsidRPr="00DF5CAE">
              <w:rPr>
                <w:rFonts w:cs="Courier New"/>
                <w:color w:val="7F0055"/>
                <w:szCs w:val="18"/>
              </w:rPr>
              <w:t>as</w:t>
            </w:r>
            <w:r>
              <w:rPr>
                <w:color w:val="000000"/>
              </w:rPr>
              <w:t xml:space="preserve"> </w:t>
            </w:r>
            <w:r>
              <w:rPr>
                <w:color w:val="CD3A3A"/>
              </w:rPr>
              <w:t>character</w:t>
            </w:r>
            <w:r>
              <w:rPr>
                <w:color w:val="000000"/>
              </w:rPr>
              <w:t xml:space="preserve"> </w:t>
            </w:r>
            <w:r w:rsidRPr="00327444">
              <w:rPr>
                <w:rFonts w:cs="Courier New"/>
                <w:color w:val="7F0055"/>
                <w:szCs w:val="18"/>
              </w:rPr>
              <w:t>no-undo</w:t>
            </w:r>
            <w:r>
              <w:rPr>
                <w:color w:val="000000"/>
              </w:rPr>
              <w:t xml:space="preserve"> </w:t>
            </w:r>
          </w:p>
          <w:p w14:paraId="56FB6304" w14:textId="77777777" w:rsidR="00084D6F" w:rsidRPr="00327444" w:rsidRDefault="00084D6F" w:rsidP="00084D6F">
            <w:pPr>
              <w:pStyle w:val="BlockCode"/>
              <w:ind w:left="0"/>
              <w:rPr>
                <w:rFonts w:cs="Courier New"/>
                <w:color w:val="7F0055"/>
                <w:szCs w:val="18"/>
              </w:rPr>
            </w:pPr>
            <w:r>
              <w:rPr>
                <w:color w:val="000000"/>
              </w:rPr>
              <w:tab/>
            </w:r>
            <w:r w:rsidRPr="00327444">
              <w:rPr>
                <w:rFonts w:cs="Courier New"/>
                <w:color w:val="7F0055"/>
                <w:szCs w:val="18"/>
              </w:rPr>
              <w:t>get</w:t>
            </w:r>
            <w:r w:rsidRPr="00DF5CAE">
              <w:rPr>
                <w:rFonts w:cs="Courier New"/>
                <w:szCs w:val="18"/>
              </w:rPr>
              <w:t>.</w:t>
            </w:r>
          </w:p>
          <w:p w14:paraId="05127FE0" w14:textId="77777777" w:rsidR="00084D6F" w:rsidRDefault="00084D6F" w:rsidP="00084D6F">
            <w:pPr>
              <w:pStyle w:val="BlockCode"/>
              <w:ind w:left="0"/>
            </w:pPr>
            <w:r w:rsidRPr="00327444">
              <w:rPr>
                <w:rFonts w:cs="Courier New"/>
                <w:color w:val="7F0055"/>
                <w:szCs w:val="18"/>
              </w:rPr>
              <w:tab/>
              <w:t>private set</w:t>
            </w:r>
            <w:r>
              <w:rPr>
                <w:color w:val="000000"/>
              </w:rPr>
              <w:t>(</w:t>
            </w:r>
            <w:r w:rsidRPr="00327444">
              <w:rPr>
                <w:rFonts w:cs="Courier New"/>
                <w:color w:val="7F0055"/>
                <w:szCs w:val="18"/>
              </w:rPr>
              <w:t>input</w:t>
            </w:r>
            <w:r>
              <w:rPr>
                <w:color w:val="000000"/>
              </w:rPr>
              <w:t xml:space="preserve"> arg </w:t>
            </w:r>
            <w:r w:rsidRPr="00327444">
              <w:rPr>
                <w:rFonts w:cs="Courier New"/>
                <w:color w:val="7F0055"/>
                <w:szCs w:val="18"/>
              </w:rPr>
              <w:t>as</w:t>
            </w:r>
            <w:r>
              <w:rPr>
                <w:color w:val="000000"/>
              </w:rPr>
              <w:t xml:space="preserve"> </w:t>
            </w:r>
            <w:r>
              <w:rPr>
                <w:color w:val="CD3A3A"/>
              </w:rPr>
              <w:t>character</w:t>
            </w:r>
            <w:r>
              <w:rPr>
                <w:color w:val="000000"/>
              </w:rPr>
              <w:t>):</w:t>
            </w:r>
          </w:p>
          <w:p w14:paraId="31C06BAC" w14:textId="77777777" w:rsidR="00084D6F" w:rsidRDefault="00084D6F" w:rsidP="00084D6F">
            <w:pPr>
              <w:pStyle w:val="BlockCode"/>
              <w:ind w:left="0"/>
            </w:pPr>
            <w:r>
              <w:rPr>
                <w:color w:val="000000"/>
              </w:rPr>
              <w:tab/>
              <w:t xml:space="preserve">   CorpId = arg.</w:t>
            </w:r>
          </w:p>
          <w:p w14:paraId="3DEF8146" w14:textId="77777777" w:rsidR="00084D6F" w:rsidRPr="00BB3780" w:rsidRDefault="00084D6F" w:rsidP="00084D6F">
            <w:pPr>
              <w:pStyle w:val="BlockCode"/>
              <w:ind w:left="0"/>
            </w:pPr>
            <w:r>
              <w:rPr>
                <w:color w:val="000000"/>
              </w:rPr>
              <w:tab/>
            </w:r>
            <w:r w:rsidRPr="00327444">
              <w:rPr>
                <w:rFonts w:cs="Courier New"/>
                <w:color w:val="7F0055"/>
                <w:szCs w:val="18"/>
              </w:rPr>
              <w:t>end set</w:t>
            </w:r>
            <w:r>
              <w:rPr>
                <w:color w:val="000000"/>
              </w:rPr>
              <w:t>.</w:t>
            </w:r>
          </w:p>
        </w:tc>
      </w:tr>
      <w:tr w:rsidR="00084D6F" w14:paraId="033C36EA" w14:textId="77777777" w:rsidTr="00084D6F">
        <w:tc>
          <w:tcPr>
            <w:tcW w:w="1148" w:type="dxa"/>
          </w:tcPr>
          <w:p w14:paraId="18F38D34" w14:textId="77777777" w:rsidR="00084D6F" w:rsidRDefault="00084D6F" w:rsidP="00C95A30">
            <w:pPr>
              <w:pStyle w:val="table-text"/>
              <w:numPr>
                <w:ilvl w:val="0"/>
                <w:numId w:val="74"/>
              </w:numPr>
            </w:pPr>
          </w:p>
        </w:tc>
        <w:tc>
          <w:tcPr>
            <w:tcW w:w="6292" w:type="dxa"/>
          </w:tcPr>
          <w:p w14:paraId="527CB57E" w14:textId="77777777" w:rsidR="00084D6F" w:rsidRDefault="00084D6F" w:rsidP="00084D6F">
            <w:pPr>
              <w:pStyle w:val="table-text"/>
            </w:pPr>
            <w:r>
              <w:t xml:space="preserve">Add code in the implementation for the set accessor for the </w:t>
            </w:r>
            <w:r w:rsidRPr="00DF5CAE">
              <w:rPr>
                <w:i/>
              </w:rPr>
              <w:t>Instance</w:t>
            </w:r>
            <w:r>
              <w:t xml:space="preserve"> property to set its value from the input </w:t>
            </w:r>
            <w:r w:rsidRPr="00DF5CAE">
              <w:rPr>
                <w:i/>
              </w:rPr>
              <w:t>arg</w:t>
            </w:r>
            <w:r>
              <w:t xml:space="preserve"> parameter.</w:t>
            </w:r>
          </w:p>
          <w:p w14:paraId="50DAABF0" w14:textId="77777777" w:rsidR="00363FC4" w:rsidRDefault="00363FC4" w:rsidP="00084D6F">
            <w:pPr>
              <w:pStyle w:val="table-text"/>
            </w:pPr>
          </w:p>
          <w:p w14:paraId="154B860E" w14:textId="16F80A35" w:rsidR="00084D6F" w:rsidRDefault="00084D6F" w:rsidP="00084D6F">
            <w:pPr>
              <w:pStyle w:val="table-text"/>
            </w:pPr>
            <w:r>
              <w:t>The Instance property should now appear as follows:</w:t>
            </w:r>
          </w:p>
          <w:p w14:paraId="44AC57D0" w14:textId="77777777" w:rsidR="00363FC4" w:rsidRDefault="00363FC4" w:rsidP="00084D6F">
            <w:pPr>
              <w:pStyle w:val="table-text"/>
            </w:pPr>
          </w:p>
          <w:p w14:paraId="0D62946A" w14:textId="77777777" w:rsidR="00084D6F" w:rsidRDefault="00084D6F" w:rsidP="00084D6F">
            <w:pPr>
              <w:pStyle w:val="BlockCode"/>
              <w:ind w:left="0"/>
            </w:pPr>
            <w:r>
              <w:rPr>
                <w:color w:val="7F0055"/>
              </w:rPr>
              <w:t>define</w:t>
            </w:r>
            <w:r>
              <w:t xml:space="preserve"> </w:t>
            </w:r>
            <w:r>
              <w:rPr>
                <w:color w:val="7F0055"/>
              </w:rPr>
              <w:t>public</w:t>
            </w:r>
            <w:r>
              <w:t xml:space="preserve"> </w:t>
            </w:r>
            <w:r>
              <w:rPr>
                <w:color w:val="7F0055"/>
              </w:rPr>
              <w:t>static</w:t>
            </w:r>
            <w:r>
              <w:t xml:space="preserve"> </w:t>
            </w:r>
            <w:r>
              <w:rPr>
                <w:color w:val="7F0055"/>
              </w:rPr>
              <w:t>property</w:t>
            </w:r>
            <w:r>
              <w:t xml:space="preserve"> Instance </w:t>
            </w:r>
            <w:r>
              <w:rPr>
                <w:color w:val="7F0055"/>
              </w:rPr>
              <w:t>as</w:t>
            </w:r>
            <w:r>
              <w:t xml:space="preserve"> Enterprise.Corporation </w:t>
            </w:r>
            <w:r>
              <w:rPr>
                <w:color w:val="7F0055"/>
              </w:rPr>
              <w:t>no-undo</w:t>
            </w:r>
            <w:r>
              <w:t xml:space="preserve"> </w:t>
            </w:r>
          </w:p>
          <w:p w14:paraId="19E46B5F" w14:textId="77777777" w:rsidR="00084D6F" w:rsidRDefault="00084D6F" w:rsidP="00084D6F">
            <w:pPr>
              <w:pStyle w:val="BlockCode"/>
              <w:ind w:left="0"/>
            </w:pPr>
            <w:r>
              <w:tab/>
            </w:r>
            <w:r>
              <w:rPr>
                <w:color w:val="7F0055"/>
              </w:rPr>
              <w:t>get</w:t>
            </w:r>
            <w:r>
              <w:t>.</w:t>
            </w:r>
          </w:p>
          <w:p w14:paraId="6AF7CC36" w14:textId="77777777" w:rsidR="00084D6F" w:rsidRDefault="00084D6F" w:rsidP="00084D6F">
            <w:pPr>
              <w:pStyle w:val="BlockCode"/>
              <w:ind w:left="0"/>
            </w:pPr>
            <w:r>
              <w:tab/>
            </w:r>
            <w:r>
              <w:rPr>
                <w:color w:val="7F0055"/>
              </w:rPr>
              <w:t>private</w:t>
            </w:r>
            <w:r>
              <w:t xml:space="preserve"> </w:t>
            </w:r>
            <w:r>
              <w:rPr>
                <w:color w:val="7F0055"/>
              </w:rPr>
              <w:t>set</w:t>
            </w:r>
            <w:r>
              <w:t>(</w:t>
            </w:r>
            <w:r>
              <w:rPr>
                <w:color w:val="7F0055"/>
              </w:rPr>
              <w:t>input</w:t>
            </w:r>
            <w:r>
              <w:t xml:space="preserve"> arg </w:t>
            </w:r>
            <w:r>
              <w:rPr>
                <w:color w:val="7F0055"/>
              </w:rPr>
              <w:t>as</w:t>
            </w:r>
            <w:r>
              <w:t xml:space="preserve"> Enterprise.Corporation):</w:t>
            </w:r>
          </w:p>
          <w:p w14:paraId="3F62365E" w14:textId="77777777" w:rsidR="00084D6F" w:rsidRDefault="00084D6F" w:rsidP="00084D6F">
            <w:pPr>
              <w:pStyle w:val="BlockCode"/>
              <w:ind w:left="0"/>
            </w:pPr>
            <w:r>
              <w:tab/>
              <w:t xml:space="preserve">   Instance = arg.</w:t>
            </w:r>
          </w:p>
          <w:p w14:paraId="35CC8CA4" w14:textId="77777777" w:rsidR="00084D6F" w:rsidRPr="00BB3780" w:rsidRDefault="00084D6F" w:rsidP="00084D6F">
            <w:pPr>
              <w:pStyle w:val="BlockCode"/>
              <w:ind w:left="0"/>
            </w:pPr>
            <w:r>
              <w:tab/>
            </w:r>
            <w:r>
              <w:rPr>
                <w:color w:val="7F0055"/>
              </w:rPr>
              <w:t>end</w:t>
            </w:r>
            <w:r>
              <w:t xml:space="preserve"> </w:t>
            </w:r>
            <w:r>
              <w:rPr>
                <w:color w:val="7F0055"/>
              </w:rPr>
              <w:t>set</w:t>
            </w:r>
            <w:r>
              <w:t>.</w:t>
            </w:r>
          </w:p>
        </w:tc>
      </w:tr>
    </w:tbl>
    <w:p w14:paraId="38135F7D" w14:textId="77777777" w:rsidR="00084D6F" w:rsidRDefault="00084D6F" w:rsidP="00084D6F">
      <w:pPr>
        <w:pStyle w:val="BlockLine"/>
      </w:pPr>
    </w:p>
    <w:p w14:paraId="5A4305E5" w14:textId="77777777" w:rsidR="00084D6F" w:rsidRDefault="00084D6F" w:rsidP="00084D6F">
      <w:pPr>
        <w:pStyle w:val="BlockText"/>
      </w:pPr>
    </w:p>
    <w:p w14:paraId="5845F79C" w14:textId="77777777" w:rsidR="00084D6F" w:rsidRDefault="00084D6F" w:rsidP="00084D6F">
      <w:pPr>
        <w:pStyle w:val="Heading3"/>
      </w:pPr>
      <w:r>
        <w:lastRenderedPageBreak/>
        <w:t>Solution, Part 3—Defining a static constructor for the Corporation class</w:t>
      </w:r>
    </w:p>
    <w:p w14:paraId="0F38F836" w14:textId="77777777" w:rsidR="00084D6F" w:rsidRPr="00B25DD7" w:rsidRDefault="00084D6F" w:rsidP="00084D6F">
      <w:pPr>
        <w:pStyle w:val="TopLine"/>
      </w:pPr>
    </w:p>
    <w:tbl>
      <w:tblPr>
        <w:tblStyle w:val="TableGrid"/>
        <w:tblW w:w="7442" w:type="dxa"/>
        <w:tblInd w:w="1915" w:type="dxa"/>
        <w:tblLook w:val="05E0" w:firstRow="1" w:lastRow="1" w:firstColumn="1" w:lastColumn="1" w:noHBand="0" w:noVBand="1"/>
      </w:tblPr>
      <w:tblGrid>
        <w:gridCol w:w="1151"/>
        <w:gridCol w:w="6291"/>
      </w:tblGrid>
      <w:tr w:rsidR="00084D6F" w14:paraId="17CCA676" w14:textId="77777777" w:rsidTr="00084D6F">
        <w:trPr>
          <w:cnfStyle w:val="100000000000" w:firstRow="1" w:lastRow="0" w:firstColumn="0" w:lastColumn="0" w:oddVBand="0" w:evenVBand="0" w:oddHBand="0" w:evenHBand="0" w:firstRowFirstColumn="0" w:firstRowLastColumn="0" w:lastRowFirstColumn="0" w:lastRowLastColumn="0"/>
          <w:trHeight w:val="474"/>
        </w:trPr>
        <w:tc>
          <w:tcPr>
            <w:tcW w:w="1151" w:type="dxa"/>
          </w:tcPr>
          <w:p w14:paraId="1796EF9C" w14:textId="77777777" w:rsidR="00084D6F" w:rsidRDefault="00084D6F" w:rsidP="00084D6F">
            <w:pPr>
              <w:pStyle w:val="TableHeading"/>
            </w:pPr>
            <w:r>
              <w:t>Step</w:t>
            </w:r>
          </w:p>
        </w:tc>
        <w:tc>
          <w:tcPr>
            <w:tcW w:w="6291" w:type="dxa"/>
          </w:tcPr>
          <w:p w14:paraId="1472EBCC" w14:textId="2D6DCED4" w:rsidR="00084D6F" w:rsidRDefault="00084D6F" w:rsidP="00084D6F">
            <w:pPr>
              <w:pStyle w:val="TableHeading"/>
            </w:pPr>
            <w:r>
              <w:t>Solution instruction</w:t>
            </w:r>
            <w:r w:rsidR="00363FC4">
              <w:t>s</w:t>
            </w:r>
          </w:p>
        </w:tc>
      </w:tr>
      <w:tr w:rsidR="00084D6F" w14:paraId="421BB199" w14:textId="77777777" w:rsidTr="00084D6F">
        <w:trPr>
          <w:trHeight w:val="1592"/>
        </w:trPr>
        <w:tc>
          <w:tcPr>
            <w:tcW w:w="1151" w:type="dxa"/>
          </w:tcPr>
          <w:p w14:paraId="211ABCEF" w14:textId="77777777" w:rsidR="00084D6F" w:rsidRDefault="00084D6F" w:rsidP="00C95A30">
            <w:pPr>
              <w:pStyle w:val="table-text"/>
              <w:numPr>
                <w:ilvl w:val="0"/>
                <w:numId w:val="75"/>
              </w:numPr>
            </w:pPr>
          </w:p>
        </w:tc>
        <w:tc>
          <w:tcPr>
            <w:tcW w:w="6291" w:type="dxa"/>
          </w:tcPr>
          <w:p w14:paraId="19CEDBEB" w14:textId="77777777" w:rsidR="00084D6F" w:rsidRDefault="00084D6F" w:rsidP="00084D6F">
            <w:pPr>
              <w:pStyle w:val="Tablesub-step"/>
              <w:numPr>
                <w:ilvl w:val="0"/>
                <w:numId w:val="0"/>
              </w:numPr>
              <w:tabs>
                <w:tab w:val="left" w:pos="720"/>
              </w:tabs>
            </w:pPr>
            <w:r>
              <w:t xml:space="preserve">Modify the default constructor to set the value for the </w:t>
            </w:r>
            <w:r w:rsidRPr="002A277C">
              <w:rPr>
                <w:i/>
              </w:rPr>
              <w:t>CorpID</w:t>
            </w:r>
            <w:r>
              <w:t xml:space="preserve"> property to “</w:t>
            </w:r>
            <w:r w:rsidRPr="00872655">
              <w:rPr>
                <w:i/>
              </w:rPr>
              <w:t>Progress Software Corporation</w:t>
            </w:r>
            <w:r>
              <w:rPr>
                <w:i/>
              </w:rPr>
              <w:t>”</w:t>
            </w:r>
            <w:r>
              <w:t>.</w:t>
            </w:r>
          </w:p>
          <w:p w14:paraId="34AE899C" w14:textId="77777777" w:rsidR="00363FC4" w:rsidRDefault="00363FC4" w:rsidP="00084D6F">
            <w:pPr>
              <w:pStyle w:val="Tablesub-step"/>
              <w:numPr>
                <w:ilvl w:val="0"/>
                <w:numId w:val="0"/>
              </w:numPr>
            </w:pPr>
          </w:p>
          <w:p w14:paraId="2FD7779A" w14:textId="3B70E2F4" w:rsidR="00084D6F" w:rsidRDefault="00084D6F" w:rsidP="00084D6F">
            <w:pPr>
              <w:pStyle w:val="Tablesub-step"/>
              <w:numPr>
                <w:ilvl w:val="0"/>
                <w:numId w:val="0"/>
              </w:numPr>
            </w:pPr>
            <w:r>
              <w:t>The definition of the default constructor should be as follows:</w:t>
            </w:r>
          </w:p>
          <w:p w14:paraId="74BF8946" w14:textId="77777777" w:rsidR="00363FC4" w:rsidRDefault="00363FC4" w:rsidP="00084D6F">
            <w:pPr>
              <w:pStyle w:val="Tablesub-step"/>
              <w:numPr>
                <w:ilvl w:val="0"/>
                <w:numId w:val="0"/>
              </w:numPr>
            </w:pPr>
          </w:p>
          <w:p w14:paraId="78140F61" w14:textId="77777777" w:rsidR="00084D6F" w:rsidRDefault="00084D6F" w:rsidP="00084D6F">
            <w:pPr>
              <w:pStyle w:val="BlockCode"/>
              <w:ind w:left="0"/>
            </w:pPr>
            <w:r>
              <w:rPr>
                <w:color w:val="7F0055"/>
              </w:rPr>
              <w:t>constructor</w:t>
            </w:r>
            <w:r>
              <w:t xml:space="preserve">  Corporation():</w:t>
            </w:r>
          </w:p>
          <w:p w14:paraId="349F0489" w14:textId="77777777" w:rsidR="00084D6F" w:rsidRDefault="00084D6F" w:rsidP="00084D6F">
            <w:pPr>
              <w:pStyle w:val="BlockCode"/>
              <w:ind w:left="0"/>
            </w:pPr>
            <w:r>
              <w:t xml:space="preserve">    </w:t>
            </w:r>
            <w:r>
              <w:rPr>
                <w:color w:val="7F0055"/>
              </w:rPr>
              <w:t>super</w:t>
            </w:r>
            <w:r>
              <w:t>().</w:t>
            </w:r>
          </w:p>
          <w:p w14:paraId="537DBED4" w14:textId="77777777" w:rsidR="00084D6F" w:rsidRDefault="00084D6F" w:rsidP="00084D6F">
            <w:pPr>
              <w:pStyle w:val="BlockCode"/>
              <w:ind w:left="0"/>
            </w:pPr>
            <w:r>
              <w:t xml:space="preserve">    CorpID = </w:t>
            </w:r>
            <w:r>
              <w:rPr>
                <w:color w:val="2A00FF"/>
              </w:rPr>
              <w:t>"Progress Software Corporation"</w:t>
            </w:r>
            <w:r>
              <w:t>.</w:t>
            </w:r>
          </w:p>
          <w:p w14:paraId="1A0EBAA9" w14:textId="77777777" w:rsidR="00084D6F" w:rsidRDefault="00084D6F" w:rsidP="00084D6F">
            <w:pPr>
              <w:pStyle w:val="BlockCode"/>
              <w:ind w:left="0"/>
            </w:pPr>
            <w:r>
              <w:rPr>
                <w:color w:val="7F0055"/>
              </w:rPr>
              <w:t>end</w:t>
            </w:r>
            <w:r>
              <w:t xml:space="preserve"> </w:t>
            </w:r>
            <w:r>
              <w:rPr>
                <w:color w:val="7F0055"/>
              </w:rPr>
              <w:t>constructor</w:t>
            </w:r>
            <w:r>
              <w:t>.</w:t>
            </w:r>
          </w:p>
        </w:tc>
      </w:tr>
      <w:tr w:rsidR="00084D6F" w14:paraId="33157153" w14:textId="77777777" w:rsidTr="00084D6F">
        <w:trPr>
          <w:trHeight w:val="1376"/>
        </w:trPr>
        <w:tc>
          <w:tcPr>
            <w:tcW w:w="1151" w:type="dxa"/>
          </w:tcPr>
          <w:p w14:paraId="3B790A02" w14:textId="77777777" w:rsidR="00084D6F" w:rsidRDefault="00084D6F" w:rsidP="00C95A30">
            <w:pPr>
              <w:pStyle w:val="table-text"/>
              <w:numPr>
                <w:ilvl w:val="0"/>
                <w:numId w:val="75"/>
              </w:numPr>
            </w:pPr>
          </w:p>
        </w:tc>
        <w:tc>
          <w:tcPr>
            <w:tcW w:w="6291" w:type="dxa"/>
          </w:tcPr>
          <w:p w14:paraId="2D81B6E2" w14:textId="77777777" w:rsidR="00084D6F" w:rsidRDefault="00084D6F" w:rsidP="00084D6F">
            <w:pPr>
              <w:pStyle w:val="Tablesub-step"/>
              <w:numPr>
                <w:ilvl w:val="0"/>
                <w:numId w:val="0"/>
              </w:numPr>
            </w:pPr>
            <w:r>
              <w:t xml:space="preserve">Define a static constructor for the </w:t>
            </w:r>
            <w:r w:rsidRPr="00874550">
              <w:rPr>
                <w:i/>
              </w:rPr>
              <w:t>Corporation</w:t>
            </w:r>
            <w:r>
              <w:t xml:space="preserve"> class to create a new instance of Corporation and assign it to the Instance property.</w:t>
            </w:r>
          </w:p>
          <w:p w14:paraId="4A9C9FC9" w14:textId="77777777" w:rsidR="00363FC4" w:rsidRDefault="00363FC4" w:rsidP="00084D6F">
            <w:pPr>
              <w:pStyle w:val="Tablesub-step"/>
              <w:numPr>
                <w:ilvl w:val="0"/>
                <w:numId w:val="0"/>
              </w:numPr>
            </w:pPr>
          </w:p>
          <w:p w14:paraId="6451D2DE" w14:textId="4D725CBB" w:rsidR="00084D6F" w:rsidRDefault="00084D6F" w:rsidP="00084D6F">
            <w:pPr>
              <w:pStyle w:val="Tablesub-step"/>
              <w:numPr>
                <w:ilvl w:val="0"/>
                <w:numId w:val="0"/>
              </w:numPr>
            </w:pPr>
            <w:r>
              <w:t>The definition of this constructor should be as follows:</w:t>
            </w:r>
          </w:p>
          <w:p w14:paraId="375C43FB" w14:textId="77777777" w:rsidR="00363FC4" w:rsidRDefault="00363FC4" w:rsidP="00084D6F">
            <w:pPr>
              <w:pStyle w:val="Tablesub-step"/>
              <w:numPr>
                <w:ilvl w:val="0"/>
                <w:numId w:val="0"/>
              </w:numPr>
            </w:pPr>
          </w:p>
          <w:p w14:paraId="32137587" w14:textId="77777777" w:rsidR="00084D6F" w:rsidRDefault="00084D6F" w:rsidP="00084D6F">
            <w:pPr>
              <w:pStyle w:val="BlockCode"/>
              <w:ind w:left="0"/>
            </w:pPr>
            <w:r w:rsidRPr="00DC080B">
              <w:rPr>
                <w:color w:val="7F0055"/>
              </w:rPr>
              <w:t>constructor static</w:t>
            </w:r>
            <w:r>
              <w:rPr>
                <w:color w:val="000000"/>
              </w:rPr>
              <w:t xml:space="preserve"> Corporation():</w:t>
            </w:r>
          </w:p>
          <w:p w14:paraId="2F907E95" w14:textId="77777777" w:rsidR="00084D6F" w:rsidRDefault="00084D6F" w:rsidP="00084D6F">
            <w:pPr>
              <w:pStyle w:val="BlockCode"/>
              <w:ind w:left="0"/>
            </w:pPr>
            <w:r>
              <w:rPr>
                <w:color w:val="000000"/>
              </w:rPr>
              <w:t xml:space="preserve">    Instance = </w:t>
            </w:r>
            <w:r w:rsidRPr="00DC080B">
              <w:rPr>
                <w:color w:val="7F0055"/>
              </w:rPr>
              <w:t>new</w:t>
            </w:r>
            <w:r>
              <w:rPr>
                <w:color w:val="000000"/>
              </w:rPr>
              <w:t xml:space="preserve"> Enterprise.Corporation().</w:t>
            </w:r>
          </w:p>
          <w:p w14:paraId="5554D8FE" w14:textId="77777777" w:rsidR="00084D6F" w:rsidRDefault="00084D6F" w:rsidP="00084D6F">
            <w:pPr>
              <w:pStyle w:val="BlockCode"/>
              <w:ind w:left="0"/>
            </w:pPr>
            <w:r w:rsidRPr="00DC080B">
              <w:rPr>
                <w:color w:val="7F0055"/>
              </w:rPr>
              <w:t>end constructor</w:t>
            </w:r>
            <w:r>
              <w:rPr>
                <w:color w:val="000000"/>
              </w:rPr>
              <w:t>.</w:t>
            </w:r>
          </w:p>
        </w:tc>
      </w:tr>
    </w:tbl>
    <w:p w14:paraId="58A949F4" w14:textId="77777777" w:rsidR="00084D6F" w:rsidRDefault="00084D6F" w:rsidP="00084D6F">
      <w:pPr>
        <w:pStyle w:val="BlockLine"/>
      </w:pPr>
    </w:p>
    <w:p w14:paraId="7186F672" w14:textId="77777777" w:rsidR="00084D6F" w:rsidRPr="00F63159" w:rsidRDefault="00084D6F" w:rsidP="00084D6F">
      <w:pPr>
        <w:pStyle w:val="BlockText"/>
      </w:pPr>
    </w:p>
    <w:p w14:paraId="61A96754" w14:textId="77777777" w:rsidR="00084D6F" w:rsidRDefault="00084D6F" w:rsidP="00084D6F">
      <w:pPr>
        <w:rPr>
          <w:rFonts w:ascii="Arial" w:hAnsi="Arial" w:cs="Arial"/>
          <w:b/>
          <w:i/>
          <w:sz w:val="36"/>
          <w:szCs w:val="36"/>
        </w:rPr>
      </w:pPr>
    </w:p>
    <w:p w14:paraId="3AEDDB5B" w14:textId="77777777" w:rsidR="00084D6F" w:rsidRDefault="00084D6F" w:rsidP="00084D6F">
      <w:pPr>
        <w:rPr>
          <w:rFonts w:ascii="Arial" w:hAnsi="Arial" w:cs="Arial"/>
          <w:b/>
          <w:i/>
          <w:sz w:val="36"/>
          <w:szCs w:val="36"/>
        </w:rPr>
      </w:pPr>
    </w:p>
    <w:p w14:paraId="520503BB" w14:textId="77777777" w:rsidR="00084D6F" w:rsidRDefault="00084D6F" w:rsidP="00084D6F">
      <w:pPr>
        <w:rPr>
          <w:rFonts w:ascii="Arial" w:hAnsi="Arial" w:cs="Arial"/>
          <w:b/>
          <w:i/>
          <w:sz w:val="36"/>
          <w:szCs w:val="36"/>
        </w:rPr>
      </w:pPr>
    </w:p>
    <w:p w14:paraId="256CF653" w14:textId="77777777" w:rsidR="00084D6F" w:rsidRDefault="00084D6F" w:rsidP="00084D6F">
      <w:pPr>
        <w:rPr>
          <w:rFonts w:ascii="Arial" w:hAnsi="Arial" w:cs="Arial"/>
          <w:b/>
          <w:i/>
          <w:sz w:val="36"/>
          <w:szCs w:val="36"/>
        </w:rPr>
      </w:pPr>
    </w:p>
    <w:p w14:paraId="60329C60" w14:textId="77777777" w:rsidR="00084D6F" w:rsidRDefault="00084D6F" w:rsidP="00084D6F">
      <w:pPr>
        <w:rPr>
          <w:rFonts w:ascii="Arial" w:hAnsi="Arial" w:cs="Arial"/>
          <w:b/>
          <w:i/>
          <w:sz w:val="36"/>
          <w:szCs w:val="36"/>
        </w:rPr>
      </w:pPr>
    </w:p>
    <w:p w14:paraId="10A600FE" w14:textId="77777777" w:rsidR="00084D6F" w:rsidRDefault="00084D6F" w:rsidP="00084D6F">
      <w:pPr>
        <w:pStyle w:val="Heading3"/>
      </w:pPr>
      <w:r>
        <w:lastRenderedPageBreak/>
        <w:t xml:space="preserve">Solution, Part 4—Adding code to the </w:t>
      </w:r>
      <w:proofErr w:type="gramStart"/>
      <w:r>
        <w:t>InitializeBusinessUnit(</w:t>
      </w:r>
      <w:proofErr w:type="gramEnd"/>
      <w:r>
        <w:t>) method to create instances dynamically</w:t>
      </w:r>
    </w:p>
    <w:p w14:paraId="4B80DC40" w14:textId="77777777" w:rsidR="00084D6F" w:rsidRPr="00B25DD7" w:rsidRDefault="00084D6F" w:rsidP="00084D6F">
      <w:pPr>
        <w:pStyle w:val="TopLine"/>
      </w:pPr>
    </w:p>
    <w:tbl>
      <w:tblPr>
        <w:tblStyle w:val="TableGrid"/>
        <w:tblW w:w="7449" w:type="dxa"/>
        <w:tblInd w:w="1915" w:type="dxa"/>
        <w:tblLook w:val="05E0" w:firstRow="1" w:lastRow="1" w:firstColumn="1" w:lastColumn="1" w:noHBand="0" w:noVBand="1"/>
      </w:tblPr>
      <w:tblGrid>
        <w:gridCol w:w="743"/>
        <w:gridCol w:w="6706"/>
      </w:tblGrid>
      <w:tr w:rsidR="00084D6F" w14:paraId="765980A7" w14:textId="77777777" w:rsidTr="00084D6F">
        <w:trPr>
          <w:cnfStyle w:val="100000000000" w:firstRow="1" w:lastRow="0" w:firstColumn="0" w:lastColumn="0" w:oddVBand="0" w:evenVBand="0" w:oddHBand="0" w:evenHBand="0" w:firstRowFirstColumn="0" w:firstRowLastColumn="0" w:lastRowFirstColumn="0" w:lastRowLastColumn="0"/>
          <w:trHeight w:val="481"/>
        </w:trPr>
        <w:tc>
          <w:tcPr>
            <w:tcW w:w="743" w:type="dxa"/>
          </w:tcPr>
          <w:p w14:paraId="298E6422" w14:textId="77777777" w:rsidR="00084D6F" w:rsidRDefault="00084D6F" w:rsidP="00084D6F">
            <w:pPr>
              <w:pStyle w:val="TableHeading"/>
            </w:pPr>
            <w:r>
              <w:t>Step</w:t>
            </w:r>
          </w:p>
        </w:tc>
        <w:tc>
          <w:tcPr>
            <w:tcW w:w="6706" w:type="dxa"/>
          </w:tcPr>
          <w:p w14:paraId="56A440DF" w14:textId="1D9DDA07" w:rsidR="00084D6F" w:rsidRDefault="00084D6F" w:rsidP="00084D6F">
            <w:pPr>
              <w:pStyle w:val="TableHeading"/>
            </w:pPr>
            <w:r>
              <w:t>Solution instruction</w:t>
            </w:r>
            <w:r w:rsidR="00363FC4">
              <w:t>s</w:t>
            </w:r>
          </w:p>
        </w:tc>
      </w:tr>
      <w:tr w:rsidR="00084D6F" w14:paraId="14B9583F" w14:textId="77777777" w:rsidTr="00084D6F">
        <w:trPr>
          <w:trHeight w:val="922"/>
        </w:trPr>
        <w:tc>
          <w:tcPr>
            <w:tcW w:w="743" w:type="dxa"/>
          </w:tcPr>
          <w:p w14:paraId="62A9781C" w14:textId="77777777" w:rsidR="00084D6F" w:rsidRDefault="00084D6F" w:rsidP="00C95A30">
            <w:pPr>
              <w:pStyle w:val="table-text"/>
              <w:numPr>
                <w:ilvl w:val="0"/>
                <w:numId w:val="76"/>
              </w:numPr>
            </w:pPr>
          </w:p>
        </w:tc>
        <w:tc>
          <w:tcPr>
            <w:tcW w:w="6706" w:type="dxa"/>
          </w:tcPr>
          <w:p w14:paraId="1A71A450" w14:textId="77777777" w:rsidR="00084D6F" w:rsidRDefault="00084D6F" w:rsidP="00084D6F">
            <w:pPr>
              <w:pStyle w:val="Tablesub-step"/>
              <w:numPr>
                <w:ilvl w:val="0"/>
                <w:numId w:val="0"/>
              </w:numPr>
            </w:pPr>
            <w:r>
              <w:t xml:space="preserve">Locate the </w:t>
            </w:r>
            <w:r w:rsidRPr="00916B65">
              <w:t>public</w:t>
            </w:r>
            <w:r>
              <w:t xml:space="preserve"> </w:t>
            </w:r>
            <w:proofErr w:type="gramStart"/>
            <w:r>
              <w:rPr>
                <w:i/>
              </w:rPr>
              <w:t>InitializeBusinessUnits</w:t>
            </w:r>
            <w:r>
              <w:t>(</w:t>
            </w:r>
            <w:proofErr w:type="gramEnd"/>
            <w:r>
              <w:t xml:space="preserve">) method and view the code that is there already. This code iterates through all business unit records in the </w:t>
            </w:r>
            <w:r w:rsidRPr="00DF5CAE">
              <w:rPr>
                <w:i/>
              </w:rPr>
              <w:t>ttBusinessUnit</w:t>
            </w:r>
            <w:r>
              <w:t xml:space="preserve"> temp-table. It reads a department JSON file to initialize the departments for each business unit.</w:t>
            </w:r>
          </w:p>
        </w:tc>
      </w:tr>
      <w:tr w:rsidR="00084D6F" w14:paraId="025B8749" w14:textId="77777777" w:rsidTr="00084D6F">
        <w:trPr>
          <w:trHeight w:val="4526"/>
        </w:trPr>
        <w:tc>
          <w:tcPr>
            <w:tcW w:w="743" w:type="dxa"/>
          </w:tcPr>
          <w:p w14:paraId="257B31CB" w14:textId="77777777" w:rsidR="00084D6F" w:rsidRDefault="00084D6F" w:rsidP="00C95A30">
            <w:pPr>
              <w:pStyle w:val="table-text"/>
              <w:numPr>
                <w:ilvl w:val="0"/>
                <w:numId w:val="76"/>
              </w:numPr>
            </w:pPr>
          </w:p>
        </w:tc>
        <w:tc>
          <w:tcPr>
            <w:tcW w:w="6706" w:type="dxa"/>
          </w:tcPr>
          <w:p w14:paraId="02320879" w14:textId="77777777" w:rsidR="00084D6F" w:rsidRDefault="00084D6F" w:rsidP="00084D6F">
            <w:pPr>
              <w:pStyle w:val="table-text"/>
            </w:pPr>
            <w:r>
              <w:t xml:space="preserve">In the </w:t>
            </w:r>
            <w:proofErr w:type="gramStart"/>
            <w:r>
              <w:rPr>
                <w:i/>
              </w:rPr>
              <w:t>InitializeBusinessUnits</w:t>
            </w:r>
            <w:r>
              <w:t>(</w:t>
            </w:r>
            <w:proofErr w:type="gramEnd"/>
            <w:r>
              <w:t xml:space="preserve">) method, add code at the beginning of the </w:t>
            </w:r>
            <w:r w:rsidRPr="00DF5CAE">
              <w:rPr>
                <w:i/>
              </w:rPr>
              <w:t xml:space="preserve">for each </w:t>
            </w:r>
            <w:r>
              <w:t xml:space="preserve">block to test if a business unit is of type </w:t>
            </w:r>
            <w:r w:rsidRPr="00DF5CAE">
              <w:rPr>
                <w:i/>
              </w:rPr>
              <w:t>Company</w:t>
            </w:r>
            <w:r>
              <w:t xml:space="preserve">. To do this, you will test the value of the type field in the </w:t>
            </w:r>
            <w:r w:rsidRPr="00DF5CAE">
              <w:rPr>
                <w:i/>
              </w:rPr>
              <w:t>ttBusinessUnit</w:t>
            </w:r>
            <w:r>
              <w:t xml:space="preserve"> temp-table. </w:t>
            </w:r>
          </w:p>
          <w:p w14:paraId="547BC79F" w14:textId="77777777" w:rsidR="00084D6F" w:rsidRDefault="00084D6F" w:rsidP="00084D6F">
            <w:pPr>
              <w:pStyle w:val="Tablesub-step"/>
              <w:numPr>
                <w:ilvl w:val="0"/>
                <w:numId w:val="0"/>
              </w:numPr>
            </w:pPr>
            <w:r>
              <w:t xml:space="preserve">If the business unit is of type </w:t>
            </w:r>
            <w:r w:rsidRPr="00916B65">
              <w:rPr>
                <w:i/>
              </w:rPr>
              <w:t>Company</w:t>
            </w:r>
            <w:r>
              <w:t xml:space="preserve">, add a statement to create a new </w:t>
            </w:r>
            <w:r w:rsidRPr="00DF5CAE">
              <w:rPr>
                <w:i/>
              </w:rPr>
              <w:t>Company</w:t>
            </w:r>
            <w:r>
              <w:t xml:space="preserve"> object dynamically. Otherwise, create a new </w:t>
            </w:r>
            <w:r w:rsidRPr="00DF5CAE">
              <w:rPr>
                <w:i/>
              </w:rPr>
              <w:t>Franchise</w:t>
            </w:r>
            <w:r>
              <w:t xml:space="preserve"> object dynamically. </w:t>
            </w:r>
          </w:p>
          <w:p w14:paraId="2BA60B69" w14:textId="77777777" w:rsidR="00084D6F" w:rsidRDefault="00084D6F" w:rsidP="00084D6F">
            <w:pPr>
              <w:pStyle w:val="Tablesub-step"/>
              <w:numPr>
                <w:ilvl w:val="0"/>
                <w:numId w:val="0"/>
              </w:numPr>
            </w:pPr>
          </w:p>
          <w:p w14:paraId="1C109429" w14:textId="1AA2683B" w:rsidR="00084D6F" w:rsidRDefault="00084D6F" w:rsidP="00084D6F">
            <w:pPr>
              <w:pStyle w:val="Tablesub-step"/>
              <w:numPr>
                <w:ilvl w:val="0"/>
                <w:numId w:val="0"/>
              </w:numPr>
            </w:pPr>
            <w:r>
              <w:t xml:space="preserve">The beginning of this </w:t>
            </w:r>
            <w:r w:rsidRPr="00DF5CAE">
              <w:rPr>
                <w:i/>
              </w:rPr>
              <w:t>for each</w:t>
            </w:r>
            <w:r>
              <w:t xml:space="preserve"> block should appear as follows:</w:t>
            </w:r>
          </w:p>
          <w:p w14:paraId="63856D95" w14:textId="77777777" w:rsidR="00363FC4" w:rsidRDefault="00363FC4" w:rsidP="00084D6F">
            <w:pPr>
              <w:pStyle w:val="Tablesub-step"/>
              <w:numPr>
                <w:ilvl w:val="0"/>
                <w:numId w:val="0"/>
              </w:numPr>
            </w:pPr>
          </w:p>
          <w:p w14:paraId="4310BAA4" w14:textId="77777777" w:rsidR="00084D6F" w:rsidRPr="00E202C0" w:rsidRDefault="00084D6F" w:rsidP="00084D6F">
            <w:pPr>
              <w:pStyle w:val="BlockCode"/>
              <w:ind w:left="0"/>
              <w:rPr>
                <w:rFonts w:cs="Courier New"/>
                <w:szCs w:val="18"/>
              </w:rPr>
            </w:pPr>
            <w:r>
              <w:rPr>
                <w:rFonts w:ascii="Consolas" w:hAnsi="Consolas" w:cs="Consolas"/>
                <w:color w:val="000000"/>
                <w:sz w:val="20"/>
                <w:szCs w:val="20"/>
              </w:rPr>
              <w:t xml:space="preserve">   </w:t>
            </w:r>
            <w:r w:rsidRPr="00E202C0">
              <w:rPr>
                <w:rFonts w:cs="Courier New"/>
                <w:color w:val="7F0055"/>
                <w:szCs w:val="18"/>
              </w:rPr>
              <w:t>for</w:t>
            </w:r>
            <w:r w:rsidRPr="00E202C0">
              <w:rPr>
                <w:rFonts w:cs="Courier New"/>
                <w:color w:val="000000"/>
                <w:szCs w:val="18"/>
              </w:rPr>
              <w:t xml:space="preserve"> </w:t>
            </w:r>
            <w:r w:rsidRPr="00E202C0">
              <w:rPr>
                <w:rFonts w:cs="Courier New"/>
                <w:color w:val="7F0055"/>
                <w:szCs w:val="18"/>
              </w:rPr>
              <w:t>each</w:t>
            </w:r>
            <w:r w:rsidRPr="00E202C0">
              <w:rPr>
                <w:rFonts w:cs="Courier New"/>
                <w:color w:val="000000"/>
                <w:szCs w:val="18"/>
              </w:rPr>
              <w:t xml:space="preserve"> ttBusinessUnit:</w:t>
            </w:r>
          </w:p>
          <w:p w14:paraId="73D505EF" w14:textId="77777777" w:rsidR="00084D6F" w:rsidRPr="00E202C0" w:rsidRDefault="00084D6F" w:rsidP="00084D6F">
            <w:pPr>
              <w:pStyle w:val="BlockCode"/>
              <w:ind w:left="0"/>
              <w:rPr>
                <w:rFonts w:cs="Courier New"/>
                <w:szCs w:val="18"/>
              </w:rPr>
            </w:pPr>
            <w:r w:rsidRPr="00E202C0">
              <w:rPr>
                <w:rFonts w:cs="Courier New"/>
                <w:color w:val="000000"/>
                <w:szCs w:val="18"/>
              </w:rPr>
              <w:t xml:space="preserve">        </w:t>
            </w:r>
            <w:r w:rsidRPr="00E202C0">
              <w:rPr>
                <w:rFonts w:cs="Courier New"/>
                <w:color w:val="3F7F5F"/>
                <w:szCs w:val="18"/>
              </w:rPr>
              <w:t xml:space="preserve">/* add code here to dynamically create the business </w:t>
            </w:r>
          </w:p>
          <w:p w14:paraId="4E51924B" w14:textId="77777777" w:rsidR="00084D6F" w:rsidRPr="00E202C0" w:rsidRDefault="00084D6F" w:rsidP="00084D6F">
            <w:pPr>
              <w:pStyle w:val="BlockCode"/>
              <w:ind w:left="0"/>
              <w:rPr>
                <w:rFonts w:cs="Courier New"/>
                <w:szCs w:val="18"/>
              </w:rPr>
            </w:pPr>
            <w:r w:rsidRPr="00E202C0">
              <w:rPr>
                <w:rFonts w:cs="Courier New"/>
                <w:color w:val="3F7F5F"/>
                <w:szCs w:val="18"/>
              </w:rPr>
              <w:t xml:space="preserve"> unit depending on the Type value  */</w:t>
            </w:r>
          </w:p>
          <w:p w14:paraId="2A661373" w14:textId="77777777" w:rsidR="00084D6F" w:rsidRPr="00E202C0" w:rsidRDefault="00084D6F" w:rsidP="00084D6F">
            <w:pPr>
              <w:pStyle w:val="BlockCode"/>
              <w:ind w:left="0"/>
              <w:rPr>
                <w:rFonts w:cs="Courier New"/>
                <w:szCs w:val="18"/>
              </w:rPr>
            </w:pPr>
            <w:r w:rsidRPr="00E202C0">
              <w:rPr>
                <w:rFonts w:cs="Courier New"/>
                <w:color w:val="000000"/>
                <w:szCs w:val="18"/>
              </w:rPr>
              <w:t xml:space="preserve"> </w:t>
            </w:r>
            <w:r w:rsidRPr="00E202C0">
              <w:rPr>
                <w:rFonts w:cs="Courier New"/>
                <w:color w:val="7F0055"/>
                <w:szCs w:val="18"/>
              </w:rPr>
              <w:t>if</w:t>
            </w:r>
            <w:r w:rsidRPr="00E202C0">
              <w:rPr>
                <w:rFonts w:cs="Courier New"/>
                <w:color w:val="000000"/>
                <w:szCs w:val="18"/>
              </w:rPr>
              <w:t xml:space="preserve"> ttBusinessUnit.Type = </w:t>
            </w:r>
            <w:r w:rsidRPr="00E202C0">
              <w:rPr>
                <w:rFonts w:cs="Courier New"/>
                <w:color w:val="2A00FF"/>
                <w:szCs w:val="18"/>
              </w:rPr>
              <w:t>"Company"</w:t>
            </w:r>
          </w:p>
          <w:p w14:paraId="2904F234" w14:textId="77777777" w:rsidR="00084D6F" w:rsidRPr="00E202C0" w:rsidRDefault="00084D6F" w:rsidP="00084D6F">
            <w:pPr>
              <w:pStyle w:val="BlockCode"/>
              <w:ind w:left="0"/>
              <w:rPr>
                <w:rFonts w:cs="Courier New"/>
                <w:szCs w:val="18"/>
              </w:rPr>
            </w:pPr>
            <w:r w:rsidRPr="00E202C0">
              <w:rPr>
                <w:rFonts w:cs="Courier New"/>
                <w:color w:val="000000"/>
                <w:szCs w:val="18"/>
              </w:rPr>
              <w:t xml:space="preserve"> </w:t>
            </w:r>
            <w:r w:rsidRPr="00E202C0">
              <w:rPr>
                <w:rFonts w:cs="Courier New"/>
                <w:color w:val="7F0055"/>
                <w:szCs w:val="18"/>
              </w:rPr>
              <w:t>then</w:t>
            </w:r>
          </w:p>
          <w:p w14:paraId="3DCC7D0C" w14:textId="77777777" w:rsidR="00084D6F" w:rsidRPr="00E202C0" w:rsidRDefault="00084D6F" w:rsidP="00084D6F">
            <w:pPr>
              <w:pStyle w:val="BlockCode"/>
              <w:ind w:left="0"/>
              <w:rPr>
                <w:rFonts w:cs="Courier New"/>
                <w:szCs w:val="18"/>
              </w:rPr>
            </w:pPr>
            <w:r w:rsidRPr="00E202C0">
              <w:rPr>
                <w:rFonts w:cs="Courier New"/>
                <w:color w:val="000000"/>
                <w:szCs w:val="18"/>
              </w:rPr>
              <w:t xml:space="preserve"> ttBusinessUnit.BusinessUnitRef = </w:t>
            </w:r>
            <w:r w:rsidRPr="00E202C0">
              <w:rPr>
                <w:rFonts w:cs="Courier New"/>
                <w:color w:val="7F0055"/>
                <w:szCs w:val="18"/>
              </w:rPr>
              <w:t>dynamic-new</w:t>
            </w:r>
            <w:r>
              <w:rPr>
                <w:rFonts w:cs="Courier New"/>
                <w:color w:val="7F0055"/>
                <w:szCs w:val="18"/>
              </w:rPr>
              <w:t xml:space="preserve"> </w:t>
            </w:r>
            <w:r w:rsidRPr="00E202C0">
              <w:rPr>
                <w:rFonts w:cs="Courier New"/>
                <w:color w:val="000000"/>
                <w:szCs w:val="18"/>
              </w:rPr>
              <w:t>(ttBusinessUnit.Classname) (ttBusinessUnit.Name).</w:t>
            </w:r>
          </w:p>
          <w:p w14:paraId="68E60C20" w14:textId="77777777" w:rsidR="00084D6F" w:rsidRPr="00E202C0" w:rsidRDefault="00084D6F" w:rsidP="00084D6F">
            <w:pPr>
              <w:pStyle w:val="BlockCode"/>
              <w:ind w:left="0"/>
              <w:rPr>
                <w:rFonts w:cs="Courier New"/>
                <w:szCs w:val="18"/>
              </w:rPr>
            </w:pPr>
            <w:r w:rsidRPr="00E202C0">
              <w:rPr>
                <w:rFonts w:cs="Courier New"/>
                <w:color w:val="7F0055"/>
                <w:szCs w:val="18"/>
              </w:rPr>
              <w:t>else</w:t>
            </w:r>
          </w:p>
          <w:p w14:paraId="5C6C0E80" w14:textId="77777777" w:rsidR="00084D6F" w:rsidRPr="00E202C0" w:rsidRDefault="00084D6F" w:rsidP="00084D6F">
            <w:pPr>
              <w:pStyle w:val="BlockCode"/>
              <w:ind w:left="0"/>
              <w:rPr>
                <w:rFonts w:cs="Courier New"/>
                <w:szCs w:val="18"/>
              </w:rPr>
            </w:pPr>
            <w:r w:rsidRPr="00E202C0">
              <w:rPr>
                <w:rFonts w:cs="Courier New"/>
                <w:color w:val="000000"/>
                <w:szCs w:val="18"/>
              </w:rPr>
              <w:t xml:space="preserve">ttBusinessUnit.BusinessUnitRef = </w:t>
            </w:r>
            <w:r w:rsidRPr="00E202C0">
              <w:rPr>
                <w:rFonts w:cs="Courier New"/>
                <w:color w:val="7F0055"/>
                <w:szCs w:val="18"/>
              </w:rPr>
              <w:t>dynamic-new</w:t>
            </w:r>
            <w:r>
              <w:rPr>
                <w:rFonts w:cs="Courier New"/>
                <w:color w:val="7F0055"/>
                <w:szCs w:val="18"/>
              </w:rPr>
              <w:t xml:space="preserve"> </w:t>
            </w:r>
            <w:r w:rsidRPr="00E202C0">
              <w:rPr>
                <w:rFonts w:cs="Courier New"/>
                <w:color w:val="000000"/>
                <w:szCs w:val="18"/>
              </w:rPr>
              <w:t xml:space="preserve">(ttBusinessUnit.Classname) (ttBusinessUnit.Name,ttBusinessUnit.MaxNumDepartments).                 </w:t>
            </w:r>
          </w:p>
          <w:p w14:paraId="38752D67" w14:textId="77777777" w:rsidR="00084D6F" w:rsidRDefault="00084D6F" w:rsidP="00084D6F">
            <w:pPr>
              <w:pStyle w:val="BlockCode"/>
              <w:ind w:left="0"/>
            </w:pPr>
            <w:r w:rsidRPr="00E202C0">
              <w:rPr>
                <w:rFonts w:cs="Courier New"/>
                <w:color w:val="7F0055"/>
                <w:szCs w:val="18"/>
              </w:rPr>
              <w:t>empty</w:t>
            </w:r>
            <w:r w:rsidRPr="00E202C0">
              <w:rPr>
                <w:rFonts w:cs="Courier New"/>
                <w:color w:val="000000"/>
                <w:szCs w:val="18"/>
              </w:rPr>
              <w:t xml:space="preserve"> </w:t>
            </w:r>
            <w:r w:rsidRPr="00E202C0">
              <w:rPr>
                <w:rFonts w:cs="Courier New"/>
                <w:color w:val="7F0055"/>
                <w:szCs w:val="18"/>
              </w:rPr>
              <w:t>temp-table</w:t>
            </w:r>
            <w:r w:rsidRPr="00E202C0">
              <w:rPr>
                <w:rFonts w:cs="Courier New"/>
                <w:color w:val="000000"/>
                <w:szCs w:val="18"/>
              </w:rPr>
              <w:t xml:space="preserve"> ttDepartment.</w:t>
            </w:r>
          </w:p>
        </w:tc>
      </w:tr>
      <w:tr w:rsidR="00084D6F" w14:paraId="29D044E3" w14:textId="77777777" w:rsidTr="00084D6F">
        <w:trPr>
          <w:trHeight w:val="331"/>
        </w:trPr>
        <w:tc>
          <w:tcPr>
            <w:tcW w:w="743" w:type="dxa"/>
          </w:tcPr>
          <w:p w14:paraId="0C61BE36" w14:textId="77777777" w:rsidR="00084D6F" w:rsidRDefault="00084D6F" w:rsidP="00C95A30">
            <w:pPr>
              <w:pStyle w:val="table-text"/>
              <w:numPr>
                <w:ilvl w:val="0"/>
                <w:numId w:val="76"/>
              </w:numPr>
            </w:pPr>
          </w:p>
        </w:tc>
        <w:tc>
          <w:tcPr>
            <w:tcW w:w="6706" w:type="dxa"/>
          </w:tcPr>
          <w:p w14:paraId="1CCAC40F" w14:textId="77777777" w:rsidR="00084D6F" w:rsidRDefault="00084D6F" w:rsidP="00363FC4">
            <w:pPr>
              <w:pStyle w:val="table-text"/>
            </w:pPr>
            <w:r w:rsidRPr="00BB3BFA">
              <w:t>Save your file. Ensure that it compiles without errors.</w:t>
            </w:r>
          </w:p>
        </w:tc>
      </w:tr>
    </w:tbl>
    <w:p w14:paraId="35EF9411" w14:textId="77777777" w:rsidR="00084D6F" w:rsidRDefault="00084D6F" w:rsidP="00084D6F">
      <w:pPr>
        <w:pStyle w:val="BlockLine"/>
      </w:pPr>
    </w:p>
    <w:p w14:paraId="431018F8" w14:textId="77777777" w:rsidR="00084D6F" w:rsidRDefault="00084D6F" w:rsidP="00084D6F">
      <w:pPr>
        <w:rPr>
          <w:rFonts w:ascii="Arial" w:hAnsi="Arial" w:cs="Arial"/>
          <w:b/>
          <w:i/>
          <w:sz w:val="36"/>
          <w:szCs w:val="36"/>
        </w:rPr>
      </w:pPr>
    </w:p>
    <w:p w14:paraId="5B9ABA82" w14:textId="77777777" w:rsidR="00084D6F" w:rsidRDefault="00084D6F" w:rsidP="00084D6F">
      <w:pPr>
        <w:rPr>
          <w:rFonts w:ascii="Arial" w:hAnsi="Arial" w:cs="Arial"/>
          <w:b/>
          <w:i/>
          <w:sz w:val="36"/>
          <w:szCs w:val="36"/>
        </w:rPr>
      </w:pPr>
    </w:p>
    <w:p w14:paraId="59F1F3F4" w14:textId="77777777" w:rsidR="00084D6F" w:rsidRDefault="00084D6F" w:rsidP="00084D6F">
      <w:pPr>
        <w:rPr>
          <w:rFonts w:ascii="Arial" w:hAnsi="Arial" w:cs="Arial"/>
          <w:b/>
          <w:i/>
          <w:sz w:val="36"/>
          <w:szCs w:val="36"/>
        </w:rPr>
      </w:pPr>
    </w:p>
    <w:p w14:paraId="3228B29B" w14:textId="77777777" w:rsidR="00084D6F" w:rsidRDefault="00084D6F" w:rsidP="00084D6F">
      <w:pPr>
        <w:rPr>
          <w:rFonts w:ascii="Arial" w:hAnsi="Arial" w:cs="Arial"/>
          <w:b/>
          <w:i/>
          <w:sz w:val="36"/>
          <w:szCs w:val="36"/>
        </w:rPr>
      </w:pPr>
    </w:p>
    <w:p w14:paraId="5E58AB6A" w14:textId="77777777" w:rsidR="00084D6F" w:rsidRDefault="00084D6F" w:rsidP="00084D6F">
      <w:pPr>
        <w:rPr>
          <w:rFonts w:ascii="Arial" w:hAnsi="Arial" w:cs="Arial"/>
          <w:b/>
          <w:i/>
          <w:sz w:val="36"/>
          <w:szCs w:val="36"/>
        </w:rPr>
      </w:pPr>
    </w:p>
    <w:p w14:paraId="0AB4E9D0" w14:textId="77777777" w:rsidR="00084D6F" w:rsidRDefault="00084D6F" w:rsidP="00084D6F">
      <w:pPr>
        <w:rPr>
          <w:rFonts w:ascii="Arial" w:hAnsi="Arial" w:cs="Arial"/>
          <w:b/>
          <w:i/>
          <w:sz w:val="36"/>
          <w:szCs w:val="36"/>
        </w:rPr>
      </w:pPr>
    </w:p>
    <w:p w14:paraId="597A7E0B" w14:textId="77777777" w:rsidR="00084D6F" w:rsidRDefault="00084D6F" w:rsidP="00084D6F">
      <w:pPr>
        <w:rPr>
          <w:rFonts w:ascii="Arial" w:hAnsi="Arial" w:cs="Arial"/>
          <w:b/>
          <w:i/>
          <w:sz w:val="36"/>
          <w:szCs w:val="36"/>
        </w:rPr>
      </w:pPr>
    </w:p>
    <w:p w14:paraId="4B424FA6" w14:textId="77777777" w:rsidR="00084D6F" w:rsidRDefault="00084D6F" w:rsidP="00084D6F">
      <w:pPr>
        <w:rPr>
          <w:rFonts w:ascii="Arial" w:hAnsi="Arial" w:cs="Arial"/>
          <w:b/>
          <w:i/>
          <w:sz w:val="36"/>
          <w:szCs w:val="36"/>
        </w:rPr>
      </w:pPr>
    </w:p>
    <w:p w14:paraId="49F68379" w14:textId="77777777" w:rsidR="00084D6F" w:rsidRDefault="00084D6F" w:rsidP="00084D6F">
      <w:pPr>
        <w:pStyle w:val="Heading3"/>
      </w:pPr>
      <w:r>
        <w:lastRenderedPageBreak/>
        <w:t>Solution, Part 5—Testing the Corporation class</w:t>
      </w:r>
    </w:p>
    <w:p w14:paraId="111E8F94" w14:textId="77777777" w:rsidR="00084D6F" w:rsidRPr="00B25DD7" w:rsidRDefault="00084D6F" w:rsidP="00084D6F">
      <w:pPr>
        <w:pStyle w:val="TopLine"/>
      </w:pPr>
    </w:p>
    <w:tbl>
      <w:tblPr>
        <w:tblStyle w:val="TableGrid"/>
        <w:tblW w:w="7392" w:type="dxa"/>
        <w:tblInd w:w="1915" w:type="dxa"/>
        <w:tblLayout w:type="fixed"/>
        <w:tblLook w:val="05E0" w:firstRow="1" w:lastRow="1" w:firstColumn="1" w:lastColumn="1" w:noHBand="0" w:noVBand="1"/>
      </w:tblPr>
      <w:tblGrid>
        <w:gridCol w:w="904"/>
        <w:gridCol w:w="6488"/>
      </w:tblGrid>
      <w:tr w:rsidR="00084D6F" w14:paraId="0EC800DE" w14:textId="77777777" w:rsidTr="00084D6F">
        <w:trPr>
          <w:cnfStyle w:val="100000000000" w:firstRow="1" w:lastRow="0" w:firstColumn="0" w:lastColumn="0" w:oddVBand="0" w:evenVBand="0" w:oddHBand="0" w:evenHBand="0" w:firstRowFirstColumn="0" w:firstRowLastColumn="0" w:lastRowFirstColumn="0" w:lastRowLastColumn="0"/>
          <w:trHeight w:val="467"/>
        </w:trPr>
        <w:tc>
          <w:tcPr>
            <w:tcW w:w="904" w:type="dxa"/>
          </w:tcPr>
          <w:p w14:paraId="5C76D357" w14:textId="77777777" w:rsidR="00084D6F" w:rsidRDefault="00084D6F" w:rsidP="00084D6F">
            <w:pPr>
              <w:pStyle w:val="TableHeading"/>
            </w:pPr>
            <w:r>
              <w:t>Step</w:t>
            </w:r>
          </w:p>
        </w:tc>
        <w:tc>
          <w:tcPr>
            <w:tcW w:w="6488" w:type="dxa"/>
          </w:tcPr>
          <w:p w14:paraId="5596A1BF" w14:textId="77777777" w:rsidR="00084D6F" w:rsidRDefault="00084D6F" w:rsidP="00084D6F">
            <w:pPr>
              <w:pStyle w:val="TableHeading"/>
            </w:pPr>
            <w:r>
              <w:t>Solution instruction</w:t>
            </w:r>
          </w:p>
        </w:tc>
      </w:tr>
      <w:tr w:rsidR="00084D6F" w14:paraId="4F05313E" w14:textId="77777777" w:rsidTr="00084D6F">
        <w:trPr>
          <w:trHeight w:val="2006"/>
        </w:trPr>
        <w:tc>
          <w:tcPr>
            <w:tcW w:w="904" w:type="dxa"/>
          </w:tcPr>
          <w:p w14:paraId="29D60E61" w14:textId="77777777" w:rsidR="00084D6F" w:rsidRDefault="00084D6F" w:rsidP="00C95A30">
            <w:pPr>
              <w:pStyle w:val="table-text"/>
              <w:numPr>
                <w:ilvl w:val="0"/>
                <w:numId w:val="78"/>
              </w:numPr>
            </w:pPr>
          </w:p>
        </w:tc>
        <w:tc>
          <w:tcPr>
            <w:tcW w:w="6488" w:type="dxa"/>
          </w:tcPr>
          <w:p w14:paraId="13F26EE4" w14:textId="77777777" w:rsidR="00084D6F" w:rsidRDefault="00084D6F" w:rsidP="00084D6F">
            <w:pPr>
              <w:pStyle w:val="table-text"/>
              <w:rPr>
                <w:b/>
              </w:rPr>
            </w:pPr>
            <w:r>
              <w:t xml:space="preserve">In the </w:t>
            </w:r>
            <w:r>
              <w:rPr>
                <w:b/>
              </w:rPr>
              <w:t>Enterprise</w:t>
            </w:r>
            <w:r>
              <w:t xml:space="preserve"> folder of the Test project, import the procedure file named </w:t>
            </w:r>
            <w:r w:rsidRPr="00E92E7A">
              <w:rPr>
                <w:b/>
              </w:rPr>
              <w:t>test</w:t>
            </w:r>
            <w:r>
              <w:rPr>
                <w:b/>
              </w:rPr>
              <w:t>Corporation</w:t>
            </w:r>
            <w:r w:rsidRPr="00E92E7A">
              <w:rPr>
                <w:b/>
              </w:rPr>
              <w:t>.p</w:t>
            </w:r>
            <w:r>
              <w:rPr>
                <w:b/>
              </w:rPr>
              <w:t>.</w:t>
            </w:r>
          </w:p>
          <w:p w14:paraId="5694D786" w14:textId="77777777" w:rsidR="00084D6F" w:rsidRDefault="00084D6F" w:rsidP="00C95A30">
            <w:pPr>
              <w:pStyle w:val="Tablesub-step"/>
              <w:numPr>
                <w:ilvl w:val="0"/>
                <w:numId w:val="177"/>
              </w:numPr>
            </w:pPr>
            <w:r>
              <w:t xml:space="preserve">In Windows Explorer, navigate to the </w:t>
            </w:r>
            <w:r w:rsidRPr="00084D6F">
              <w:rPr>
                <w:b/>
              </w:rPr>
              <w:t xml:space="preserve">/progress_education/OpenEdge/introOOP/Exercise/Lesson03 </w:t>
            </w:r>
            <w:r w:rsidRPr="00C03005">
              <w:t>directory</w:t>
            </w:r>
            <w:r>
              <w:t xml:space="preserve"> and select the </w:t>
            </w:r>
            <w:r w:rsidRPr="00084D6F">
              <w:rPr>
                <w:b/>
              </w:rPr>
              <w:t xml:space="preserve">testCorporation.p </w:t>
            </w:r>
            <w:r>
              <w:t>file.</w:t>
            </w:r>
          </w:p>
          <w:p w14:paraId="271D2073" w14:textId="77777777" w:rsidR="00084D6F" w:rsidRDefault="00084D6F" w:rsidP="00C95A30">
            <w:pPr>
              <w:pStyle w:val="Tablesub-step"/>
              <w:numPr>
                <w:ilvl w:val="0"/>
                <w:numId w:val="15"/>
              </w:numPr>
            </w:pPr>
            <w:r>
              <w:t xml:space="preserve">Drag and drop the </w:t>
            </w:r>
            <w:r>
              <w:rPr>
                <w:b/>
              </w:rPr>
              <w:t xml:space="preserve">testCorporation.p </w:t>
            </w:r>
            <w:r>
              <w:t xml:space="preserve">file into the </w:t>
            </w:r>
            <w:r>
              <w:rPr>
                <w:b/>
              </w:rPr>
              <w:t>Enterprise</w:t>
            </w:r>
            <w:r>
              <w:t xml:space="preserve"> folder.</w:t>
            </w:r>
          </w:p>
          <w:p w14:paraId="23729D6B" w14:textId="77777777" w:rsidR="00084D6F" w:rsidRDefault="00084D6F" w:rsidP="00C95A30">
            <w:pPr>
              <w:pStyle w:val="Tablesub-step"/>
              <w:numPr>
                <w:ilvl w:val="0"/>
                <w:numId w:val="15"/>
              </w:numPr>
            </w:pPr>
            <w:r>
              <w:t>Ensure that Copy files is selected.</w:t>
            </w:r>
          </w:p>
          <w:p w14:paraId="7F0DC9D7" w14:textId="77777777" w:rsidR="00084D6F" w:rsidRPr="00175E44" w:rsidRDefault="00084D6F" w:rsidP="00C95A30">
            <w:pPr>
              <w:pStyle w:val="Tablesub-step"/>
              <w:numPr>
                <w:ilvl w:val="0"/>
                <w:numId w:val="15"/>
              </w:numPr>
            </w:pPr>
            <w:r>
              <w:t xml:space="preserve">Click </w:t>
            </w:r>
            <w:r w:rsidRPr="00DF5CAE">
              <w:rPr>
                <w:b/>
              </w:rPr>
              <w:t>OK</w:t>
            </w:r>
            <w:r>
              <w:t>.</w:t>
            </w:r>
          </w:p>
        </w:tc>
      </w:tr>
      <w:tr w:rsidR="00084D6F" w14:paraId="1BF0E1E9" w14:textId="77777777" w:rsidTr="00084D6F">
        <w:trPr>
          <w:trHeight w:val="1484"/>
        </w:trPr>
        <w:tc>
          <w:tcPr>
            <w:tcW w:w="904" w:type="dxa"/>
          </w:tcPr>
          <w:p w14:paraId="153F0658" w14:textId="77777777" w:rsidR="00084D6F" w:rsidRDefault="00084D6F" w:rsidP="00C95A30">
            <w:pPr>
              <w:pStyle w:val="table-text"/>
              <w:numPr>
                <w:ilvl w:val="0"/>
                <w:numId w:val="78"/>
              </w:numPr>
            </w:pPr>
          </w:p>
        </w:tc>
        <w:tc>
          <w:tcPr>
            <w:tcW w:w="6488" w:type="dxa"/>
          </w:tcPr>
          <w:p w14:paraId="2DE32A3F" w14:textId="77777777" w:rsidR="00084D6F" w:rsidRDefault="00084D6F" w:rsidP="00084D6F">
            <w:pPr>
              <w:pStyle w:val="table-text"/>
              <w:rPr>
                <w:color w:val="000000" w:themeColor="text1"/>
              </w:rPr>
            </w:pPr>
            <w:r>
              <w:rPr>
                <w:color w:val="000000" w:themeColor="text1"/>
              </w:rPr>
              <w:t xml:space="preserve">Run </w:t>
            </w:r>
            <w:r>
              <w:rPr>
                <w:b/>
                <w:color w:val="000000" w:themeColor="text1"/>
              </w:rPr>
              <w:t>t</w:t>
            </w:r>
            <w:r w:rsidRPr="0043785E">
              <w:rPr>
                <w:b/>
                <w:color w:val="000000" w:themeColor="text1"/>
              </w:rPr>
              <w:t>est</w:t>
            </w:r>
            <w:r>
              <w:rPr>
                <w:b/>
                <w:color w:val="000000" w:themeColor="text1"/>
              </w:rPr>
              <w:t>Corporation</w:t>
            </w:r>
            <w:r w:rsidRPr="0043785E">
              <w:rPr>
                <w:b/>
                <w:color w:val="000000" w:themeColor="text1"/>
              </w:rPr>
              <w:t>.p</w:t>
            </w:r>
            <w:r>
              <w:rPr>
                <w:color w:val="000000" w:themeColor="text1"/>
              </w:rPr>
              <w:t xml:space="preserve">. Does it run correctly and was the </w:t>
            </w:r>
            <w:r w:rsidRPr="00DF5CAE">
              <w:rPr>
                <w:i/>
                <w:color w:val="000000" w:themeColor="text1"/>
              </w:rPr>
              <w:t>Corporation</w:t>
            </w:r>
            <w:r>
              <w:rPr>
                <w:color w:val="000000" w:themeColor="text1"/>
              </w:rPr>
              <w:t xml:space="preserve"> information added to the output file? View the output file.</w:t>
            </w:r>
          </w:p>
          <w:p w14:paraId="7ED88947" w14:textId="77777777" w:rsidR="00084D6F" w:rsidRDefault="00084D6F" w:rsidP="00C95A30">
            <w:pPr>
              <w:pStyle w:val="Tablesub-step"/>
              <w:numPr>
                <w:ilvl w:val="0"/>
                <w:numId w:val="178"/>
              </w:numPr>
            </w:pPr>
            <w:r>
              <w:t xml:space="preserve">With </w:t>
            </w:r>
            <w:r w:rsidRPr="00084D6F">
              <w:rPr>
                <w:b/>
              </w:rPr>
              <w:t>testCorporation.p</w:t>
            </w:r>
            <w:r>
              <w:t xml:space="preserve"> open in the editor, click the </w:t>
            </w:r>
            <w:r w:rsidRPr="00084D6F">
              <w:rPr>
                <w:b/>
              </w:rPr>
              <w:t>Run</w:t>
            </w:r>
            <w:r>
              <w:t xml:space="preserve"> icon.</w:t>
            </w:r>
          </w:p>
          <w:p w14:paraId="54175331" w14:textId="77777777" w:rsidR="00084D6F" w:rsidRPr="00803A61" w:rsidRDefault="00084D6F" w:rsidP="00C95A30">
            <w:pPr>
              <w:pStyle w:val="Tablesub-step"/>
              <w:numPr>
                <w:ilvl w:val="0"/>
                <w:numId w:val="15"/>
              </w:numPr>
              <w:rPr>
                <w:color w:val="000000" w:themeColor="text1"/>
              </w:rPr>
            </w:pPr>
            <w:r>
              <w:t xml:space="preserve">Select </w:t>
            </w:r>
            <w:r w:rsidRPr="004802B8">
              <w:rPr>
                <w:b/>
              </w:rPr>
              <w:t>Progress OpenEdge Application</w:t>
            </w:r>
            <w:r>
              <w:t>.</w:t>
            </w:r>
          </w:p>
          <w:p w14:paraId="1DDF55F2" w14:textId="77777777" w:rsidR="00084D6F" w:rsidRDefault="00084D6F" w:rsidP="00C95A30">
            <w:pPr>
              <w:pStyle w:val="Tablesub-step"/>
              <w:numPr>
                <w:ilvl w:val="0"/>
                <w:numId w:val="15"/>
              </w:numPr>
              <w:rPr>
                <w:color w:val="000000" w:themeColor="text1"/>
              </w:rPr>
            </w:pPr>
            <w:r>
              <w:t xml:space="preserve">Click </w:t>
            </w:r>
            <w:r w:rsidRPr="00781B12">
              <w:rPr>
                <w:b/>
              </w:rPr>
              <w:t>OK</w:t>
            </w:r>
            <w:r>
              <w:t>.</w:t>
            </w:r>
          </w:p>
        </w:tc>
      </w:tr>
      <w:tr w:rsidR="00084D6F" w14:paraId="3F502334" w14:textId="77777777" w:rsidTr="00084D6F">
        <w:trPr>
          <w:trHeight w:val="620"/>
        </w:trPr>
        <w:tc>
          <w:tcPr>
            <w:tcW w:w="904" w:type="dxa"/>
          </w:tcPr>
          <w:p w14:paraId="03175594" w14:textId="77777777" w:rsidR="00084D6F" w:rsidRDefault="00084D6F" w:rsidP="00C95A30">
            <w:pPr>
              <w:pStyle w:val="table-text"/>
              <w:numPr>
                <w:ilvl w:val="0"/>
                <w:numId w:val="78"/>
              </w:numPr>
            </w:pPr>
          </w:p>
        </w:tc>
        <w:tc>
          <w:tcPr>
            <w:tcW w:w="6488" w:type="dxa"/>
          </w:tcPr>
          <w:p w14:paraId="313ACF81" w14:textId="68E950AC" w:rsidR="00084D6F" w:rsidRDefault="00084D6F" w:rsidP="00084D6F">
            <w:pPr>
              <w:pStyle w:val="table-text"/>
              <w:rPr>
                <w:color w:val="000000" w:themeColor="text1"/>
              </w:rPr>
            </w:pPr>
            <w:r>
              <w:rPr>
                <w:color w:val="000000" w:themeColor="text1"/>
              </w:rPr>
              <w:t>If the file did not run as expected, use the debugger to fix the problem, save your changes, and retest until it runs correctly.</w:t>
            </w:r>
          </w:p>
          <w:p w14:paraId="59C8C41A" w14:textId="77777777" w:rsidR="00363FC4" w:rsidRDefault="00363FC4" w:rsidP="00084D6F">
            <w:pPr>
              <w:pStyle w:val="table-text"/>
              <w:rPr>
                <w:color w:val="000000" w:themeColor="text1"/>
              </w:rPr>
            </w:pPr>
          </w:p>
          <w:p w14:paraId="38375F4F" w14:textId="77777777" w:rsidR="00084D6F" w:rsidRDefault="00084D6F" w:rsidP="00084D6F">
            <w:pPr>
              <w:pStyle w:val="table-text"/>
              <w:jc w:val="center"/>
              <w:rPr>
                <w:color w:val="000000" w:themeColor="text1"/>
              </w:rPr>
            </w:pPr>
            <w:r>
              <w:rPr>
                <w:noProof/>
              </w:rPr>
              <w:drawing>
                <wp:inline distT="0" distB="0" distL="0" distR="0" wp14:anchorId="0E3818BC" wp14:editId="1919AEC7">
                  <wp:extent cx="3657600" cy="3782695"/>
                  <wp:effectExtent l="19050" t="19050" r="19050" b="273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rcRect/>
                          <a:stretch>
                            <a:fillRect/>
                          </a:stretch>
                        </pic:blipFill>
                        <pic:spPr>
                          <a:xfrm>
                            <a:off x="0" y="0"/>
                            <a:ext cx="3657600" cy="378269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bl>
    <w:p w14:paraId="00636300" w14:textId="77777777" w:rsidR="00084D6F" w:rsidRPr="0048286A" w:rsidRDefault="00084D6F" w:rsidP="00084D6F">
      <w:pPr>
        <w:pStyle w:val="BlockLine"/>
        <w:pBdr>
          <w:top w:val="single" w:sz="6" w:space="0" w:color="auto"/>
        </w:pBdr>
      </w:pPr>
    </w:p>
    <w:p w14:paraId="7FD9BA0F" w14:textId="77777777" w:rsidR="00084D6F" w:rsidRPr="000659B0" w:rsidRDefault="00084D6F" w:rsidP="00084D6F">
      <w:pPr>
        <w:pStyle w:val="BlockText"/>
      </w:pPr>
    </w:p>
    <w:p w14:paraId="5EC3C118" w14:textId="77777777" w:rsidR="00084D6F" w:rsidRDefault="00084D6F" w:rsidP="00084D6F">
      <w:pPr>
        <w:pStyle w:val="Heading3"/>
      </w:pPr>
      <w:r>
        <w:lastRenderedPageBreak/>
        <w:t>Try It 3.3: Using a singleton and creating classes dynamically, Wrap-up</w:t>
      </w:r>
    </w:p>
    <w:p w14:paraId="16D3904F" w14:textId="77777777" w:rsidR="00084D6F" w:rsidRDefault="00084D6F" w:rsidP="00084D6F">
      <w:pPr>
        <w:pStyle w:val="TopLine"/>
      </w:pPr>
    </w:p>
    <w:p w14:paraId="4D53F154" w14:textId="77777777" w:rsidR="00084D6F" w:rsidRDefault="00084D6F" w:rsidP="00084D6F">
      <w:pPr>
        <w:pStyle w:val="Heading5"/>
        <w:rPr>
          <w:vanish w:val="0"/>
        </w:rPr>
      </w:pPr>
      <w:r>
        <w:rPr>
          <w:vanish w:val="0"/>
        </w:rPr>
        <w:t>Exercise summary</w:t>
      </w:r>
    </w:p>
    <w:p w14:paraId="285DFA0F" w14:textId="77777777" w:rsidR="00084D6F" w:rsidRDefault="00084D6F" w:rsidP="00084D6F">
      <w:pPr>
        <w:pStyle w:val="BlockText"/>
      </w:pPr>
      <w:r>
        <w:t xml:space="preserve">In this Try It, you imported the </w:t>
      </w:r>
      <w:r w:rsidRPr="0013689D">
        <w:rPr>
          <w:i/>
        </w:rPr>
        <w:t>Corporation</w:t>
      </w:r>
      <w:r>
        <w:t xml:space="preserve"> class and added a static data member and a static constructor</w:t>
      </w:r>
      <w:r w:rsidRPr="00410439">
        <w:t xml:space="preserve"> </w:t>
      </w:r>
      <w:r>
        <w:t xml:space="preserve">to it so that it can be used as a singleton. Then, you added code to the </w:t>
      </w:r>
      <w:r w:rsidRPr="0013689D">
        <w:rPr>
          <w:i/>
        </w:rPr>
        <w:t>Corporation</w:t>
      </w:r>
      <w:r>
        <w:t xml:space="preserve"> class to create the business unit instances (of types </w:t>
      </w:r>
      <w:r w:rsidRPr="00DF5CAE">
        <w:rPr>
          <w:i/>
        </w:rPr>
        <w:t>Company</w:t>
      </w:r>
      <w:r>
        <w:t xml:space="preserve"> and </w:t>
      </w:r>
      <w:r w:rsidRPr="00DF5CAE">
        <w:rPr>
          <w:i/>
        </w:rPr>
        <w:t>Franchise</w:t>
      </w:r>
      <w:r>
        <w:t xml:space="preserve">) of the corporation dynamically. </w:t>
      </w:r>
    </w:p>
    <w:p w14:paraId="384EE36C" w14:textId="77777777" w:rsidR="00084D6F" w:rsidRPr="0027310E" w:rsidRDefault="00084D6F" w:rsidP="00084D6F">
      <w:pPr>
        <w:pStyle w:val="BlockLine"/>
      </w:pPr>
    </w:p>
    <w:p w14:paraId="45777522" w14:textId="55D0733A" w:rsidR="00084D6F" w:rsidRDefault="00084D6F">
      <w:r>
        <w:br w:type="page"/>
      </w:r>
    </w:p>
    <w:p w14:paraId="3CB6D186" w14:textId="77777777" w:rsidR="00084D6F" w:rsidRDefault="00084D6F" w:rsidP="00084D6F">
      <w:pPr>
        <w:pStyle w:val="Heading2"/>
      </w:pPr>
      <w:r>
        <w:lastRenderedPageBreak/>
        <w:t>Try It 3.4: Using events</w:t>
      </w:r>
    </w:p>
    <w:p w14:paraId="4C90DDFE" w14:textId="77777777" w:rsidR="00084D6F" w:rsidRDefault="00084D6F" w:rsidP="00084D6F">
      <w:pPr>
        <w:pStyle w:val="TopLine"/>
      </w:pPr>
    </w:p>
    <w:p w14:paraId="6CA12AB8" w14:textId="77777777" w:rsidR="00084D6F" w:rsidRDefault="00084D6F" w:rsidP="00084D6F">
      <w:pPr>
        <w:pStyle w:val="Heading5"/>
      </w:pPr>
      <w:r>
        <w:t>Page name: l3t2p120</w:t>
      </w:r>
    </w:p>
    <w:p w14:paraId="7DF0BFB0" w14:textId="77777777" w:rsidR="00084D6F" w:rsidRDefault="00084D6F" w:rsidP="00084D6F">
      <w:pPr>
        <w:pStyle w:val="BlockText"/>
        <w:rPr>
          <w:vanish/>
        </w:rPr>
      </w:pPr>
      <w:r>
        <w:rPr>
          <w:vanish/>
        </w:rPr>
        <w:t>Next: l3t3p000</w:t>
      </w:r>
    </w:p>
    <w:p w14:paraId="17F6C40B" w14:textId="77777777" w:rsidR="00084D6F" w:rsidRDefault="00084D6F" w:rsidP="00084D6F">
      <w:pPr>
        <w:pStyle w:val="Blocklinehidden"/>
      </w:pPr>
      <w:r>
        <w:t>Block line</w:t>
      </w:r>
    </w:p>
    <w:p w14:paraId="70CB8C45" w14:textId="77777777" w:rsidR="00084D6F" w:rsidRDefault="00084D6F" w:rsidP="00084D6F">
      <w:pPr>
        <w:pStyle w:val="Heading5"/>
      </w:pPr>
      <w:r>
        <w:t>Page type</w:t>
      </w:r>
    </w:p>
    <w:p w14:paraId="4BD12EB3" w14:textId="77777777" w:rsidR="00084D6F" w:rsidRDefault="00084D6F" w:rsidP="00084D6F">
      <w:pPr>
        <w:pStyle w:val="BlockText"/>
        <w:rPr>
          <w:vanish/>
        </w:rPr>
      </w:pPr>
      <w:r>
        <w:rPr>
          <w:vanish/>
        </w:rPr>
        <w:t>Try it structure</w:t>
      </w:r>
    </w:p>
    <w:p w14:paraId="32F957C7" w14:textId="77777777" w:rsidR="00084D6F" w:rsidRDefault="00084D6F" w:rsidP="00084D6F">
      <w:pPr>
        <w:pStyle w:val="Blocklinehidden"/>
      </w:pPr>
      <w:r>
        <w:t>Block line</w:t>
      </w:r>
    </w:p>
    <w:p w14:paraId="22A94376" w14:textId="77777777" w:rsidR="00084D6F" w:rsidRDefault="00084D6F" w:rsidP="00084D6F">
      <w:pPr>
        <w:pStyle w:val="Heading5"/>
      </w:pPr>
      <w:r>
        <w:t>Graphics/Slide</w:t>
      </w:r>
    </w:p>
    <w:p w14:paraId="528DDB5C" w14:textId="77777777" w:rsidR="00084D6F" w:rsidRDefault="00084D6F" w:rsidP="00084D6F">
      <w:pPr>
        <w:pStyle w:val="Heading5"/>
        <w:rPr>
          <w:vanish w:val="0"/>
        </w:rPr>
      </w:pPr>
      <w:r>
        <w:rPr>
          <w:vanish w:val="0"/>
        </w:rPr>
        <w:t>Overview</w:t>
      </w:r>
    </w:p>
    <w:p w14:paraId="27253BEE" w14:textId="77777777" w:rsidR="00084D6F" w:rsidRDefault="00084D6F" w:rsidP="00084D6F">
      <w:pPr>
        <w:pStyle w:val="BlockText"/>
      </w:pPr>
      <w:r>
        <w:t xml:space="preserve">In this Try It, you will define and publish an event in the </w:t>
      </w:r>
      <w:r w:rsidRPr="0018628B">
        <w:rPr>
          <w:i/>
        </w:rPr>
        <w:t>Manager</w:t>
      </w:r>
      <w:r>
        <w:t xml:space="preserve"> class and then subscribe to it in the </w:t>
      </w:r>
      <w:r w:rsidRPr="00E94C14">
        <w:rPr>
          <w:i/>
        </w:rPr>
        <w:t>Dept</w:t>
      </w:r>
      <w:r>
        <w:t xml:space="preserve"> class. You will also write an event handler to handle the event. Finally, you will test your event handling code to ensure it executes correctly.</w:t>
      </w:r>
    </w:p>
    <w:p w14:paraId="5A78D554" w14:textId="77777777" w:rsidR="00084D6F" w:rsidRDefault="00084D6F" w:rsidP="00084D6F">
      <w:pPr>
        <w:pStyle w:val="BlockText"/>
      </w:pPr>
    </w:p>
    <w:p w14:paraId="689CD65F" w14:textId="77777777" w:rsidR="00084D6F" w:rsidRPr="0013673A" w:rsidRDefault="00084D6F" w:rsidP="00084D6F">
      <w:pPr>
        <w:spacing w:line="300" w:lineRule="atLeast"/>
        <w:ind w:left="1800"/>
        <w:rPr>
          <w:sz w:val="22"/>
        </w:rPr>
      </w:pPr>
      <w:r w:rsidRPr="0013673A">
        <w:rPr>
          <w:sz w:val="22"/>
        </w:rPr>
        <w:t xml:space="preserve">This exercise has 3 parts. The exercise steps take approximately 30 minutes to complete. You perform this exercise in your live version of Progress OpenEdge. </w:t>
      </w:r>
    </w:p>
    <w:p w14:paraId="63D8F910" w14:textId="77777777" w:rsidR="00084D6F" w:rsidRDefault="00084D6F" w:rsidP="00084D6F">
      <w:pPr>
        <w:pStyle w:val="BlockLine"/>
      </w:pPr>
    </w:p>
    <w:p w14:paraId="15D7D300" w14:textId="77777777" w:rsidR="00084D6F" w:rsidRDefault="00084D6F" w:rsidP="00084D6F">
      <w:pPr>
        <w:pStyle w:val="Heading5"/>
        <w:rPr>
          <w:vanish w:val="0"/>
        </w:rPr>
      </w:pPr>
      <w:r>
        <w:rPr>
          <w:vanish w:val="0"/>
        </w:rPr>
        <w:t>Before you begin</w:t>
      </w:r>
    </w:p>
    <w:p w14:paraId="13C667F7" w14:textId="77777777" w:rsidR="00084D6F" w:rsidRDefault="00084D6F" w:rsidP="00084D6F">
      <w:pPr>
        <w:pStyle w:val="BlockText"/>
      </w:pPr>
      <w:r>
        <w:t>Before you begin, you must:</w:t>
      </w:r>
    </w:p>
    <w:p w14:paraId="3D8F34B7" w14:textId="77777777" w:rsidR="00084D6F" w:rsidRDefault="00084D6F" w:rsidP="00084D6F">
      <w:pPr>
        <w:pStyle w:val="BlockText"/>
      </w:pPr>
    </w:p>
    <w:tbl>
      <w:tblPr>
        <w:tblStyle w:val="TableGrid"/>
        <w:tblW w:w="7560" w:type="dxa"/>
        <w:tblInd w:w="1915" w:type="dxa"/>
        <w:tblLook w:val="05E0" w:firstRow="1" w:lastRow="1" w:firstColumn="1" w:lastColumn="1" w:noHBand="0" w:noVBand="1"/>
      </w:tblPr>
      <w:tblGrid>
        <w:gridCol w:w="1163"/>
        <w:gridCol w:w="6397"/>
      </w:tblGrid>
      <w:tr w:rsidR="00084D6F" w14:paraId="3902B0B8" w14:textId="77777777" w:rsidTr="00084D6F">
        <w:trPr>
          <w:cnfStyle w:val="100000000000" w:firstRow="1" w:lastRow="0" w:firstColumn="0" w:lastColumn="0" w:oddVBand="0" w:evenVBand="0" w:oddHBand="0" w:evenHBand="0" w:firstRowFirstColumn="0" w:firstRowLastColumn="0" w:lastRowFirstColumn="0" w:lastRowLastColumn="0"/>
        </w:trPr>
        <w:tc>
          <w:tcPr>
            <w:tcW w:w="1163" w:type="dxa"/>
          </w:tcPr>
          <w:p w14:paraId="39E61CFC" w14:textId="77777777" w:rsidR="00084D6F" w:rsidRDefault="00084D6F" w:rsidP="00084D6F">
            <w:pPr>
              <w:pStyle w:val="TableHeading"/>
            </w:pPr>
            <w:r>
              <w:t>Step</w:t>
            </w:r>
          </w:p>
        </w:tc>
        <w:tc>
          <w:tcPr>
            <w:tcW w:w="6397" w:type="dxa"/>
          </w:tcPr>
          <w:p w14:paraId="4BF2B47B" w14:textId="77777777" w:rsidR="00084D6F" w:rsidRDefault="00084D6F" w:rsidP="00084D6F">
            <w:pPr>
              <w:pStyle w:val="TableHeading"/>
            </w:pPr>
            <w:r>
              <w:t>Description</w:t>
            </w:r>
          </w:p>
        </w:tc>
      </w:tr>
      <w:tr w:rsidR="00084D6F" w14:paraId="3D26D593" w14:textId="77777777" w:rsidTr="00084D6F">
        <w:tc>
          <w:tcPr>
            <w:tcW w:w="1163" w:type="dxa"/>
          </w:tcPr>
          <w:p w14:paraId="37425B1C" w14:textId="77777777" w:rsidR="00084D6F" w:rsidRDefault="00084D6F" w:rsidP="00C95A30">
            <w:pPr>
              <w:pStyle w:val="table-text"/>
              <w:numPr>
                <w:ilvl w:val="0"/>
                <w:numId w:val="80"/>
              </w:numPr>
            </w:pPr>
          </w:p>
        </w:tc>
        <w:tc>
          <w:tcPr>
            <w:tcW w:w="6397" w:type="dxa"/>
          </w:tcPr>
          <w:p w14:paraId="07AE19F7" w14:textId="77777777" w:rsidR="00084D6F" w:rsidRDefault="00084D6F" w:rsidP="00084D6F">
            <w:pPr>
              <w:pStyle w:val="table-text"/>
            </w:pPr>
            <w:r>
              <w:t>Complete the Exercise Setup instructions, if you have not done so already.</w:t>
            </w:r>
          </w:p>
        </w:tc>
      </w:tr>
      <w:tr w:rsidR="00084D6F" w14:paraId="3F6AC9FB" w14:textId="77777777" w:rsidTr="00084D6F">
        <w:tc>
          <w:tcPr>
            <w:tcW w:w="1163" w:type="dxa"/>
          </w:tcPr>
          <w:p w14:paraId="15DC2EC3" w14:textId="77777777" w:rsidR="00084D6F" w:rsidRDefault="00084D6F" w:rsidP="00C95A30">
            <w:pPr>
              <w:pStyle w:val="table-text"/>
              <w:numPr>
                <w:ilvl w:val="0"/>
                <w:numId w:val="80"/>
              </w:numPr>
            </w:pPr>
          </w:p>
        </w:tc>
        <w:tc>
          <w:tcPr>
            <w:tcW w:w="6397" w:type="dxa"/>
          </w:tcPr>
          <w:p w14:paraId="3AFAB7D2" w14:textId="77777777" w:rsidR="00084D6F" w:rsidRDefault="00084D6F" w:rsidP="00084D6F">
            <w:pPr>
              <w:pStyle w:val="table-text"/>
            </w:pPr>
            <w:r>
              <w:t>Complete the Try It 3.3.</w:t>
            </w:r>
          </w:p>
        </w:tc>
      </w:tr>
    </w:tbl>
    <w:p w14:paraId="7ED38217" w14:textId="77777777" w:rsidR="00084D6F" w:rsidRDefault="00084D6F" w:rsidP="00084D6F">
      <w:pPr>
        <w:pStyle w:val="BlockText"/>
      </w:pPr>
    </w:p>
    <w:p w14:paraId="13329961" w14:textId="77777777" w:rsidR="00084D6F" w:rsidRDefault="00084D6F" w:rsidP="00084D6F">
      <w:pPr>
        <w:pStyle w:val="BlockText"/>
        <w:rPr>
          <w:b/>
        </w:rPr>
      </w:pPr>
      <w:r>
        <w:rPr>
          <w:b/>
        </w:rPr>
        <w:t>Location of files:</w:t>
      </w:r>
    </w:p>
    <w:p w14:paraId="1732DCCE" w14:textId="77777777" w:rsidR="00084D6F" w:rsidRDefault="00084D6F" w:rsidP="00084D6F">
      <w:pPr>
        <w:pStyle w:val="BlockText"/>
      </w:pPr>
      <w:r>
        <w:t xml:space="preserve">Exercise files: </w:t>
      </w:r>
      <w:r>
        <w:rPr>
          <w:b/>
        </w:rPr>
        <w:t>/</w:t>
      </w:r>
      <w:r w:rsidRPr="006A23D4">
        <w:rPr>
          <w:b/>
        </w:rPr>
        <w:t>progress_education</w:t>
      </w:r>
      <w:r>
        <w:rPr>
          <w:b/>
        </w:rPr>
        <w:t>/</w:t>
      </w:r>
      <w:r w:rsidRPr="006A23D4">
        <w:rPr>
          <w:b/>
        </w:rPr>
        <w:t>openedge</w:t>
      </w:r>
      <w:r>
        <w:rPr>
          <w:b/>
        </w:rPr>
        <w:t>/IntroOOP/Exercise/</w:t>
      </w:r>
      <w:r w:rsidRPr="006A23D4">
        <w:rPr>
          <w:b/>
        </w:rPr>
        <w:t>Lesson0</w:t>
      </w:r>
      <w:r>
        <w:rPr>
          <w:b/>
        </w:rPr>
        <w:t>3</w:t>
      </w:r>
    </w:p>
    <w:p w14:paraId="154D9804" w14:textId="77777777" w:rsidR="00084D6F" w:rsidRDefault="00084D6F" w:rsidP="00084D6F">
      <w:pPr>
        <w:pStyle w:val="BlockText"/>
      </w:pPr>
      <w:r>
        <w:t xml:space="preserve">Solution files: </w:t>
      </w:r>
      <w:r>
        <w:rPr>
          <w:b/>
        </w:rPr>
        <w:t>/</w:t>
      </w:r>
      <w:r w:rsidRPr="006A23D4">
        <w:rPr>
          <w:b/>
        </w:rPr>
        <w:t>progress_education</w:t>
      </w:r>
      <w:r>
        <w:rPr>
          <w:b/>
        </w:rPr>
        <w:t>/</w:t>
      </w:r>
      <w:r w:rsidRPr="006A23D4">
        <w:rPr>
          <w:b/>
        </w:rPr>
        <w:t>openedge</w:t>
      </w:r>
      <w:r>
        <w:rPr>
          <w:b/>
        </w:rPr>
        <w:t>/IntroOOP/</w:t>
      </w:r>
      <w:r w:rsidRPr="006A23D4">
        <w:rPr>
          <w:b/>
        </w:rPr>
        <w:t>Solutions</w:t>
      </w:r>
      <w:r>
        <w:rPr>
          <w:b/>
        </w:rPr>
        <w:t>/</w:t>
      </w:r>
      <w:r w:rsidRPr="006A23D4">
        <w:rPr>
          <w:b/>
        </w:rPr>
        <w:t>Lesson0</w:t>
      </w:r>
      <w:r>
        <w:rPr>
          <w:b/>
        </w:rPr>
        <w:t>3</w:t>
      </w:r>
    </w:p>
    <w:p w14:paraId="5CCD8860" w14:textId="77777777" w:rsidR="00084D6F" w:rsidRDefault="00084D6F" w:rsidP="00084D6F">
      <w:pPr>
        <w:pStyle w:val="BlockText"/>
      </w:pPr>
    </w:p>
    <w:p w14:paraId="53F5AA2F" w14:textId="77777777" w:rsidR="00084D6F" w:rsidRDefault="00084D6F" w:rsidP="00084D6F">
      <w:pPr>
        <w:pStyle w:val="BlockText"/>
      </w:pPr>
      <w:r>
        <w:t>If at any time during this course, you need to restore your projects to match where you should have been prior to beginning a Try It, you can do the following:</w:t>
      </w:r>
    </w:p>
    <w:p w14:paraId="128EA8B7" w14:textId="77777777" w:rsidR="00084D6F" w:rsidRDefault="00084D6F" w:rsidP="00084D6F">
      <w:pPr>
        <w:pStyle w:val="BlockText"/>
      </w:pPr>
    </w:p>
    <w:p w14:paraId="05EB2D94" w14:textId="77777777" w:rsidR="00084D6F" w:rsidRDefault="00084D6F" w:rsidP="00C95A30">
      <w:pPr>
        <w:pStyle w:val="NumberList"/>
        <w:numPr>
          <w:ilvl w:val="0"/>
          <w:numId w:val="179"/>
        </w:numPr>
      </w:pPr>
      <w:r>
        <w:t>Delete all projects in the workspace.</w:t>
      </w:r>
    </w:p>
    <w:p w14:paraId="2A4049FA" w14:textId="77777777" w:rsidR="00084D6F" w:rsidRDefault="00084D6F" w:rsidP="00C95A30">
      <w:pPr>
        <w:pStyle w:val="NumberList"/>
        <w:numPr>
          <w:ilvl w:val="0"/>
          <w:numId w:val="13"/>
        </w:numPr>
      </w:pPr>
      <w:r>
        <w:t>Import all projects in the archive (</w:t>
      </w:r>
      <w:r w:rsidRPr="0085616F">
        <w:rPr>
          <w:b/>
        </w:rPr>
        <w:t>.zip</w:t>
      </w:r>
      <w:r>
        <w:t>) file for the previous Try It.</w:t>
      </w:r>
    </w:p>
    <w:p w14:paraId="7F62D309" w14:textId="77777777" w:rsidR="00084D6F" w:rsidRDefault="00084D6F" w:rsidP="00C95A30">
      <w:pPr>
        <w:pStyle w:val="NumberList"/>
        <w:numPr>
          <w:ilvl w:val="0"/>
          <w:numId w:val="13"/>
        </w:numPr>
      </w:pPr>
      <w:r>
        <w:t xml:space="preserve">Do a clean build of the </w:t>
      </w:r>
      <w:proofErr w:type="gramStart"/>
      <w:r>
        <w:t>workspace.</w:t>
      </w:r>
      <w:proofErr w:type="gramEnd"/>
    </w:p>
    <w:p w14:paraId="0D46EA99" w14:textId="77777777" w:rsidR="00084D6F" w:rsidRDefault="00084D6F" w:rsidP="00084D6F">
      <w:pPr>
        <w:pStyle w:val="BlockLine"/>
      </w:pPr>
    </w:p>
    <w:p w14:paraId="74A29977" w14:textId="613FA2C5" w:rsidR="00084D6F" w:rsidRDefault="00084D6F" w:rsidP="00084D6F">
      <w:pPr>
        <w:pStyle w:val="Heading3"/>
      </w:pPr>
      <w:r w:rsidRPr="00B9341E">
        <w:lastRenderedPageBreak/>
        <w:t>Part 1—Defining and publishing an event in the Manager class</w:t>
      </w:r>
    </w:p>
    <w:p w14:paraId="1CE658AD" w14:textId="77777777" w:rsidR="00084D6F" w:rsidRPr="00B9341E" w:rsidRDefault="00084D6F" w:rsidP="00084D6F">
      <w:pPr>
        <w:pStyle w:val="TopLine"/>
      </w:pPr>
    </w:p>
    <w:p w14:paraId="4BE4B4CC" w14:textId="367D4E71" w:rsidR="00084D6F" w:rsidRDefault="00084D6F" w:rsidP="00084D6F">
      <w:pPr>
        <w:pStyle w:val="BlockText"/>
      </w:pPr>
      <w:r>
        <w:t xml:space="preserve">In this part of the Try It, you will define and publish an event in the </w:t>
      </w:r>
      <w:r w:rsidRPr="00B75484">
        <w:rPr>
          <w:i/>
        </w:rPr>
        <w:t>Manager</w:t>
      </w:r>
      <w:r>
        <w:t xml:space="preserve"> class. This event will be subscribed to by the </w:t>
      </w:r>
      <w:r w:rsidRPr="00CF6E99">
        <w:rPr>
          <w:i/>
        </w:rPr>
        <w:t>Dept</w:t>
      </w:r>
      <w:r>
        <w:t xml:space="preserve"> class later in this Try It.</w:t>
      </w:r>
    </w:p>
    <w:p w14:paraId="00370EB6" w14:textId="73335339" w:rsidR="00363FC4" w:rsidRDefault="00363FC4" w:rsidP="00084D6F">
      <w:pPr>
        <w:pStyle w:val="BlockText"/>
      </w:pPr>
    </w:p>
    <w:p w14:paraId="130CB4C2" w14:textId="65A062D8" w:rsidR="00363FC4" w:rsidRDefault="00363FC4" w:rsidP="00363FC4">
      <w:pPr>
        <w:pStyle w:val="BlockText"/>
      </w:pPr>
      <w:r w:rsidRPr="008D6B5E">
        <w:t>If you need help, view the Solution</w:t>
      </w:r>
      <w:r>
        <w:t>.</w:t>
      </w:r>
    </w:p>
    <w:p w14:paraId="1FF8C8AF" w14:textId="77777777" w:rsidR="00084D6F" w:rsidRDefault="00084D6F" w:rsidP="00084D6F">
      <w:pPr>
        <w:pStyle w:val="BlockText"/>
      </w:pPr>
    </w:p>
    <w:tbl>
      <w:tblPr>
        <w:tblStyle w:val="TableGrid"/>
        <w:tblW w:w="7560" w:type="dxa"/>
        <w:tblInd w:w="1915" w:type="dxa"/>
        <w:tblLook w:val="05E0" w:firstRow="1" w:lastRow="1" w:firstColumn="1" w:lastColumn="1" w:noHBand="0" w:noVBand="1"/>
      </w:tblPr>
      <w:tblGrid>
        <w:gridCol w:w="983"/>
        <w:gridCol w:w="6577"/>
      </w:tblGrid>
      <w:tr w:rsidR="00084D6F" w14:paraId="61DDBFAD" w14:textId="77777777" w:rsidTr="00084D6F">
        <w:trPr>
          <w:cnfStyle w:val="100000000000" w:firstRow="1" w:lastRow="0" w:firstColumn="0" w:lastColumn="0" w:oddVBand="0" w:evenVBand="0" w:oddHBand="0" w:evenHBand="0" w:firstRowFirstColumn="0" w:firstRowLastColumn="0" w:lastRowFirstColumn="0" w:lastRowLastColumn="0"/>
        </w:trPr>
        <w:tc>
          <w:tcPr>
            <w:tcW w:w="983" w:type="dxa"/>
          </w:tcPr>
          <w:p w14:paraId="26379B7F" w14:textId="77777777" w:rsidR="00084D6F" w:rsidRDefault="00084D6F" w:rsidP="00084D6F">
            <w:pPr>
              <w:pStyle w:val="TableHeading"/>
            </w:pPr>
            <w:r>
              <w:t>Step</w:t>
            </w:r>
          </w:p>
        </w:tc>
        <w:tc>
          <w:tcPr>
            <w:tcW w:w="6577" w:type="dxa"/>
          </w:tcPr>
          <w:p w14:paraId="3E551A46" w14:textId="77777777" w:rsidR="00084D6F" w:rsidRDefault="00084D6F" w:rsidP="00084D6F">
            <w:pPr>
              <w:pStyle w:val="TableHeading"/>
            </w:pPr>
            <w:r>
              <w:t>Task</w:t>
            </w:r>
          </w:p>
        </w:tc>
      </w:tr>
      <w:tr w:rsidR="00084D6F" w14:paraId="7E76F7FD" w14:textId="77777777" w:rsidTr="00084D6F">
        <w:tc>
          <w:tcPr>
            <w:tcW w:w="983" w:type="dxa"/>
          </w:tcPr>
          <w:p w14:paraId="130F3E4C" w14:textId="77777777" w:rsidR="00084D6F" w:rsidRDefault="00084D6F" w:rsidP="00C95A30">
            <w:pPr>
              <w:pStyle w:val="table-text"/>
              <w:numPr>
                <w:ilvl w:val="0"/>
                <w:numId w:val="79"/>
              </w:numPr>
              <w:ind w:left="720"/>
            </w:pPr>
          </w:p>
        </w:tc>
        <w:tc>
          <w:tcPr>
            <w:tcW w:w="6577" w:type="dxa"/>
          </w:tcPr>
          <w:p w14:paraId="4AD5930B" w14:textId="77777777" w:rsidR="00084D6F" w:rsidRDefault="00084D6F" w:rsidP="00084D6F">
            <w:pPr>
              <w:pStyle w:val="table-text"/>
            </w:pPr>
            <w:r>
              <w:t xml:space="preserve">In Project Explorer, open the </w:t>
            </w:r>
            <w:r w:rsidRPr="00DF5CAE">
              <w:rPr>
                <w:i/>
              </w:rPr>
              <w:t>Manager</w:t>
            </w:r>
            <w:r>
              <w:t xml:space="preserve"> class and define a new public event </w:t>
            </w:r>
            <w:r w:rsidRPr="001659A0">
              <w:rPr>
                <w:i/>
              </w:rPr>
              <w:t>DischargeEmployee</w:t>
            </w:r>
            <w:r>
              <w:t xml:space="preserve">. </w:t>
            </w:r>
          </w:p>
        </w:tc>
      </w:tr>
      <w:tr w:rsidR="00084D6F" w14:paraId="4534BAB7" w14:textId="77777777" w:rsidTr="00084D6F">
        <w:tc>
          <w:tcPr>
            <w:tcW w:w="983" w:type="dxa"/>
          </w:tcPr>
          <w:p w14:paraId="3514B3CD" w14:textId="77777777" w:rsidR="00084D6F" w:rsidRDefault="00084D6F" w:rsidP="00C95A30">
            <w:pPr>
              <w:pStyle w:val="table-text"/>
              <w:numPr>
                <w:ilvl w:val="0"/>
                <w:numId w:val="79"/>
              </w:numPr>
              <w:ind w:left="720"/>
            </w:pPr>
          </w:p>
        </w:tc>
        <w:tc>
          <w:tcPr>
            <w:tcW w:w="6577" w:type="dxa"/>
          </w:tcPr>
          <w:p w14:paraId="764281EE" w14:textId="77777777" w:rsidR="00084D6F" w:rsidRDefault="00084D6F" w:rsidP="00084D6F">
            <w:pPr>
              <w:pStyle w:val="table-text"/>
            </w:pPr>
            <w:r>
              <w:t xml:space="preserve">In the </w:t>
            </w:r>
            <w:r w:rsidRPr="001659A0">
              <w:rPr>
                <w:i/>
              </w:rPr>
              <w:t>DischargeEmployee</w:t>
            </w:r>
            <w:r>
              <w:rPr>
                <w:i/>
              </w:rPr>
              <w:t xml:space="preserve"> </w:t>
            </w:r>
            <w:r>
              <w:t>event, define the following input parameters.</w:t>
            </w:r>
          </w:p>
          <w:p w14:paraId="707F8C15" w14:textId="77777777" w:rsidR="00084D6F" w:rsidRDefault="00084D6F" w:rsidP="00C95A30">
            <w:pPr>
              <w:pStyle w:val="table-text"/>
              <w:numPr>
                <w:ilvl w:val="0"/>
                <w:numId w:val="81"/>
              </w:numPr>
            </w:pPr>
            <w:r w:rsidRPr="00DF5CAE">
              <w:rPr>
                <w:i/>
              </w:rPr>
              <w:t>pFirstname</w:t>
            </w:r>
            <w:r>
              <w:t xml:space="preserve"> as </w:t>
            </w:r>
            <w:r w:rsidRPr="00DF5CAE">
              <w:rPr>
                <w:i/>
              </w:rPr>
              <w:t>character</w:t>
            </w:r>
          </w:p>
          <w:p w14:paraId="682DEEF2" w14:textId="77777777" w:rsidR="00084D6F" w:rsidRPr="001659A0" w:rsidRDefault="00084D6F" w:rsidP="00C95A30">
            <w:pPr>
              <w:pStyle w:val="table-text"/>
              <w:numPr>
                <w:ilvl w:val="0"/>
                <w:numId w:val="81"/>
              </w:numPr>
            </w:pPr>
            <w:r w:rsidRPr="00DF5CAE">
              <w:rPr>
                <w:i/>
              </w:rPr>
              <w:t>pLastname</w:t>
            </w:r>
            <w:r>
              <w:t xml:space="preserve"> as </w:t>
            </w:r>
            <w:r w:rsidRPr="00DF5CAE">
              <w:rPr>
                <w:i/>
              </w:rPr>
              <w:t>character</w:t>
            </w:r>
          </w:p>
        </w:tc>
      </w:tr>
      <w:tr w:rsidR="00084D6F" w14:paraId="4AB8CFCF" w14:textId="77777777" w:rsidTr="00084D6F">
        <w:tc>
          <w:tcPr>
            <w:tcW w:w="983" w:type="dxa"/>
          </w:tcPr>
          <w:p w14:paraId="12EBE18A" w14:textId="77777777" w:rsidR="00084D6F" w:rsidRDefault="00084D6F" w:rsidP="00C95A30">
            <w:pPr>
              <w:pStyle w:val="table-text"/>
              <w:numPr>
                <w:ilvl w:val="0"/>
                <w:numId w:val="79"/>
              </w:numPr>
              <w:ind w:left="720"/>
            </w:pPr>
          </w:p>
        </w:tc>
        <w:tc>
          <w:tcPr>
            <w:tcW w:w="6577" w:type="dxa"/>
          </w:tcPr>
          <w:p w14:paraId="7E38238D" w14:textId="77777777" w:rsidR="00084D6F" w:rsidRDefault="00084D6F" w:rsidP="00084D6F">
            <w:pPr>
              <w:pStyle w:val="table-text"/>
            </w:pPr>
            <w:r>
              <w:t xml:space="preserve">Define the </w:t>
            </w:r>
            <w:r w:rsidRPr="006A23D4">
              <w:rPr>
                <w:i/>
              </w:rPr>
              <w:t>public</w:t>
            </w:r>
            <w:r>
              <w:t xml:space="preserve"> </w:t>
            </w:r>
            <w:proofErr w:type="gramStart"/>
            <w:r>
              <w:rPr>
                <w:i/>
              </w:rPr>
              <w:t>DischargeTeamMember</w:t>
            </w:r>
            <w:r>
              <w:t>(</w:t>
            </w:r>
            <w:proofErr w:type="gramEnd"/>
            <w:r>
              <w:t xml:space="preserve">) method with return type </w:t>
            </w:r>
            <w:r w:rsidRPr="00DF5CAE">
              <w:rPr>
                <w:i/>
              </w:rPr>
              <w:t>void</w:t>
            </w:r>
            <w:r>
              <w:t>.</w:t>
            </w:r>
          </w:p>
        </w:tc>
      </w:tr>
      <w:tr w:rsidR="00084D6F" w14:paraId="0A924FAD" w14:textId="77777777" w:rsidTr="00084D6F">
        <w:tc>
          <w:tcPr>
            <w:tcW w:w="983" w:type="dxa"/>
          </w:tcPr>
          <w:p w14:paraId="2F090E25" w14:textId="77777777" w:rsidR="00084D6F" w:rsidRDefault="00084D6F" w:rsidP="00C95A30">
            <w:pPr>
              <w:pStyle w:val="table-text"/>
              <w:numPr>
                <w:ilvl w:val="0"/>
                <w:numId w:val="79"/>
              </w:numPr>
              <w:ind w:left="720"/>
            </w:pPr>
          </w:p>
        </w:tc>
        <w:tc>
          <w:tcPr>
            <w:tcW w:w="6577" w:type="dxa"/>
          </w:tcPr>
          <w:p w14:paraId="09706209" w14:textId="77777777" w:rsidR="00084D6F" w:rsidRDefault="00084D6F" w:rsidP="00084D6F">
            <w:pPr>
              <w:pStyle w:val="table-text"/>
            </w:pPr>
            <w:r>
              <w:rPr>
                <w:color w:val="000000" w:themeColor="text1"/>
              </w:rPr>
              <w:t xml:space="preserve">To the </w:t>
            </w:r>
            <w:r w:rsidRPr="00ED3509">
              <w:t>public</w:t>
            </w:r>
            <w:r>
              <w:t xml:space="preserve"> </w:t>
            </w:r>
            <w:proofErr w:type="gramStart"/>
            <w:r>
              <w:rPr>
                <w:i/>
              </w:rPr>
              <w:t>DischargeTeamMember</w:t>
            </w:r>
            <w:r>
              <w:t>(</w:t>
            </w:r>
            <w:proofErr w:type="gramEnd"/>
            <w:r>
              <w:t>) method pass the following parameters.</w:t>
            </w:r>
          </w:p>
          <w:p w14:paraId="376D9669" w14:textId="77777777" w:rsidR="00084D6F" w:rsidRDefault="00084D6F" w:rsidP="00C95A30">
            <w:pPr>
              <w:pStyle w:val="table-text"/>
              <w:numPr>
                <w:ilvl w:val="0"/>
                <w:numId w:val="81"/>
              </w:numPr>
            </w:pPr>
            <w:r w:rsidRPr="00DF5CAE">
              <w:rPr>
                <w:i/>
              </w:rPr>
              <w:t>pFirstname</w:t>
            </w:r>
            <w:r>
              <w:t xml:space="preserve"> as </w:t>
            </w:r>
            <w:r w:rsidRPr="00DF5CAE">
              <w:rPr>
                <w:i/>
              </w:rPr>
              <w:t>character</w:t>
            </w:r>
          </w:p>
          <w:p w14:paraId="02301B41" w14:textId="77777777" w:rsidR="00084D6F" w:rsidRDefault="00084D6F" w:rsidP="00C95A30">
            <w:pPr>
              <w:pStyle w:val="table-text"/>
              <w:numPr>
                <w:ilvl w:val="0"/>
                <w:numId w:val="81"/>
              </w:numPr>
            </w:pPr>
            <w:r w:rsidRPr="00DF5CAE">
              <w:rPr>
                <w:i/>
              </w:rPr>
              <w:t>pLastname</w:t>
            </w:r>
            <w:r>
              <w:t xml:space="preserve"> as </w:t>
            </w:r>
            <w:r w:rsidRPr="00DF5CAE">
              <w:rPr>
                <w:i/>
              </w:rPr>
              <w:t>character</w:t>
            </w:r>
          </w:p>
        </w:tc>
      </w:tr>
      <w:tr w:rsidR="00084D6F" w14:paraId="6582BA8C" w14:textId="77777777" w:rsidTr="00084D6F">
        <w:tc>
          <w:tcPr>
            <w:tcW w:w="983" w:type="dxa"/>
          </w:tcPr>
          <w:p w14:paraId="2A076922" w14:textId="77777777" w:rsidR="00084D6F" w:rsidRDefault="00084D6F" w:rsidP="00C95A30">
            <w:pPr>
              <w:pStyle w:val="table-text"/>
              <w:numPr>
                <w:ilvl w:val="0"/>
                <w:numId w:val="79"/>
              </w:numPr>
              <w:ind w:left="720"/>
            </w:pPr>
          </w:p>
        </w:tc>
        <w:tc>
          <w:tcPr>
            <w:tcW w:w="6577" w:type="dxa"/>
          </w:tcPr>
          <w:p w14:paraId="7958FA2E" w14:textId="77777777" w:rsidR="00084D6F" w:rsidRDefault="00084D6F" w:rsidP="00084D6F">
            <w:pPr>
              <w:pStyle w:val="table-text"/>
              <w:rPr>
                <w:color w:val="000000" w:themeColor="text1"/>
              </w:rPr>
            </w:pPr>
            <w:r>
              <w:t xml:space="preserve">Modify the </w:t>
            </w:r>
            <w:r w:rsidRPr="00ED3509">
              <w:t>public</w:t>
            </w:r>
            <w:r>
              <w:t xml:space="preserve"> </w:t>
            </w:r>
            <w:proofErr w:type="gramStart"/>
            <w:r>
              <w:rPr>
                <w:i/>
              </w:rPr>
              <w:t>DischargeTeamMember</w:t>
            </w:r>
            <w:r>
              <w:t>(</w:t>
            </w:r>
            <w:proofErr w:type="gramEnd"/>
            <w:r>
              <w:t xml:space="preserve">) method to publish the </w:t>
            </w:r>
            <w:r w:rsidRPr="00354B57">
              <w:rPr>
                <w:i/>
              </w:rPr>
              <w:t>DischargeEmployee</w:t>
            </w:r>
            <w:r>
              <w:t xml:space="preserve"> event.</w:t>
            </w:r>
          </w:p>
        </w:tc>
      </w:tr>
      <w:tr w:rsidR="00084D6F" w14:paraId="429804F3" w14:textId="77777777" w:rsidTr="00084D6F">
        <w:tc>
          <w:tcPr>
            <w:tcW w:w="983" w:type="dxa"/>
          </w:tcPr>
          <w:p w14:paraId="633B6A71" w14:textId="77777777" w:rsidR="00084D6F" w:rsidRDefault="00084D6F" w:rsidP="00C95A30">
            <w:pPr>
              <w:pStyle w:val="table-text"/>
              <w:numPr>
                <w:ilvl w:val="0"/>
                <w:numId w:val="79"/>
              </w:numPr>
              <w:ind w:left="720"/>
            </w:pPr>
          </w:p>
        </w:tc>
        <w:tc>
          <w:tcPr>
            <w:tcW w:w="6577" w:type="dxa"/>
          </w:tcPr>
          <w:p w14:paraId="796F6C3B" w14:textId="77777777" w:rsidR="00084D6F" w:rsidRDefault="00084D6F" w:rsidP="00084D6F">
            <w:pPr>
              <w:pStyle w:val="table-text"/>
            </w:pPr>
            <w:r w:rsidRPr="000C4C9D">
              <w:rPr>
                <w:color w:val="000000" w:themeColor="text1"/>
              </w:rPr>
              <w:t>Save this file</w:t>
            </w:r>
            <w:r>
              <w:rPr>
                <w:color w:val="000000" w:themeColor="text1"/>
              </w:rPr>
              <w:t>.</w:t>
            </w:r>
            <w:r w:rsidRPr="000C4C9D">
              <w:rPr>
                <w:color w:val="000000" w:themeColor="text1"/>
              </w:rPr>
              <w:t xml:space="preserve"> </w:t>
            </w:r>
            <w:r>
              <w:rPr>
                <w:color w:val="000000" w:themeColor="text1"/>
              </w:rPr>
              <w:t>Ensure</w:t>
            </w:r>
            <w:r w:rsidRPr="000C4C9D">
              <w:rPr>
                <w:color w:val="000000" w:themeColor="text1"/>
              </w:rPr>
              <w:t xml:space="preserve"> that it compiles without errors.</w:t>
            </w:r>
          </w:p>
        </w:tc>
      </w:tr>
    </w:tbl>
    <w:p w14:paraId="5D02BF4F" w14:textId="77777777" w:rsidR="00084D6F" w:rsidRDefault="00084D6F" w:rsidP="00084D6F">
      <w:pPr>
        <w:pStyle w:val="BlockLine"/>
      </w:pPr>
    </w:p>
    <w:p w14:paraId="4D721C28" w14:textId="2DCCFD06" w:rsidR="00084D6F" w:rsidRDefault="00084D6F" w:rsidP="00084D6F">
      <w:pPr>
        <w:pStyle w:val="Heading3"/>
      </w:pPr>
      <w:r>
        <w:lastRenderedPageBreak/>
        <w:t>Part 2—Modify the Dept class to subscribe to the event</w:t>
      </w:r>
    </w:p>
    <w:p w14:paraId="2DAEF7EF" w14:textId="77777777" w:rsidR="00084D6F" w:rsidRPr="00B9341E" w:rsidRDefault="00084D6F" w:rsidP="00084D6F">
      <w:pPr>
        <w:pStyle w:val="TopLine"/>
      </w:pPr>
    </w:p>
    <w:p w14:paraId="2C6A57A7" w14:textId="0F57F221" w:rsidR="00084D6F" w:rsidRDefault="00084D6F" w:rsidP="00084D6F">
      <w:pPr>
        <w:pStyle w:val="BlockText"/>
      </w:pPr>
      <w:r>
        <w:t xml:space="preserve">In this part of the Try It, you will modify the </w:t>
      </w:r>
      <w:r w:rsidRPr="00651D2E">
        <w:rPr>
          <w:i/>
        </w:rPr>
        <w:t>Dept</w:t>
      </w:r>
      <w:r>
        <w:t xml:space="preserve"> class to subscribe to the </w:t>
      </w:r>
      <w:r w:rsidRPr="00651D2E">
        <w:rPr>
          <w:i/>
        </w:rPr>
        <w:t>DischargeEmployee</w:t>
      </w:r>
      <w:r>
        <w:t xml:space="preserve"> event defined and published in the </w:t>
      </w:r>
      <w:r w:rsidRPr="00651D2E">
        <w:rPr>
          <w:i/>
        </w:rPr>
        <w:t>Manager</w:t>
      </w:r>
      <w:r>
        <w:t xml:space="preserve"> class. You also write the event handler method that handles the event. </w:t>
      </w:r>
    </w:p>
    <w:p w14:paraId="3BF08A85" w14:textId="698AC1AE" w:rsidR="00363FC4" w:rsidRDefault="00363FC4" w:rsidP="00084D6F">
      <w:pPr>
        <w:pStyle w:val="BlockText"/>
      </w:pPr>
    </w:p>
    <w:p w14:paraId="0B352CD2" w14:textId="47C2529E" w:rsidR="00363FC4" w:rsidRDefault="00363FC4" w:rsidP="00363FC4">
      <w:pPr>
        <w:pStyle w:val="BlockText"/>
      </w:pPr>
      <w:r w:rsidRPr="008D6B5E">
        <w:t>If you need help, view the Solution</w:t>
      </w:r>
      <w:r>
        <w:t>.</w:t>
      </w:r>
    </w:p>
    <w:p w14:paraId="06B1749E" w14:textId="77777777" w:rsidR="00084D6F" w:rsidRDefault="00084D6F" w:rsidP="00084D6F">
      <w:pPr>
        <w:pStyle w:val="BlockText"/>
      </w:pPr>
    </w:p>
    <w:tbl>
      <w:tblPr>
        <w:tblStyle w:val="TableGrid"/>
        <w:tblW w:w="7560" w:type="dxa"/>
        <w:tblInd w:w="1915" w:type="dxa"/>
        <w:tblLook w:val="05E0" w:firstRow="1" w:lastRow="1" w:firstColumn="1" w:lastColumn="1" w:noHBand="0" w:noVBand="1"/>
      </w:tblPr>
      <w:tblGrid>
        <w:gridCol w:w="983"/>
        <w:gridCol w:w="6577"/>
      </w:tblGrid>
      <w:tr w:rsidR="00084D6F" w14:paraId="54DB627C" w14:textId="77777777" w:rsidTr="00084D6F">
        <w:trPr>
          <w:cnfStyle w:val="100000000000" w:firstRow="1" w:lastRow="0" w:firstColumn="0" w:lastColumn="0" w:oddVBand="0" w:evenVBand="0" w:oddHBand="0" w:evenHBand="0" w:firstRowFirstColumn="0" w:firstRowLastColumn="0" w:lastRowFirstColumn="0" w:lastRowLastColumn="0"/>
        </w:trPr>
        <w:tc>
          <w:tcPr>
            <w:tcW w:w="983" w:type="dxa"/>
          </w:tcPr>
          <w:p w14:paraId="60D387CB" w14:textId="77777777" w:rsidR="00084D6F" w:rsidRDefault="00084D6F" w:rsidP="00084D6F">
            <w:pPr>
              <w:pStyle w:val="TableHeading"/>
            </w:pPr>
            <w:r>
              <w:t>Step</w:t>
            </w:r>
          </w:p>
        </w:tc>
        <w:tc>
          <w:tcPr>
            <w:tcW w:w="6577" w:type="dxa"/>
          </w:tcPr>
          <w:p w14:paraId="2E0D7201" w14:textId="77777777" w:rsidR="00084D6F" w:rsidRDefault="00084D6F" w:rsidP="00084D6F">
            <w:pPr>
              <w:pStyle w:val="TableHeading"/>
            </w:pPr>
            <w:r>
              <w:t>Task</w:t>
            </w:r>
          </w:p>
        </w:tc>
      </w:tr>
      <w:tr w:rsidR="00084D6F" w14:paraId="450007E3" w14:textId="77777777" w:rsidTr="00084D6F">
        <w:tc>
          <w:tcPr>
            <w:tcW w:w="983" w:type="dxa"/>
          </w:tcPr>
          <w:p w14:paraId="7F5E0BE1" w14:textId="77777777" w:rsidR="00084D6F" w:rsidRDefault="00084D6F" w:rsidP="00C95A30">
            <w:pPr>
              <w:pStyle w:val="table-text"/>
              <w:numPr>
                <w:ilvl w:val="0"/>
                <w:numId w:val="82"/>
              </w:numPr>
              <w:ind w:left="720"/>
            </w:pPr>
          </w:p>
        </w:tc>
        <w:tc>
          <w:tcPr>
            <w:tcW w:w="6577" w:type="dxa"/>
          </w:tcPr>
          <w:p w14:paraId="55FAB8F6" w14:textId="77777777" w:rsidR="00084D6F" w:rsidRDefault="00084D6F" w:rsidP="00084D6F">
            <w:pPr>
              <w:pStyle w:val="table-text"/>
            </w:pPr>
            <w:r>
              <w:t xml:space="preserve">In Project Explorer, open the </w:t>
            </w:r>
            <w:r w:rsidRPr="00DF5CAE">
              <w:rPr>
                <w:i/>
              </w:rPr>
              <w:t>Dept</w:t>
            </w:r>
            <w:r>
              <w:t xml:space="preserve"> class; at the end of the </w:t>
            </w:r>
            <w:proofErr w:type="gramStart"/>
            <w:r w:rsidRPr="00DF5CAE">
              <w:rPr>
                <w:i/>
              </w:rPr>
              <w:t>AddManager</w:t>
            </w:r>
            <w:r>
              <w:t>(</w:t>
            </w:r>
            <w:proofErr w:type="gramEnd"/>
            <w:r>
              <w:t xml:space="preserve">) method, add a statement to subscribe to the </w:t>
            </w:r>
            <w:r w:rsidRPr="00354B57">
              <w:rPr>
                <w:i/>
              </w:rPr>
              <w:t>DischargeEmployee</w:t>
            </w:r>
            <w:r>
              <w:t xml:space="preserve"> event specifying the </w:t>
            </w:r>
            <w:r w:rsidRPr="0022476E">
              <w:rPr>
                <w:i/>
              </w:rPr>
              <w:t>DischargeEmployee_Handler</w:t>
            </w:r>
            <w:r>
              <w:t xml:space="preserve"> method.</w:t>
            </w:r>
          </w:p>
          <w:p w14:paraId="0E96A9E2" w14:textId="77777777" w:rsidR="00084D6F" w:rsidRDefault="00084D6F" w:rsidP="00084D6F">
            <w:pPr>
              <w:pStyle w:val="table-text"/>
            </w:pPr>
            <w:r w:rsidRPr="00927BD9">
              <w:rPr>
                <w:b/>
              </w:rPr>
              <w:t>Hint</w:t>
            </w:r>
            <w:r>
              <w:t xml:space="preserve">: You will see an error in this statement because you have not yet created the </w:t>
            </w:r>
            <w:r w:rsidRPr="00DF5CAE">
              <w:rPr>
                <w:i/>
              </w:rPr>
              <w:t>DischargeEmployee_</w:t>
            </w:r>
            <w:proofErr w:type="gramStart"/>
            <w:r w:rsidRPr="00DF5CAE">
              <w:rPr>
                <w:i/>
              </w:rPr>
              <w:t>Handler</w:t>
            </w:r>
            <w:r>
              <w:t>(</w:t>
            </w:r>
            <w:proofErr w:type="gramEnd"/>
            <w:r>
              <w:t>) method.</w:t>
            </w:r>
          </w:p>
        </w:tc>
      </w:tr>
      <w:tr w:rsidR="00084D6F" w14:paraId="4DA90B54" w14:textId="77777777" w:rsidTr="00084D6F">
        <w:tc>
          <w:tcPr>
            <w:tcW w:w="983" w:type="dxa"/>
          </w:tcPr>
          <w:p w14:paraId="2D3B5F91" w14:textId="77777777" w:rsidR="00084D6F" w:rsidRDefault="00084D6F" w:rsidP="00C95A30">
            <w:pPr>
              <w:pStyle w:val="table-text"/>
              <w:numPr>
                <w:ilvl w:val="0"/>
                <w:numId w:val="82"/>
              </w:numPr>
              <w:ind w:left="720"/>
            </w:pPr>
          </w:p>
        </w:tc>
        <w:tc>
          <w:tcPr>
            <w:tcW w:w="6577" w:type="dxa"/>
          </w:tcPr>
          <w:p w14:paraId="59CDF7D2" w14:textId="77777777" w:rsidR="00084D6F" w:rsidRDefault="00084D6F" w:rsidP="00084D6F">
            <w:pPr>
              <w:pStyle w:val="table-text"/>
            </w:pPr>
            <w:r>
              <w:t xml:space="preserve">Define the </w:t>
            </w:r>
            <w:r w:rsidRPr="00ED3509">
              <w:t>public</w:t>
            </w:r>
            <w:r>
              <w:t xml:space="preserve"> </w:t>
            </w:r>
            <w:r>
              <w:rPr>
                <w:i/>
              </w:rPr>
              <w:t>DischargeEmployee_</w:t>
            </w:r>
            <w:proofErr w:type="gramStart"/>
            <w:r>
              <w:rPr>
                <w:i/>
              </w:rPr>
              <w:t>Handler</w:t>
            </w:r>
            <w:r>
              <w:t>(</w:t>
            </w:r>
            <w:proofErr w:type="gramEnd"/>
            <w:r>
              <w:t xml:space="preserve">) method with return type </w:t>
            </w:r>
            <w:r w:rsidRPr="00DF5CAE">
              <w:rPr>
                <w:i/>
              </w:rPr>
              <w:t>void</w:t>
            </w:r>
            <w:r>
              <w:t>.</w:t>
            </w:r>
          </w:p>
        </w:tc>
      </w:tr>
      <w:tr w:rsidR="00084D6F" w14:paraId="6C5912E0" w14:textId="77777777" w:rsidTr="00084D6F">
        <w:tc>
          <w:tcPr>
            <w:tcW w:w="983" w:type="dxa"/>
          </w:tcPr>
          <w:p w14:paraId="69247FC3" w14:textId="77777777" w:rsidR="00084D6F" w:rsidRDefault="00084D6F" w:rsidP="00C95A30">
            <w:pPr>
              <w:pStyle w:val="table-text"/>
              <w:numPr>
                <w:ilvl w:val="0"/>
                <w:numId w:val="82"/>
              </w:numPr>
              <w:ind w:left="720"/>
            </w:pPr>
          </w:p>
        </w:tc>
        <w:tc>
          <w:tcPr>
            <w:tcW w:w="6577" w:type="dxa"/>
          </w:tcPr>
          <w:p w14:paraId="38464B69" w14:textId="77777777" w:rsidR="00084D6F" w:rsidRDefault="00084D6F" w:rsidP="00084D6F">
            <w:pPr>
              <w:pStyle w:val="table-text"/>
            </w:pPr>
            <w:r>
              <w:rPr>
                <w:color w:val="000000" w:themeColor="text1"/>
              </w:rPr>
              <w:t xml:space="preserve">To the </w:t>
            </w:r>
            <w:r w:rsidRPr="00ED3509">
              <w:t>public</w:t>
            </w:r>
            <w:r>
              <w:t xml:space="preserve"> </w:t>
            </w:r>
            <w:r>
              <w:rPr>
                <w:i/>
              </w:rPr>
              <w:t>DischargeEmployee_</w:t>
            </w:r>
            <w:proofErr w:type="gramStart"/>
            <w:r>
              <w:rPr>
                <w:i/>
              </w:rPr>
              <w:t>Handler</w:t>
            </w:r>
            <w:r>
              <w:t>(</w:t>
            </w:r>
            <w:proofErr w:type="gramEnd"/>
            <w:r>
              <w:t>) method add the following input parameters.</w:t>
            </w:r>
          </w:p>
          <w:p w14:paraId="7BC7C060" w14:textId="77777777" w:rsidR="00084D6F" w:rsidRDefault="00084D6F" w:rsidP="00C95A30">
            <w:pPr>
              <w:pStyle w:val="table-text"/>
              <w:numPr>
                <w:ilvl w:val="0"/>
                <w:numId w:val="81"/>
              </w:numPr>
            </w:pPr>
            <w:r w:rsidRPr="00DF5CAE">
              <w:rPr>
                <w:i/>
              </w:rPr>
              <w:t>pFirstname</w:t>
            </w:r>
            <w:r>
              <w:t xml:space="preserve"> as </w:t>
            </w:r>
            <w:r w:rsidRPr="00DF5CAE">
              <w:rPr>
                <w:i/>
              </w:rPr>
              <w:t>character</w:t>
            </w:r>
          </w:p>
          <w:p w14:paraId="392C1CC9" w14:textId="77777777" w:rsidR="00084D6F" w:rsidRDefault="00084D6F" w:rsidP="00C95A30">
            <w:pPr>
              <w:pStyle w:val="table-text"/>
              <w:numPr>
                <w:ilvl w:val="0"/>
                <w:numId w:val="81"/>
              </w:numPr>
            </w:pPr>
            <w:r w:rsidRPr="00DF5CAE">
              <w:rPr>
                <w:i/>
              </w:rPr>
              <w:t>pLastname</w:t>
            </w:r>
            <w:r>
              <w:t xml:space="preserve"> as </w:t>
            </w:r>
            <w:r w:rsidRPr="00DF5CAE">
              <w:rPr>
                <w:i/>
              </w:rPr>
              <w:t>character</w:t>
            </w:r>
          </w:p>
        </w:tc>
      </w:tr>
      <w:tr w:rsidR="00084D6F" w14:paraId="328562FA" w14:textId="77777777" w:rsidTr="00084D6F">
        <w:tc>
          <w:tcPr>
            <w:tcW w:w="983" w:type="dxa"/>
          </w:tcPr>
          <w:p w14:paraId="3035FCA2" w14:textId="77777777" w:rsidR="00084D6F" w:rsidRDefault="00084D6F" w:rsidP="00C95A30">
            <w:pPr>
              <w:pStyle w:val="table-text"/>
              <w:numPr>
                <w:ilvl w:val="0"/>
                <w:numId w:val="82"/>
              </w:numPr>
              <w:ind w:left="720"/>
            </w:pPr>
          </w:p>
        </w:tc>
        <w:tc>
          <w:tcPr>
            <w:tcW w:w="6577" w:type="dxa"/>
          </w:tcPr>
          <w:p w14:paraId="2229A400" w14:textId="77777777" w:rsidR="00084D6F" w:rsidRDefault="00084D6F" w:rsidP="00084D6F">
            <w:pPr>
              <w:pStyle w:val="table-text"/>
              <w:rPr>
                <w:color w:val="000000" w:themeColor="text1"/>
              </w:rPr>
            </w:pPr>
            <w:r>
              <w:t xml:space="preserve">Modify the </w:t>
            </w:r>
            <w:r w:rsidRPr="00ED3509">
              <w:t>public</w:t>
            </w:r>
            <w:r>
              <w:t xml:space="preserve"> </w:t>
            </w:r>
            <w:r>
              <w:rPr>
                <w:i/>
              </w:rPr>
              <w:t>DischargeEmployee_</w:t>
            </w:r>
            <w:proofErr w:type="gramStart"/>
            <w:r>
              <w:rPr>
                <w:i/>
              </w:rPr>
              <w:t>Handler</w:t>
            </w:r>
            <w:r>
              <w:t>(</w:t>
            </w:r>
            <w:proofErr w:type="gramEnd"/>
            <w:r>
              <w:t xml:space="preserve">) method to find the discharged employee in the </w:t>
            </w:r>
            <w:r w:rsidRPr="00DF5CAE">
              <w:rPr>
                <w:i/>
              </w:rPr>
              <w:t>ttEmployee</w:t>
            </w:r>
            <w:r>
              <w:t xml:space="preserve"> temp-table based on the first and last name. </w:t>
            </w:r>
          </w:p>
        </w:tc>
      </w:tr>
      <w:tr w:rsidR="00084D6F" w14:paraId="34C317F4" w14:textId="77777777" w:rsidTr="00084D6F">
        <w:tc>
          <w:tcPr>
            <w:tcW w:w="983" w:type="dxa"/>
          </w:tcPr>
          <w:p w14:paraId="4232D588" w14:textId="77777777" w:rsidR="00084D6F" w:rsidRDefault="00084D6F" w:rsidP="00C95A30">
            <w:pPr>
              <w:pStyle w:val="table-text"/>
              <w:numPr>
                <w:ilvl w:val="0"/>
                <w:numId w:val="82"/>
              </w:numPr>
              <w:ind w:left="720"/>
            </w:pPr>
          </w:p>
        </w:tc>
        <w:tc>
          <w:tcPr>
            <w:tcW w:w="6577" w:type="dxa"/>
          </w:tcPr>
          <w:p w14:paraId="33368B8A" w14:textId="77777777" w:rsidR="00084D6F" w:rsidRDefault="00084D6F" w:rsidP="00084D6F">
            <w:pPr>
              <w:pStyle w:val="table-text"/>
            </w:pPr>
            <w:r>
              <w:t xml:space="preserve">If an employee is found, you should add code in a </w:t>
            </w:r>
            <w:r w:rsidRPr="00DF5CAE">
              <w:rPr>
                <w:i/>
              </w:rPr>
              <w:t>do</w:t>
            </w:r>
            <w:r>
              <w:t xml:space="preserve"> block to:</w:t>
            </w:r>
          </w:p>
          <w:p w14:paraId="4E93EB66" w14:textId="77777777" w:rsidR="00084D6F" w:rsidRDefault="00084D6F" w:rsidP="00C95A30">
            <w:pPr>
              <w:pStyle w:val="table-text"/>
              <w:numPr>
                <w:ilvl w:val="0"/>
                <w:numId w:val="86"/>
              </w:numPr>
              <w:rPr>
                <w:color w:val="000000" w:themeColor="text1"/>
              </w:rPr>
            </w:pPr>
            <w:r>
              <w:rPr>
                <w:color w:val="000000" w:themeColor="text1"/>
              </w:rPr>
              <w:t xml:space="preserve">Add a statement to open a file for output. The name of the file you will be writing to is </w:t>
            </w:r>
            <w:r>
              <w:rPr>
                <w:b/>
                <w:color w:val="000000" w:themeColor="text1"/>
              </w:rPr>
              <w:t>Discharges</w:t>
            </w:r>
            <w:r w:rsidRPr="0069644A">
              <w:rPr>
                <w:b/>
                <w:color w:val="000000" w:themeColor="text1"/>
              </w:rPr>
              <w:t>.out</w:t>
            </w:r>
            <w:r>
              <w:rPr>
                <w:color w:val="000000" w:themeColor="text1"/>
              </w:rPr>
              <w:t xml:space="preserve">. It will </w:t>
            </w:r>
            <w:proofErr w:type="gramStart"/>
            <w:r>
              <w:rPr>
                <w:color w:val="000000" w:themeColor="text1"/>
              </w:rPr>
              <w:t>be located in</w:t>
            </w:r>
            <w:proofErr w:type="gramEnd"/>
            <w:r>
              <w:rPr>
                <w:color w:val="000000" w:themeColor="text1"/>
              </w:rPr>
              <w:t xml:space="preserve"> the </w:t>
            </w:r>
            <w:r>
              <w:rPr>
                <w:b/>
                <w:color w:val="000000" w:themeColor="text1"/>
              </w:rPr>
              <w:t>/</w:t>
            </w:r>
            <w:r w:rsidRPr="0043785E">
              <w:rPr>
                <w:b/>
                <w:color w:val="000000" w:themeColor="text1"/>
              </w:rPr>
              <w:t>progress_education</w:t>
            </w:r>
            <w:r>
              <w:rPr>
                <w:b/>
                <w:color w:val="000000" w:themeColor="text1"/>
              </w:rPr>
              <w:t>/</w:t>
            </w:r>
            <w:r w:rsidRPr="0043785E">
              <w:rPr>
                <w:b/>
                <w:color w:val="000000" w:themeColor="text1"/>
              </w:rPr>
              <w:t>openedge</w:t>
            </w:r>
            <w:r>
              <w:rPr>
                <w:b/>
                <w:color w:val="000000" w:themeColor="text1"/>
              </w:rPr>
              <w:t>/IntroOOP/</w:t>
            </w:r>
            <w:r w:rsidRPr="0043785E">
              <w:rPr>
                <w:b/>
                <w:color w:val="000000" w:themeColor="text1"/>
              </w:rPr>
              <w:t>log</w:t>
            </w:r>
            <w:r>
              <w:rPr>
                <w:color w:val="000000" w:themeColor="text1"/>
              </w:rPr>
              <w:t xml:space="preserve"> directory.</w:t>
            </w:r>
          </w:p>
          <w:p w14:paraId="1BBA7FB9" w14:textId="77777777" w:rsidR="00084D6F" w:rsidRDefault="00084D6F" w:rsidP="00084D6F">
            <w:pPr>
              <w:pStyle w:val="table-text"/>
              <w:ind w:left="360"/>
              <w:rPr>
                <w:color w:val="000000" w:themeColor="text1"/>
              </w:rPr>
            </w:pPr>
            <w:r w:rsidRPr="006948FA">
              <w:rPr>
                <w:b/>
                <w:color w:val="000000" w:themeColor="text1"/>
              </w:rPr>
              <w:t>Hint</w:t>
            </w:r>
            <w:r>
              <w:rPr>
                <w:color w:val="000000" w:themeColor="text1"/>
              </w:rPr>
              <w:t>: Use the full pathname of this file.</w:t>
            </w:r>
          </w:p>
          <w:p w14:paraId="5CC2A39D" w14:textId="77777777" w:rsidR="00084D6F" w:rsidRDefault="00084D6F" w:rsidP="00C95A30">
            <w:pPr>
              <w:pStyle w:val="table-text"/>
              <w:numPr>
                <w:ilvl w:val="0"/>
                <w:numId w:val="86"/>
              </w:numPr>
            </w:pPr>
            <w:r>
              <w:t xml:space="preserve">Add a </w:t>
            </w:r>
            <w:r w:rsidRPr="00DF5CAE">
              <w:rPr>
                <w:i/>
              </w:rPr>
              <w:t>message</w:t>
            </w:r>
            <w:r>
              <w:t xml:space="preserve"> statement to write the number of employees terminated.</w:t>
            </w:r>
          </w:p>
          <w:p w14:paraId="320B9BD9" w14:textId="77777777" w:rsidR="00084D6F" w:rsidRDefault="00084D6F" w:rsidP="00C95A30">
            <w:pPr>
              <w:pStyle w:val="table-text"/>
              <w:numPr>
                <w:ilvl w:val="0"/>
                <w:numId w:val="86"/>
              </w:numPr>
            </w:pPr>
            <w:r>
              <w:t xml:space="preserve">Delete the employee record by casting the </w:t>
            </w:r>
            <w:r w:rsidRPr="00DF5CAE">
              <w:rPr>
                <w:i/>
              </w:rPr>
              <w:t>EmpRef</w:t>
            </w:r>
            <w:r>
              <w:t xml:space="preserve"> field and return the </w:t>
            </w:r>
            <w:r w:rsidRPr="00DF5CAE">
              <w:rPr>
                <w:i/>
              </w:rPr>
              <w:t>Emp</w:t>
            </w:r>
            <w:r>
              <w:t xml:space="preserve"> instance. </w:t>
            </w:r>
          </w:p>
          <w:p w14:paraId="02669732" w14:textId="77777777" w:rsidR="00084D6F" w:rsidRDefault="00084D6F" w:rsidP="00084D6F">
            <w:pPr>
              <w:pStyle w:val="table-text"/>
              <w:ind w:left="360"/>
            </w:pPr>
            <w:r w:rsidRPr="00602F57">
              <w:rPr>
                <w:b/>
              </w:rPr>
              <w:t>Hint</w:t>
            </w:r>
            <w:r>
              <w:t xml:space="preserve">: You will need to cast the temp-table field </w:t>
            </w:r>
            <w:r w:rsidRPr="00DF5CAE">
              <w:rPr>
                <w:i/>
              </w:rPr>
              <w:t>ttEmployee.EmpRef</w:t>
            </w:r>
            <w:r>
              <w:t xml:space="preserve"> to the type </w:t>
            </w:r>
            <w:r w:rsidRPr="00DF5CAE">
              <w:rPr>
                <w:i/>
              </w:rPr>
              <w:t>Emp</w:t>
            </w:r>
            <w:r>
              <w:t>.</w:t>
            </w:r>
          </w:p>
        </w:tc>
      </w:tr>
      <w:tr w:rsidR="00084D6F" w14:paraId="507E61B8" w14:textId="77777777" w:rsidTr="00084D6F">
        <w:tc>
          <w:tcPr>
            <w:tcW w:w="983" w:type="dxa"/>
          </w:tcPr>
          <w:p w14:paraId="3B7ACDBA" w14:textId="77777777" w:rsidR="00084D6F" w:rsidRDefault="00084D6F" w:rsidP="00C95A30">
            <w:pPr>
              <w:pStyle w:val="table-text"/>
              <w:numPr>
                <w:ilvl w:val="0"/>
                <w:numId w:val="82"/>
              </w:numPr>
              <w:ind w:left="720"/>
            </w:pPr>
          </w:p>
        </w:tc>
        <w:tc>
          <w:tcPr>
            <w:tcW w:w="6577" w:type="dxa"/>
          </w:tcPr>
          <w:p w14:paraId="71331A21" w14:textId="77777777" w:rsidR="00084D6F" w:rsidRDefault="00084D6F" w:rsidP="00084D6F">
            <w:pPr>
              <w:pStyle w:val="table-text"/>
            </w:pPr>
            <w:r>
              <w:t xml:space="preserve">In the </w:t>
            </w:r>
            <w:r w:rsidRPr="00DF5CAE">
              <w:rPr>
                <w:i/>
              </w:rPr>
              <w:t>do</w:t>
            </w:r>
            <w:r>
              <w:t xml:space="preserve"> block, add a statement to delete the </w:t>
            </w:r>
            <w:r w:rsidRPr="00DF5CAE">
              <w:rPr>
                <w:i/>
              </w:rPr>
              <w:t>ttEmployee</w:t>
            </w:r>
            <w:r>
              <w:t xml:space="preserve"> temp-table record that was found.</w:t>
            </w:r>
          </w:p>
        </w:tc>
      </w:tr>
      <w:tr w:rsidR="00084D6F" w14:paraId="7704F5A5" w14:textId="77777777" w:rsidTr="00084D6F">
        <w:tc>
          <w:tcPr>
            <w:tcW w:w="983" w:type="dxa"/>
          </w:tcPr>
          <w:p w14:paraId="1B77A1E5" w14:textId="77777777" w:rsidR="00084D6F" w:rsidRDefault="00084D6F" w:rsidP="00C95A30">
            <w:pPr>
              <w:pStyle w:val="table-text"/>
              <w:numPr>
                <w:ilvl w:val="0"/>
                <w:numId w:val="82"/>
              </w:numPr>
              <w:ind w:left="720"/>
            </w:pPr>
          </w:p>
        </w:tc>
        <w:tc>
          <w:tcPr>
            <w:tcW w:w="6577" w:type="dxa"/>
          </w:tcPr>
          <w:p w14:paraId="578A7DB2" w14:textId="77777777" w:rsidR="00084D6F" w:rsidRDefault="00084D6F" w:rsidP="00084D6F">
            <w:pPr>
              <w:pStyle w:val="table-text"/>
            </w:pPr>
            <w:r>
              <w:t xml:space="preserve">In the </w:t>
            </w:r>
            <w:r w:rsidRPr="00DF5CAE">
              <w:rPr>
                <w:i/>
              </w:rPr>
              <w:t>do</w:t>
            </w:r>
            <w:r>
              <w:t xml:space="preserve"> block, add a statement to decrease the employee count by 1.</w:t>
            </w:r>
          </w:p>
        </w:tc>
      </w:tr>
      <w:tr w:rsidR="00084D6F" w14:paraId="062761C0" w14:textId="77777777" w:rsidTr="00084D6F">
        <w:tc>
          <w:tcPr>
            <w:tcW w:w="983" w:type="dxa"/>
          </w:tcPr>
          <w:p w14:paraId="1450AEEF" w14:textId="77777777" w:rsidR="00084D6F" w:rsidRDefault="00084D6F" w:rsidP="00C95A30">
            <w:pPr>
              <w:pStyle w:val="table-text"/>
              <w:numPr>
                <w:ilvl w:val="0"/>
                <w:numId w:val="82"/>
              </w:numPr>
              <w:ind w:left="720"/>
            </w:pPr>
          </w:p>
        </w:tc>
        <w:tc>
          <w:tcPr>
            <w:tcW w:w="6577" w:type="dxa"/>
          </w:tcPr>
          <w:p w14:paraId="7653C131" w14:textId="77777777" w:rsidR="00084D6F" w:rsidRDefault="00084D6F" w:rsidP="00084D6F">
            <w:pPr>
              <w:pStyle w:val="table-text"/>
            </w:pPr>
            <w:r>
              <w:t xml:space="preserve">In the </w:t>
            </w:r>
            <w:r w:rsidRPr="00DF5CAE">
              <w:rPr>
                <w:i/>
              </w:rPr>
              <w:t>do</w:t>
            </w:r>
            <w:r>
              <w:t xml:space="preserve"> block, add a statement to close the output file. </w:t>
            </w:r>
          </w:p>
        </w:tc>
      </w:tr>
      <w:tr w:rsidR="00084D6F" w14:paraId="511E9C4A" w14:textId="77777777" w:rsidTr="00084D6F">
        <w:tc>
          <w:tcPr>
            <w:tcW w:w="983" w:type="dxa"/>
          </w:tcPr>
          <w:p w14:paraId="2FDDBA6C" w14:textId="77777777" w:rsidR="00084D6F" w:rsidRDefault="00084D6F" w:rsidP="00C95A30">
            <w:pPr>
              <w:pStyle w:val="table-text"/>
              <w:numPr>
                <w:ilvl w:val="0"/>
                <w:numId w:val="82"/>
              </w:numPr>
              <w:ind w:left="720"/>
            </w:pPr>
          </w:p>
        </w:tc>
        <w:tc>
          <w:tcPr>
            <w:tcW w:w="6577" w:type="dxa"/>
          </w:tcPr>
          <w:p w14:paraId="6845997F" w14:textId="77777777" w:rsidR="00084D6F" w:rsidRDefault="00084D6F" w:rsidP="00084D6F">
            <w:pPr>
              <w:pStyle w:val="table-text"/>
            </w:pPr>
            <w:r w:rsidRPr="000C4C9D">
              <w:rPr>
                <w:color w:val="000000" w:themeColor="text1"/>
              </w:rPr>
              <w:t>Save this file</w:t>
            </w:r>
            <w:r>
              <w:rPr>
                <w:color w:val="000000" w:themeColor="text1"/>
              </w:rPr>
              <w:t>.</w:t>
            </w:r>
            <w:r w:rsidRPr="000C4C9D">
              <w:rPr>
                <w:color w:val="000000" w:themeColor="text1"/>
              </w:rPr>
              <w:t xml:space="preserve"> </w:t>
            </w:r>
            <w:r>
              <w:rPr>
                <w:color w:val="000000" w:themeColor="text1"/>
              </w:rPr>
              <w:t>Ensure</w:t>
            </w:r>
            <w:r w:rsidRPr="000C4C9D">
              <w:rPr>
                <w:color w:val="000000" w:themeColor="text1"/>
              </w:rPr>
              <w:t xml:space="preserve"> that it compiles without errors.</w:t>
            </w:r>
          </w:p>
        </w:tc>
      </w:tr>
    </w:tbl>
    <w:p w14:paraId="1E5EA617" w14:textId="77777777" w:rsidR="00084D6F" w:rsidRDefault="00084D6F" w:rsidP="00084D6F">
      <w:pPr>
        <w:pStyle w:val="BlockLine"/>
      </w:pPr>
    </w:p>
    <w:p w14:paraId="301686B7" w14:textId="032C9BAE" w:rsidR="00084D6F" w:rsidRDefault="00084D6F" w:rsidP="00084D6F">
      <w:pPr>
        <w:pStyle w:val="Heading3"/>
      </w:pPr>
      <w:r>
        <w:lastRenderedPageBreak/>
        <w:t>Part 3—Testing the Dept class event</w:t>
      </w:r>
    </w:p>
    <w:p w14:paraId="6B3AE375" w14:textId="77777777" w:rsidR="00084D6F" w:rsidRPr="00B9341E" w:rsidRDefault="00084D6F" w:rsidP="00084D6F">
      <w:pPr>
        <w:pStyle w:val="TopLine"/>
      </w:pPr>
    </w:p>
    <w:p w14:paraId="4D34FC8F" w14:textId="77777777" w:rsidR="00084D6F" w:rsidRDefault="00084D6F" w:rsidP="00084D6F">
      <w:pPr>
        <w:pStyle w:val="BlockText"/>
      </w:pPr>
      <w:r>
        <w:t xml:space="preserve">You will run a test procedure to confirm that the </w:t>
      </w:r>
      <w:r>
        <w:rPr>
          <w:i/>
        </w:rPr>
        <w:t>Dept</w:t>
      </w:r>
      <w:r>
        <w:t xml:space="preserve"> class event executes correctly.</w:t>
      </w:r>
    </w:p>
    <w:p w14:paraId="04C9D9F0" w14:textId="77777777" w:rsidR="00084D6F" w:rsidRDefault="00084D6F" w:rsidP="00084D6F">
      <w:pPr>
        <w:pStyle w:val="BlockText"/>
      </w:pPr>
    </w:p>
    <w:p w14:paraId="4EBA7373" w14:textId="722D3747" w:rsidR="00084D6F" w:rsidRDefault="00084D6F" w:rsidP="00084D6F">
      <w:pPr>
        <w:pStyle w:val="BlockText"/>
      </w:pPr>
      <w:r>
        <w:t>You can view the test procedure file to see how it is written.</w:t>
      </w:r>
    </w:p>
    <w:p w14:paraId="4BAEA0CB" w14:textId="2910B059" w:rsidR="00363FC4" w:rsidRDefault="00363FC4" w:rsidP="00084D6F">
      <w:pPr>
        <w:pStyle w:val="BlockText"/>
      </w:pPr>
    </w:p>
    <w:p w14:paraId="004A1769" w14:textId="01B37FBB" w:rsidR="00363FC4" w:rsidRDefault="00363FC4" w:rsidP="00363FC4">
      <w:pPr>
        <w:pStyle w:val="BlockText"/>
      </w:pPr>
      <w:r w:rsidRPr="008D6B5E">
        <w:t>If you need help, view the Solution</w:t>
      </w:r>
      <w:r>
        <w:t>.</w:t>
      </w:r>
    </w:p>
    <w:p w14:paraId="61EBE382" w14:textId="77777777" w:rsidR="00084D6F" w:rsidRDefault="00084D6F" w:rsidP="00084D6F">
      <w:pPr>
        <w:pStyle w:val="BlockText"/>
      </w:pPr>
    </w:p>
    <w:tbl>
      <w:tblPr>
        <w:tblStyle w:val="TableGrid"/>
        <w:tblW w:w="7560" w:type="dxa"/>
        <w:tblInd w:w="1915" w:type="dxa"/>
        <w:tblLook w:val="05E0" w:firstRow="1" w:lastRow="1" w:firstColumn="1" w:lastColumn="1" w:noHBand="0" w:noVBand="1"/>
      </w:tblPr>
      <w:tblGrid>
        <w:gridCol w:w="1253"/>
        <w:gridCol w:w="6307"/>
      </w:tblGrid>
      <w:tr w:rsidR="00084D6F" w14:paraId="71CACD56" w14:textId="77777777" w:rsidTr="00084D6F">
        <w:trPr>
          <w:cnfStyle w:val="100000000000" w:firstRow="1" w:lastRow="0" w:firstColumn="0" w:lastColumn="0" w:oddVBand="0" w:evenVBand="0" w:oddHBand="0" w:evenHBand="0" w:firstRowFirstColumn="0" w:firstRowLastColumn="0" w:lastRowFirstColumn="0" w:lastRowLastColumn="0"/>
        </w:trPr>
        <w:tc>
          <w:tcPr>
            <w:tcW w:w="1253" w:type="dxa"/>
          </w:tcPr>
          <w:p w14:paraId="3183DF2C" w14:textId="77777777" w:rsidR="00084D6F" w:rsidRDefault="00084D6F" w:rsidP="00084D6F">
            <w:pPr>
              <w:pStyle w:val="TableHeading"/>
            </w:pPr>
            <w:r>
              <w:t>Step</w:t>
            </w:r>
          </w:p>
        </w:tc>
        <w:tc>
          <w:tcPr>
            <w:tcW w:w="6307" w:type="dxa"/>
          </w:tcPr>
          <w:p w14:paraId="2B1578DF" w14:textId="77777777" w:rsidR="00084D6F" w:rsidRDefault="00084D6F" w:rsidP="00084D6F">
            <w:pPr>
              <w:pStyle w:val="TableHeading"/>
            </w:pPr>
            <w:r>
              <w:t>Task</w:t>
            </w:r>
          </w:p>
        </w:tc>
      </w:tr>
      <w:tr w:rsidR="00084D6F" w14:paraId="20A9E1C2" w14:textId="77777777" w:rsidTr="00084D6F">
        <w:tc>
          <w:tcPr>
            <w:tcW w:w="1253" w:type="dxa"/>
          </w:tcPr>
          <w:p w14:paraId="0C3463A4" w14:textId="77777777" w:rsidR="00084D6F" w:rsidRDefault="00084D6F" w:rsidP="00C95A30">
            <w:pPr>
              <w:pStyle w:val="table-text"/>
              <w:numPr>
                <w:ilvl w:val="0"/>
                <w:numId w:val="87"/>
              </w:numPr>
            </w:pPr>
          </w:p>
        </w:tc>
        <w:tc>
          <w:tcPr>
            <w:tcW w:w="6307" w:type="dxa"/>
          </w:tcPr>
          <w:p w14:paraId="50DF46BF" w14:textId="77777777" w:rsidR="00084D6F" w:rsidRPr="00F109B1" w:rsidRDefault="00084D6F" w:rsidP="00084D6F">
            <w:pPr>
              <w:pStyle w:val="table-text"/>
              <w:rPr>
                <w:color w:val="000000" w:themeColor="text1"/>
              </w:rPr>
            </w:pPr>
            <w:r>
              <w:t xml:space="preserve">In the </w:t>
            </w:r>
            <w:r>
              <w:rPr>
                <w:b/>
              </w:rPr>
              <w:t>Enterprise/HR</w:t>
            </w:r>
            <w:r>
              <w:t xml:space="preserve"> folder of the Test project, import the procedure file named </w:t>
            </w:r>
            <w:r w:rsidRPr="00E92E7A">
              <w:rPr>
                <w:b/>
              </w:rPr>
              <w:t>test</w:t>
            </w:r>
            <w:r>
              <w:rPr>
                <w:b/>
              </w:rPr>
              <w:t>Events</w:t>
            </w:r>
            <w:r w:rsidRPr="00E92E7A">
              <w:rPr>
                <w:b/>
              </w:rPr>
              <w:t>.p</w:t>
            </w:r>
            <w:r>
              <w:rPr>
                <w:b/>
              </w:rPr>
              <w:t>.</w:t>
            </w:r>
          </w:p>
        </w:tc>
      </w:tr>
      <w:tr w:rsidR="00084D6F" w14:paraId="122F30EF" w14:textId="77777777" w:rsidTr="00084D6F">
        <w:tc>
          <w:tcPr>
            <w:tcW w:w="1253" w:type="dxa"/>
          </w:tcPr>
          <w:p w14:paraId="3046972F" w14:textId="77777777" w:rsidR="00084D6F" w:rsidRDefault="00084D6F" w:rsidP="00C95A30">
            <w:pPr>
              <w:pStyle w:val="table-text"/>
              <w:numPr>
                <w:ilvl w:val="0"/>
                <w:numId w:val="87"/>
              </w:numPr>
            </w:pPr>
          </w:p>
        </w:tc>
        <w:tc>
          <w:tcPr>
            <w:tcW w:w="6307" w:type="dxa"/>
          </w:tcPr>
          <w:p w14:paraId="1F22B966" w14:textId="77777777" w:rsidR="00084D6F" w:rsidRDefault="00084D6F" w:rsidP="00084D6F">
            <w:pPr>
              <w:pStyle w:val="table-text"/>
              <w:rPr>
                <w:color w:val="000000" w:themeColor="text1"/>
              </w:rPr>
            </w:pPr>
            <w:r>
              <w:rPr>
                <w:color w:val="000000" w:themeColor="text1"/>
              </w:rPr>
              <w:t xml:space="preserve">Run </w:t>
            </w:r>
            <w:r>
              <w:rPr>
                <w:b/>
                <w:color w:val="000000" w:themeColor="text1"/>
              </w:rPr>
              <w:t>t</w:t>
            </w:r>
            <w:r w:rsidRPr="0043785E">
              <w:rPr>
                <w:b/>
                <w:color w:val="000000" w:themeColor="text1"/>
              </w:rPr>
              <w:t>est</w:t>
            </w:r>
            <w:r>
              <w:rPr>
                <w:b/>
                <w:color w:val="000000" w:themeColor="text1"/>
              </w:rPr>
              <w:t>Events</w:t>
            </w:r>
            <w:r w:rsidRPr="0043785E">
              <w:rPr>
                <w:b/>
                <w:color w:val="000000" w:themeColor="text1"/>
              </w:rPr>
              <w:t>.p</w:t>
            </w:r>
            <w:r>
              <w:rPr>
                <w:color w:val="000000" w:themeColor="text1"/>
              </w:rPr>
              <w:t>. Does it run correctly and was the discharged employee information added to the output file? View the output file.</w:t>
            </w:r>
          </w:p>
        </w:tc>
      </w:tr>
      <w:tr w:rsidR="00084D6F" w14:paraId="2880F1A3" w14:textId="77777777" w:rsidTr="00084D6F">
        <w:tc>
          <w:tcPr>
            <w:tcW w:w="1253" w:type="dxa"/>
          </w:tcPr>
          <w:p w14:paraId="3775011D" w14:textId="77777777" w:rsidR="00084D6F" w:rsidRDefault="00084D6F" w:rsidP="00C95A30">
            <w:pPr>
              <w:pStyle w:val="table-text"/>
              <w:numPr>
                <w:ilvl w:val="0"/>
                <w:numId w:val="87"/>
              </w:numPr>
            </w:pPr>
          </w:p>
        </w:tc>
        <w:tc>
          <w:tcPr>
            <w:tcW w:w="6307" w:type="dxa"/>
          </w:tcPr>
          <w:p w14:paraId="1EB88988" w14:textId="77777777" w:rsidR="00084D6F" w:rsidRDefault="00084D6F" w:rsidP="00084D6F">
            <w:pPr>
              <w:pStyle w:val="table-text"/>
              <w:rPr>
                <w:color w:val="000000" w:themeColor="text1"/>
              </w:rPr>
            </w:pPr>
            <w:r>
              <w:rPr>
                <w:color w:val="000000" w:themeColor="text1"/>
              </w:rPr>
              <w:t>If the file did not run as expected, use the debugger to fix the problem, save your changes, and retest until it runs correctly.</w:t>
            </w:r>
          </w:p>
        </w:tc>
      </w:tr>
    </w:tbl>
    <w:p w14:paraId="75C2BBC6" w14:textId="77777777" w:rsidR="00084D6F" w:rsidRPr="0048286A" w:rsidRDefault="00084D6F" w:rsidP="00084D6F">
      <w:pPr>
        <w:pStyle w:val="BlockLine"/>
      </w:pPr>
    </w:p>
    <w:p w14:paraId="4AAA98A9" w14:textId="77777777" w:rsidR="00084D6F" w:rsidRDefault="00084D6F" w:rsidP="00084D6F">
      <w:pPr>
        <w:pStyle w:val="BlockText"/>
      </w:pPr>
    </w:p>
    <w:p w14:paraId="0DAF5D72" w14:textId="77777777" w:rsidR="00084D6F" w:rsidRDefault="00084D6F" w:rsidP="00084D6F">
      <w:pPr>
        <w:rPr>
          <w:sz w:val="22"/>
        </w:rPr>
      </w:pPr>
      <w:r>
        <w:br w:type="page"/>
      </w:r>
    </w:p>
    <w:p w14:paraId="1BA08DEC" w14:textId="77777777" w:rsidR="00084D6F" w:rsidRDefault="00084D6F" w:rsidP="00084D6F">
      <w:pPr>
        <w:pStyle w:val="Heading3"/>
      </w:pPr>
      <w:r>
        <w:lastRenderedPageBreak/>
        <w:t>Solution, Part 1—Defining and publishing an event in the Manager class</w:t>
      </w:r>
    </w:p>
    <w:p w14:paraId="7971505A" w14:textId="77777777" w:rsidR="00084D6F" w:rsidRPr="004F32E8" w:rsidRDefault="00084D6F" w:rsidP="00084D6F">
      <w:pPr>
        <w:pStyle w:val="TopLine"/>
      </w:pPr>
    </w:p>
    <w:tbl>
      <w:tblPr>
        <w:tblStyle w:val="TableGrid"/>
        <w:tblW w:w="7451" w:type="dxa"/>
        <w:tblInd w:w="1915" w:type="dxa"/>
        <w:tblLook w:val="05E0" w:firstRow="1" w:lastRow="1" w:firstColumn="1" w:lastColumn="1" w:noHBand="0" w:noVBand="1"/>
      </w:tblPr>
      <w:tblGrid>
        <w:gridCol w:w="1168"/>
        <w:gridCol w:w="6283"/>
      </w:tblGrid>
      <w:tr w:rsidR="00084D6F" w14:paraId="78518F47" w14:textId="77777777" w:rsidTr="00084D6F">
        <w:trPr>
          <w:cnfStyle w:val="100000000000" w:firstRow="1" w:lastRow="0" w:firstColumn="0" w:lastColumn="0" w:oddVBand="0" w:evenVBand="0" w:oddHBand="0" w:evenHBand="0" w:firstRowFirstColumn="0" w:firstRowLastColumn="0" w:lastRowFirstColumn="0" w:lastRowLastColumn="0"/>
          <w:trHeight w:val="476"/>
        </w:trPr>
        <w:tc>
          <w:tcPr>
            <w:tcW w:w="1168" w:type="dxa"/>
          </w:tcPr>
          <w:p w14:paraId="0B2480B0" w14:textId="77777777" w:rsidR="00084D6F" w:rsidRDefault="00084D6F" w:rsidP="00084D6F">
            <w:pPr>
              <w:pStyle w:val="TableHeading"/>
            </w:pPr>
            <w:r>
              <w:t>Step</w:t>
            </w:r>
          </w:p>
        </w:tc>
        <w:tc>
          <w:tcPr>
            <w:tcW w:w="6256" w:type="dxa"/>
          </w:tcPr>
          <w:p w14:paraId="12699A4F" w14:textId="0A04184D" w:rsidR="00084D6F" w:rsidRDefault="00084D6F" w:rsidP="00084D6F">
            <w:pPr>
              <w:pStyle w:val="TableHeading"/>
            </w:pPr>
            <w:r>
              <w:t>Solution instruction</w:t>
            </w:r>
            <w:r w:rsidR="00363FC4">
              <w:t>s</w:t>
            </w:r>
          </w:p>
        </w:tc>
      </w:tr>
      <w:tr w:rsidR="00084D6F" w14:paraId="7B6027B5" w14:textId="77777777" w:rsidTr="00084D6F">
        <w:trPr>
          <w:trHeight w:val="3077"/>
        </w:trPr>
        <w:tc>
          <w:tcPr>
            <w:tcW w:w="1168" w:type="dxa"/>
          </w:tcPr>
          <w:p w14:paraId="6BF29B0A" w14:textId="77777777" w:rsidR="00084D6F" w:rsidRDefault="00084D6F" w:rsidP="00C95A30">
            <w:pPr>
              <w:pStyle w:val="table-text"/>
              <w:numPr>
                <w:ilvl w:val="0"/>
                <w:numId w:val="83"/>
              </w:numPr>
            </w:pPr>
          </w:p>
        </w:tc>
        <w:tc>
          <w:tcPr>
            <w:tcW w:w="6256" w:type="dxa"/>
          </w:tcPr>
          <w:p w14:paraId="5532BF66" w14:textId="77777777" w:rsidR="00084D6F" w:rsidRDefault="00084D6F" w:rsidP="00084D6F">
            <w:pPr>
              <w:pStyle w:val="TableBullet"/>
              <w:numPr>
                <w:ilvl w:val="0"/>
                <w:numId w:val="0"/>
              </w:numPr>
              <w:rPr>
                <w:b/>
              </w:rPr>
            </w:pPr>
            <w:r>
              <w:t xml:space="preserve">In Project Explorer, open the Manager class and define a new public event </w:t>
            </w:r>
            <w:r w:rsidRPr="001659A0">
              <w:rPr>
                <w:i/>
              </w:rPr>
              <w:t>DischargeEmployee</w:t>
            </w:r>
            <w:r>
              <w:t xml:space="preserve">. </w:t>
            </w:r>
          </w:p>
          <w:p w14:paraId="16E59422" w14:textId="77777777" w:rsidR="00084D6F" w:rsidRDefault="00084D6F" w:rsidP="00084D6F">
            <w:pPr>
              <w:pStyle w:val="TableBullet"/>
              <w:numPr>
                <w:ilvl w:val="0"/>
                <w:numId w:val="0"/>
              </w:numPr>
            </w:pPr>
            <w:r w:rsidRPr="00003F46">
              <w:rPr>
                <w:b/>
              </w:rPr>
              <w:t>Hint</w:t>
            </w:r>
            <w:r>
              <w:t xml:space="preserve">: Use the </w:t>
            </w:r>
            <w:r w:rsidRPr="00307478">
              <w:rPr>
                <w:i/>
              </w:rPr>
              <w:t xml:space="preserve">Add </w:t>
            </w:r>
            <w:r>
              <w:rPr>
                <w:i/>
              </w:rPr>
              <w:t>Event</w:t>
            </w:r>
            <w:r>
              <w:t xml:space="preserve"> wizard.</w:t>
            </w:r>
          </w:p>
          <w:p w14:paraId="00709B4C" w14:textId="77777777" w:rsidR="00084D6F" w:rsidRPr="00E820E1" w:rsidRDefault="00084D6F" w:rsidP="00C95A30">
            <w:pPr>
              <w:pStyle w:val="Tablesub-step"/>
              <w:numPr>
                <w:ilvl w:val="0"/>
                <w:numId w:val="180"/>
              </w:numPr>
            </w:pPr>
            <w:r w:rsidRPr="00E820E1">
              <w:t xml:space="preserve">In the editor, place the cursor </w:t>
            </w:r>
            <w:r>
              <w:t>anywhere in the file.</w:t>
            </w:r>
          </w:p>
          <w:p w14:paraId="7B0255E6" w14:textId="77777777" w:rsidR="00084D6F" w:rsidRDefault="00084D6F" w:rsidP="00C95A30">
            <w:pPr>
              <w:pStyle w:val="Tablesub-step"/>
              <w:numPr>
                <w:ilvl w:val="0"/>
                <w:numId w:val="15"/>
              </w:numPr>
            </w:pPr>
            <w:r w:rsidRPr="005344AB">
              <w:rPr>
                <w:b/>
              </w:rPr>
              <w:t>Right-click</w:t>
            </w:r>
            <w:r>
              <w:t xml:space="preserve"> and then select </w:t>
            </w:r>
            <w:r w:rsidRPr="006A6586">
              <w:rPr>
                <w:b/>
              </w:rPr>
              <w:t>Source</w:t>
            </w:r>
            <w:r>
              <w:t xml:space="preserve"> &gt; </w:t>
            </w:r>
            <w:r w:rsidRPr="006A6586">
              <w:rPr>
                <w:b/>
              </w:rPr>
              <w:t xml:space="preserve">Add </w:t>
            </w:r>
            <w:r>
              <w:rPr>
                <w:b/>
              </w:rPr>
              <w:t>Event</w:t>
            </w:r>
            <w:r>
              <w:t>. The Add Event wizard opens.</w:t>
            </w:r>
          </w:p>
          <w:p w14:paraId="23A6479A" w14:textId="77777777" w:rsidR="00084D6F" w:rsidRDefault="00084D6F" w:rsidP="00C95A30">
            <w:pPr>
              <w:pStyle w:val="Tablesub-step"/>
              <w:numPr>
                <w:ilvl w:val="0"/>
                <w:numId w:val="15"/>
              </w:numPr>
            </w:pPr>
            <w:r>
              <w:t xml:space="preserve">Enter </w:t>
            </w:r>
            <w:r w:rsidRPr="00613DE5">
              <w:rPr>
                <w:i/>
              </w:rPr>
              <w:t>DischargeEmployee</w:t>
            </w:r>
            <w:r>
              <w:t xml:space="preserve"> for the event name.</w:t>
            </w:r>
          </w:p>
          <w:p w14:paraId="3D15A54E" w14:textId="23C1A49C" w:rsidR="00084D6F" w:rsidRDefault="00084D6F" w:rsidP="00C95A30">
            <w:pPr>
              <w:pStyle w:val="Tablesub-step"/>
              <w:numPr>
                <w:ilvl w:val="0"/>
                <w:numId w:val="15"/>
              </w:numPr>
            </w:pPr>
            <w:r>
              <w:t xml:space="preserve">Select </w:t>
            </w:r>
            <w:r>
              <w:rPr>
                <w:b/>
              </w:rPr>
              <w:t>Last event</w:t>
            </w:r>
            <w:r>
              <w:t xml:space="preserve"> for the insertion position.</w:t>
            </w:r>
          </w:p>
          <w:p w14:paraId="56D4C37F" w14:textId="77777777" w:rsidR="00363FC4" w:rsidRDefault="00363FC4" w:rsidP="00363FC4">
            <w:pPr>
              <w:pStyle w:val="Tablesub-step"/>
              <w:numPr>
                <w:ilvl w:val="0"/>
                <w:numId w:val="0"/>
              </w:numPr>
              <w:ind w:left="360"/>
            </w:pPr>
          </w:p>
          <w:p w14:paraId="02736A52" w14:textId="77777777" w:rsidR="00084D6F" w:rsidRDefault="00084D6F" w:rsidP="00084D6F">
            <w:pPr>
              <w:pStyle w:val="Tablesub-step"/>
              <w:numPr>
                <w:ilvl w:val="0"/>
                <w:numId w:val="0"/>
              </w:numPr>
              <w:ind w:left="360" w:hanging="360"/>
              <w:jc w:val="center"/>
            </w:pPr>
            <w:r>
              <w:rPr>
                <w:noProof/>
              </w:rPr>
              <w:drawing>
                <wp:inline distT="0" distB="0" distL="0" distR="0" wp14:anchorId="55850778" wp14:editId="6B7C794E">
                  <wp:extent cx="3657600" cy="2699385"/>
                  <wp:effectExtent l="19050" t="19050" r="1905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rcRect/>
                          <a:stretch>
                            <a:fillRect/>
                          </a:stretch>
                        </pic:blipFill>
                        <pic:spPr>
                          <a:xfrm>
                            <a:off x="0" y="0"/>
                            <a:ext cx="3657600" cy="269938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2C119A26" w14:textId="77777777" w:rsidR="00363FC4" w:rsidRDefault="00363FC4" w:rsidP="00363FC4">
            <w:pPr>
              <w:pStyle w:val="Tablesub-step"/>
              <w:numPr>
                <w:ilvl w:val="0"/>
                <w:numId w:val="0"/>
              </w:numPr>
              <w:ind w:left="360"/>
            </w:pPr>
          </w:p>
          <w:p w14:paraId="20C27C1F" w14:textId="29292F8A" w:rsidR="00084D6F" w:rsidRDefault="00084D6F" w:rsidP="00C95A30">
            <w:pPr>
              <w:pStyle w:val="Tablesub-step"/>
              <w:numPr>
                <w:ilvl w:val="0"/>
                <w:numId w:val="15"/>
              </w:numPr>
            </w:pPr>
            <w:r>
              <w:t xml:space="preserve">Click </w:t>
            </w:r>
            <w:r w:rsidRPr="006A6586">
              <w:rPr>
                <w:b/>
              </w:rPr>
              <w:t>Generate</w:t>
            </w:r>
            <w:r>
              <w:t>.</w:t>
            </w:r>
          </w:p>
          <w:p w14:paraId="45C13DAD" w14:textId="77777777" w:rsidR="00363FC4" w:rsidRDefault="00363FC4" w:rsidP="00084D6F">
            <w:pPr>
              <w:pStyle w:val="Tablesub-step"/>
              <w:numPr>
                <w:ilvl w:val="0"/>
                <w:numId w:val="0"/>
              </w:numPr>
            </w:pPr>
          </w:p>
          <w:p w14:paraId="60206ACF" w14:textId="3C8B9EF8" w:rsidR="00084D6F" w:rsidRDefault="00084D6F" w:rsidP="00084D6F">
            <w:pPr>
              <w:pStyle w:val="Tablesub-step"/>
              <w:numPr>
                <w:ilvl w:val="0"/>
                <w:numId w:val="0"/>
              </w:numPr>
            </w:pPr>
            <w:r>
              <w:t>The generated code should appear as follows:</w:t>
            </w:r>
          </w:p>
          <w:p w14:paraId="535E5DF2" w14:textId="77777777" w:rsidR="00363FC4" w:rsidRDefault="00363FC4" w:rsidP="00084D6F">
            <w:pPr>
              <w:pStyle w:val="Tablesub-step"/>
              <w:numPr>
                <w:ilvl w:val="0"/>
                <w:numId w:val="0"/>
              </w:numPr>
            </w:pPr>
          </w:p>
          <w:p w14:paraId="56AE64DC" w14:textId="77777777" w:rsidR="00084D6F" w:rsidRDefault="00084D6F" w:rsidP="00084D6F">
            <w:pPr>
              <w:pStyle w:val="BlockCode"/>
              <w:ind w:left="0"/>
            </w:pPr>
            <w:r w:rsidRPr="00EB5485">
              <w:rPr>
                <w:color w:val="7F0055"/>
              </w:rPr>
              <w:t>define public</w:t>
            </w:r>
            <w:r>
              <w:rPr>
                <w:color w:val="000000"/>
              </w:rPr>
              <w:t xml:space="preserve"> </w:t>
            </w:r>
            <w:r w:rsidRPr="00EB5485">
              <w:rPr>
                <w:color w:val="7F0055"/>
              </w:rPr>
              <w:t>event</w:t>
            </w:r>
            <w:r>
              <w:rPr>
                <w:color w:val="000000"/>
              </w:rPr>
              <w:t xml:space="preserve"> DischargeEmployee </w:t>
            </w:r>
            <w:r w:rsidRPr="00EB5485">
              <w:rPr>
                <w:color w:val="7F0055"/>
              </w:rPr>
              <w:t>signature void</w:t>
            </w:r>
            <w:r>
              <w:rPr>
                <w:color w:val="000000"/>
              </w:rPr>
              <w:t xml:space="preserve"> ().</w:t>
            </w:r>
          </w:p>
        </w:tc>
      </w:tr>
      <w:tr w:rsidR="00084D6F" w14:paraId="4ED86D4B" w14:textId="77777777" w:rsidTr="00084D6F">
        <w:trPr>
          <w:trHeight w:val="2364"/>
        </w:trPr>
        <w:tc>
          <w:tcPr>
            <w:tcW w:w="1168" w:type="dxa"/>
          </w:tcPr>
          <w:p w14:paraId="32E03826" w14:textId="77777777" w:rsidR="00084D6F" w:rsidRDefault="00084D6F" w:rsidP="00C95A30">
            <w:pPr>
              <w:pStyle w:val="table-text"/>
              <w:numPr>
                <w:ilvl w:val="0"/>
                <w:numId w:val="83"/>
              </w:numPr>
            </w:pPr>
          </w:p>
        </w:tc>
        <w:tc>
          <w:tcPr>
            <w:tcW w:w="6256" w:type="dxa"/>
          </w:tcPr>
          <w:p w14:paraId="5ED6EB23" w14:textId="77777777" w:rsidR="00084D6F" w:rsidRDefault="00084D6F" w:rsidP="00084D6F">
            <w:pPr>
              <w:pStyle w:val="table-text"/>
            </w:pPr>
            <w:r>
              <w:t xml:space="preserve">In the </w:t>
            </w:r>
            <w:r w:rsidRPr="001659A0">
              <w:rPr>
                <w:i/>
              </w:rPr>
              <w:t>DischargeEmployee</w:t>
            </w:r>
            <w:r>
              <w:rPr>
                <w:i/>
              </w:rPr>
              <w:t xml:space="preserve"> </w:t>
            </w:r>
            <w:r>
              <w:t>event, pass the following input parameter.</w:t>
            </w:r>
          </w:p>
          <w:p w14:paraId="760775AD" w14:textId="77777777" w:rsidR="00084D6F" w:rsidRDefault="00084D6F" w:rsidP="00C95A30">
            <w:pPr>
              <w:pStyle w:val="table-text"/>
              <w:numPr>
                <w:ilvl w:val="0"/>
                <w:numId w:val="81"/>
              </w:numPr>
            </w:pPr>
            <w:r w:rsidRPr="00DF5CAE">
              <w:rPr>
                <w:i/>
              </w:rPr>
              <w:t>pFirstname</w:t>
            </w:r>
            <w:r>
              <w:t xml:space="preserve"> as </w:t>
            </w:r>
            <w:r w:rsidRPr="00DF5CAE">
              <w:rPr>
                <w:i/>
              </w:rPr>
              <w:t>character</w:t>
            </w:r>
          </w:p>
          <w:p w14:paraId="173A777E" w14:textId="77777777" w:rsidR="00084D6F" w:rsidRDefault="00084D6F" w:rsidP="00C95A30">
            <w:pPr>
              <w:pStyle w:val="table-text"/>
              <w:numPr>
                <w:ilvl w:val="0"/>
                <w:numId w:val="81"/>
              </w:numPr>
            </w:pPr>
            <w:r w:rsidRPr="00DF5CAE">
              <w:rPr>
                <w:i/>
              </w:rPr>
              <w:t>pLastname</w:t>
            </w:r>
            <w:r>
              <w:t xml:space="preserve"> as </w:t>
            </w:r>
            <w:r w:rsidRPr="00DF5CAE">
              <w:rPr>
                <w:i/>
              </w:rPr>
              <w:t>character</w:t>
            </w:r>
          </w:p>
          <w:p w14:paraId="18B6C4AF" w14:textId="77777777" w:rsidR="00363FC4" w:rsidRDefault="00363FC4" w:rsidP="00084D6F">
            <w:pPr>
              <w:pStyle w:val="table-text"/>
            </w:pPr>
          </w:p>
          <w:p w14:paraId="3906EA2D" w14:textId="0842D392" w:rsidR="00084D6F" w:rsidRDefault="00084D6F" w:rsidP="00084D6F">
            <w:pPr>
              <w:pStyle w:val="table-text"/>
            </w:pPr>
            <w:r>
              <w:t xml:space="preserve">The modified event should appear as follows: </w:t>
            </w:r>
          </w:p>
          <w:p w14:paraId="06BB2BDC" w14:textId="77777777" w:rsidR="00363FC4" w:rsidRDefault="00363FC4" w:rsidP="00084D6F">
            <w:pPr>
              <w:pStyle w:val="table-text"/>
            </w:pPr>
          </w:p>
          <w:p w14:paraId="59528C2D" w14:textId="77777777" w:rsidR="00084D6F" w:rsidRPr="00C1766A" w:rsidRDefault="00084D6F" w:rsidP="00084D6F">
            <w:pPr>
              <w:pStyle w:val="BlockCode"/>
              <w:ind w:left="0"/>
            </w:pPr>
            <w:r>
              <w:rPr>
                <w:color w:val="7F0055"/>
              </w:rPr>
              <w:t>define</w:t>
            </w:r>
            <w:r>
              <w:t xml:space="preserve"> </w:t>
            </w:r>
            <w:r>
              <w:rPr>
                <w:color w:val="7F0055"/>
              </w:rPr>
              <w:t>public</w:t>
            </w:r>
            <w:r>
              <w:t xml:space="preserve"> </w:t>
            </w:r>
            <w:r>
              <w:rPr>
                <w:color w:val="7F0055"/>
              </w:rPr>
              <w:t>event</w:t>
            </w:r>
            <w:r>
              <w:t xml:space="preserve"> DischargeEmployee </w:t>
            </w:r>
            <w:r>
              <w:rPr>
                <w:color w:val="7F0055"/>
              </w:rPr>
              <w:t>signature</w:t>
            </w:r>
            <w:r>
              <w:t xml:space="preserve"> </w:t>
            </w:r>
            <w:r>
              <w:rPr>
                <w:color w:val="7F0055"/>
              </w:rPr>
              <w:t>void</w:t>
            </w:r>
            <w:r>
              <w:t xml:space="preserve"> (</w:t>
            </w:r>
            <w:r>
              <w:rPr>
                <w:color w:val="7F0055"/>
              </w:rPr>
              <w:t>input</w:t>
            </w:r>
            <w:r>
              <w:t xml:space="preserve">  pFirstname </w:t>
            </w:r>
            <w:r>
              <w:rPr>
                <w:color w:val="7F0055"/>
              </w:rPr>
              <w:t>as</w:t>
            </w:r>
            <w:r>
              <w:t xml:space="preserve"> </w:t>
            </w:r>
            <w:r>
              <w:rPr>
                <w:color w:val="CD3A3A"/>
              </w:rPr>
              <w:t>character</w:t>
            </w:r>
            <w:r>
              <w:t xml:space="preserve">,                                                        </w:t>
            </w:r>
            <w:r>
              <w:rPr>
                <w:color w:val="7F0055"/>
              </w:rPr>
              <w:t>input</w:t>
            </w:r>
            <w:r>
              <w:t xml:space="preserve"> pLastName </w:t>
            </w:r>
            <w:r>
              <w:rPr>
                <w:color w:val="7F0055"/>
              </w:rPr>
              <w:t>as</w:t>
            </w:r>
            <w:r>
              <w:t xml:space="preserve"> </w:t>
            </w:r>
            <w:r>
              <w:rPr>
                <w:color w:val="CD3A3A"/>
              </w:rPr>
              <w:t>character</w:t>
            </w:r>
            <w:r>
              <w:t>).</w:t>
            </w:r>
          </w:p>
        </w:tc>
      </w:tr>
      <w:tr w:rsidR="00084D6F" w14:paraId="75B195DA" w14:textId="77777777" w:rsidTr="00084D6F">
        <w:trPr>
          <w:trHeight w:val="2691"/>
        </w:trPr>
        <w:tc>
          <w:tcPr>
            <w:tcW w:w="1168" w:type="dxa"/>
          </w:tcPr>
          <w:p w14:paraId="5FE5B301" w14:textId="77777777" w:rsidR="00084D6F" w:rsidRDefault="00084D6F" w:rsidP="00C95A30">
            <w:pPr>
              <w:pStyle w:val="table-text"/>
              <w:numPr>
                <w:ilvl w:val="0"/>
                <w:numId w:val="83"/>
              </w:numPr>
            </w:pPr>
          </w:p>
        </w:tc>
        <w:tc>
          <w:tcPr>
            <w:tcW w:w="6283" w:type="dxa"/>
          </w:tcPr>
          <w:p w14:paraId="0A1128A0" w14:textId="77777777" w:rsidR="00084D6F" w:rsidRDefault="00084D6F" w:rsidP="00084D6F">
            <w:pPr>
              <w:pStyle w:val="Tablesub-step"/>
              <w:numPr>
                <w:ilvl w:val="0"/>
                <w:numId w:val="0"/>
              </w:numPr>
            </w:pPr>
            <w:r>
              <w:t xml:space="preserve">Define the </w:t>
            </w:r>
            <w:r w:rsidRPr="00DE27ED">
              <w:t>public</w:t>
            </w:r>
            <w:r>
              <w:t xml:space="preserve"> </w:t>
            </w:r>
            <w:proofErr w:type="gramStart"/>
            <w:r>
              <w:rPr>
                <w:i/>
              </w:rPr>
              <w:t>DischargeTeamMember</w:t>
            </w:r>
            <w:r>
              <w:t>(</w:t>
            </w:r>
            <w:proofErr w:type="gramEnd"/>
            <w:r>
              <w:t xml:space="preserve">) method with return type </w:t>
            </w:r>
            <w:r w:rsidRPr="00DF5CAE">
              <w:rPr>
                <w:i/>
              </w:rPr>
              <w:t>void</w:t>
            </w:r>
            <w:r>
              <w:t>.</w:t>
            </w:r>
            <w:r w:rsidRPr="00E820E1">
              <w:t xml:space="preserve"> </w:t>
            </w:r>
          </w:p>
          <w:p w14:paraId="4F502DE2" w14:textId="77777777" w:rsidR="00084D6F" w:rsidRPr="00E820E1" w:rsidRDefault="00084D6F" w:rsidP="00363FC4">
            <w:pPr>
              <w:pStyle w:val="Tablesub-step"/>
              <w:numPr>
                <w:ilvl w:val="0"/>
                <w:numId w:val="191"/>
              </w:numPr>
            </w:pPr>
            <w:r w:rsidRPr="00E820E1">
              <w:t xml:space="preserve">Place the cursor </w:t>
            </w:r>
            <w:r>
              <w:t>anywhere in the file.</w:t>
            </w:r>
          </w:p>
          <w:p w14:paraId="51FD13F0" w14:textId="77777777" w:rsidR="00084D6F" w:rsidRDefault="00084D6F" w:rsidP="00C95A30">
            <w:pPr>
              <w:pStyle w:val="Tablesub-step"/>
              <w:numPr>
                <w:ilvl w:val="0"/>
                <w:numId w:val="15"/>
              </w:numPr>
            </w:pPr>
            <w:r>
              <w:t xml:space="preserve">Right-click and then select </w:t>
            </w:r>
            <w:r w:rsidRPr="009305B4">
              <w:rPr>
                <w:b/>
              </w:rPr>
              <w:t>Source</w:t>
            </w:r>
            <w:r>
              <w:t xml:space="preserve"> &gt; </w:t>
            </w:r>
            <w:r w:rsidRPr="009305B4">
              <w:rPr>
                <w:b/>
              </w:rPr>
              <w:t>Add Method</w:t>
            </w:r>
            <w:r>
              <w:t>.</w:t>
            </w:r>
          </w:p>
          <w:p w14:paraId="74F2BA0C" w14:textId="77777777" w:rsidR="00084D6F" w:rsidRDefault="00084D6F" w:rsidP="00C95A30">
            <w:pPr>
              <w:pStyle w:val="Tablesub-step"/>
              <w:numPr>
                <w:ilvl w:val="0"/>
                <w:numId w:val="15"/>
              </w:numPr>
            </w:pPr>
            <w:r>
              <w:t xml:space="preserve">Enter the method name as </w:t>
            </w:r>
            <w:r>
              <w:rPr>
                <w:b/>
              </w:rPr>
              <w:t>DischargeTeamMember</w:t>
            </w:r>
            <w:r>
              <w:t xml:space="preserve">. </w:t>
            </w:r>
          </w:p>
          <w:p w14:paraId="1ED852BA" w14:textId="60BCD0D5" w:rsidR="00084D6F" w:rsidRDefault="00084D6F" w:rsidP="00C95A30">
            <w:pPr>
              <w:pStyle w:val="Tablesub-step"/>
              <w:numPr>
                <w:ilvl w:val="0"/>
                <w:numId w:val="15"/>
              </w:numPr>
            </w:pPr>
            <w:r>
              <w:t xml:space="preserve">Select </w:t>
            </w:r>
            <w:r>
              <w:rPr>
                <w:b/>
              </w:rPr>
              <w:t>void</w:t>
            </w:r>
            <w:r>
              <w:t xml:space="preserve"> as return type.</w:t>
            </w:r>
          </w:p>
          <w:p w14:paraId="46A46E2B" w14:textId="77777777" w:rsidR="00363FC4" w:rsidRDefault="00363FC4" w:rsidP="00363FC4">
            <w:pPr>
              <w:pStyle w:val="Tablesub-step"/>
              <w:numPr>
                <w:ilvl w:val="0"/>
                <w:numId w:val="0"/>
              </w:numPr>
              <w:ind w:left="360"/>
            </w:pPr>
          </w:p>
          <w:p w14:paraId="6BEA607E" w14:textId="77777777" w:rsidR="00084D6F" w:rsidRDefault="00084D6F" w:rsidP="00084D6F">
            <w:pPr>
              <w:pStyle w:val="Tablesub-step"/>
              <w:numPr>
                <w:ilvl w:val="0"/>
                <w:numId w:val="0"/>
              </w:numPr>
              <w:ind w:left="360" w:hanging="360"/>
              <w:jc w:val="center"/>
            </w:pPr>
            <w:r>
              <w:rPr>
                <w:noProof/>
              </w:rPr>
              <w:drawing>
                <wp:inline distT="0" distB="0" distL="0" distR="0" wp14:anchorId="2146A910" wp14:editId="2ED08AE1">
                  <wp:extent cx="3657600" cy="3207385"/>
                  <wp:effectExtent l="19050" t="19050" r="19050" b="120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rcRect/>
                          <a:stretch>
                            <a:fillRect/>
                          </a:stretch>
                        </pic:blipFill>
                        <pic:spPr>
                          <a:xfrm>
                            <a:off x="0" y="0"/>
                            <a:ext cx="3657600" cy="320738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6B70CBC0" w14:textId="77777777" w:rsidR="00363FC4" w:rsidRDefault="00363FC4" w:rsidP="00363FC4">
            <w:pPr>
              <w:pStyle w:val="Tablesub-step"/>
              <w:numPr>
                <w:ilvl w:val="0"/>
                <w:numId w:val="0"/>
              </w:numPr>
              <w:ind w:left="360"/>
            </w:pPr>
          </w:p>
          <w:p w14:paraId="1984A116" w14:textId="31A03DD4" w:rsidR="00084D6F" w:rsidRDefault="00084D6F" w:rsidP="00C95A30">
            <w:pPr>
              <w:pStyle w:val="Tablesub-step"/>
              <w:numPr>
                <w:ilvl w:val="0"/>
                <w:numId w:val="15"/>
              </w:numPr>
            </w:pPr>
            <w:r>
              <w:t xml:space="preserve">Click </w:t>
            </w:r>
            <w:r w:rsidRPr="00BD0812">
              <w:rPr>
                <w:b/>
              </w:rPr>
              <w:t>Generate</w:t>
            </w:r>
            <w:r>
              <w:t>.</w:t>
            </w:r>
          </w:p>
          <w:p w14:paraId="2E93A494" w14:textId="77777777" w:rsidR="00363FC4" w:rsidRDefault="00363FC4" w:rsidP="00084D6F">
            <w:pPr>
              <w:pStyle w:val="Tablesub-step"/>
              <w:numPr>
                <w:ilvl w:val="0"/>
                <w:numId w:val="0"/>
              </w:numPr>
            </w:pPr>
          </w:p>
          <w:p w14:paraId="10247E45" w14:textId="7608117B" w:rsidR="00084D6F" w:rsidRDefault="00084D6F" w:rsidP="00084D6F">
            <w:pPr>
              <w:pStyle w:val="Tablesub-step"/>
              <w:numPr>
                <w:ilvl w:val="0"/>
                <w:numId w:val="0"/>
              </w:numPr>
            </w:pPr>
            <w:r>
              <w:t>You can enter information in the comment that precedes the method, or you can delete it.</w:t>
            </w:r>
          </w:p>
          <w:p w14:paraId="16AD38D7" w14:textId="77777777" w:rsidR="00363FC4" w:rsidRDefault="00363FC4" w:rsidP="00084D6F">
            <w:pPr>
              <w:pStyle w:val="Tablesub-step"/>
              <w:numPr>
                <w:ilvl w:val="0"/>
                <w:numId w:val="0"/>
              </w:numPr>
            </w:pPr>
          </w:p>
          <w:p w14:paraId="630CD629" w14:textId="5EF5C480" w:rsidR="00084D6F" w:rsidRDefault="00084D6F" w:rsidP="00084D6F">
            <w:pPr>
              <w:pStyle w:val="Tablesub-step"/>
              <w:numPr>
                <w:ilvl w:val="0"/>
                <w:numId w:val="0"/>
              </w:numPr>
            </w:pPr>
            <w:r>
              <w:t>The definition of this method should be as follows:</w:t>
            </w:r>
          </w:p>
          <w:p w14:paraId="15803AFE" w14:textId="77777777" w:rsidR="00363FC4" w:rsidRDefault="00363FC4" w:rsidP="00084D6F">
            <w:pPr>
              <w:pStyle w:val="Tablesub-step"/>
              <w:numPr>
                <w:ilvl w:val="0"/>
                <w:numId w:val="0"/>
              </w:numPr>
            </w:pPr>
          </w:p>
          <w:p w14:paraId="7E80CC77" w14:textId="77777777" w:rsidR="00084D6F" w:rsidRDefault="00084D6F" w:rsidP="00084D6F">
            <w:pPr>
              <w:pStyle w:val="BlockCode"/>
              <w:ind w:left="0"/>
            </w:pPr>
            <w:r>
              <w:rPr>
                <w:color w:val="7F0055"/>
              </w:rPr>
              <w:t>method</w:t>
            </w:r>
            <w:r>
              <w:t xml:space="preserve"> </w:t>
            </w:r>
            <w:r>
              <w:rPr>
                <w:color w:val="7F0055"/>
              </w:rPr>
              <w:t>public</w:t>
            </w:r>
            <w:r>
              <w:t xml:space="preserve"> </w:t>
            </w:r>
            <w:r>
              <w:rPr>
                <w:color w:val="7F0055"/>
              </w:rPr>
              <w:t>void</w:t>
            </w:r>
            <w:r>
              <w:t xml:space="preserve"> DischargeTeamMember ():</w:t>
            </w:r>
          </w:p>
          <w:p w14:paraId="2E30EED0" w14:textId="77777777" w:rsidR="00084D6F" w:rsidRDefault="00084D6F" w:rsidP="00084D6F">
            <w:pPr>
              <w:pStyle w:val="BlockCode"/>
              <w:ind w:left="0"/>
            </w:pPr>
            <w:r>
              <w:t xml:space="preserve">           </w:t>
            </w:r>
            <w:r w:rsidRPr="001C32C0">
              <w:rPr>
                <w:color w:val="7F0055"/>
              </w:rPr>
              <w:t>return</w:t>
            </w:r>
            <w:r w:rsidRPr="00DF5CAE">
              <w:t>.</w:t>
            </w:r>
          </w:p>
          <w:p w14:paraId="26466586" w14:textId="77777777" w:rsidR="00084D6F" w:rsidRDefault="00084D6F" w:rsidP="00084D6F">
            <w:pPr>
              <w:pStyle w:val="BlockCode"/>
              <w:ind w:left="0"/>
            </w:pPr>
            <w:r>
              <w:rPr>
                <w:color w:val="7F0055"/>
              </w:rPr>
              <w:t>end</w:t>
            </w:r>
            <w:r>
              <w:t xml:space="preserve"> </w:t>
            </w:r>
            <w:r>
              <w:rPr>
                <w:color w:val="7F0055"/>
              </w:rPr>
              <w:t>method</w:t>
            </w:r>
            <w:r>
              <w:t>.</w:t>
            </w:r>
          </w:p>
        </w:tc>
      </w:tr>
      <w:tr w:rsidR="00084D6F" w14:paraId="076FDD45" w14:textId="77777777" w:rsidTr="00084D6F">
        <w:trPr>
          <w:trHeight w:val="889"/>
        </w:trPr>
        <w:tc>
          <w:tcPr>
            <w:tcW w:w="1168" w:type="dxa"/>
          </w:tcPr>
          <w:p w14:paraId="38CEB3AC" w14:textId="77777777" w:rsidR="00084D6F" w:rsidRDefault="00084D6F" w:rsidP="00C95A30">
            <w:pPr>
              <w:pStyle w:val="table-text"/>
              <w:numPr>
                <w:ilvl w:val="0"/>
                <w:numId w:val="83"/>
              </w:numPr>
            </w:pPr>
          </w:p>
        </w:tc>
        <w:tc>
          <w:tcPr>
            <w:tcW w:w="6283" w:type="dxa"/>
          </w:tcPr>
          <w:p w14:paraId="6CCFA17A" w14:textId="77777777" w:rsidR="00084D6F" w:rsidRDefault="00084D6F" w:rsidP="00084D6F">
            <w:pPr>
              <w:pStyle w:val="table-text"/>
            </w:pPr>
            <w:r>
              <w:rPr>
                <w:color w:val="000000" w:themeColor="text1"/>
              </w:rPr>
              <w:t xml:space="preserve">To the </w:t>
            </w:r>
            <w:r w:rsidRPr="00DE27ED">
              <w:t>public</w:t>
            </w:r>
            <w:r>
              <w:t xml:space="preserve"> </w:t>
            </w:r>
            <w:proofErr w:type="gramStart"/>
            <w:r>
              <w:rPr>
                <w:i/>
              </w:rPr>
              <w:t>DischargeTeamMember</w:t>
            </w:r>
            <w:r>
              <w:t>(</w:t>
            </w:r>
            <w:proofErr w:type="gramEnd"/>
            <w:r>
              <w:t>) method pass the following parameters.</w:t>
            </w:r>
          </w:p>
          <w:p w14:paraId="7472B6E9" w14:textId="77777777" w:rsidR="00084D6F" w:rsidRDefault="00084D6F" w:rsidP="00C95A30">
            <w:pPr>
              <w:pStyle w:val="table-text"/>
              <w:numPr>
                <w:ilvl w:val="0"/>
                <w:numId w:val="81"/>
              </w:numPr>
            </w:pPr>
            <w:r w:rsidRPr="00DF5CAE">
              <w:rPr>
                <w:i/>
              </w:rPr>
              <w:t>pFirstname</w:t>
            </w:r>
            <w:r>
              <w:t xml:space="preserve"> as </w:t>
            </w:r>
            <w:r w:rsidRPr="00DF5CAE">
              <w:rPr>
                <w:i/>
              </w:rPr>
              <w:t>character</w:t>
            </w:r>
          </w:p>
          <w:p w14:paraId="6FDFF091" w14:textId="1CFAD69F" w:rsidR="00084D6F" w:rsidRPr="00363FC4" w:rsidRDefault="00084D6F" w:rsidP="00C95A30">
            <w:pPr>
              <w:pStyle w:val="table-text"/>
              <w:numPr>
                <w:ilvl w:val="0"/>
                <w:numId w:val="81"/>
              </w:numPr>
            </w:pPr>
            <w:r w:rsidRPr="00DF5CAE">
              <w:rPr>
                <w:i/>
              </w:rPr>
              <w:t>pLastname</w:t>
            </w:r>
            <w:r>
              <w:t xml:space="preserve"> as </w:t>
            </w:r>
            <w:r w:rsidRPr="00DF5CAE">
              <w:rPr>
                <w:i/>
              </w:rPr>
              <w:t>characte</w:t>
            </w:r>
            <w:r w:rsidR="00363FC4">
              <w:rPr>
                <w:i/>
              </w:rPr>
              <w:t>r</w:t>
            </w:r>
          </w:p>
          <w:p w14:paraId="5E085605" w14:textId="464701B9" w:rsidR="00363FC4" w:rsidRDefault="00363FC4" w:rsidP="00363FC4">
            <w:pPr>
              <w:pStyle w:val="table-text"/>
              <w:ind w:left="360"/>
            </w:pPr>
          </w:p>
          <w:p w14:paraId="7D1CE87A" w14:textId="77777777" w:rsidR="00084D6F" w:rsidRDefault="00084D6F" w:rsidP="00084D6F">
            <w:pPr>
              <w:pStyle w:val="BlockCode"/>
              <w:ind w:left="0"/>
            </w:pPr>
            <w:r>
              <w:rPr>
                <w:color w:val="7F0055"/>
              </w:rPr>
              <w:t>method</w:t>
            </w:r>
            <w:r>
              <w:t xml:space="preserve"> </w:t>
            </w:r>
            <w:r>
              <w:rPr>
                <w:color w:val="7F0055"/>
              </w:rPr>
              <w:t>public</w:t>
            </w:r>
            <w:r>
              <w:t xml:space="preserve"> </w:t>
            </w:r>
            <w:r>
              <w:rPr>
                <w:color w:val="7F0055"/>
              </w:rPr>
              <w:t>void</w:t>
            </w:r>
            <w:r>
              <w:t xml:space="preserve"> DischargeTeamMember (</w:t>
            </w:r>
            <w:r>
              <w:rPr>
                <w:color w:val="7F0055"/>
              </w:rPr>
              <w:t>input</w:t>
            </w:r>
            <w:r>
              <w:t xml:space="preserve"> pFirstname </w:t>
            </w:r>
            <w:r>
              <w:rPr>
                <w:color w:val="7F0055"/>
              </w:rPr>
              <w:t>as</w:t>
            </w:r>
            <w:r>
              <w:t xml:space="preserve"> </w:t>
            </w:r>
            <w:r>
              <w:rPr>
                <w:color w:val="CD3A3A"/>
              </w:rPr>
              <w:t>character</w:t>
            </w:r>
            <w:r>
              <w:t xml:space="preserve">, pLastname </w:t>
            </w:r>
            <w:r>
              <w:rPr>
                <w:color w:val="7F0055"/>
              </w:rPr>
              <w:t>as</w:t>
            </w:r>
            <w:r>
              <w:t xml:space="preserve"> </w:t>
            </w:r>
            <w:r>
              <w:rPr>
                <w:color w:val="CD3A3A"/>
              </w:rPr>
              <w:t>character</w:t>
            </w:r>
            <w:r>
              <w:t>):</w:t>
            </w:r>
          </w:p>
          <w:p w14:paraId="590F8F9F" w14:textId="77777777" w:rsidR="00084D6F" w:rsidRDefault="00084D6F" w:rsidP="00084D6F">
            <w:pPr>
              <w:pStyle w:val="BlockCode"/>
              <w:ind w:left="0"/>
            </w:pPr>
            <w:r>
              <w:t xml:space="preserve">           </w:t>
            </w:r>
            <w:r w:rsidRPr="001C32C0">
              <w:rPr>
                <w:color w:val="7F0055"/>
              </w:rPr>
              <w:t>return</w:t>
            </w:r>
            <w:r w:rsidRPr="00DF5CAE">
              <w:t>.</w:t>
            </w:r>
          </w:p>
          <w:p w14:paraId="4505B7FA" w14:textId="77777777" w:rsidR="00084D6F" w:rsidRDefault="00084D6F" w:rsidP="00084D6F">
            <w:pPr>
              <w:pStyle w:val="BlockCode"/>
              <w:ind w:left="0"/>
            </w:pPr>
            <w:r>
              <w:rPr>
                <w:color w:val="7F0055"/>
              </w:rPr>
              <w:t>end</w:t>
            </w:r>
            <w:r>
              <w:t xml:space="preserve"> </w:t>
            </w:r>
            <w:r>
              <w:rPr>
                <w:color w:val="7F0055"/>
              </w:rPr>
              <w:t>method</w:t>
            </w:r>
            <w:r>
              <w:t>.</w:t>
            </w:r>
          </w:p>
        </w:tc>
      </w:tr>
      <w:tr w:rsidR="00084D6F" w14:paraId="3210A00C" w14:textId="77777777" w:rsidTr="00084D6F">
        <w:trPr>
          <w:trHeight w:val="1604"/>
        </w:trPr>
        <w:tc>
          <w:tcPr>
            <w:tcW w:w="1168" w:type="dxa"/>
          </w:tcPr>
          <w:p w14:paraId="698865AC" w14:textId="77777777" w:rsidR="00084D6F" w:rsidRDefault="00084D6F" w:rsidP="00C95A30">
            <w:pPr>
              <w:pStyle w:val="table-text"/>
              <w:numPr>
                <w:ilvl w:val="0"/>
                <w:numId w:val="83"/>
              </w:numPr>
            </w:pPr>
          </w:p>
        </w:tc>
        <w:tc>
          <w:tcPr>
            <w:tcW w:w="6283" w:type="dxa"/>
          </w:tcPr>
          <w:p w14:paraId="30B16DDF" w14:textId="77777777" w:rsidR="00084D6F" w:rsidRDefault="00084D6F" w:rsidP="00084D6F">
            <w:pPr>
              <w:pStyle w:val="table-text"/>
            </w:pPr>
            <w:r>
              <w:t xml:space="preserve">Modify the </w:t>
            </w:r>
            <w:r w:rsidRPr="00DE27ED">
              <w:t>public</w:t>
            </w:r>
            <w:r>
              <w:t xml:space="preserve"> </w:t>
            </w:r>
            <w:proofErr w:type="gramStart"/>
            <w:r>
              <w:rPr>
                <w:i/>
              </w:rPr>
              <w:t>DischargeTeamMember</w:t>
            </w:r>
            <w:r>
              <w:t>(</w:t>
            </w:r>
            <w:proofErr w:type="gramEnd"/>
            <w:r>
              <w:t xml:space="preserve">) method to publish the </w:t>
            </w:r>
            <w:r w:rsidRPr="00354B57">
              <w:rPr>
                <w:i/>
              </w:rPr>
              <w:t>DischargeEmployee</w:t>
            </w:r>
            <w:r>
              <w:t xml:space="preserve"> event.</w:t>
            </w:r>
          </w:p>
          <w:p w14:paraId="2544B833" w14:textId="77777777" w:rsidR="00363FC4" w:rsidRDefault="00363FC4" w:rsidP="00084D6F">
            <w:pPr>
              <w:pStyle w:val="Tablesub-step"/>
              <w:numPr>
                <w:ilvl w:val="0"/>
                <w:numId w:val="0"/>
              </w:numPr>
            </w:pPr>
          </w:p>
          <w:p w14:paraId="21D0DD8E" w14:textId="58C9FC63" w:rsidR="00084D6F" w:rsidRDefault="00084D6F" w:rsidP="00084D6F">
            <w:pPr>
              <w:pStyle w:val="Tablesub-step"/>
              <w:numPr>
                <w:ilvl w:val="0"/>
                <w:numId w:val="0"/>
              </w:numPr>
            </w:pPr>
            <w:r>
              <w:t>The modified method should appear as follows:</w:t>
            </w:r>
          </w:p>
          <w:p w14:paraId="57E4476B" w14:textId="77777777" w:rsidR="00363FC4" w:rsidRDefault="00363FC4" w:rsidP="00084D6F">
            <w:pPr>
              <w:pStyle w:val="Tablesub-step"/>
              <w:numPr>
                <w:ilvl w:val="0"/>
                <w:numId w:val="0"/>
              </w:numPr>
            </w:pPr>
          </w:p>
          <w:p w14:paraId="64D04662" w14:textId="77777777" w:rsidR="00084D6F" w:rsidRDefault="00084D6F" w:rsidP="00084D6F">
            <w:pPr>
              <w:pStyle w:val="BlockCode"/>
              <w:ind w:left="0"/>
            </w:pPr>
            <w:r>
              <w:rPr>
                <w:color w:val="7F0055"/>
              </w:rPr>
              <w:t>method</w:t>
            </w:r>
            <w:r>
              <w:t xml:space="preserve"> </w:t>
            </w:r>
            <w:r>
              <w:rPr>
                <w:color w:val="7F0055"/>
              </w:rPr>
              <w:t>public</w:t>
            </w:r>
            <w:r>
              <w:t xml:space="preserve"> </w:t>
            </w:r>
            <w:r>
              <w:rPr>
                <w:color w:val="7F0055"/>
              </w:rPr>
              <w:t>void</w:t>
            </w:r>
            <w:r>
              <w:t xml:space="preserve"> DischargeTeamMember (</w:t>
            </w:r>
            <w:r>
              <w:rPr>
                <w:color w:val="7F0055"/>
              </w:rPr>
              <w:t>input</w:t>
            </w:r>
            <w:r>
              <w:t xml:space="preserve"> pFirstname </w:t>
            </w:r>
            <w:r>
              <w:rPr>
                <w:color w:val="7F0055"/>
              </w:rPr>
              <w:t>as</w:t>
            </w:r>
            <w:r>
              <w:t xml:space="preserve"> </w:t>
            </w:r>
            <w:r>
              <w:rPr>
                <w:color w:val="CD3A3A"/>
              </w:rPr>
              <w:t>character</w:t>
            </w:r>
            <w:r>
              <w:t xml:space="preserve">, pLastname </w:t>
            </w:r>
            <w:r>
              <w:rPr>
                <w:color w:val="7F0055"/>
              </w:rPr>
              <w:t>as</w:t>
            </w:r>
            <w:r>
              <w:t xml:space="preserve"> </w:t>
            </w:r>
            <w:r>
              <w:rPr>
                <w:color w:val="CD3A3A"/>
              </w:rPr>
              <w:t>character</w:t>
            </w:r>
            <w:r>
              <w:t>):         DischargeEmployee:</w:t>
            </w:r>
            <w:r>
              <w:rPr>
                <w:color w:val="7F0055"/>
              </w:rPr>
              <w:t>Publish</w:t>
            </w:r>
            <w:r>
              <w:t xml:space="preserve">(pFirstname, pLastname) </w:t>
            </w:r>
            <w:r>
              <w:rPr>
                <w:color w:val="7F0055"/>
              </w:rPr>
              <w:t>no-error</w:t>
            </w:r>
            <w:r>
              <w:t>.</w:t>
            </w:r>
          </w:p>
          <w:p w14:paraId="2529077A" w14:textId="77777777" w:rsidR="00084D6F" w:rsidRDefault="00084D6F" w:rsidP="00084D6F">
            <w:pPr>
              <w:pStyle w:val="BlockCode"/>
              <w:ind w:left="0"/>
              <w:rPr>
                <w:color w:val="000000" w:themeColor="text1"/>
              </w:rPr>
            </w:pPr>
            <w:r>
              <w:rPr>
                <w:color w:val="7F0055"/>
              </w:rPr>
              <w:t>end</w:t>
            </w:r>
            <w:r>
              <w:t xml:space="preserve"> </w:t>
            </w:r>
            <w:r>
              <w:rPr>
                <w:color w:val="7F0055"/>
              </w:rPr>
              <w:t>method</w:t>
            </w:r>
            <w:r>
              <w:t>.</w:t>
            </w:r>
          </w:p>
        </w:tc>
      </w:tr>
      <w:tr w:rsidR="00084D6F" w14:paraId="3B68D1EB" w14:textId="77777777" w:rsidTr="00084D6F">
        <w:trPr>
          <w:trHeight w:val="250"/>
        </w:trPr>
        <w:tc>
          <w:tcPr>
            <w:tcW w:w="1168" w:type="dxa"/>
          </w:tcPr>
          <w:p w14:paraId="42D8C633" w14:textId="77777777" w:rsidR="00084D6F" w:rsidRDefault="00084D6F" w:rsidP="00C95A30">
            <w:pPr>
              <w:pStyle w:val="table-text"/>
              <w:numPr>
                <w:ilvl w:val="0"/>
                <w:numId w:val="83"/>
              </w:numPr>
            </w:pPr>
          </w:p>
        </w:tc>
        <w:tc>
          <w:tcPr>
            <w:tcW w:w="6283" w:type="dxa"/>
          </w:tcPr>
          <w:p w14:paraId="11386434" w14:textId="77777777" w:rsidR="00084D6F" w:rsidRDefault="00084D6F" w:rsidP="00084D6F">
            <w:pPr>
              <w:pStyle w:val="table-text"/>
            </w:pPr>
            <w:r w:rsidRPr="000C4C9D">
              <w:rPr>
                <w:color w:val="000000" w:themeColor="text1"/>
              </w:rPr>
              <w:t>Save this file</w:t>
            </w:r>
            <w:r>
              <w:rPr>
                <w:color w:val="000000" w:themeColor="text1"/>
              </w:rPr>
              <w:t>.</w:t>
            </w:r>
            <w:r w:rsidRPr="000C4C9D">
              <w:rPr>
                <w:color w:val="000000" w:themeColor="text1"/>
              </w:rPr>
              <w:t xml:space="preserve"> </w:t>
            </w:r>
            <w:r>
              <w:rPr>
                <w:color w:val="000000" w:themeColor="text1"/>
              </w:rPr>
              <w:t>Ensure</w:t>
            </w:r>
            <w:r w:rsidRPr="000C4C9D">
              <w:rPr>
                <w:color w:val="000000" w:themeColor="text1"/>
              </w:rPr>
              <w:t xml:space="preserve"> that it compiles without errors.</w:t>
            </w:r>
          </w:p>
        </w:tc>
      </w:tr>
    </w:tbl>
    <w:p w14:paraId="3F49F299" w14:textId="77777777" w:rsidR="00084D6F" w:rsidRDefault="00084D6F" w:rsidP="00084D6F">
      <w:pPr>
        <w:pStyle w:val="BlockLine"/>
      </w:pPr>
    </w:p>
    <w:p w14:paraId="12ECA356" w14:textId="77777777" w:rsidR="00084D6F" w:rsidRDefault="00084D6F" w:rsidP="00084D6F">
      <w:pPr>
        <w:pStyle w:val="Heading3"/>
      </w:pPr>
      <w:r>
        <w:lastRenderedPageBreak/>
        <w:t>Solution, Part 2—Modify the Dept class to subscribe to the event</w:t>
      </w:r>
    </w:p>
    <w:p w14:paraId="1B42E639" w14:textId="77777777" w:rsidR="00084D6F" w:rsidRPr="004F32E8" w:rsidRDefault="00084D6F" w:rsidP="00084D6F">
      <w:pPr>
        <w:pStyle w:val="TopLine"/>
      </w:pPr>
    </w:p>
    <w:tbl>
      <w:tblPr>
        <w:tblStyle w:val="TableGrid"/>
        <w:tblW w:w="7402" w:type="dxa"/>
        <w:tblInd w:w="1915" w:type="dxa"/>
        <w:tblLook w:val="05E0" w:firstRow="1" w:lastRow="1" w:firstColumn="1" w:lastColumn="1" w:noHBand="0" w:noVBand="1"/>
      </w:tblPr>
      <w:tblGrid>
        <w:gridCol w:w="1154"/>
        <w:gridCol w:w="8"/>
        <w:gridCol w:w="6192"/>
        <w:gridCol w:w="48"/>
      </w:tblGrid>
      <w:tr w:rsidR="00084D6F" w14:paraId="7455727F" w14:textId="77777777" w:rsidTr="00084D6F">
        <w:trPr>
          <w:cnfStyle w:val="100000000000" w:firstRow="1" w:lastRow="0" w:firstColumn="0" w:lastColumn="0" w:oddVBand="0" w:evenVBand="0" w:oddHBand="0" w:evenHBand="0" w:firstRowFirstColumn="0" w:firstRowLastColumn="0" w:lastRowFirstColumn="0" w:lastRowLastColumn="0"/>
          <w:trHeight w:val="469"/>
        </w:trPr>
        <w:tc>
          <w:tcPr>
            <w:tcW w:w="1162" w:type="dxa"/>
            <w:gridSpan w:val="2"/>
          </w:tcPr>
          <w:p w14:paraId="7086D339" w14:textId="77777777" w:rsidR="00084D6F" w:rsidRDefault="00084D6F" w:rsidP="00084D6F">
            <w:pPr>
              <w:pStyle w:val="TableHeading"/>
            </w:pPr>
            <w:r>
              <w:t>Step</w:t>
            </w:r>
          </w:p>
        </w:tc>
        <w:tc>
          <w:tcPr>
            <w:tcW w:w="6240" w:type="dxa"/>
            <w:gridSpan w:val="2"/>
          </w:tcPr>
          <w:p w14:paraId="7F622C96" w14:textId="159ADCAC" w:rsidR="00084D6F" w:rsidRDefault="00084D6F" w:rsidP="00084D6F">
            <w:pPr>
              <w:pStyle w:val="TableHeading"/>
            </w:pPr>
            <w:r>
              <w:t>Solution instruction</w:t>
            </w:r>
            <w:r w:rsidR="00363FC4">
              <w:t>s</w:t>
            </w:r>
          </w:p>
        </w:tc>
      </w:tr>
      <w:tr w:rsidR="00084D6F" w14:paraId="5D935141" w14:textId="77777777" w:rsidTr="00084D6F">
        <w:trPr>
          <w:trHeight w:val="1817"/>
        </w:trPr>
        <w:tc>
          <w:tcPr>
            <w:tcW w:w="1162" w:type="dxa"/>
            <w:gridSpan w:val="2"/>
          </w:tcPr>
          <w:p w14:paraId="0D1663A8" w14:textId="77777777" w:rsidR="00084D6F" w:rsidRDefault="00084D6F" w:rsidP="00C95A30">
            <w:pPr>
              <w:pStyle w:val="table-text"/>
              <w:numPr>
                <w:ilvl w:val="0"/>
                <w:numId w:val="84"/>
              </w:numPr>
              <w:ind w:left="720"/>
            </w:pPr>
          </w:p>
        </w:tc>
        <w:tc>
          <w:tcPr>
            <w:tcW w:w="6240" w:type="dxa"/>
            <w:gridSpan w:val="2"/>
          </w:tcPr>
          <w:p w14:paraId="2EF9DEB4" w14:textId="77777777" w:rsidR="00084D6F" w:rsidRDefault="00084D6F" w:rsidP="00084D6F">
            <w:pPr>
              <w:pStyle w:val="table-text"/>
            </w:pPr>
            <w:r>
              <w:t xml:space="preserve">In Project Explorer, open the </w:t>
            </w:r>
            <w:r w:rsidRPr="00DF5CAE">
              <w:rPr>
                <w:i/>
              </w:rPr>
              <w:t>Dept</w:t>
            </w:r>
            <w:r>
              <w:t xml:space="preserve"> class. At the end of the </w:t>
            </w:r>
            <w:proofErr w:type="gramStart"/>
            <w:r w:rsidRPr="00DF5CAE">
              <w:rPr>
                <w:i/>
              </w:rPr>
              <w:t>AddManager</w:t>
            </w:r>
            <w:r>
              <w:t>(</w:t>
            </w:r>
            <w:proofErr w:type="gramEnd"/>
            <w:r>
              <w:t xml:space="preserve">) method, add a statement to subscribe to the </w:t>
            </w:r>
            <w:r w:rsidRPr="00354B57">
              <w:rPr>
                <w:i/>
              </w:rPr>
              <w:t>DischargeEmployee</w:t>
            </w:r>
            <w:r>
              <w:t xml:space="preserve"> event specifying the </w:t>
            </w:r>
            <w:r w:rsidRPr="0022476E">
              <w:rPr>
                <w:i/>
              </w:rPr>
              <w:t>DischargeEmployee_Handler</w:t>
            </w:r>
            <w:r>
              <w:t xml:space="preserve"> method. </w:t>
            </w:r>
          </w:p>
          <w:p w14:paraId="42E15B7C" w14:textId="4F35981D" w:rsidR="00084D6F" w:rsidRDefault="00084D6F" w:rsidP="00084D6F">
            <w:pPr>
              <w:pStyle w:val="table-text"/>
            </w:pPr>
            <w:r w:rsidRPr="00107050">
              <w:rPr>
                <w:b/>
              </w:rPr>
              <w:t>Hint</w:t>
            </w:r>
            <w:r>
              <w:t xml:space="preserve">: You will see an error on this statement because you have not yet created the </w:t>
            </w:r>
            <w:r w:rsidRPr="00DF5CAE">
              <w:rPr>
                <w:i/>
              </w:rPr>
              <w:t>DischargeEmployee_Handler</w:t>
            </w:r>
            <w:r>
              <w:t xml:space="preserve"> method.</w:t>
            </w:r>
          </w:p>
          <w:p w14:paraId="56196295" w14:textId="77777777" w:rsidR="00363FC4" w:rsidRDefault="00363FC4" w:rsidP="00084D6F">
            <w:pPr>
              <w:pStyle w:val="table-text"/>
            </w:pPr>
          </w:p>
          <w:p w14:paraId="5A7F7172" w14:textId="77777777" w:rsidR="00084D6F" w:rsidRDefault="00084D6F" w:rsidP="00084D6F">
            <w:pPr>
              <w:pStyle w:val="BlockCode"/>
              <w:ind w:left="0"/>
            </w:pPr>
            <w:r w:rsidRPr="00A019A5">
              <w:t>DeptMgr:DischargeEmployee:</w:t>
            </w:r>
          </w:p>
          <w:p w14:paraId="6630149A" w14:textId="77777777" w:rsidR="00084D6F" w:rsidRDefault="00084D6F" w:rsidP="00084D6F">
            <w:pPr>
              <w:pStyle w:val="BlockCode"/>
              <w:ind w:left="0"/>
            </w:pPr>
            <w:r w:rsidRPr="00A019A5">
              <w:rPr>
                <w:color w:val="7F0055"/>
              </w:rPr>
              <w:t>Subscribe</w:t>
            </w:r>
            <w:r w:rsidRPr="00A019A5">
              <w:t>(DischargeEmployee_Handler).</w:t>
            </w:r>
          </w:p>
        </w:tc>
      </w:tr>
      <w:tr w:rsidR="00084D6F" w14:paraId="2F71EA07" w14:textId="77777777" w:rsidTr="00084D6F">
        <w:trPr>
          <w:trHeight w:val="3320"/>
        </w:trPr>
        <w:tc>
          <w:tcPr>
            <w:tcW w:w="1162" w:type="dxa"/>
            <w:gridSpan w:val="2"/>
          </w:tcPr>
          <w:p w14:paraId="77A1075F" w14:textId="77777777" w:rsidR="00084D6F" w:rsidRDefault="00084D6F" w:rsidP="00C95A30">
            <w:pPr>
              <w:pStyle w:val="table-text"/>
              <w:numPr>
                <w:ilvl w:val="0"/>
                <w:numId w:val="84"/>
              </w:numPr>
              <w:ind w:left="720"/>
            </w:pPr>
          </w:p>
        </w:tc>
        <w:tc>
          <w:tcPr>
            <w:tcW w:w="6240" w:type="dxa"/>
            <w:gridSpan w:val="2"/>
          </w:tcPr>
          <w:p w14:paraId="77A4C2C4" w14:textId="77777777" w:rsidR="00084D6F" w:rsidRDefault="00084D6F" w:rsidP="00084D6F">
            <w:pPr>
              <w:pStyle w:val="TableBullet"/>
              <w:numPr>
                <w:ilvl w:val="0"/>
                <w:numId w:val="0"/>
              </w:numPr>
            </w:pPr>
            <w:r>
              <w:t xml:space="preserve">Define the </w:t>
            </w:r>
            <w:r w:rsidRPr="00DE27ED">
              <w:t>public</w:t>
            </w:r>
            <w:r>
              <w:t xml:space="preserve"> </w:t>
            </w:r>
            <w:r>
              <w:rPr>
                <w:i/>
              </w:rPr>
              <w:t>DischargeEmployee_</w:t>
            </w:r>
            <w:proofErr w:type="gramStart"/>
            <w:r>
              <w:rPr>
                <w:i/>
              </w:rPr>
              <w:t>Handler</w:t>
            </w:r>
            <w:r>
              <w:t>(</w:t>
            </w:r>
            <w:proofErr w:type="gramEnd"/>
            <w:r>
              <w:t xml:space="preserve">) method with return type </w:t>
            </w:r>
            <w:r w:rsidRPr="00DF5CAE">
              <w:rPr>
                <w:i/>
              </w:rPr>
              <w:t>void</w:t>
            </w:r>
            <w:r>
              <w:t>.</w:t>
            </w:r>
          </w:p>
          <w:p w14:paraId="06D0D1C4" w14:textId="77777777" w:rsidR="00084D6F" w:rsidRDefault="00084D6F" w:rsidP="00084D6F">
            <w:pPr>
              <w:pStyle w:val="TableBullet"/>
              <w:numPr>
                <w:ilvl w:val="0"/>
                <w:numId w:val="0"/>
              </w:numPr>
            </w:pPr>
            <w:r w:rsidRPr="00003F46">
              <w:rPr>
                <w:b/>
              </w:rPr>
              <w:t>Hint</w:t>
            </w:r>
            <w:r>
              <w:t xml:space="preserve">: Use the </w:t>
            </w:r>
            <w:r w:rsidRPr="00307478">
              <w:rPr>
                <w:i/>
              </w:rPr>
              <w:t xml:space="preserve">Add </w:t>
            </w:r>
            <w:r>
              <w:rPr>
                <w:i/>
              </w:rPr>
              <w:t>Method</w:t>
            </w:r>
            <w:r>
              <w:t xml:space="preserve"> wizard.</w:t>
            </w:r>
          </w:p>
          <w:p w14:paraId="140C09B9" w14:textId="77777777" w:rsidR="00084D6F" w:rsidRPr="00E820E1" w:rsidRDefault="00084D6F" w:rsidP="00C95A30">
            <w:pPr>
              <w:pStyle w:val="Tablesub-step"/>
              <w:numPr>
                <w:ilvl w:val="0"/>
                <w:numId w:val="181"/>
              </w:numPr>
            </w:pPr>
            <w:r w:rsidRPr="00E820E1">
              <w:t xml:space="preserve">In the editor, place the cursor </w:t>
            </w:r>
            <w:r>
              <w:t xml:space="preserve">anywhere in the </w:t>
            </w:r>
            <w:r w:rsidRPr="00084D6F">
              <w:rPr>
                <w:i/>
              </w:rPr>
              <w:t>Dept</w:t>
            </w:r>
            <w:r>
              <w:t xml:space="preserve"> class.</w:t>
            </w:r>
          </w:p>
          <w:p w14:paraId="2CDDB68E" w14:textId="77777777" w:rsidR="00084D6F" w:rsidRDefault="00084D6F" w:rsidP="00C95A30">
            <w:pPr>
              <w:pStyle w:val="Tablesub-step"/>
              <w:numPr>
                <w:ilvl w:val="0"/>
                <w:numId w:val="15"/>
              </w:numPr>
            </w:pPr>
            <w:r w:rsidRPr="005344AB">
              <w:rPr>
                <w:b/>
              </w:rPr>
              <w:t>Right-click</w:t>
            </w:r>
            <w:r>
              <w:t xml:space="preserve"> and then select </w:t>
            </w:r>
            <w:r w:rsidRPr="006A6586">
              <w:rPr>
                <w:b/>
              </w:rPr>
              <w:t>Source</w:t>
            </w:r>
            <w:r>
              <w:t xml:space="preserve"> &gt; </w:t>
            </w:r>
            <w:r w:rsidRPr="006A6586">
              <w:rPr>
                <w:b/>
              </w:rPr>
              <w:t xml:space="preserve">Add </w:t>
            </w:r>
            <w:r>
              <w:rPr>
                <w:b/>
              </w:rPr>
              <w:t>Method</w:t>
            </w:r>
            <w:r>
              <w:t>. The Add Method wizard opens.</w:t>
            </w:r>
          </w:p>
          <w:p w14:paraId="50B12FD7" w14:textId="77777777" w:rsidR="00084D6F" w:rsidRDefault="00084D6F" w:rsidP="00C95A30">
            <w:pPr>
              <w:pStyle w:val="Tablesub-step"/>
              <w:numPr>
                <w:ilvl w:val="0"/>
                <w:numId w:val="15"/>
              </w:numPr>
            </w:pPr>
            <w:r>
              <w:t xml:space="preserve">Enter </w:t>
            </w:r>
            <w:r w:rsidRPr="00613DE5">
              <w:rPr>
                <w:i/>
              </w:rPr>
              <w:t>Discharge</w:t>
            </w:r>
            <w:r>
              <w:rPr>
                <w:i/>
              </w:rPr>
              <w:t>Employee_Handler</w:t>
            </w:r>
            <w:r>
              <w:t xml:space="preserve"> as the event name.</w:t>
            </w:r>
          </w:p>
          <w:p w14:paraId="3885252C" w14:textId="3057AFB2" w:rsidR="00084D6F" w:rsidRDefault="00084D6F" w:rsidP="00C95A30">
            <w:pPr>
              <w:pStyle w:val="Tablesub-step"/>
              <w:numPr>
                <w:ilvl w:val="0"/>
                <w:numId w:val="15"/>
              </w:numPr>
            </w:pPr>
            <w:r>
              <w:t xml:space="preserve">Select </w:t>
            </w:r>
            <w:r>
              <w:rPr>
                <w:b/>
              </w:rPr>
              <w:t>Last method</w:t>
            </w:r>
            <w:r>
              <w:t xml:space="preserve"> for the insertion position.</w:t>
            </w:r>
          </w:p>
          <w:p w14:paraId="2EFC19CE" w14:textId="77777777" w:rsidR="00363FC4" w:rsidRDefault="00363FC4" w:rsidP="00363FC4">
            <w:pPr>
              <w:pStyle w:val="Tablesub-step"/>
              <w:numPr>
                <w:ilvl w:val="0"/>
                <w:numId w:val="0"/>
              </w:numPr>
              <w:ind w:left="360"/>
            </w:pPr>
          </w:p>
          <w:p w14:paraId="66EFC932" w14:textId="77777777" w:rsidR="00084D6F" w:rsidRDefault="00084D6F" w:rsidP="00084D6F">
            <w:pPr>
              <w:pStyle w:val="Tablesub-step"/>
              <w:numPr>
                <w:ilvl w:val="0"/>
                <w:numId w:val="0"/>
              </w:numPr>
              <w:ind w:left="360" w:hanging="360"/>
              <w:jc w:val="center"/>
            </w:pPr>
            <w:r>
              <w:rPr>
                <w:noProof/>
              </w:rPr>
              <w:drawing>
                <wp:inline distT="0" distB="0" distL="0" distR="0" wp14:anchorId="116C98D5" wp14:editId="0E2FD49C">
                  <wp:extent cx="3657600" cy="3226435"/>
                  <wp:effectExtent l="19050" t="19050" r="19050" b="120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rcRect/>
                          <a:stretch>
                            <a:fillRect/>
                          </a:stretch>
                        </pic:blipFill>
                        <pic:spPr>
                          <a:xfrm>
                            <a:off x="0" y="0"/>
                            <a:ext cx="3657600" cy="322643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04384ED2" w14:textId="77777777" w:rsidR="00363FC4" w:rsidRDefault="00363FC4" w:rsidP="00363FC4">
            <w:pPr>
              <w:pStyle w:val="Tablesub-step"/>
              <w:numPr>
                <w:ilvl w:val="0"/>
                <w:numId w:val="0"/>
              </w:numPr>
              <w:ind w:left="360"/>
            </w:pPr>
          </w:p>
          <w:p w14:paraId="1806768E" w14:textId="17CBE5B7" w:rsidR="00084D6F" w:rsidRDefault="00084D6F" w:rsidP="00C95A30">
            <w:pPr>
              <w:pStyle w:val="Tablesub-step"/>
              <w:numPr>
                <w:ilvl w:val="0"/>
                <w:numId w:val="15"/>
              </w:numPr>
            </w:pPr>
            <w:r>
              <w:t xml:space="preserve">Click </w:t>
            </w:r>
            <w:r w:rsidRPr="006A6586">
              <w:rPr>
                <w:b/>
              </w:rPr>
              <w:t>Generate</w:t>
            </w:r>
            <w:r>
              <w:t>.</w:t>
            </w:r>
          </w:p>
          <w:p w14:paraId="4AFEF4EF" w14:textId="77777777" w:rsidR="00084D6F" w:rsidRDefault="00084D6F" w:rsidP="00084D6F">
            <w:pPr>
              <w:pStyle w:val="Tablesub-step"/>
              <w:numPr>
                <w:ilvl w:val="0"/>
                <w:numId w:val="0"/>
              </w:numPr>
            </w:pPr>
            <w:r>
              <w:t>The generated code (without comments) should appear as follows:</w:t>
            </w:r>
          </w:p>
          <w:p w14:paraId="32075C60" w14:textId="77777777" w:rsidR="00084D6F" w:rsidRDefault="00084D6F" w:rsidP="00084D6F">
            <w:pPr>
              <w:pStyle w:val="BlockCode"/>
              <w:ind w:left="0"/>
            </w:pPr>
            <w:r>
              <w:rPr>
                <w:color w:val="7F0055"/>
              </w:rPr>
              <w:t>method</w:t>
            </w:r>
            <w:r>
              <w:t xml:space="preserve"> </w:t>
            </w:r>
            <w:r>
              <w:rPr>
                <w:color w:val="7F0055"/>
              </w:rPr>
              <w:t>public</w:t>
            </w:r>
            <w:r>
              <w:t xml:space="preserve"> </w:t>
            </w:r>
            <w:r>
              <w:rPr>
                <w:color w:val="7F0055"/>
              </w:rPr>
              <w:t>void</w:t>
            </w:r>
            <w:r>
              <w:t xml:space="preserve"> DischargeTeamMember_Handler ():</w:t>
            </w:r>
          </w:p>
          <w:p w14:paraId="5F6FA9C3" w14:textId="77777777" w:rsidR="00084D6F" w:rsidRDefault="00084D6F" w:rsidP="00084D6F">
            <w:pPr>
              <w:pStyle w:val="BlockCode"/>
              <w:ind w:left="0"/>
            </w:pPr>
            <w:r>
              <w:t xml:space="preserve">           </w:t>
            </w:r>
            <w:r w:rsidRPr="001C32C0">
              <w:rPr>
                <w:color w:val="7F0055"/>
              </w:rPr>
              <w:t>return</w:t>
            </w:r>
            <w:r w:rsidRPr="00DF5CAE">
              <w:t>.</w:t>
            </w:r>
          </w:p>
          <w:p w14:paraId="59D08457" w14:textId="77777777" w:rsidR="00084D6F" w:rsidRDefault="00084D6F" w:rsidP="00084D6F">
            <w:pPr>
              <w:pStyle w:val="BlockCode"/>
              <w:ind w:left="0"/>
            </w:pPr>
            <w:r>
              <w:rPr>
                <w:color w:val="7F0055"/>
              </w:rPr>
              <w:t>end</w:t>
            </w:r>
            <w:r>
              <w:t xml:space="preserve"> </w:t>
            </w:r>
            <w:r>
              <w:rPr>
                <w:color w:val="7F0055"/>
              </w:rPr>
              <w:t>method</w:t>
            </w:r>
            <w:r>
              <w:t>.</w:t>
            </w:r>
          </w:p>
        </w:tc>
      </w:tr>
      <w:tr w:rsidR="00084D6F" w14:paraId="7D98E4C2" w14:textId="77777777" w:rsidTr="00084D6F">
        <w:trPr>
          <w:trHeight w:val="2240"/>
        </w:trPr>
        <w:tc>
          <w:tcPr>
            <w:tcW w:w="1162" w:type="dxa"/>
            <w:gridSpan w:val="2"/>
          </w:tcPr>
          <w:p w14:paraId="402BE203" w14:textId="77777777" w:rsidR="00084D6F" w:rsidRDefault="00084D6F" w:rsidP="00C95A30">
            <w:pPr>
              <w:pStyle w:val="table-text"/>
              <w:numPr>
                <w:ilvl w:val="0"/>
                <w:numId w:val="85"/>
              </w:numPr>
            </w:pPr>
          </w:p>
        </w:tc>
        <w:tc>
          <w:tcPr>
            <w:tcW w:w="6240" w:type="dxa"/>
            <w:gridSpan w:val="2"/>
          </w:tcPr>
          <w:p w14:paraId="6E8A7443" w14:textId="77777777" w:rsidR="00084D6F" w:rsidRDefault="00084D6F" w:rsidP="00084D6F">
            <w:pPr>
              <w:pStyle w:val="table-text"/>
            </w:pPr>
            <w:r>
              <w:rPr>
                <w:color w:val="000000" w:themeColor="text1"/>
              </w:rPr>
              <w:t xml:space="preserve">To the </w:t>
            </w:r>
            <w:r w:rsidRPr="00DE27ED">
              <w:t>public</w:t>
            </w:r>
            <w:r>
              <w:t xml:space="preserve"> </w:t>
            </w:r>
            <w:r>
              <w:rPr>
                <w:i/>
              </w:rPr>
              <w:t>DischargeEmployee_</w:t>
            </w:r>
            <w:proofErr w:type="gramStart"/>
            <w:r>
              <w:rPr>
                <w:i/>
              </w:rPr>
              <w:t>Handler</w:t>
            </w:r>
            <w:r>
              <w:t>(</w:t>
            </w:r>
            <w:proofErr w:type="gramEnd"/>
            <w:r>
              <w:t>) method add the following input parameters.</w:t>
            </w:r>
          </w:p>
          <w:p w14:paraId="509B331D" w14:textId="77777777" w:rsidR="00084D6F" w:rsidRDefault="00084D6F" w:rsidP="00C95A30">
            <w:pPr>
              <w:pStyle w:val="table-text"/>
              <w:numPr>
                <w:ilvl w:val="0"/>
                <w:numId w:val="81"/>
              </w:numPr>
            </w:pPr>
            <w:r w:rsidRPr="00DF5CAE">
              <w:rPr>
                <w:i/>
              </w:rPr>
              <w:t>pFirstname</w:t>
            </w:r>
            <w:r>
              <w:t xml:space="preserve"> as </w:t>
            </w:r>
            <w:r w:rsidRPr="00DF5CAE">
              <w:rPr>
                <w:i/>
              </w:rPr>
              <w:t>character</w:t>
            </w:r>
          </w:p>
          <w:p w14:paraId="6D04B447" w14:textId="7A17C3A5" w:rsidR="00084D6F" w:rsidRPr="00363FC4" w:rsidRDefault="00084D6F" w:rsidP="00C95A30">
            <w:pPr>
              <w:pStyle w:val="table-text"/>
              <w:numPr>
                <w:ilvl w:val="0"/>
                <w:numId w:val="81"/>
              </w:numPr>
            </w:pPr>
            <w:r w:rsidRPr="00DF5CAE">
              <w:rPr>
                <w:i/>
              </w:rPr>
              <w:t>pLastname</w:t>
            </w:r>
            <w:r>
              <w:t xml:space="preserve"> as </w:t>
            </w:r>
            <w:r w:rsidRPr="00DF5CAE">
              <w:rPr>
                <w:i/>
              </w:rPr>
              <w:t>character</w:t>
            </w:r>
          </w:p>
          <w:p w14:paraId="7CB98304" w14:textId="77777777" w:rsidR="00363FC4" w:rsidRDefault="00363FC4" w:rsidP="00363FC4">
            <w:pPr>
              <w:pStyle w:val="table-text"/>
            </w:pPr>
          </w:p>
          <w:p w14:paraId="6884F257" w14:textId="77777777" w:rsidR="00084D6F" w:rsidRPr="00F301C0" w:rsidRDefault="00084D6F" w:rsidP="00084D6F">
            <w:pPr>
              <w:pStyle w:val="BlockCode"/>
              <w:ind w:left="0"/>
            </w:pPr>
            <w:r>
              <w:rPr>
                <w:color w:val="7F0055"/>
              </w:rPr>
              <w:t>method</w:t>
            </w:r>
            <w:r>
              <w:t xml:space="preserve"> </w:t>
            </w:r>
            <w:r>
              <w:rPr>
                <w:color w:val="7F0055"/>
              </w:rPr>
              <w:t>public</w:t>
            </w:r>
            <w:r>
              <w:t xml:space="preserve"> </w:t>
            </w:r>
            <w:r>
              <w:rPr>
                <w:color w:val="7F0055"/>
              </w:rPr>
              <w:t>void</w:t>
            </w:r>
            <w:r>
              <w:t xml:space="preserve"> DischargeTeamMember_Handler (</w:t>
            </w:r>
            <w:r>
              <w:rPr>
                <w:color w:val="7F0055"/>
              </w:rPr>
              <w:t>input</w:t>
            </w:r>
            <w:r>
              <w:t xml:space="preserve"> pFirstName </w:t>
            </w:r>
            <w:r>
              <w:rPr>
                <w:color w:val="7F0055"/>
              </w:rPr>
              <w:t>as</w:t>
            </w:r>
            <w:r>
              <w:t xml:space="preserve"> </w:t>
            </w:r>
            <w:r>
              <w:rPr>
                <w:color w:val="CD3A3A"/>
              </w:rPr>
              <w:t>character</w:t>
            </w:r>
            <w:r>
              <w:t xml:space="preserve">,                                                  </w:t>
            </w:r>
            <w:r>
              <w:rPr>
                <w:color w:val="7F0055"/>
              </w:rPr>
              <w:t>input</w:t>
            </w:r>
            <w:r>
              <w:t xml:space="preserve"> pLastName </w:t>
            </w:r>
            <w:r>
              <w:rPr>
                <w:color w:val="7F0055"/>
              </w:rPr>
              <w:t>as</w:t>
            </w:r>
            <w:r>
              <w:t xml:space="preserve"> </w:t>
            </w:r>
            <w:r>
              <w:rPr>
                <w:color w:val="CD3A3A"/>
              </w:rPr>
              <w:t>character</w:t>
            </w:r>
            <w:r>
              <w:t>):</w:t>
            </w:r>
          </w:p>
          <w:p w14:paraId="4F51D8D5" w14:textId="77777777" w:rsidR="00084D6F" w:rsidRDefault="00084D6F" w:rsidP="00084D6F">
            <w:pPr>
              <w:pStyle w:val="BlockCode"/>
              <w:ind w:left="0"/>
            </w:pPr>
            <w:r>
              <w:t xml:space="preserve">           </w:t>
            </w:r>
            <w:r w:rsidRPr="001C32C0">
              <w:rPr>
                <w:color w:val="7F0055"/>
              </w:rPr>
              <w:t>return</w:t>
            </w:r>
            <w:r w:rsidRPr="00DF5CAE">
              <w:t>.</w:t>
            </w:r>
          </w:p>
          <w:p w14:paraId="11F84C6E" w14:textId="77777777" w:rsidR="00084D6F" w:rsidRDefault="00084D6F" w:rsidP="00084D6F">
            <w:pPr>
              <w:pStyle w:val="BlockCode"/>
              <w:ind w:left="0"/>
            </w:pPr>
            <w:r>
              <w:rPr>
                <w:color w:val="7F0055"/>
              </w:rPr>
              <w:t>end</w:t>
            </w:r>
            <w:r>
              <w:t xml:space="preserve"> </w:t>
            </w:r>
            <w:r>
              <w:rPr>
                <w:color w:val="7F0055"/>
              </w:rPr>
              <w:t>method</w:t>
            </w:r>
            <w:r>
              <w:t>.</w:t>
            </w:r>
          </w:p>
        </w:tc>
      </w:tr>
      <w:tr w:rsidR="00084D6F" w14:paraId="0A4BAFBB" w14:textId="77777777" w:rsidTr="00084D6F">
        <w:trPr>
          <w:trHeight w:val="1468"/>
        </w:trPr>
        <w:tc>
          <w:tcPr>
            <w:tcW w:w="1162" w:type="dxa"/>
            <w:gridSpan w:val="2"/>
          </w:tcPr>
          <w:p w14:paraId="6D8CEDA5" w14:textId="77777777" w:rsidR="00084D6F" w:rsidRDefault="00084D6F" w:rsidP="00C95A30">
            <w:pPr>
              <w:pStyle w:val="table-text"/>
              <w:numPr>
                <w:ilvl w:val="0"/>
                <w:numId w:val="85"/>
              </w:numPr>
            </w:pPr>
          </w:p>
        </w:tc>
        <w:tc>
          <w:tcPr>
            <w:tcW w:w="6240" w:type="dxa"/>
            <w:gridSpan w:val="2"/>
          </w:tcPr>
          <w:p w14:paraId="5285C6DB" w14:textId="6765ED79" w:rsidR="00084D6F" w:rsidRDefault="00084D6F" w:rsidP="00084D6F">
            <w:pPr>
              <w:pStyle w:val="table-text"/>
            </w:pPr>
            <w:r>
              <w:t xml:space="preserve">Modify the </w:t>
            </w:r>
            <w:r w:rsidRPr="00833EF1">
              <w:t>public</w:t>
            </w:r>
            <w:r>
              <w:t xml:space="preserve"> </w:t>
            </w:r>
            <w:r>
              <w:rPr>
                <w:i/>
              </w:rPr>
              <w:t>DischargeEmployee_</w:t>
            </w:r>
            <w:proofErr w:type="gramStart"/>
            <w:r>
              <w:rPr>
                <w:i/>
              </w:rPr>
              <w:t>Handler</w:t>
            </w:r>
            <w:r>
              <w:t>(</w:t>
            </w:r>
            <w:proofErr w:type="gramEnd"/>
            <w:r>
              <w:t xml:space="preserve">) method to find the discharged employee in the </w:t>
            </w:r>
            <w:r w:rsidRPr="00DF5CAE">
              <w:rPr>
                <w:i/>
              </w:rPr>
              <w:t>ttEmployee</w:t>
            </w:r>
            <w:r>
              <w:t xml:space="preserve"> temp-table based on the first and last name.</w:t>
            </w:r>
          </w:p>
          <w:p w14:paraId="4C541BD7" w14:textId="77777777" w:rsidR="00363FC4" w:rsidRDefault="00363FC4" w:rsidP="00084D6F">
            <w:pPr>
              <w:pStyle w:val="table-text"/>
            </w:pPr>
          </w:p>
          <w:p w14:paraId="712A9965" w14:textId="77777777" w:rsidR="00084D6F" w:rsidRDefault="00084D6F" w:rsidP="00084D6F">
            <w:pPr>
              <w:pStyle w:val="BlockCode"/>
              <w:ind w:left="0"/>
              <w:rPr>
                <w:color w:val="000000" w:themeColor="text1"/>
              </w:rPr>
            </w:pPr>
            <w:r w:rsidRPr="00C75056">
              <w:rPr>
                <w:color w:val="7F0055"/>
              </w:rPr>
              <w:t>find</w:t>
            </w:r>
            <w:r w:rsidRPr="00C75056">
              <w:t xml:space="preserve"> ttEmployee </w:t>
            </w:r>
            <w:r w:rsidRPr="00C75056">
              <w:rPr>
                <w:color w:val="7F0055"/>
              </w:rPr>
              <w:t>where</w:t>
            </w:r>
            <w:r w:rsidRPr="00C75056">
              <w:t xml:space="preserve"> ttEmployee.FirstName = pFirstName </w:t>
            </w:r>
            <w:r w:rsidRPr="00C75056">
              <w:rPr>
                <w:color w:val="7F0055"/>
              </w:rPr>
              <w:t>and</w:t>
            </w:r>
            <w:r w:rsidRPr="00C75056">
              <w:t xml:space="preserve"> ttEmployee.LastName = pLastName </w:t>
            </w:r>
            <w:r w:rsidRPr="00C75056">
              <w:rPr>
                <w:color w:val="7F0055"/>
              </w:rPr>
              <w:t>no-error</w:t>
            </w:r>
            <w:r w:rsidRPr="00C75056">
              <w:t>.</w:t>
            </w:r>
          </w:p>
        </w:tc>
      </w:tr>
      <w:tr w:rsidR="00084D6F" w14:paraId="58B46A01" w14:textId="77777777" w:rsidTr="00084D6F">
        <w:trPr>
          <w:gridAfter w:val="1"/>
          <w:wAfter w:w="48" w:type="dxa"/>
          <w:trHeight w:val="6020"/>
        </w:trPr>
        <w:tc>
          <w:tcPr>
            <w:tcW w:w="1154" w:type="dxa"/>
          </w:tcPr>
          <w:p w14:paraId="14A14C1D" w14:textId="77777777" w:rsidR="00084D6F" w:rsidRDefault="00084D6F" w:rsidP="00C95A30">
            <w:pPr>
              <w:pStyle w:val="table-text"/>
              <w:numPr>
                <w:ilvl w:val="0"/>
                <w:numId w:val="85"/>
              </w:numPr>
            </w:pPr>
          </w:p>
        </w:tc>
        <w:tc>
          <w:tcPr>
            <w:tcW w:w="6200" w:type="dxa"/>
            <w:gridSpan w:val="2"/>
          </w:tcPr>
          <w:p w14:paraId="0AF1AA56" w14:textId="77777777" w:rsidR="00084D6F" w:rsidRDefault="00084D6F" w:rsidP="00084D6F">
            <w:pPr>
              <w:pStyle w:val="table-text"/>
            </w:pPr>
            <w:r>
              <w:t>If an employee is found, you should add code in a do block to:</w:t>
            </w:r>
          </w:p>
          <w:p w14:paraId="742068C0" w14:textId="77777777" w:rsidR="00084D6F" w:rsidRDefault="00084D6F" w:rsidP="00C95A30">
            <w:pPr>
              <w:pStyle w:val="table-text"/>
              <w:numPr>
                <w:ilvl w:val="0"/>
                <w:numId w:val="86"/>
              </w:numPr>
              <w:rPr>
                <w:color w:val="000000" w:themeColor="text1"/>
              </w:rPr>
            </w:pPr>
            <w:r>
              <w:rPr>
                <w:color w:val="000000" w:themeColor="text1"/>
              </w:rPr>
              <w:t xml:space="preserve">Add a statement to open a file for output. The name of the file you will be writing to is </w:t>
            </w:r>
            <w:r>
              <w:rPr>
                <w:b/>
                <w:color w:val="000000" w:themeColor="text1"/>
              </w:rPr>
              <w:t>Discharges</w:t>
            </w:r>
            <w:r w:rsidRPr="0069644A">
              <w:rPr>
                <w:b/>
                <w:color w:val="000000" w:themeColor="text1"/>
              </w:rPr>
              <w:t>.out</w:t>
            </w:r>
            <w:r>
              <w:rPr>
                <w:color w:val="000000" w:themeColor="text1"/>
              </w:rPr>
              <w:t xml:space="preserve">. It will </w:t>
            </w:r>
            <w:proofErr w:type="gramStart"/>
            <w:r>
              <w:rPr>
                <w:color w:val="000000" w:themeColor="text1"/>
              </w:rPr>
              <w:t>be located in</w:t>
            </w:r>
            <w:proofErr w:type="gramEnd"/>
            <w:r>
              <w:rPr>
                <w:color w:val="000000" w:themeColor="text1"/>
              </w:rPr>
              <w:t xml:space="preserve"> the </w:t>
            </w:r>
            <w:r>
              <w:rPr>
                <w:b/>
                <w:color w:val="000000" w:themeColor="text1"/>
              </w:rPr>
              <w:t>/</w:t>
            </w:r>
            <w:r w:rsidRPr="0043785E">
              <w:rPr>
                <w:b/>
                <w:color w:val="000000" w:themeColor="text1"/>
              </w:rPr>
              <w:t>progress_education</w:t>
            </w:r>
            <w:r>
              <w:rPr>
                <w:b/>
                <w:color w:val="000000" w:themeColor="text1"/>
              </w:rPr>
              <w:t>/</w:t>
            </w:r>
            <w:r w:rsidRPr="0043785E">
              <w:rPr>
                <w:b/>
                <w:color w:val="000000" w:themeColor="text1"/>
              </w:rPr>
              <w:t>openedge</w:t>
            </w:r>
            <w:r>
              <w:rPr>
                <w:b/>
                <w:color w:val="000000" w:themeColor="text1"/>
              </w:rPr>
              <w:t>/IntroOOP/</w:t>
            </w:r>
            <w:r w:rsidRPr="0043785E">
              <w:rPr>
                <w:b/>
                <w:color w:val="000000" w:themeColor="text1"/>
              </w:rPr>
              <w:t>log</w:t>
            </w:r>
            <w:r>
              <w:rPr>
                <w:color w:val="000000" w:themeColor="text1"/>
              </w:rPr>
              <w:t xml:space="preserve"> directory.</w:t>
            </w:r>
          </w:p>
          <w:p w14:paraId="1A5F80D8" w14:textId="77777777" w:rsidR="00084D6F" w:rsidRDefault="00084D6F" w:rsidP="00084D6F">
            <w:pPr>
              <w:pStyle w:val="table-text"/>
              <w:ind w:left="360"/>
              <w:rPr>
                <w:color w:val="000000" w:themeColor="text1"/>
              </w:rPr>
            </w:pPr>
            <w:r w:rsidRPr="006948FA">
              <w:rPr>
                <w:b/>
                <w:color w:val="000000" w:themeColor="text1"/>
              </w:rPr>
              <w:t>Hint</w:t>
            </w:r>
            <w:r>
              <w:rPr>
                <w:color w:val="000000" w:themeColor="text1"/>
              </w:rPr>
              <w:t>: Use the full pathname of this file.</w:t>
            </w:r>
          </w:p>
          <w:p w14:paraId="5CDE91F1" w14:textId="77777777" w:rsidR="00084D6F" w:rsidRDefault="00084D6F" w:rsidP="00C95A30">
            <w:pPr>
              <w:pStyle w:val="table-text"/>
              <w:numPr>
                <w:ilvl w:val="0"/>
                <w:numId w:val="86"/>
              </w:numPr>
            </w:pPr>
            <w:r>
              <w:t xml:space="preserve">Add a </w:t>
            </w:r>
            <w:r w:rsidRPr="00DF5CAE">
              <w:rPr>
                <w:i/>
              </w:rPr>
              <w:t>message</w:t>
            </w:r>
            <w:r>
              <w:t xml:space="preserve"> statement to write the number of employees discharged.</w:t>
            </w:r>
          </w:p>
          <w:p w14:paraId="6191C296" w14:textId="77777777" w:rsidR="00084D6F" w:rsidRDefault="00084D6F" w:rsidP="00C95A30">
            <w:pPr>
              <w:pStyle w:val="table-text"/>
              <w:numPr>
                <w:ilvl w:val="0"/>
                <w:numId w:val="86"/>
              </w:numPr>
            </w:pPr>
            <w:r>
              <w:t xml:space="preserve">Delete the employee record by casting the </w:t>
            </w:r>
            <w:r w:rsidRPr="00DF5CAE">
              <w:rPr>
                <w:i/>
              </w:rPr>
              <w:t>EmpRef</w:t>
            </w:r>
            <w:r>
              <w:t xml:space="preserve"> field and return the </w:t>
            </w:r>
            <w:r w:rsidRPr="00DF5CAE">
              <w:rPr>
                <w:i/>
              </w:rPr>
              <w:t>Emp</w:t>
            </w:r>
            <w:r>
              <w:t xml:space="preserve"> instance. </w:t>
            </w:r>
          </w:p>
          <w:p w14:paraId="2FE2CDE2" w14:textId="77777777" w:rsidR="00084D6F" w:rsidRDefault="00084D6F" w:rsidP="00084D6F">
            <w:pPr>
              <w:pStyle w:val="table-text"/>
            </w:pPr>
            <w:r w:rsidRPr="00602F57">
              <w:rPr>
                <w:b/>
              </w:rPr>
              <w:t>Hint</w:t>
            </w:r>
            <w:r>
              <w:t xml:space="preserve">: You will need to cast the temp-table field </w:t>
            </w:r>
            <w:r w:rsidRPr="00DF5CAE">
              <w:rPr>
                <w:i/>
              </w:rPr>
              <w:t>ttEmployee.EmpRef</w:t>
            </w:r>
            <w:r>
              <w:t xml:space="preserve"> to the type </w:t>
            </w:r>
            <w:r w:rsidRPr="00DF5CAE">
              <w:rPr>
                <w:i/>
              </w:rPr>
              <w:t>Emp</w:t>
            </w:r>
            <w:r>
              <w:t>.</w:t>
            </w:r>
          </w:p>
          <w:p w14:paraId="2EFB9AE6" w14:textId="77777777" w:rsidR="00363FC4" w:rsidRDefault="00363FC4" w:rsidP="00084D6F">
            <w:pPr>
              <w:pStyle w:val="table-text"/>
            </w:pPr>
          </w:p>
          <w:p w14:paraId="2B012554" w14:textId="63F64B98" w:rsidR="00084D6F" w:rsidRDefault="00084D6F" w:rsidP="00084D6F">
            <w:pPr>
              <w:pStyle w:val="table-text"/>
            </w:pPr>
            <w:r>
              <w:t>The code you add should appear as follows:</w:t>
            </w:r>
          </w:p>
          <w:p w14:paraId="7ABEF8EE" w14:textId="77777777" w:rsidR="00363FC4" w:rsidRDefault="00363FC4" w:rsidP="00084D6F">
            <w:pPr>
              <w:pStyle w:val="table-text"/>
            </w:pPr>
          </w:p>
          <w:p w14:paraId="6601D344" w14:textId="77777777" w:rsidR="00084D6F" w:rsidRDefault="00084D6F" w:rsidP="00084D6F">
            <w:pPr>
              <w:pStyle w:val="BlockCode"/>
              <w:ind w:left="0"/>
            </w:pPr>
            <w:r>
              <w:rPr>
                <w:color w:val="7F0055"/>
              </w:rPr>
              <w:t>if</w:t>
            </w:r>
            <w:r>
              <w:t xml:space="preserve"> </w:t>
            </w:r>
            <w:r>
              <w:rPr>
                <w:color w:val="7F0055"/>
              </w:rPr>
              <w:t>available</w:t>
            </w:r>
            <w:r>
              <w:t xml:space="preserve">(ttEmployee) </w:t>
            </w:r>
          </w:p>
          <w:p w14:paraId="6F12CA0B" w14:textId="77777777" w:rsidR="00084D6F" w:rsidRDefault="00084D6F" w:rsidP="00084D6F">
            <w:pPr>
              <w:pStyle w:val="BlockCode"/>
              <w:ind w:left="0"/>
            </w:pPr>
            <w:r>
              <w:t xml:space="preserve">        </w:t>
            </w:r>
            <w:r>
              <w:rPr>
                <w:color w:val="7F0055"/>
              </w:rPr>
              <w:t>then</w:t>
            </w:r>
            <w:r>
              <w:t xml:space="preserve"> </w:t>
            </w:r>
            <w:r>
              <w:rPr>
                <w:color w:val="7F0055"/>
              </w:rPr>
              <w:t>do</w:t>
            </w:r>
            <w:r>
              <w:t>:</w:t>
            </w:r>
          </w:p>
          <w:p w14:paraId="3EDDE8E1" w14:textId="77777777" w:rsidR="00084D6F" w:rsidRDefault="00084D6F" w:rsidP="00084D6F">
            <w:pPr>
              <w:pStyle w:val="BlockCode"/>
              <w:ind w:left="0"/>
              <w:rPr>
                <w:color w:val="2A00FF"/>
              </w:rPr>
            </w:pPr>
            <w:r>
              <w:t xml:space="preserve">            </w:t>
            </w:r>
            <w:r>
              <w:rPr>
                <w:color w:val="7F0055"/>
              </w:rPr>
              <w:t>output</w:t>
            </w:r>
            <w:r>
              <w:t xml:space="preserve"> </w:t>
            </w:r>
            <w:r>
              <w:rPr>
                <w:color w:val="7F0055"/>
              </w:rPr>
              <w:t>to</w:t>
            </w:r>
            <w:r>
              <w:t xml:space="preserve"> </w:t>
            </w:r>
            <w:r>
              <w:rPr>
                <w:color w:val="2A00FF"/>
              </w:rPr>
              <w:t>"/progress_education/openedge/</w:t>
            </w:r>
          </w:p>
          <w:p w14:paraId="623BD455" w14:textId="77777777" w:rsidR="00084D6F" w:rsidRDefault="00084D6F" w:rsidP="00084D6F">
            <w:pPr>
              <w:pStyle w:val="BlockCode"/>
              <w:ind w:left="0"/>
            </w:pPr>
            <w:r>
              <w:rPr>
                <w:color w:val="2A00FF"/>
              </w:rPr>
              <w:t>introOOP/log/Discharges.out"</w:t>
            </w:r>
            <w:r>
              <w:t xml:space="preserve"> </w:t>
            </w:r>
            <w:r>
              <w:rPr>
                <w:color w:val="7F0055"/>
              </w:rPr>
              <w:t>append</w:t>
            </w:r>
            <w:r>
              <w:t>.</w:t>
            </w:r>
          </w:p>
          <w:p w14:paraId="2C4D9D7E" w14:textId="77777777" w:rsidR="00084D6F" w:rsidRDefault="00084D6F" w:rsidP="00084D6F">
            <w:pPr>
              <w:pStyle w:val="BlockCode"/>
              <w:ind w:left="0"/>
            </w:pPr>
            <w:r>
              <w:t xml:space="preserve">            </w:t>
            </w:r>
            <w:r>
              <w:rPr>
                <w:color w:val="7F0055"/>
              </w:rPr>
              <w:t>message</w:t>
            </w:r>
            <w:r>
              <w:t xml:space="preserve"> </w:t>
            </w:r>
            <w:r>
              <w:rPr>
                <w:color w:val="2A00FF"/>
              </w:rPr>
              <w:t>"Employee: "</w:t>
            </w:r>
            <w:r>
              <w:t xml:space="preserve"> + pFirstName + </w:t>
            </w:r>
            <w:r>
              <w:rPr>
                <w:color w:val="2A00FF"/>
              </w:rPr>
              <w:t>" "</w:t>
            </w:r>
            <w:r>
              <w:t xml:space="preserve"> + pLastName + </w:t>
            </w:r>
          </w:p>
          <w:p w14:paraId="389FB1BB" w14:textId="77777777" w:rsidR="00084D6F" w:rsidRDefault="00084D6F" w:rsidP="00084D6F">
            <w:pPr>
              <w:pStyle w:val="BlockCode"/>
              <w:ind w:left="0"/>
            </w:pPr>
            <w:r>
              <w:t xml:space="preserve">                    </w:t>
            </w:r>
            <w:r>
              <w:rPr>
                <w:color w:val="2A00FF"/>
              </w:rPr>
              <w:t>" ("</w:t>
            </w:r>
            <w:r>
              <w:t xml:space="preserve">  </w:t>
            </w:r>
            <w:r>
              <w:rPr>
                <w:color w:val="7F0055"/>
              </w:rPr>
              <w:t>cast</w:t>
            </w:r>
            <w:r>
              <w:t xml:space="preserve">(ttEmployee.EmpRef,Emp):EmpNum  </w:t>
            </w:r>
            <w:r>
              <w:rPr>
                <w:color w:val="2A00FF"/>
              </w:rPr>
              <w:t>")"</w:t>
            </w:r>
            <w:r>
              <w:t xml:space="preserve">  +</w:t>
            </w:r>
          </w:p>
          <w:p w14:paraId="61722D4C" w14:textId="77777777" w:rsidR="00084D6F" w:rsidRDefault="00084D6F" w:rsidP="00084D6F">
            <w:pPr>
              <w:pStyle w:val="BlockCode"/>
              <w:ind w:left="0"/>
            </w:pPr>
            <w:r>
              <w:t xml:space="preserve">                    </w:t>
            </w:r>
            <w:r>
              <w:rPr>
                <w:color w:val="2A00FF"/>
              </w:rPr>
              <w:t>"has terminated effective: "</w:t>
            </w:r>
            <w:r>
              <w:t xml:space="preserve"> </w:t>
            </w:r>
            <w:r>
              <w:rPr>
                <w:color w:val="7F0055"/>
              </w:rPr>
              <w:t>today</w:t>
            </w:r>
            <w:r>
              <w:t>.</w:t>
            </w:r>
          </w:p>
          <w:p w14:paraId="744098B2" w14:textId="77777777" w:rsidR="00084D6F" w:rsidRDefault="00084D6F" w:rsidP="00084D6F">
            <w:pPr>
              <w:pStyle w:val="BlockCode"/>
              <w:ind w:left="0"/>
            </w:pPr>
            <w:r>
              <w:t xml:space="preserve">            </w:t>
            </w:r>
            <w:r>
              <w:rPr>
                <w:color w:val="7F0055"/>
              </w:rPr>
              <w:t>delete</w:t>
            </w:r>
            <w:r>
              <w:t xml:space="preserve"> </w:t>
            </w:r>
            <w:r>
              <w:rPr>
                <w:color w:val="7F0055"/>
              </w:rPr>
              <w:t>object</w:t>
            </w:r>
            <w:r>
              <w:t xml:space="preserve"> </w:t>
            </w:r>
            <w:r>
              <w:rPr>
                <w:color w:val="7F0055"/>
              </w:rPr>
              <w:t>cast</w:t>
            </w:r>
            <w:r>
              <w:t>(ttEmployee.EmpRef,Emp).</w:t>
            </w:r>
          </w:p>
          <w:p w14:paraId="6D2EC791" w14:textId="77777777" w:rsidR="00084D6F" w:rsidRDefault="00084D6F" w:rsidP="00084D6F">
            <w:pPr>
              <w:pStyle w:val="BlockCode"/>
              <w:ind w:left="0"/>
            </w:pPr>
          </w:p>
          <w:p w14:paraId="36AAFCE3" w14:textId="77777777" w:rsidR="00084D6F" w:rsidRDefault="00084D6F" w:rsidP="00084D6F">
            <w:pPr>
              <w:pStyle w:val="BlockCode"/>
              <w:ind w:left="0"/>
            </w:pPr>
            <w:r w:rsidRPr="00DF5CAE">
              <w:rPr>
                <w:color w:val="7F0055"/>
              </w:rPr>
              <w:t>end</w:t>
            </w:r>
            <w:r>
              <w:t>.</w:t>
            </w:r>
          </w:p>
        </w:tc>
      </w:tr>
      <w:tr w:rsidR="00084D6F" w14:paraId="48A11CE7" w14:textId="77777777" w:rsidTr="00084D6F">
        <w:trPr>
          <w:gridAfter w:val="1"/>
          <w:wAfter w:w="48" w:type="dxa"/>
          <w:trHeight w:val="853"/>
        </w:trPr>
        <w:tc>
          <w:tcPr>
            <w:tcW w:w="1154" w:type="dxa"/>
          </w:tcPr>
          <w:p w14:paraId="1C538487" w14:textId="77777777" w:rsidR="00084D6F" w:rsidRDefault="00084D6F" w:rsidP="00C95A30">
            <w:pPr>
              <w:pStyle w:val="table-text"/>
              <w:numPr>
                <w:ilvl w:val="0"/>
                <w:numId w:val="85"/>
              </w:numPr>
            </w:pPr>
          </w:p>
        </w:tc>
        <w:tc>
          <w:tcPr>
            <w:tcW w:w="6200" w:type="dxa"/>
            <w:gridSpan w:val="2"/>
          </w:tcPr>
          <w:p w14:paraId="4B0FF28E" w14:textId="0CF78856" w:rsidR="00084D6F" w:rsidRDefault="00084D6F" w:rsidP="00084D6F">
            <w:pPr>
              <w:pStyle w:val="table-text"/>
            </w:pPr>
            <w:r>
              <w:t xml:space="preserve">In the </w:t>
            </w:r>
            <w:r w:rsidRPr="00DF5CAE">
              <w:rPr>
                <w:i/>
              </w:rPr>
              <w:t>do</w:t>
            </w:r>
            <w:r>
              <w:t xml:space="preserve"> block, add a statement to delete the </w:t>
            </w:r>
            <w:r w:rsidRPr="00DF5CAE">
              <w:rPr>
                <w:i/>
              </w:rPr>
              <w:t>ttEmployee</w:t>
            </w:r>
            <w:r>
              <w:t xml:space="preserve"> temp-table record that was found.</w:t>
            </w:r>
          </w:p>
          <w:p w14:paraId="0F3604A4" w14:textId="77777777" w:rsidR="00363FC4" w:rsidRDefault="00363FC4" w:rsidP="00084D6F">
            <w:pPr>
              <w:pStyle w:val="table-text"/>
            </w:pPr>
          </w:p>
          <w:p w14:paraId="3DD8FE50" w14:textId="77777777" w:rsidR="00084D6F" w:rsidRDefault="00084D6F" w:rsidP="00084D6F">
            <w:pPr>
              <w:pStyle w:val="BlockCode"/>
              <w:ind w:left="0"/>
            </w:pPr>
            <w:r w:rsidRPr="000D136D">
              <w:rPr>
                <w:color w:val="7F0055"/>
              </w:rPr>
              <w:t>delete</w:t>
            </w:r>
            <w:r w:rsidRPr="000D136D">
              <w:t xml:space="preserve"> ttEmployee.</w:t>
            </w:r>
          </w:p>
        </w:tc>
      </w:tr>
      <w:tr w:rsidR="00084D6F" w14:paraId="76DDD849" w14:textId="77777777" w:rsidTr="00084D6F">
        <w:trPr>
          <w:gridAfter w:val="1"/>
          <w:wAfter w:w="48" w:type="dxa"/>
          <w:trHeight w:val="647"/>
        </w:trPr>
        <w:tc>
          <w:tcPr>
            <w:tcW w:w="1154" w:type="dxa"/>
          </w:tcPr>
          <w:p w14:paraId="67DE9B96" w14:textId="77777777" w:rsidR="00084D6F" w:rsidRDefault="00084D6F" w:rsidP="00C95A30">
            <w:pPr>
              <w:pStyle w:val="table-text"/>
              <w:numPr>
                <w:ilvl w:val="0"/>
                <w:numId w:val="85"/>
              </w:numPr>
            </w:pPr>
          </w:p>
        </w:tc>
        <w:tc>
          <w:tcPr>
            <w:tcW w:w="6200" w:type="dxa"/>
            <w:gridSpan w:val="2"/>
          </w:tcPr>
          <w:p w14:paraId="6203C93E" w14:textId="7FA5B107" w:rsidR="00084D6F" w:rsidRDefault="00084D6F" w:rsidP="00084D6F">
            <w:pPr>
              <w:pStyle w:val="table-text"/>
            </w:pPr>
            <w:r>
              <w:t xml:space="preserve">In the </w:t>
            </w:r>
            <w:r w:rsidRPr="00DF5CAE">
              <w:rPr>
                <w:i/>
              </w:rPr>
              <w:t>do</w:t>
            </w:r>
            <w:r>
              <w:t xml:space="preserve"> block, a</w:t>
            </w:r>
            <w:r w:rsidRPr="000D136D">
              <w:t>dd a statement to decrease the employee count by 1.</w:t>
            </w:r>
          </w:p>
          <w:p w14:paraId="12856523" w14:textId="77777777" w:rsidR="00363FC4" w:rsidRPr="000D136D" w:rsidRDefault="00363FC4" w:rsidP="00084D6F">
            <w:pPr>
              <w:pStyle w:val="table-text"/>
            </w:pPr>
          </w:p>
          <w:p w14:paraId="464C441D" w14:textId="77777777" w:rsidR="00084D6F" w:rsidRPr="000D136D" w:rsidRDefault="00084D6F" w:rsidP="00084D6F">
            <w:pPr>
              <w:pStyle w:val="BlockCode"/>
              <w:ind w:left="0"/>
            </w:pPr>
            <w:r w:rsidRPr="000D136D">
              <w:lastRenderedPageBreak/>
              <w:t xml:space="preserve">NumEmployees = NumEmployees - </w:t>
            </w:r>
            <w:r w:rsidRPr="000D136D">
              <w:rPr>
                <w:color w:val="2A00FF"/>
              </w:rPr>
              <w:t>1</w:t>
            </w:r>
            <w:r w:rsidRPr="000D136D">
              <w:t>.</w:t>
            </w:r>
          </w:p>
        </w:tc>
      </w:tr>
      <w:tr w:rsidR="00084D6F" w14:paraId="6D9CAD7B" w14:textId="77777777" w:rsidTr="00084D6F">
        <w:trPr>
          <w:gridAfter w:val="1"/>
          <w:wAfter w:w="48" w:type="dxa"/>
          <w:trHeight w:val="635"/>
        </w:trPr>
        <w:tc>
          <w:tcPr>
            <w:tcW w:w="1154" w:type="dxa"/>
          </w:tcPr>
          <w:p w14:paraId="37BF5ADC" w14:textId="77777777" w:rsidR="00084D6F" w:rsidRDefault="00084D6F" w:rsidP="00C95A30">
            <w:pPr>
              <w:pStyle w:val="table-text"/>
              <w:numPr>
                <w:ilvl w:val="0"/>
                <w:numId w:val="85"/>
              </w:numPr>
            </w:pPr>
          </w:p>
        </w:tc>
        <w:tc>
          <w:tcPr>
            <w:tcW w:w="6200" w:type="dxa"/>
            <w:gridSpan w:val="2"/>
          </w:tcPr>
          <w:p w14:paraId="430D8AF4" w14:textId="3E86C90F" w:rsidR="00084D6F" w:rsidRDefault="00084D6F" w:rsidP="00084D6F">
            <w:pPr>
              <w:pStyle w:val="table-text"/>
            </w:pPr>
            <w:r>
              <w:t xml:space="preserve">In the </w:t>
            </w:r>
            <w:r w:rsidRPr="00DF5CAE">
              <w:rPr>
                <w:i/>
              </w:rPr>
              <w:t>do</w:t>
            </w:r>
            <w:r>
              <w:t xml:space="preserve"> block, add a statement to close the output file.</w:t>
            </w:r>
          </w:p>
          <w:p w14:paraId="53DC16B8" w14:textId="77777777" w:rsidR="00363FC4" w:rsidRDefault="00363FC4" w:rsidP="00084D6F">
            <w:pPr>
              <w:pStyle w:val="table-text"/>
            </w:pPr>
          </w:p>
          <w:p w14:paraId="79989518" w14:textId="77777777" w:rsidR="00084D6F" w:rsidRDefault="00084D6F" w:rsidP="00084D6F">
            <w:pPr>
              <w:pStyle w:val="BlockCode"/>
              <w:ind w:left="0"/>
            </w:pPr>
            <w:r w:rsidRPr="000D136D">
              <w:rPr>
                <w:color w:val="7F0055"/>
              </w:rPr>
              <w:t>output close</w:t>
            </w:r>
            <w:r w:rsidRPr="000D136D">
              <w:rPr>
                <w:color w:val="000000"/>
              </w:rPr>
              <w:t>.</w:t>
            </w:r>
          </w:p>
        </w:tc>
      </w:tr>
      <w:tr w:rsidR="00084D6F" w14:paraId="03CE8551" w14:textId="77777777" w:rsidTr="00084D6F">
        <w:trPr>
          <w:gridAfter w:val="1"/>
          <w:wAfter w:w="48" w:type="dxa"/>
          <w:trHeight w:val="327"/>
        </w:trPr>
        <w:tc>
          <w:tcPr>
            <w:tcW w:w="1154" w:type="dxa"/>
          </w:tcPr>
          <w:p w14:paraId="2EB839F3" w14:textId="77777777" w:rsidR="00084D6F" w:rsidRDefault="00084D6F" w:rsidP="00C95A30">
            <w:pPr>
              <w:pStyle w:val="table-text"/>
              <w:numPr>
                <w:ilvl w:val="0"/>
                <w:numId w:val="85"/>
              </w:numPr>
            </w:pPr>
          </w:p>
        </w:tc>
        <w:tc>
          <w:tcPr>
            <w:tcW w:w="6200" w:type="dxa"/>
            <w:gridSpan w:val="2"/>
          </w:tcPr>
          <w:p w14:paraId="6C93F944" w14:textId="77777777" w:rsidR="00084D6F" w:rsidRDefault="00084D6F" w:rsidP="00084D6F">
            <w:pPr>
              <w:pStyle w:val="table-text"/>
            </w:pPr>
            <w:r w:rsidRPr="000C4C9D">
              <w:rPr>
                <w:color w:val="000000" w:themeColor="text1"/>
              </w:rPr>
              <w:t>Save this file</w:t>
            </w:r>
            <w:r>
              <w:rPr>
                <w:color w:val="000000" w:themeColor="text1"/>
              </w:rPr>
              <w:t>.</w:t>
            </w:r>
            <w:r w:rsidRPr="000C4C9D">
              <w:rPr>
                <w:color w:val="000000" w:themeColor="text1"/>
              </w:rPr>
              <w:t xml:space="preserve"> </w:t>
            </w:r>
            <w:r>
              <w:rPr>
                <w:color w:val="000000" w:themeColor="text1"/>
              </w:rPr>
              <w:t>Ensure</w:t>
            </w:r>
            <w:r w:rsidRPr="000C4C9D">
              <w:rPr>
                <w:color w:val="000000" w:themeColor="text1"/>
              </w:rPr>
              <w:t xml:space="preserve"> that it compiles without errors.</w:t>
            </w:r>
          </w:p>
        </w:tc>
      </w:tr>
    </w:tbl>
    <w:p w14:paraId="24DD1F36" w14:textId="77777777" w:rsidR="00084D6F" w:rsidRDefault="00084D6F" w:rsidP="00084D6F">
      <w:pPr>
        <w:pStyle w:val="BlockLine"/>
      </w:pPr>
    </w:p>
    <w:p w14:paraId="52032997" w14:textId="77777777" w:rsidR="00084D6F" w:rsidRDefault="00084D6F" w:rsidP="00084D6F">
      <w:pPr>
        <w:pStyle w:val="Heading3"/>
      </w:pPr>
      <w:r>
        <w:lastRenderedPageBreak/>
        <w:t>Solution, Part 3—Testing the Dept class event</w:t>
      </w:r>
    </w:p>
    <w:p w14:paraId="5E5F70ED" w14:textId="77777777" w:rsidR="00084D6F" w:rsidRPr="004F32E8" w:rsidRDefault="00084D6F" w:rsidP="00084D6F">
      <w:pPr>
        <w:pStyle w:val="TopLine"/>
      </w:pPr>
    </w:p>
    <w:tbl>
      <w:tblPr>
        <w:tblStyle w:val="TableGrid"/>
        <w:tblW w:w="7409" w:type="dxa"/>
        <w:tblInd w:w="1915" w:type="dxa"/>
        <w:tblLayout w:type="fixed"/>
        <w:tblLook w:val="05E0" w:firstRow="1" w:lastRow="1" w:firstColumn="1" w:lastColumn="1" w:noHBand="0" w:noVBand="1"/>
      </w:tblPr>
      <w:tblGrid>
        <w:gridCol w:w="960"/>
        <w:gridCol w:w="6449"/>
      </w:tblGrid>
      <w:tr w:rsidR="00084D6F" w14:paraId="5F1338B6" w14:textId="77777777" w:rsidTr="00084D6F">
        <w:trPr>
          <w:cnfStyle w:val="100000000000" w:firstRow="1" w:lastRow="0" w:firstColumn="0" w:lastColumn="0" w:oddVBand="0" w:evenVBand="0" w:oddHBand="0" w:evenHBand="0" w:firstRowFirstColumn="0" w:firstRowLastColumn="0" w:lastRowFirstColumn="0" w:lastRowLastColumn="0"/>
          <w:trHeight w:val="471"/>
        </w:trPr>
        <w:tc>
          <w:tcPr>
            <w:tcW w:w="960" w:type="dxa"/>
          </w:tcPr>
          <w:p w14:paraId="0E7C2398" w14:textId="77777777" w:rsidR="00084D6F" w:rsidRDefault="00084D6F" w:rsidP="00084D6F">
            <w:pPr>
              <w:pStyle w:val="TableHeading"/>
            </w:pPr>
            <w:r>
              <w:t>Step</w:t>
            </w:r>
          </w:p>
        </w:tc>
        <w:tc>
          <w:tcPr>
            <w:tcW w:w="6449" w:type="dxa"/>
          </w:tcPr>
          <w:p w14:paraId="4B6E3C7C" w14:textId="22F6A933" w:rsidR="00084D6F" w:rsidRDefault="00084D6F" w:rsidP="00084D6F">
            <w:pPr>
              <w:pStyle w:val="TableHeading"/>
            </w:pPr>
            <w:r>
              <w:t>Solution instruction</w:t>
            </w:r>
            <w:r w:rsidR="00363FC4">
              <w:t>s</w:t>
            </w:r>
          </w:p>
        </w:tc>
      </w:tr>
      <w:tr w:rsidR="00084D6F" w14:paraId="3293B3BB" w14:textId="77777777" w:rsidTr="00084D6F">
        <w:trPr>
          <w:trHeight w:val="2096"/>
        </w:trPr>
        <w:tc>
          <w:tcPr>
            <w:tcW w:w="960" w:type="dxa"/>
          </w:tcPr>
          <w:p w14:paraId="7F738BE2" w14:textId="77777777" w:rsidR="00084D6F" w:rsidRDefault="00084D6F" w:rsidP="00C95A30">
            <w:pPr>
              <w:pStyle w:val="table-text"/>
              <w:numPr>
                <w:ilvl w:val="0"/>
                <w:numId w:val="88"/>
              </w:numPr>
            </w:pPr>
          </w:p>
        </w:tc>
        <w:tc>
          <w:tcPr>
            <w:tcW w:w="6449" w:type="dxa"/>
          </w:tcPr>
          <w:p w14:paraId="0ECA6147" w14:textId="77777777" w:rsidR="00084D6F" w:rsidRDefault="00084D6F" w:rsidP="00084D6F">
            <w:pPr>
              <w:pStyle w:val="table-text"/>
              <w:rPr>
                <w:b/>
              </w:rPr>
            </w:pPr>
            <w:r>
              <w:t xml:space="preserve">In the </w:t>
            </w:r>
            <w:r>
              <w:rPr>
                <w:b/>
              </w:rPr>
              <w:t>Enterprise/HR</w:t>
            </w:r>
            <w:r>
              <w:t xml:space="preserve"> folder of the Test project, import the procedure file named </w:t>
            </w:r>
            <w:r w:rsidRPr="00E92E7A">
              <w:rPr>
                <w:b/>
              </w:rPr>
              <w:t>test</w:t>
            </w:r>
            <w:r>
              <w:rPr>
                <w:b/>
              </w:rPr>
              <w:t>Events</w:t>
            </w:r>
            <w:r w:rsidRPr="00E92E7A">
              <w:rPr>
                <w:b/>
              </w:rPr>
              <w:t>.p</w:t>
            </w:r>
            <w:r>
              <w:rPr>
                <w:b/>
              </w:rPr>
              <w:t>.</w:t>
            </w:r>
          </w:p>
          <w:p w14:paraId="0502A428" w14:textId="77777777" w:rsidR="00084D6F" w:rsidRPr="00AA03C5" w:rsidRDefault="00084D6F" w:rsidP="00C95A30">
            <w:pPr>
              <w:pStyle w:val="Tablesub-step"/>
              <w:numPr>
                <w:ilvl w:val="0"/>
                <w:numId w:val="182"/>
              </w:numPr>
            </w:pPr>
            <w:r>
              <w:t xml:space="preserve">In Windows Explorer, navigate to the </w:t>
            </w:r>
            <w:r w:rsidRPr="00084D6F">
              <w:rPr>
                <w:b/>
              </w:rPr>
              <w:t>/progress_education/OpenEdge/</w:t>
            </w:r>
          </w:p>
          <w:p w14:paraId="51605152" w14:textId="77777777" w:rsidR="00084D6F" w:rsidRDefault="00084D6F" w:rsidP="00084D6F">
            <w:pPr>
              <w:pStyle w:val="Tablesub-step"/>
              <w:numPr>
                <w:ilvl w:val="0"/>
                <w:numId w:val="0"/>
              </w:numPr>
              <w:ind w:left="360"/>
            </w:pPr>
            <w:r w:rsidRPr="00035453">
              <w:rPr>
                <w:b/>
              </w:rPr>
              <w:t>introOOP</w:t>
            </w:r>
            <w:r>
              <w:rPr>
                <w:b/>
              </w:rPr>
              <w:t>/</w:t>
            </w:r>
            <w:r w:rsidRPr="00035453">
              <w:rPr>
                <w:b/>
              </w:rPr>
              <w:t>Exercise</w:t>
            </w:r>
            <w:r>
              <w:rPr>
                <w:b/>
              </w:rPr>
              <w:t>/</w:t>
            </w:r>
            <w:r w:rsidRPr="00035453">
              <w:rPr>
                <w:b/>
              </w:rPr>
              <w:t xml:space="preserve">Lesson03 </w:t>
            </w:r>
            <w:r w:rsidRPr="00C03005">
              <w:t>directory</w:t>
            </w:r>
            <w:r>
              <w:t xml:space="preserve"> and select the </w:t>
            </w:r>
            <w:r w:rsidRPr="00035453">
              <w:rPr>
                <w:b/>
              </w:rPr>
              <w:t>test</w:t>
            </w:r>
            <w:r>
              <w:rPr>
                <w:b/>
              </w:rPr>
              <w:t>Events</w:t>
            </w:r>
            <w:r w:rsidRPr="00035453">
              <w:rPr>
                <w:b/>
              </w:rPr>
              <w:t xml:space="preserve">.p </w:t>
            </w:r>
            <w:r>
              <w:t>file.</w:t>
            </w:r>
          </w:p>
          <w:p w14:paraId="771C98DE" w14:textId="77777777" w:rsidR="00084D6F" w:rsidRDefault="00084D6F" w:rsidP="00C95A30">
            <w:pPr>
              <w:pStyle w:val="Tablesub-step"/>
              <w:numPr>
                <w:ilvl w:val="0"/>
                <w:numId w:val="56"/>
              </w:numPr>
            </w:pPr>
            <w:r>
              <w:t xml:space="preserve">Drag and drop the </w:t>
            </w:r>
            <w:r w:rsidRPr="00B0224C">
              <w:rPr>
                <w:b/>
              </w:rPr>
              <w:t xml:space="preserve">testEvents.p </w:t>
            </w:r>
            <w:r>
              <w:t xml:space="preserve">file into the </w:t>
            </w:r>
            <w:r w:rsidRPr="00B0224C">
              <w:rPr>
                <w:b/>
              </w:rPr>
              <w:t>Enterprise/HR</w:t>
            </w:r>
            <w:r>
              <w:t xml:space="preserve"> folder.</w:t>
            </w:r>
          </w:p>
          <w:p w14:paraId="1F2173F0" w14:textId="0BDB2E3A" w:rsidR="00084D6F" w:rsidRDefault="00084D6F" w:rsidP="00C95A30">
            <w:pPr>
              <w:pStyle w:val="Tablesub-step"/>
              <w:numPr>
                <w:ilvl w:val="0"/>
                <w:numId w:val="56"/>
              </w:numPr>
            </w:pPr>
            <w:r>
              <w:t xml:space="preserve">Ensure that </w:t>
            </w:r>
            <w:r w:rsidRPr="004F32E8">
              <w:rPr>
                <w:b/>
              </w:rPr>
              <w:t>Copy files</w:t>
            </w:r>
            <w:r>
              <w:t xml:space="preserve"> is selected.</w:t>
            </w:r>
          </w:p>
          <w:p w14:paraId="7289135A" w14:textId="77777777" w:rsidR="00363FC4" w:rsidRDefault="00363FC4" w:rsidP="00363FC4">
            <w:pPr>
              <w:pStyle w:val="Tablesub-step"/>
              <w:numPr>
                <w:ilvl w:val="0"/>
                <w:numId w:val="0"/>
              </w:numPr>
              <w:ind w:left="360"/>
            </w:pPr>
          </w:p>
          <w:p w14:paraId="61697841" w14:textId="77777777" w:rsidR="00084D6F" w:rsidRDefault="00084D6F" w:rsidP="00084D6F">
            <w:pPr>
              <w:pStyle w:val="Tablesub-step"/>
              <w:numPr>
                <w:ilvl w:val="0"/>
                <w:numId w:val="0"/>
              </w:numPr>
              <w:ind w:left="360" w:hanging="360"/>
              <w:jc w:val="center"/>
            </w:pPr>
            <w:r>
              <w:rPr>
                <w:noProof/>
              </w:rPr>
              <w:drawing>
                <wp:inline distT="0" distB="0" distL="0" distR="0" wp14:anchorId="5BFC251C" wp14:editId="7328851A">
                  <wp:extent cx="3657600" cy="2048510"/>
                  <wp:effectExtent l="19050" t="19050" r="19050" b="279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rcRect/>
                          <a:stretch>
                            <a:fillRect/>
                          </a:stretch>
                        </pic:blipFill>
                        <pic:spPr>
                          <a:xfrm>
                            <a:off x="0" y="0"/>
                            <a:ext cx="3657600" cy="2048510"/>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p w14:paraId="09424185" w14:textId="77777777" w:rsidR="00363FC4" w:rsidRDefault="00363FC4" w:rsidP="00363FC4">
            <w:pPr>
              <w:pStyle w:val="Tablesub-step"/>
              <w:numPr>
                <w:ilvl w:val="0"/>
                <w:numId w:val="0"/>
              </w:numPr>
              <w:ind w:left="360"/>
            </w:pPr>
          </w:p>
          <w:p w14:paraId="26374D0D" w14:textId="0D016311" w:rsidR="00084D6F" w:rsidRPr="00175E44" w:rsidRDefault="00084D6F" w:rsidP="00C95A30">
            <w:pPr>
              <w:pStyle w:val="Tablesub-step"/>
              <w:numPr>
                <w:ilvl w:val="0"/>
                <w:numId w:val="56"/>
              </w:numPr>
            </w:pPr>
            <w:r>
              <w:t xml:space="preserve">Click </w:t>
            </w:r>
            <w:r w:rsidRPr="004F32E8">
              <w:rPr>
                <w:b/>
              </w:rPr>
              <w:t>OK</w:t>
            </w:r>
            <w:r>
              <w:t>.</w:t>
            </w:r>
          </w:p>
        </w:tc>
      </w:tr>
      <w:tr w:rsidR="00084D6F" w14:paraId="234BAE8D" w14:textId="77777777" w:rsidTr="00084D6F">
        <w:trPr>
          <w:trHeight w:val="1340"/>
        </w:trPr>
        <w:tc>
          <w:tcPr>
            <w:tcW w:w="960" w:type="dxa"/>
          </w:tcPr>
          <w:p w14:paraId="6762D5C3" w14:textId="77777777" w:rsidR="00084D6F" w:rsidRDefault="00084D6F" w:rsidP="00C95A30">
            <w:pPr>
              <w:pStyle w:val="table-text"/>
              <w:numPr>
                <w:ilvl w:val="0"/>
                <w:numId w:val="88"/>
              </w:numPr>
            </w:pPr>
          </w:p>
        </w:tc>
        <w:tc>
          <w:tcPr>
            <w:tcW w:w="6449" w:type="dxa"/>
          </w:tcPr>
          <w:p w14:paraId="55AF88F5" w14:textId="77777777" w:rsidR="00084D6F" w:rsidRDefault="00084D6F" w:rsidP="00084D6F">
            <w:pPr>
              <w:pStyle w:val="table-text"/>
              <w:rPr>
                <w:color w:val="000000" w:themeColor="text1"/>
              </w:rPr>
            </w:pPr>
            <w:r>
              <w:rPr>
                <w:color w:val="000000" w:themeColor="text1"/>
              </w:rPr>
              <w:t xml:space="preserve">Run </w:t>
            </w:r>
            <w:r>
              <w:rPr>
                <w:b/>
                <w:color w:val="000000" w:themeColor="text1"/>
              </w:rPr>
              <w:t>t</w:t>
            </w:r>
            <w:r w:rsidRPr="0043785E">
              <w:rPr>
                <w:b/>
                <w:color w:val="000000" w:themeColor="text1"/>
              </w:rPr>
              <w:t>est</w:t>
            </w:r>
            <w:r>
              <w:rPr>
                <w:b/>
                <w:color w:val="000000" w:themeColor="text1"/>
              </w:rPr>
              <w:t>Events</w:t>
            </w:r>
            <w:r w:rsidRPr="0043785E">
              <w:rPr>
                <w:b/>
                <w:color w:val="000000" w:themeColor="text1"/>
              </w:rPr>
              <w:t>.p</w:t>
            </w:r>
            <w:r>
              <w:rPr>
                <w:color w:val="000000" w:themeColor="text1"/>
              </w:rPr>
              <w:t>. Does it run correctly and was the discharged employee information added to the output file? View the output file.</w:t>
            </w:r>
          </w:p>
          <w:p w14:paraId="4A260727" w14:textId="77777777" w:rsidR="00084D6F" w:rsidRDefault="00084D6F" w:rsidP="00C95A30">
            <w:pPr>
              <w:pStyle w:val="Tablesub-step"/>
              <w:numPr>
                <w:ilvl w:val="0"/>
                <w:numId w:val="183"/>
              </w:numPr>
            </w:pPr>
            <w:r>
              <w:t xml:space="preserve">With </w:t>
            </w:r>
            <w:r w:rsidRPr="00084D6F">
              <w:rPr>
                <w:b/>
              </w:rPr>
              <w:t>testEvents.p</w:t>
            </w:r>
            <w:r>
              <w:t xml:space="preserve"> open in the editor, click the </w:t>
            </w:r>
            <w:r w:rsidRPr="00084D6F">
              <w:rPr>
                <w:b/>
              </w:rPr>
              <w:t>Run</w:t>
            </w:r>
            <w:r>
              <w:t xml:space="preserve"> icon.</w:t>
            </w:r>
          </w:p>
          <w:p w14:paraId="2FED4F71" w14:textId="77777777" w:rsidR="00084D6F" w:rsidRPr="00733588" w:rsidRDefault="00084D6F" w:rsidP="00C95A30">
            <w:pPr>
              <w:pStyle w:val="Tablesub-step"/>
              <w:numPr>
                <w:ilvl w:val="0"/>
                <w:numId w:val="56"/>
              </w:numPr>
              <w:rPr>
                <w:color w:val="000000" w:themeColor="text1"/>
              </w:rPr>
            </w:pPr>
            <w:r>
              <w:t xml:space="preserve">Select </w:t>
            </w:r>
            <w:r w:rsidRPr="004802B8">
              <w:rPr>
                <w:b/>
              </w:rPr>
              <w:t>Progress OpenEdge Application</w:t>
            </w:r>
            <w:r>
              <w:t>.</w:t>
            </w:r>
          </w:p>
          <w:p w14:paraId="3E0D6796" w14:textId="77777777" w:rsidR="00084D6F" w:rsidRDefault="00084D6F" w:rsidP="00C95A30">
            <w:pPr>
              <w:pStyle w:val="Tablesub-step"/>
              <w:numPr>
                <w:ilvl w:val="0"/>
                <w:numId w:val="56"/>
              </w:numPr>
              <w:rPr>
                <w:color w:val="000000" w:themeColor="text1"/>
              </w:rPr>
            </w:pPr>
            <w:r>
              <w:t xml:space="preserve">Click </w:t>
            </w:r>
            <w:r w:rsidRPr="00781B12">
              <w:rPr>
                <w:b/>
              </w:rPr>
              <w:t>OK</w:t>
            </w:r>
            <w:r>
              <w:t>.</w:t>
            </w:r>
          </w:p>
        </w:tc>
      </w:tr>
      <w:tr w:rsidR="00084D6F" w14:paraId="2B8A4370" w14:textId="77777777" w:rsidTr="00084D6F">
        <w:trPr>
          <w:trHeight w:val="775"/>
        </w:trPr>
        <w:tc>
          <w:tcPr>
            <w:tcW w:w="960" w:type="dxa"/>
          </w:tcPr>
          <w:p w14:paraId="29740E85" w14:textId="77777777" w:rsidR="00084D6F" w:rsidRDefault="00084D6F" w:rsidP="00C95A30">
            <w:pPr>
              <w:pStyle w:val="table-text"/>
              <w:numPr>
                <w:ilvl w:val="0"/>
                <w:numId w:val="88"/>
              </w:numPr>
            </w:pPr>
          </w:p>
        </w:tc>
        <w:tc>
          <w:tcPr>
            <w:tcW w:w="6449" w:type="dxa"/>
          </w:tcPr>
          <w:p w14:paraId="645DE01A" w14:textId="67A6C789" w:rsidR="00084D6F" w:rsidRDefault="00084D6F" w:rsidP="00084D6F">
            <w:pPr>
              <w:pStyle w:val="table-text"/>
              <w:rPr>
                <w:color w:val="000000" w:themeColor="text1"/>
              </w:rPr>
            </w:pPr>
            <w:r>
              <w:rPr>
                <w:color w:val="000000" w:themeColor="text1"/>
              </w:rPr>
              <w:t>If the file did not run as expected, use the debugger to fix the problem, save your changes, and retest until it runs correctly.</w:t>
            </w:r>
          </w:p>
          <w:p w14:paraId="0441C5F0" w14:textId="77777777" w:rsidR="00363FC4" w:rsidRDefault="00363FC4" w:rsidP="00084D6F">
            <w:pPr>
              <w:pStyle w:val="table-text"/>
              <w:rPr>
                <w:color w:val="000000" w:themeColor="text1"/>
              </w:rPr>
            </w:pPr>
          </w:p>
          <w:p w14:paraId="006B32D8" w14:textId="77777777" w:rsidR="00084D6F" w:rsidRDefault="00084D6F" w:rsidP="00084D6F">
            <w:pPr>
              <w:pStyle w:val="table-text"/>
              <w:jc w:val="center"/>
              <w:rPr>
                <w:color w:val="000000" w:themeColor="text1"/>
              </w:rPr>
            </w:pPr>
            <w:r>
              <w:rPr>
                <w:noProof/>
              </w:rPr>
              <w:drawing>
                <wp:inline distT="0" distB="0" distL="0" distR="0" wp14:anchorId="74871FCB" wp14:editId="7EDB9791">
                  <wp:extent cx="3657600" cy="1387475"/>
                  <wp:effectExtent l="19050" t="19050" r="19050" b="222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rcRect/>
                          <a:stretch>
                            <a:fillRect/>
                          </a:stretch>
                        </pic:blipFill>
                        <pic:spPr>
                          <a:xfrm>
                            <a:off x="0" y="0"/>
                            <a:ext cx="3657600" cy="1387475"/>
                          </a:xfrm>
                          <a:prstGeom prst="rect">
                            <a:avLst/>
                          </a:prstGeom>
                          <a:solidFill>
                            <a:schemeClr val="accent1"/>
                          </a:solidFill>
                          <a:ln w="6348" cap="flat" cmpd="sng" algn="ctr">
                            <a:solidFill>
                              <a:srgbClr val="000000"/>
                            </a:solidFill>
                            <a:prstDash val="solid"/>
                            <a:round/>
                            <a:headEnd type="none" w="med" len="med"/>
                            <a:tailEnd type="none" w="med" len="med"/>
                          </a:ln>
                        </pic:spPr>
                      </pic:pic>
                    </a:graphicData>
                  </a:graphic>
                </wp:inline>
              </w:drawing>
            </w:r>
          </w:p>
        </w:tc>
      </w:tr>
    </w:tbl>
    <w:p w14:paraId="7249F7A7" w14:textId="77777777" w:rsidR="00084D6F" w:rsidRPr="0048286A" w:rsidRDefault="00084D6F" w:rsidP="00084D6F">
      <w:pPr>
        <w:pStyle w:val="BlockLine"/>
        <w:pBdr>
          <w:top w:val="single" w:sz="6" w:space="0" w:color="auto"/>
        </w:pBdr>
      </w:pPr>
    </w:p>
    <w:p w14:paraId="1AAEB074" w14:textId="77777777" w:rsidR="00084D6F" w:rsidRPr="00966AFF" w:rsidRDefault="00084D6F" w:rsidP="00084D6F">
      <w:r>
        <w:br w:type="page"/>
      </w:r>
    </w:p>
    <w:p w14:paraId="3AB407DD" w14:textId="77777777" w:rsidR="00084D6F" w:rsidRDefault="00084D6F" w:rsidP="00084D6F">
      <w:pPr>
        <w:pStyle w:val="Heading3"/>
      </w:pPr>
      <w:r>
        <w:lastRenderedPageBreak/>
        <w:t>Try It 3.4: Using events, Wrap-up</w:t>
      </w:r>
    </w:p>
    <w:p w14:paraId="279E8C31" w14:textId="77777777" w:rsidR="00084D6F" w:rsidRDefault="00084D6F" w:rsidP="00084D6F">
      <w:pPr>
        <w:pStyle w:val="TopLine"/>
      </w:pPr>
    </w:p>
    <w:p w14:paraId="087504A7" w14:textId="77777777" w:rsidR="00084D6F" w:rsidRDefault="00084D6F" w:rsidP="00084D6F">
      <w:pPr>
        <w:pStyle w:val="Heading5"/>
        <w:rPr>
          <w:vanish w:val="0"/>
        </w:rPr>
      </w:pPr>
      <w:r>
        <w:rPr>
          <w:vanish w:val="0"/>
        </w:rPr>
        <w:t>Exercise summary</w:t>
      </w:r>
    </w:p>
    <w:p w14:paraId="0C402DC6" w14:textId="77777777" w:rsidR="00084D6F" w:rsidRDefault="00084D6F" w:rsidP="00084D6F">
      <w:pPr>
        <w:pStyle w:val="BlockText"/>
      </w:pPr>
      <w:r>
        <w:t xml:space="preserve">In this Try It, you defined and published an event in the </w:t>
      </w:r>
      <w:r w:rsidRPr="0018628B">
        <w:rPr>
          <w:i/>
        </w:rPr>
        <w:t>Manager</w:t>
      </w:r>
      <w:r>
        <w:t xml:space="preserve"> class and then subscribed to it in the </w:t>
      </w:r>
      <w:r w:rsidRPr="00E94C14">
        <w:rPr>
          <w:i/>
        </w:rPr>
        <w:t>Dept</w:t>
      </w:r>
      <w:r>
        <w:t xml:space="preserve"> class. You also wrote an event handler to handle the event. Finally, you tested your event-handling code to ensure it executes correctly. </w:t>
      </w:r>
    </w:p>
    <w:p w14:paraId="1528B3C3" w14:textId="77777777" w:rsidR="00084D6F" w:rsidRPr="0027310E" w:rsidRDefault="00084D6F" w:rsidP="00084D6F">
      <w:pPr>
        <w:pStyle w:val="BlockLine"/>
      </w:pPr>
    </w:p>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14:paraId="3D944038" w14:textId="1B334CA6" w:rsidR="00014A8C" w:rsidRPr="00363FC4" w:rsidRDefault="00014A8C" w:rsidP="00014A8C"/>
    <w:sectPr w:rsidR="00014A8C" w:rsidRPr="00363FC4" w:rsidSect="00274B23">
      <w:headerReference w:type="even" r:id="rId98"/>
      <w:headerReference w:type="default" r:id="rId99"/>
      <w:footerReference w:type="even" r:id="rId100"/>
      <w:footerReference w:type="default" r:id="rId101"/>
      <w:headerReference w:type="first" r:id="rId102"/>
      <w:footerReference w:type="first" r:id="rId103"/>
      <w:pgSz w:w="12240" w:h="15840"/>
      <w:pgMar w:top="1440" w:right="1440" w:bottom="576"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0F7F40" w14:textId="77777777" w:rsidR="003570E7" w:rsidRDefault="003570E7">
      <w:r>
        <w:separator/>
      </w:r>
    </w:p>
  </w:endnote>
  <w:endnote w:type="continuationSeparator" w:id="0">
    <w:p w14:paraId="41D38688" w14:textId="77777777" w:rsidR="003570E7" w:rsidRDefault="00357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2EA2C" w14:textId="77777777" w:rsidR="00135F2A" w:rsidRDefault="00135F2A" w:rsidP="00617C9B">
    <w:pPr>
      <w:pStyle w:val="Footer"/>
      <w:tabs>
        <w:tab w:val="clear" w:pos="8640"/>
      </w:tabs>
      <w:rPr>
        <w:rStyle w:val="LessonNumber"/>
      </w:rPr>
    </w:pPr>
  </w:p>
  <w:p w14:paraId="419E68BC" w14:textId="0321EA9B" w:rsidR="00135F2A" w:rsidRDefault="00135F2A" w:rsidP="00594776">
    <w:pPr>
      <w:pStyle w:val="Footer"/>
      <w:tabs>
        <w:tab w:val="clear" w:pos="8640"/>
        <w:tab w:val="right" w:pos="9360"/>
      </w:tabs>
    </w:pPr>
    <w:r w:rsidRPr="00021482">
      <w:rPr>
        <w:rStyle w:val="PageNumber"/>
        <w:rFonts w:ascii="Arial" w:hAnsi="Arial" w:cs="Arial"/>
        <w:szCs w:val="22"/>
      </w:rPr>
      <w:fldChar w:fldCharType="begin"/>
    </w:r>
    <w:r w:rsidRPr="00021482">
      <w:rPr>
        <w:rStyle w:val="PageNumber"/>
        <w:rFonts w:ascii="Arial" w:hAnsi="Arial" w:cs="Arial"/>
        <w:szCs w:val="22"/>
      </w:rPr>
      <w:instrText xml:space="preserve"> PAGE </w:instrText>
    </w:r>
    <w:r w:rsidRPr="00021482">
      <w:rPr>
        <w:rStyle w:val="PageNumber"/>
        <w:rFonts w:ascii="Arial" w:hAnsi="Arial" w:cs="Arial"/>
        <w:szCs w:val="22"/>
      </w:rPr>
      <w:fldChar w:fldCharType="separate"/>
    </w:r>
    <w:r w:rsidR="00C91554">
      <w:rPr>
        <w:rStyle w:val="PageNumber"/>
        <w:rFonts w:ascii="Arial" w:hAnsi="Arial" w:cs="Arial"/>
        <w:noProof/>
        <w:szCs w:val="22"/>
      </w:rPr>
      <w:t>20</w:t>
    </w:r>
    <w:r w:rsidRPr="00021482">
      <w:rPr>
        <w:rStyle w:val="PageNumber"/>
        <w:rFonts w:ascii="Arial" w:hAnsi="Arial" w:cs="Arial"/>
        <w:szCs w:val="22"/>
      </w:rPr>
      <w:fldChar w:fldCharType="end"/>
    </w:r>
    <w:r>
      <w:tab/>
    </w:r>
    <w:r>
      <w:tab/>
    </w:r>
    <w:r>
      <w:rPr>
        <w:rStyle w:val="CourseTitle"/>
      </w:rPr>
      <w:t>Introduction to Object-oriented Programming</w:t>
    </w:r>
  </w:p>
  <w:p w14:paraId="7524CA76" w14:textId="4185715C" w:rsidR="00135F2A" w:rsidRDefault="00135F2A" w:rsidP="00617C9B">
    <w:pPr>
      <w:pStyle w:val="copyright"/>
      <w:jc w:val="right"/>
    </w:pPr>
    <w:r>
      <w:t>© 2017</w:t>
    </w:r>
    <w:r w:rsidRPr="004A78D1">
      <w:t xml:space="preserve"> Progress Software Corporation.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CF8C9" w14:textId="77777777" w:rsidR="00135F2A" w:rsidRDefault="00135F2A">
    <w:pPr>
      <w:pStyle w:val="Footero"/>
      <w:rPr>
        <w:rStyle w:val="LessonTitle"/>
      </w:rPr>
    </w:pPr>
  </w:p>
  <w:p w14:paraId="4A312038" w14:textId="6B6794EC" w:rsidR="00135F2A" w:rsidRDefault="00135F2A" w:rsidP="00594776">
    <w:pPr>
      <w:pStyle w:val="Footer"/>
      <w:tabs>
        <w:tab w:val="clear" w:pos="4320"/>
        <w:tab w:val="clear" w:pos="8640"/>
        <w:tab w:val="right" w:pos="9360"/>
      </w:tabs>
    </w:pPr>
    <w:r>
      <w:rPr>
        <w:rStyle w:val="LessonTitle"/>
      </w:rPr>
      <w:t>Exercise Guide</w:t>
    </w:r>
    <w:r>
      <w:tab/>
    </w:r>
    <w:bookmarkStart w:id="60" w:name="_GoBack"/>
    <w:bookmarkEnd w:id="60"/>
    <w:r w:rsidRPr="00021482">
      <w:rPr>
        <w:rStyle w:val="PageNumber"/>
        <w:rFonts w:ascii="Arial" w:hAnsi="Arial" w:cs="Arial"/>
        <w:szCs w:val="22"/>
      </w:rPr>
      <w:fldChar w:fldCharType="begin"/>
    </w:r>
    <w:r w:rsidRPr="00021482">
      <w:rPr>
        <w:rStyle w:val="PageNumber"/>
        <w:rFonts w:ascii="Arial" w:hAnsi="Arial" w:cs="Arial"/>
        <w:szCs w:val="22"/>
      </w:rPr>
      <w:instrText xml:space="preserve"> PAGE </w:instrText>
    </w:r>
    <w:r w:rsidRPr="00021482">
      <w:rPr>
        <w:rStyle w:val="PageNumber"/>
        <w:rFonts w:ascii="Arial" w:hAnsi="Arial" w:cs="Arial"/>
        <w:szCs w:val="22"/>
      </w:rPr>
      <w:fldChar w:fldCharType="separate"/>
    </w:r>
    <w:r w:rsidR="00C91554">
      <w:rPr>
        <w:rStyle w:val="PageNumber"/>
        <w:rFonts w:ascii="Arial" w:hAnsi="Arial" w:cs="Arial"/>
        <w:noProof/>
        <w:szCs w:val="22"/>
      </w:rPr>
      <w:t>3</w:t>
    </w:r>
    <w:r w:rsidRPr="00021482">
      <w:rPr>
        <w:rStyle w:val="PageNumber"/>
        <w:rFonts w:ascii="Arial" w:hAnsi="Arial" w:cs="Arial"/>
        <w:szCs w:val="22"/>
      </w:rPr>
      <w:fldChar w:fldCharType="end"/>
    </w:r>
  </w:p>
  <w:p w14:paraId="59ADDF15" w14:textId="4A6CBB81" w:rsidR="00135F2A" w:rsidRDefault="00135F2A" w:rsidP="004A78D1">
    <w:pPr>
      <w:pStyle w:val="copyright"/>
    </w:pPr>
    <w:r>
      <w:t>© 2017</w:t>
    </w:r>
    <w:r w:rsidRPr="004A78D1">
      <w:t xml:space="preserve"> Progress Software Corporation.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A8A6" w14:textId="77777777" w:rsidR="00C91554" w:rsidRDefault="00C91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CAA783" w14:textId="77777777" w:rsidR="003570E7" w:rsidRDefault="003570E7">
      <w:r>
        <w:separator/>
      </w:r>
    </w:p>
  </w:footnote>
  <w:footnote w:type="continuationSeparator" w:id="0">
    <w:p w14:paraId="72E1E3A6" w14:textId="77777777" w:rsidR="003570E7" w:rsidRDefault="003570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5B928" w14:textId="77777777" w:rsidR="00C91554" w:rsidRDefault="00C915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BB64A" w14:textId="77777777" w:rsidR="00135F2A" w:rsidRDefault="00135F2A">
    <w:pPr>
      <w:pStyle w:val="Header"/>
    </w:pPr>
  </w:p>
  <w:p w14:paraId="3E1D0728" w14:textId="77777777" w:rsidR="00135F2A" w:rsidRDefault="00135F2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03A33" w14:textId="77777777" w:rsidR="00C91554" w:rsidRDefault="00C915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84204"/>
    <w:multiLevelType w:val="multilevel"/>
    <w:tmpl w:val="BE72BE9A"/>
    <w:lvl w:ilvl="0">
      <w:start w:val="1"/>
      <w:numFmt w:val="bullet"/>
      <w:lvlText w:val=""/>
      <w:lvlJc w:val="left"/>
      <w:pPr>
        <w:tabs>
          <w:tab w:val="num" w:pos="-1440"/>
        </w:tabs>
        <w:ind w:left="360" w:hanging="360"/>
      </w:pPr>
      <w:rPr>
        <w:rFonts w:ascii="Symbol" w:hAnsi="Symbol" w:hint="default"/>
        <w:sz w:val="22"/>
      </w:rPr>
    </w:lvl>
    <w:lvl w:ilvl="1">
      <w:start w:val="1"/>
      <w:numFmt w:val="lowerLetter"/>
      <w:lvlText w:val="%2."/>
      <w:lvlJc w:val="left"/>
      <w:pPr>
        <w:tabs>
          <w:tab w:val="num" w:pos="720"/>
        </w:tabs>
        <w:ind w:left="720" w:hanging="360"/>
      </w:pPr>
      <w:rPr>
        <w:rFonts w:hint="default"/>
      </w:rPr>
    </w:lvl>
    <w:lvl w:ilvl="2">
      <w:start w:val="1"/>
      <w:numFmt w:val="lowerRoman"/>
      <w:lvlText w:val="%3."/>
      <w:lvlJc w:val="right"/>
      <w:pPr>
        <w:tabs>
          <w:tab w:val="num" w:pos="360"/>
        </w:tabs>
        <w:ind w:left="1080" w:firstLine="0"/>
      </w:pPr>
      <w:rPr>
        <w:rFonts w:hint="default"/>
      </w:rPr>
    </w:lvl>
    <w:lvl w:ilvl="3">
      <w:start w:val="1"/>
      <w:numFmt w:val="decimal"/>
      <w:lvlText w:val="%4."/>
      <w:lvlJc w:val="left"/>
      <w:pPr>
        <w:tabs>
          <w:tab w:val="num" w:pos="1080"/>
        </w:tabs>
        <w:ind w:left="108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right"/>
      <w:pPr>
        <w:tabs>
          <w:tab w:val="num" w:pos="2520"/>
        </w:tabs>
        <w:ind w:left="2520" w:hanging="18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960"/>
        </w:tabs>
        <w:ind w:left="3960" w:hanging="360"/>
      </w:pPr>
      <w:rPr>
        <w:rFonts w:hint="default"/>
      </w:rPr>
    </w:lvl>
    <w:lvl w:ilvl="8">
      <w:start w:val="1"/>
      <w:numFmt w:val="lowerRoman"/>
      <w:lvlText w:val="%9."/>
      <w:lvlJc w:val="right"/>
      <w:pPr>
        <w:tabs>
          <w:tab w:val="num" w:pos="4680"/>
        </w:tabs>
        <w:ind w:left="4680" w:hanging="180"/>
      </w:pPr>
      <w:rPr>
        <w:rFonts w:hint="default"/>
      </w:rPr>
    </w:lvl>
  </w:abstractNum>
  <w:abstractNum w:abstractNumId="1" w15:restartNumberingAfterBreak="0">
    <w:nsid w:val="02AC3091"/>
    <w:multiLevelType w:val="hybridMultilevel"/>
    <w:tmpl w:val="B5BEE60A"/>
    <w:lvl w:ilvl="0" w:tplc="F5F41F12">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BC2477"/>
    <w:multiLevelType w:val="hybridMultilevel"/>
    <w:tmpl w:val="5A76CB26"/>
    <w:lvl w:ilvl="0" w:tplc="BC9A10BA">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33396A"/>
    <w:multiLevelType w:val="hybridMultilevel"/>
    <w:tmpl w:val="B5BEE60A"/>
    <w:lvl w:ilvl="0" w:tplc="BC9A10BA">
      <w:start w:val="1"/>
      <w:numFmt w:val="decimal"/>
      <w:lvlRestart w:val="0"/>
      <w:lvlText w:val="%1."/>
      <w:lvlJc w:val="left"/>
      <w:pPr>
        <w:tabs>
          <w:tab w:val="num" w:pos="810"/>
        </w:tabs>
        <w:ind w:left="81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76547"/>
    <w:multiLevelType w:val="multilevel"/>
    <w:tmpl w:val="927AE450"/>
    <w:styleLink w:val="Style3"/>
    <w:lvl w:ilvl="0">
      <w:start w:val="1"/>
      <w:numFmt w:val="lowerLetter"/>
      <w:pStyle w:val="Tablesub-step"/>
      <w:lvlText w:val="%1."/>
      <w:lvlJc w:val="left"/>
      <w:pPr>
        <w:tabs>
          <w:tab w:val="num" w:pos="-1440"/>
        </w:tabs>
        <w:ind w:left="360" w:hanging="360"/>
      </w:pPr>
      <w:rPr>
        <w:rFonts w:ascii="Times New Roman" w:hAnsi="Times New Roman" w:hint="default"/>
        <w:sz w:val="22"/>
      </w:rPr>
    </w:lvl>
    <w:lvl w:ilvl="1">
      <w:start w:val="1"/>
      <w:numFmt w:val="lowerLetter"/>
      <w:lvlText w:val="%2."/>
      <w:lvlJc w:val="left"/>
      <w:pPr>
        <w:tabs>
          <w:tab w:val="num" w:pos="720"/>
        </w:tabs>
        <w:ind w:left="720" w:hanging="360"/>
      </w:pPr>
      <w:rPr>
        <w:rFonts w:hint="default"/>
      </w:rPr>
    </w:lvl>
    <w:lvl w:ilvl="2">
      <w:start w:val="1"/>
      <w:numFmt w:val="lowerRoman"/>
      <w:lvlText w:val="%3."/>
      <w:lvlJc w:val="right"/>
      <w:pPr>
        <w:tabs>
          <w:tab w:val="num" w:pos="360"/>
        </w:tabs>
        <w:ind w:left="1080" w:firstLine="0"/>
      </w:pPr>
      <w:rPr>
        <w:rFonts w:hint="default"/>
      </w:rPr>
    </w:lvl>
    <w:lvl w:ilvl="3">
      <w:start w:val="1"/>
      <w:numFmt w:val="decimal"/>
      <w:lvlText w:val="%4."/>
      <w:lvlJc w:val="left"/>
      <w:pPr>
        <w:tabs>
          <w:tab w:val="num" w:pos="1080"/>
        </w:tabs>
        <w:ind w:left="108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right"/>
      <w:pPr>
        <w:tabs>
          <w:tab w:val="num" w:pos="2520"/>
        </w:tabs>
        <w:ind w:left="2520" w:hanging="18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960"/>
        </w:tabs>
        <w:ind w:left="3960" w:hanging="360"/>
      </w:pPr>
      <w:rPr>
        <w:rFonts w:hint="default"/>
      </w:rPr>
    </w:lvl>
    <w:lvl w:ilvl="8">
      <w:start w:val="1"/>
      <w:numFmt w:val="lowerRoman"/>
      <w:lvlText w:val="%9."/>
      <w:lvlJc w:val="right"/>
      <w:pPr>
        <w:tabs>
          <w:tab w:val="num" w:pos="4680"/>
        </w:tabs>
        <w:ind w:left="4680" w:hanging="180"/>
      </w:pPr>
      <w:rPr>
        <w:rFonts w:hint="default"/>
      </w:rPr>
    </w:lvl>
  </w:abstractNum>
  <w:abstractNum w:abstractNumId="5" w15:restartNumberingAfterBreak="0">
    <w:nsid w:val="05C2026D"/>
    <w:multiLevelType w:val="hybridMultilevel"/>
    <w:tmpl w:val="8A7A002E"/>
    <w:lvl w:ilvl="0" w:tplc="AE06B96C">
      <w:start w:val="4"/>
      <w:numFmt w:val="decimal"/>
      <w:lvlRestart w:val="0"/>
      <w:lvlText w:val="%1."/>
      <w:lvlJc w:val="left"/>
      <w:pPr>
        <w:tabs>
          <w:tab w:val="num" w:pos="720"/>
        </w:tabs>
        <w:ind w:left="720" w:hanging="360"/>
      </w:pPr>
      <w:rPr>
        <w:rFonts w:hint="default"/>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7B2B14"/>
    <w:multiLevelType w:val="hybridMultilevel"/>
    <w:tmpl w:val="8D6869F0"/>
    <w:lvl w:ilvl="0" w:tplc="303E3C42">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F65C5C"/>
    <w:multiLevelType w:val="hybridMultilevel"/>
    <w:tmpl w:val="A0241AE2"/>
    <w:lvl w:ilvl="0" w:tplc="67664658">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5B5B50"/>
    <w:multiLevelType w:val="hybridMultilevel"/>
    <w:tmpl w:val="B5BEE60A"/>
    <w:lvl w:ilvl="0" w:tplc="BC9A10BA">
      <w:start w:val="1"/>
      <w:numFmt w:val="decimal"/>
      <w:lvlRestart w:val="0"/>
      <w:lvlText w:val="%1."/>
      <w:lvlJc w:val="left"/>
      <w:pPr>
        <w:tabs>
          <w:tab w:val="num" w:pos="810"/>
        </w:tabs>
        <w:ind w:left="810" w:hanging="360"/>
      </w:pPr>
      <w:rPr>
        <w:vanish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11E7048F"/>
    <w:multiLevelType w:val="hybridMultilevel"/>
    <w:tmpl w:val="FD02F150"/>
    <w:lvl w:ilvl="0" w:tplc="1E3A063C">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F6D08"/>
    <w:multiLevelType w:val="hybridMultilevel"/>
    <w:tmpl w:val="C9EAD084"/>
    <w:lvl w:ilvl="0" w:tplc="D41CEC50">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21724D"/>
    <w:multiLevelType w:val="hybridMultilevel"/>
    <w:tmpl w:val="3F306AC8"/>
    <w:lvl w:ilvl="0" w:tplc="9EEA0C30">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AD7075"/>
    <w:multiLevelType w:val="hybridMultilevel"/>
    <w:tmpl w:val="B5BEE60A"/>
    <w:lvl w:ilvl="0" w:tplc="BC9A10BA">
      <w:start w:val="1"/>
      <w:numFmt w:val="decimal"/>
      <w:lvlRestart w:val="0"/>
      <w:lvlText w:val="%1."/>
      <w:lvlJc w:val="left"/>
      <w:pPr>
        <w:tabs>
          <w:tab w:val="num" w:pos="810"/>
        </w:tabs>
        <w:ind w:left="810" w:hanging="360"/>
      </w:pPr>
      <w:rPr>
        <w:vanish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15:restartNumberingAfterBreak="0">
    <w:nsid w:val="19B264E7"/>
    <w:multiLevelType w:val="hybridMultilevel"/>
    <w:tmpl w:val="05747F54"/>
    <w:lvl w:ilvl="0" w:tplc="AE16EFD6">
      <w:start w:val="1"/>
      <w:numFmt w:val="bullet"/>
      <w:pStyle w:val="TableBullet"/>
      <w:lvlText w:val=""/>
      <w:lvlJc w:val="left"/>
      <w:pPr>
        <w:tabs>
          <w:tab w:val="num" w:pos="360"/>
        </w:tabs>
        <w:ind w:left="360" w:hanging="360"/>
      </w:pPr>
      <w:rPr>
        <w:rFonts w:ascii="Symbol" w:hAnsi="Symbol" w:hint="default"/>
      </w:rPr>
    </w:lvl>
    <w:lvl w:ilvl="1" w:tplc="9530C2C4" w:tentative="1">
      <w:start w:val="1"/>
      <w:numFmt w:val="bullet"/>
      <w:lvlText w:val="o"/>
      <w:lvlJc w:val="left"/>
      <w:pPr>
        <w:tabs>
          <w:tab w:val="num" w:pos="1440"/>
        </w:tabs>
        <w:ind w:left="1440" w:hanging="360"/>
      </w:pPr>
      <w:rPr>
        <w:rFonts w:ascii="Courier New" w:hAnsi="Courier New" w:cs="Courier New" w:hint="default"/>
      </w:rPr>
    </w:lvl>
    <w:lvl w:ilvl="2" w:tplc="6CA212BA" w:tentative="1">
      <w:start w:val="1"/>
      <w:numFmt w:val="bullet"/>
      <w:lvlText w:val=""/>
      <w:lvlJc w:val="left"/>
      <w:pPr>
        <w:tabs>
          <w:tab w:val="num" w:pos="2160"/>
        </w:tabs>
        <w:ind w:left="2160" w:hanging="360"/>
      </w:pPr>
      <w:rPr>
        <w:rFonts w:ascii="Wingdings" w:hAnsi="Wingdings" w:hint="default"/>
      </w:rPr>
    </w:lvl>
    <w:lvl w:ilvl="3" w:tplc="EAB60570" w:tentative="1">
      <w:start w:val="1"/>
      <w:numFmt w:val="bullet"/>
      <w:lvlText w:val=""/>
      <w:lvlJc w:val="left"/>
      <w:pPr>
        <w:tabs>
          <w:tab w:val="num" w:pos="2880"/>
        </w:tabs>
        <w:ind w:left="2880" w:hanging="360"/>
      </w:pPr>
      <w:rPr>
        <w:rFonts w:ascii="Symbol" w:hAnsi="Symbol" w:hint="default"/>
      </w:rPr>
    </w:lvl>
    <w:lvl w:ilvl="4" w:tplc="E3CE0970" w:tentative="1">
      <w:start w:val="1"/>
      <w:numFmt w:val="bullet"/>
      <w:lvlText w:val="o"/>
      <w:lvlJc w:val="left"/>
      <w:pPr>
        <w:tabs>
          <w:tab w:val="num" w:pos="3600"/>
        </w:tabs>
        <w:ind w:left="3600" w:hanging="360"/>
      </w:pPr>
      <w:rPr>
        <w:rFonts w:ascii="Courier New" w:hAnsi="Courier New" w:cs="Courier New" w:hint="default"/>
      </w:rPr>
    </w:lvl>
    <w:lvl w:ilvl="5" w:tplc="5A027CE4" w:tentative="1">
      <w:start w:val="1"/>
      <w:numFmt w:val="bullet"/>
      <w:lvlText w:val=""/>
      <w:lvlJc w:val="left"/>
      <w:pPr>
        <w:tabs>
          <w:tab w:val="num" w:pos="4320"/>
        </w:tabs>
        <w:ind w:left="4320" w:hanging="360"/>
      </w:pPr>
      <w:rPr>
        <w:rFonts w:ascii="Wingdings" w:hAnsi="Wingdings" w:hint="default"/>
      </w:rPr>
    </w:lvl>
    <w:lvl w:ilvl="6" w:tplc="BA7CDCAC" w:tentative="1">
      <w:start w:val="1"/>
      <w:numFmt w:val="bullet"/>
      <w:lvlText w:val=""/>
      <w:lvlJc w:val="left"/>
      <w:pPr>
        <w:tabs>
          <w:tab w:val="num" w:pos="5040"/>
        </w:tabs>
        <w:ind w:left="5040" w:hanging="360"/>
      </w:pPr>
      <w:rPr>
        <w:rFonts w:ascii="Symbol" w:hAnsi="Symbol" w:hint="default"/>
      </w:rPr>
    </w:lvl>
    <w:lvl w:ilvl="7" w:tplc="4B70919A" w:tentative="1">
      <w:start w:val="1"/>
      <w:numFmt w:val="bullet"/>
      <w:lvlText w:val="o"/>
      <w:lvlJc w:val="left"/>
      <w:pPr>
        <w:tabs>
          <w:tab w:val="num" w:pos="5760"/>
        </w:tabs>
        <w:ind w:left="5760" w:hanging="360"/>
      </w:pPr>
      <w:rPr>
        <w:rFonts w:ascii="Courier New" w:hAnsi="Courier New" w:cs="Courier New" w:hint="default"/>
      </w:rPr>
    </w:lvl>
    <w:lvl w:ilvl="8" w:tplc="409C352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AA84ACC"/>
    <w:multiLevelType w:val="hybridMultilevel"/>
    <w:tmpl w:val="CDE457F0"/>
    <w:lvl w:ilvl="0" w:tplc="991A26A6">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985968"/>
    <w:multiLevelType w:val="hybridMultilevel"/>
    <w:tmpl w:val="5A76CB26"/>
    <w:lvl w:ilvl="0" w:tplc="9D5C4F74">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CB669F"/>
    <w:multiLevelType w:val="hybridMultilevel"/>
    <w:tmpl w:val="77BE0F32"/>
    <w:lvl w:ilvl="0" w:tplc="BDAAB132">
      <w:start w:val="1"/>
      <w:numFmt w:val="decimal"/>
      <w:lvlRestart w:val="0"/>
      <w:lvlText w:val="%1."/>
      <w:lvlJc w:val="left"/>
      <w:pPr>
        <w:tabs>
          <w:tab w:val="num" w:pos="720"/>
        </w:tabs>
        <w:ind w:left="720" w:hanging="360"/>
      </w:pPr>
      <w:rPr>
        <w:vanish w:val="0"/>
      </w:rPr>
    </w:lvl>
    <w:lvl w:ilvl="1" w:tplc="797619A4" w:tentative="1">
      <w:start w:val="1"/>
      <w:numFmt w:val="lowerLetter"/>
      <w:lvlText w:val="%2."/>
      <w:lvlJc w:val="left"/>
      <w:pPr>
        <w:ind w:left="1440" w:hanging="360"/>
      </w:pPr>
    </w:lvl>
    <w:lvl w:ilvl="2" w:tplc="E7B21E2E" w:tentative="1">
      <w:start w:val="1"/>
      <w:numFmt w:val="lowerRoman"/>
      <w:lvlText w:val="%3."/>
      <w:lvlJc w:val="right"/>
      <w:pPr>
        <w:ind w:left="2160" w:hanging="180"/>
      </w:pPr>
    </w:lvl>
    <w:lvl w:ilvl="3" w:tplc="0ACE013E" w:tentative="1">
      <w:start w:val="1"/>
      <w:numFmt w:val="decimal"/>
      <w:lvlText w:val="%4."/>
      <w:lvlJc w:val="left"/>
      <w:pPr>
        <w:ind w:left="2880" w:hanging="360"/>
      </w:pPr>
    </w:lvl>
    <w:lvl w:ilvl="4" w:tplc="E89C68CC" w:tentative="1">
      <w:start w:val="1"/>
      <w:numFmt w:val="lowerLetter"/>
      <w:lvlText w:val="%5."/>
      <w:lvlJc w:val="left"/>
      <w:pPr>
        <w:ind w:left="3600" w:hanging="360"/>
      </w:pPr>
    </w:lvl>
    <w:lvl w:ilvl="5" w:tplc="F0C09B3C" w:tentative="1">
      <w:start w:val="1"/>
      <w:numFmt w:val="lowerRoman"/>
      <w:lvlText w:val="%6."/>
      <w:lvlJc w:val="right"/>
      <w:pPr>
        <w:ind w:left="4320" w:hanging="180"/>
      </w:pPr>
    </w:lvl>
    <w:lvl w:ilvl="6" w:tplc="CE5057EC" w:tentative="1">
      <w:start w:val="1"/>
      <w:numFmt w:val="decimal"/>
      <w:lvlText w:val="%7."/>
      <w:lvlJc w:val="left"/>
      <w:pPr>
        <w:ind w:left="5040" w:hanging="360"/>
      </w:pPr>
    </w:lvl>
    <w:lvl w:ilvl="7" w:tplc="93349F52" w:tentative="1">
      <w:start w:val="1"/>
      <w:numFmt w:val="lowerLetter"/>
      <w:lvlText w:val="%8."/>
      <w:lvlJc w:val="left"/>
      <w:pPr>
        <w:ind w:left="5760" w:hanging="360"/>
      </w:pPr>
    </w:lvl>
    <w:lvl w:ilvl="8" w:tplc="7CEA878E" w:tentative="1">
      <w:start w:val="1"/>
      <w:numFmt w:val="lowerRoman"/>
      <w:lvlText w:val="%9."/>
      <w:lvlJc w:val="right"/>
      <w:pPr>
        <w:ind w:left="6480" w:hanging="180"/>
      </w:pPr>
    </w:lvl>
  </w:abstractNum>
  <w:abstractNum w:abstractNumId="17" w15:restartNumberingAfterBreak="0">
    <w:nsid w:val="1DA047C5"/>
    <w:multiLevelType w:val="hybridMultilevel"/>
    <w:tmpl w:val="19B48EDC"/>
    <w:lvl w:ilvl="0" w:tplc="68B66D72">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5C39DB"/>
    <w:multiLevelType w:val="hybridMultilevel"/>
    <w:tmpl w:val="3F306AC8"/>
    <w:lvl w:ilvl="0" w:tplc="B300A22A">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BE4A44"/>
    <w:multiLevelType w:val="hybridMultilevel"/>
    <w:tmpl w:val="CDE457F0"/>
    <w:lvl w:ilvl="0" w:tplc="991A26A6">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8B14D5"/>
    <w:multiLevelType w:val="hybridMultilevel"/>
    <w:tmpl w:val="B7BAF452"/>
    <w:lvl w:ilvl="0" w:tplc="EA2C1EB2">
      <w:start w:val="1"/>
      <w:numFmt w:val="decimal"/>
      <w:lvlRestart w:val="0"/>
      <w:lvlText w:val="%1."/>
      <w:lvlJc w:val="left"/>
      <w:pPr>
        <w:tabs>
          <w:tab w:val="num" w:pos="720"/>
        </w:tabs>
        <w:ind w:left="720" w:hanging="360"/>
      </w:pPr>
      <w:rPr>
        <w:vanish w:val="0"/>
      </w:rPr>
    </w:lvl>
    <w:lvl w:ilvl="1" w:tplc="158AC24A" w:tentative="1">
      <w:start w:val="1"/>
      <w:numFmt w:val="lowerLetter"/>
      <w:lvlText w:val="%2."/>
      <w:lvlJc w:val="left"/>
      <w:pPr>
        <w:ind w:left="1440" w:hanging="360"/>
      </w:pPr>
    </w:lvl>
    <w:lvl w:ilvl="2" w:tplc="0AC2EF2A" w:tentative="1">
      <w:start w:val="1"/>
      <w:numFmt w:val="lowerRoman"/>
      <w:lvlText w:val="%3."/>
      <w:lvlJc w:val="right"/>
      <w:pPr>
        <w:ind w:left="2160" w:hanging="180"/>
      </w:pPr>
    </w:lvl>
    <w:lvl w:ilvl="3" w:tplc="B4444B00" w:tentative="1">
      <w:start w:val="1"/>
      <w:numFmt w:val="decimal"/>
      <w:lvlText w:val="%4."/>
      <w:lvlJc w:val="left"/>
      <w:pPr>
        <w:ind w:left="2880" w:hanging="360"/>
      </w:pPr>
    </w:lvl>
    <w:lvl w:ilvl="4" w:tplc="BAF84D06" w:tentative="1">
      <w:start w:val="1"/>
      <w:numFmt w:val="lowerLetter"/>
      <w:lvlText w:val="%5."/>
      <w:lvlJc w:val="left"/>
      <w:pPr>
        <w:ind w:left="3600" w:hanging="360"/>
      </w:pPr>
    </w:lvl>
    <w:lvl w:ilvl="5" w:tplc="44BA0CB8" w:tentative="1">
      <w:start w:val="1"/>
      <w:numFmt w:val="lowerRoman"/>
      <w:lvlText w:val="%6."/>
      <w:lvlJc w:val="right"/>
      <w:pPr>
        <w:ind w:left="4320" w:hanging="180"/>
      </w:pPr>
    </w:lvl>
    <w:lvl w:ilvl="6" w:tplc="4C12BD78" w:tentative="1">
      <w:start w:val="1"/>
      <w:numFmt w:val="decimal"/>
      <w:lvlText w:val="%7."/>
      <w:lvlJc w:val="left"/>
      <w:pPr>
        <w:ind w:left="5040" w:hanging="360"/>
      </w:pPr>
    </w:lvl>
    <w:lvl w:ilvl="7" w:tplc="5B2E7CDC" w:tentative="1">
      <w:start w:val="1"/>
      <w:numFmt w:val="lowerLetter"/>
      <w:lvlText w:val="%8."/>
      <w:lvlJc w:val="left"/>
      <w:pPr>
        <w:ind w:left="5760" w:hanging="360"/>
      </w:pPr>
    </w:lvl>
    <w:lvl w:ilvl="8" w:tplc="7F1E0FE0" w:tentative="1">
      <w:start w:val="1"/>
      <w:numFmt w:val="lowerRoman"/>
      <w:lvlText w:val="%9."/>
      <w:lvlJc w:val="right"/>
      <w:pPr>
        <w:ind w:left="6480" w:hanging="180"/>
      </w:pPr>
    </w:lvl>
  </w:abstractNum>
  <w:abstractNum w:abstractNumId="21" w15:restartNumberingAfterBreak="0">
    <w:nsid w:val="229F681D"/>
    <w:multiLevelType w:val="hybridMultilevel"/>
    <w:tmpl w:val="C9EAD084"/>
    <w:lvl w:ilvl="0" w:tplc="FD646C06">
      <w:start w:val="1"/>
      <w:numFmt w:val="decimal"/>
      <w:lvlRestart w:val="0"/>
      <w:lvlText w:val="%1."/>
      <w:lvlJc w:val="left"/>
      <w:pPr>
        <w:tabs>
          <w:tab w:val="num" w:pos="720"/>
        </w:tabs>
        <w:ind w:left="720" w:hanging="360"/>
      </w:pPr>
      <w:rPr>
        <w:vanish w:val="0"/>
      </w:rPr>
    </w:lvl>
    <w:lvl w:ilvl="1" w:tplc="97E813D8" w:tentative="1">
      <w:start w:val="1"/>
      <w:numFmt w:val="lowerLetter"/>
      <w:lvlText w:val="%2."/>
      <w:lvlJc w:val="left"/>
      <w:pPr>
        <w:ind w:left="1440" w:hanging="360"/>
      </w:pPr>
    </w:lvl>
    <w:lvl w:ilvl="2" w:tplc="8B0E1F44" w:tentative="1">
      <w:start w:val="1"/>
      <w:numFmt w:val="lowerRoman"/>
      <w:lvlText w:val="%3."/>
      <w:lvlJc w:val="right"/>
      <w:pPr>
        <w:ind w:left="2160" w:hanging="180"/>
      </w:pPr>
    </w:lvl>
    <w:lvl w:ilvl="3" w:tplc="FF6EAFC0" w:tentative="1">
      <w:start w:val="1"/>
      <w:numFmt w:val="decimal"/>
      <w:lvlText w:val="%4."/>
      <w:lvlJc w:val="left"/>
      <w:pPr>
        <w:ind w:left="2880" w:hanging="360"/>
      </w:pPr>
    </w:lvl>
    <w:lvl w:ilvl="4" w:tplc="0E82150C" w:tentative="1">
      <w:start w:val="1"/>
      <w:numFmt w:val="lowerLetter"/>
      <w:lvlText w:val="%5."/>
      <w:lvlJc w:val="left"/>
      <w:pPr>
        <w:ind w:left="3600" w:hanging="360"/>
      </w:pPr>
    </w:lvl>
    <w:lvl w:ilvl="5" w:tplc="D1902A70" w:tentative="1">
      <w:start w:val="1"/>
      <w:numFmt w:val="lowerRoman"/>
      <w:lvlText w:val="%6."/>
      <w:lvlJc w:val="right"/>
      <w:pPr>
        <w:ind w:left="4320" w:hanging="180"/>
      </w:pPr>
    </w:lvl>
    <w:lvl w:ilvl="6" w:tplc="4E5EBD5A" w:tentative="1">
      <w:start w:val="1"/>
      <w:numFmt w:val="decimal"/>
      <w:lvlText w:val="%7."/>
      <w:lvlJc w:val="left"/>
      <w:pPr>
        <w:ind w:left="5040" w:hanging="360"/>
      </w:pPr>
    </w:lvl>
    <w:lvl w:ilvl="7" w:tplc="B9A23078" w:tentative="1">
      <w:start w:val="1"/>
      <w:numFmt w:val="lowerLetter"/>
      <w:lvlText w:val="%8."/>
      <w:lvlJc w:val="left"/>
      <w:pPr>
        <w:ind w:left="5760" w:hanging="360"/>
      </w:pPr>
    </w:lvl>
    <w:lvl w:ilvl="8" w:tplc="CEBA483E" w:tentative="1">
      <w:start w:val="1"/>
      <w:numFmt w:val="lowerRoman"/>
      <w:lvlText w:val="%9."/>
      <w:lvlJc w:val="right"/>
      <w:pPr>
        <w:ind w:left="6480" w:hanging="180"/>
      </w:pPr>
    </w:lvl>
  </w:abstractNum>
  <w:abstractNum w:abstractNumId="22" w15:restartNumberingAfterBreak="0">
    <w:nsid w:val="23F64D13"/>
    <w:multiLevelType w:val="hybridMultilevel"/>
    <w:tmpl w:val="F9CA4796"/>
    <w:lvl w:ilvl="0" w:tplc="B52E17AA">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A32A06"/>
    <w:multiLevelType w:val="hybridMultilevel"/>
    <w:tmpl w:val="B7BAF452"/>
    <w:lvl w:ilvl="0" w:tplc="231E9EE6">
      <w:start w:val="1"/>
      <w:numFmt w:val="decimal"/>
      <w:lvlRestart w:val="0"/>
      <w:lvlText w:val="%1."/>
      <w:lvlJc w:val="left"/>
      <w:pPr>
        <w:tabs>
          <w:tab w:val="num" w:pos="720"/>
        </w:tabs>
        <w:ind w:left="720" w:hanging="360"/>
      </w:pPr>
      <w:rPr>
        <w:vanish w:val="0"/>
      </w:rPr>
    </w:lvl>
    <w:lvl w:ilvl="1" w:tplc="8B163628" w:tentative="1">
      <w:start w:val="1"/>
      <w:numFmt w:val="lowerLetter"/>
      <w:lvlText w:val="%2."/>
      <w:lvlJc w:val="left"/>
      <w:pPr>
        <w:ind w:left="1440" w:hanging="360"/>
      </w:pPr>
    </w:lvl>
    <w:lvl w:ilvl="2" w:tplc="160C27AC" w:tentative="1">
      <w:start w:val="1"/>
      <w:numFmt w:val="lowerRoman"/>
      <w:lvlText w:val="%3."/>
      <w:lvlJc w:val="right"/>
      <w:pPr>
        <w:ind w:left="2160" w:hanging="180"/>
      </w:pPr>
    </w:lvl>
    <w:lvl w:ilvl="3" w:tplc="56EE63C8" w:tentative="1">
      <w:start w:val="1"/>
      <w:numFmt w:val="decimal"/>
      <w:lvlText w:val="%4."/>
      <w:lvlJc w:val="left"/>
      <w:pPr>
        <w:ind w:left="2880" w:hanging="360"/>
      </w:pPr>
    </w:lvl>
    <w:lvl w:ilvl="4" w:tplc="6124181E" w:tentative="1">
      <w:start w:val="1"/>
      <w:numFmt w:val="lowerLetter"/>
      <w:lvlText w:val="%5."/>
      <w:lvlJc w:val="left"/>
      <w:pPr>
        <w:ind w:left="3600" w:hanging="360"/>
      </w:pPr>
    </w:lvl>
    <w:lvl w:ilvl="5" w:tplc="B0D2F7E0" w:tentative="1">
      <w:start w:val="1"/>
      <w:numFmt w:val="lowerRoman"/>
      <w:lvlText w:val="%6."/>
      <w:lvlJc w:val="right"/>
      <w:pPr>
        <w:ind w:left="4320" w:hanging="180"/>
      </w:pPr>
    </w:lvl>
    <w:lvl w:ilvl="6" w:tplc="CDFE44C2" w:tentative="1">
      <w:start w:val="1"/>
      <w:numFmt w:val="decimal"/>
      <w:lvlText w:val="%7."/>
      <w:lvlJc w:val="left"/>
      <w:pPr>
        <w:ind w:left="5040" w:hanging="360"/>
      </w:pPr>
    </w:lvl>
    <w:lvl w:ilvl="7" w:tplc="2DD2346E" w:tentative="1">
      <w:start w:val="1"/>
      <w:numFmt w:val="lowerLetter"/>
      <w:lvlText w:val="%8."/>
      <w:lvlJc w:val="left"/>
      <w:pPr>
        <w:ind w:left="5760" w:hanging="360"/>
      </w:pPr>
    </w:lvl>
    <w:lvl w:ilvl="8" w:tplc="AB3E147E" w:tentative="1">
      <w:start w:val="1"/>
      <w:numFmt w:val="lowerRoman"/>
      <w:lvlText w:val="%9."/>
      <w:lvlJc w:val="right"/>
      <w:pPr>
        <w:ind w:left="6480" w:hanging="180"/>
      </w:pPr>
    </w:lvl>
  </w:abstractNum>
  <w:abstractNum w:abstractNumId="24" w15:restartNumberingAfterBreak="0">
    <w:nsid w:val="24EC2BEA"/>
    <w:multiLevelType w:val="hybridMultilevel"/>
    <w:tmpl w:val="3F306AC8"/>
    <w:lvl w:ilvl="0" w:tplc="9EEA0C30">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923393"/>
    <w:multiLevelType w:val="hybridMultilevel"/>
    <w:tmpl w:val="3F306AC8"/>
    <w:lvl w:ilvl="0" w:tplc="B300A22A">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7FA513F"/>
    <w:multiLevelType w:val="hybridMultilevel"/>
    <w:tmpl w:val="222AED96"/>
    <w:lvl w:ilvl="0" w:tplc="1ECCFCF8">
      <w:start w:val="1"/>
      <w:numFmt w:val="decimal"/>
      <w:lvlRestart w:val="0"/>
      <w:lvlText w:val="%1."/>
      <w:lvlJc w:val="left"/>
      <w:pPr>
        <w:tabs>
          <w:tab w:val="num" w:pos="720"/>
        </w:tabs>
        <w:ind w:left="720" w:hanging="360"/>
      </w:pPr>
      <w:rPr>
        <w:vanish w:val="0"/>
      </w:rPr>
    </w:lvl>
    <w:lvl w:ilvl="1" w:tplc="7F6258B6" w:tentative="1">
      <w:start w:val="1"/>
      <w:numFmt w:val="lowerLetter"/>
      <w:lvlText w:val="%2."/>
      <w:lvlJc w:val="left"/>
      <w:pPr>
        <w:ind w:left="1440" w:hanging="360"/>
      </w:pPr>
    </w:lvl>
    <w:lvl w:ilvl="2" w:tplc="CF42CB68" w:tentative="1">
      <w:start w:val="1"/>
      <w:numFmt w:val="lowerRoman"/>
      <w:lvlText w:val="%3."/>
      <w:lvlJc w:val="right"/>
      <w:pPr>
        <w:ind w:left="2160" w:hanging="180"/>
      </w:pPr>
    </w:lvl>
    <w:lvl w:ilvl="3" w:tplc="F42CF0A8" w:tentative="1">
      <w:start w:val="1"/>
      <w:numFmt w:val="decimal"/>
      <w:lvlText w:val="%4."/>
      <w:lvlJc w:val="left"/>
      <w:pPr>
        <w:ind w:left="2880" w:hanging="360"/>
      </w:pPr>
    </w:lvl>
    <w:lvl w:ilvl="4" w:tplc="25048BD4" w:tentative="1">
      <w:start w:val="1"/>
      <w:numFmt w:val="lowerLetter"/>
      <w:lvlText w:val="%5."/>
      <w:lvlJc w:val="left"/>
      <w:pPr>
        <w:ind w:left="3600" w:hanging="360"/>
      </w:pPr>
    </w:lvl>
    <w:lvl w:ilvl="5" w:tplc="E638AC18" w:tentative="1">
      <w:start w:val="1"/>
      <w:numFmt w:val="lowerRoman"/>
      <w:lvlText w:val="%6."/>
      <w:lvlJc w:val="right"/>
      <w:pPr>
        <w:ind w:left="4320" w:hanging="180"/>
      </w:pPr>
    </w:lvl>
    <w:lvl w:ilvl="6" w:tplc="A546F778" w:tentative="1">
      <w:start w:val="1"/>
      <w:numFmt w:val="decimal"/>
      <w:lvlText w:val="%7."/>
      <w:lvlJc w:val="left"/>
      <w:pPr>
        <w:ind w:left="5040" w:hanging="360"/>
      </w:pPr>
    </w:lvl>
    <w:lvl w:ilvl="7" w:tplc="803E272A" w:tentative="1">
      <w:start w:val="1"/>
      <w:numFmt w:val="lowerLetter"/>
      <w:lvlText w:val="%8."/>
      <w:lvlJc w:val="left"/>
      <w:pPr>
        <w:ind w:left="5760" w:hanging="360"/>
      </w:pPr>
    </w:lvl>
    <w:lvl w:ilvl="8" w:tplc="00A4E6FA" w:tentative="1">
      <w:start w:val="1"/>
      <w:numFmt w:val="lowerRoman"/>
      <w:lvlText w:val="%9."/>
      <w:lvlJc w:val="right"/>
      <w:pPr>
        <w:ind w:left="6480" w:hanging="180"/>
      </w:pPr>
    </w:lvl>
  </w:abstractNum>
  <w:abstractNum w:abstractNumId="27" w15:restartNumberingAfterBreak="0">
    <w:nsid w:val="27FA6B45"/>
    <w:multiLevelType w:val="hybridMultilevel"/>
    <w:tmpl w:val="222AED96"/>
    <w:lvl w:ilvl="0" w:tplc="EE1AE49C">
      <w:start w:val="1"/>
      <w:numFmt w:val="decimal"/>
      <w:lvlRestart w:val="0"/>
      <w:lvlText w:val="%1."/>
      <w:lvlJc w:val="left"/>
      <w:pPr>
        <w:tabs>
          <w:tab w:val="num" w:pos="720"/>
        </w:tabs>
        <w:ind w:left="720" w:hanging="360"/>
      </w:pPr>
      <w:rPr>
        <w:vanish w:val="0"/>
      </w:rPr>
    </w:lvl>
    <w:lvl w:ilvl="1" w:tplc="F9DAD1FA" w:tentative="1">
      <w:start w:val="1"/>
      <w:numFmt w:val="lowerLetter"/>
      <w:lvlText w:val="%2."/>
      <w:lvlJc w:val="left"/>
      <w:pPr>
        <w:ind w:left="1440" w:hanging="360"/>
      </w:pPr>
    </w:lvl>
    <w:lvl w:ilvl="2" w:tplc="095C879A" w:tentative="1">
      <w:start w:val="1"/>
      <w:numFmt w:val="lowerRoman"/>
      <w:lvlText w:val="%3."/>
      <w:lvlJc w:val="right"/>
      <w:pPr>
        <w:ind w:left="2160" w:hanging="180"/>
      </w:pPr>
    </w:lvl>
    <w:lvl w:ilvl="3" w:tplc="A244BBEC" w:tentative="1">
      <w:start w:val="1"/>
      <w:numFmt w:val="decimal"/>
      <w:lvlText w:val="%4."/>
      <w:lvlJc w:val="left"/>
      <w:pPr>
        <w:ind w:left="2880" w:hanging="360"/>
      </w:pPr>
    </w:lvl>
    <w:lvl w:ilvl="4" w:tplc="EAD20B90" w:tentative="1">
      <w:start w:val="1"/>
      <w:numFmt w:val="lowerLetter"/>
      <w:lvlText w:val="%5."/>
      <w:lvlJc w:val="left"/>
      <w:pPr>
        <w:ind w:left="3600" w:hanging="360"/>
      </w:pPr>
    </w:lvl>
    <w:lvl w:ilvl="5" w:tplc="F4B0CBC2" w:tentative="1">
      <w:start w:val="1"/>
      <w:numFmt w:val="lowerRoman"/>
      <w:lvlText w:val="%6."/>
      <w:lvlJc w:val="right"/>
      <w:pPr>
        <w:ind w:left="4320" w:hanging="180"/>
      </w:pPr>
    </w:lvl>
    <w:lvl w:ilvl="6" w:tplc="7E3C379E" w:tentative="1">
      <w:start w:val="1"/>
      <w:numFmt w:val="decimal"/>
      <w:lvlText w:val="%7."/>
      <w:lvlJc w:val="left"/>
      <w:pPr>
        <w:ind w:left="5040" w:hanging="360"/>
      </w:pPr>
    </w:lvl>
    <w:lvl w:ilvl="7" w:tplc="1C74E926" w:tentative="1">
      <w:start w:val="1"/>
      <w:numFmt w:val="lowerLetter"/>
      <w:lvlText w:val="%8."/>
      <w:lvlJc w:val="left"/>
      <w:pPr>
        <w:ind w:left="5760" w:hanging="360"/>
      </w:pPr>
    </w:lvl>
    <w:lvl w:ilvl="8" w:tplc="F78404D4" w:tentative="1">
      <w:start w:val="1"/>
      <w:numFmt w:val="lowerRoman"/>
      <w:lvlText w:val="%9."/>
      <w:lvlJc w:val="right"/>
      <w:pPr>
        <w:ind w:left="6480" w:hanging="180"/>
      </w:pPr>
    </w:lvl>
  </w:abstractNum>
  <w:abstractNum w:abstractNumId="28" w15:restartNumberingAfterBreak="0">
    <w:nsid w:val="28685CCA"/>
    <w:multiLevelType w:val="multilevel"/>
    <w:tmpl w:val="02D85386"/>
    <w:numStyleLink w:val="Style2"/>
  </w:abstractNum>
  <w:abstractNum w:abstractNumId="29" w15:restartNumberingAfterBreak="0">
    <w:nsid w:val="28697191"/>
    <w:multiLevelType w:val="hybridMultilevel"/>
    <w:tmpl w:val="5608D7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9723998"/>
    <w:multiLevelType w:val="hybridMultilevel"/>
    <w:tmpl w:val="6A06F93C"/>
    <w:lvl w:ilvl="0" w:tplc="4C525B46">
      <w:start w:val="1"/>
      <w:numFmt w:val="upperLetter"/>
      <w:lvlRestart w:val="0"/>
      <w:pStyle w:val="BulletQuestions"/>
      <w:lvlText w:val="%1."/>
      <w:lvlJc w:val="left"/>
      <w:pPr>
        <w:tabs>
          <w:tab w:val="num" w:pos="1800"/>
        </w:tabs>
        <w:ind w:left="2160" w:hanging="360"/>
      </w:pPr>
      <w:rPr>
        <w:rFonts w:hint="default"/>
      </w:rPr>
    </w:lvl>
    <w:lvl w:ilvl="1" w:tplc="FFFFFFFF" w:tentative="1">
      <w:start w:val="1"/>
      <w:numFmt w:val="lowerLetter"/>
      <w:lvlText w:val="%2."/>
      <w:lvlJc w:val="left"/>
      <w:pPr>
        <w:tabs>
          <w:tab w:val="num" w:pos="2880"/>
        </w:tabs>
        <w:ind w:left="2880" w:hanging="360"/>
      </w:pPr>
    </w:lvl>
    <w:lvl w:ilvl="2" w:tplc="FFFFFFFF" w:tentative="1">
      <w:start w:val="1"/>
      <w:numFmt w:val="lowerRoman"/>
      <w:lvlText w:val="%3."/>
      <w:lvlJc w:val="right"/>
      <w:pPr>
        <w:tabs>
          <w:tab w:val="num" w:pos="3600"/>
        </w:tabs>
        <w:ind w:left="3600" w:hanging="180"/>
      </w:pPr>
    </w:lvl>
    <w:lvl w:ilvl="3" w:tplc="FFFFFFFF" w:tentative="1">
      <w:start w:val="1"/>
      <w:numFmt w:val="decimal"/>
      <w:lvlText w:val="%4."/>
      <w:lvlJc w:val="left"/>
      <w:pPr>
        <w:tabs>
          <w:tab w:val="num" w:pos="4320"/>
        </w:tabs>
        <w:ind w:left="4320" w:hanging="360"/>
      </w:pPr>
    </w:lvl>
    <w:lvl w:ilvl="4" w:tplc="FFFFFFFF" w:tentative="1">
      <w:start w:val="1"/>
      <w:numFmt w:val="lowerLetter"/>
      <w:lvlText w:val="%5."/>
      <w:lvlJc w:val="left"/>
      <w:pPr>
        <w:tabs>
          <w:tab w:val="num" w:pos="5040"/>
        </w:tabs>
        <w:ind w:left="5040" w:hanging="360"/>
      </w:pPr>
    </w:lvl>
    <w:lvl w:ilvl="5" w:tplc="FFFFFFFF" w:tentative="1">
      <w:start w:val="1"/>
      <w:numFmt w:val="lowerRoman"/>
      <w:lvlText w:val="%6."/>
      <w:lvlJc w:val="right"/>
      <w:pPr>
        <w:tabs>
          <w:tab w:val="num" w:pos="5760"/>
        </w:tabs>
        <w:ind w:left="5760" w:hanging="180"/>
      </w:pPr>
    </w:lvl>
    <w:lvl w:ilvl="6" w:tplc="FFFFFFFF" w:tentative="1">
      <w:start w:val="1"/>
      <w:numFmt w:val="decimal"/>
      <w:lvlText w:val="%7."/>
      <w:lvlJc w:val="left"/>
      <w:pPr>
        <w:tabs>
          <w:tab w:val="num" w:pos="6480"/>
        </w:tabs>
        <w:ind w:left="6480" w:hanging="360"/>
      </w:pPr>
    </w:lvl>
    <w:lvl w:ilvl="7" w:tplc="FFFFFFFF" w:tentative="1">
      <w:start w:val="1"/>
      <w:numFmt w:val="lowerLetter"/>
      <w:lvlText w:val="%8."/>
      <w:lvlJc w:val="left"/>
      <w:pPr>
        <w:tabs>
          <w:tab w:val="num" w:pos="7200"/>
        </w:tabs>
        <w:ind w:left="7200" w:hanging="360"/>
      </w:pPr>
    </w:lvl>
    <w:lvl w:ilvl="8" w:tplc="FFFFFFFF" w:tentative="1">
      <w:start w:val="1"/>
      <w:numFmt w:val="lowerRoman"/>
      <w:lvlText w:val="%9."/>
      <w:lvlJc w:val="right"/>
      <w:pPr>
        <w:tabs>
          <w:tab w:val="num" w:pos="7920"/>
        </w:tabs>
        <w:ind w:left="7920" w:hanging="180"/>
      </w:pPr>
    </w:lvl>
  </w:abstractNum>
  <w:abstractNum w:abstractNumId="31" w15:restartNumberingAfterBreak="0">
    <w:nsid w:val="2974032A"/>
    <w:multiLevelType w:val="hybridMultilevel"/>
    <w:tmpl w:val="FD02F150"/>
    <w:lvl w:ilvl="0" w:tplc="1E3A063C">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BA33E68"/>
    <w:multiLevelType w:val="hybridMultilevel"/>
    <w:tmpl w:val="B7BAF452"/>
    <w:lvl w:ilvl="0" w:tplc="E1422BB8">
      <w:start w:val="1"/>
      <w:numFmt w:val="decimal"/>
      <w:lvlRestart w:val="0"/>
      <w:lvlText w:val="%1."/>
      <w:lvlJc w:val="left"/>
      <w:pPr>
        <w:tabs>
          <w:tab w:val="num" w:pos="720"/>
        </w:tabs>
        <w:ind w:left="720" w:hanging="360"/>
      </w:pPr>
      <w:rPr>
        <w:vanish w:val="0"/>
      </w:rPr>
    </w:lvl>
    <w:lvl w:ilvl="1" w:tplc="8A38022C" w:tentative="1">
      <w:start w:val="1"/>
      <w:numFmt w:val="lowerLetter"/>
      <w:lvlText w:val="%2."/>
      <w:lvlJc w:val="left"/>
      <w:pPr>
        <w:ind w:left="1440" w:hanging="360"/>
      </w:pPr>
    </w:lvl>
    <w:lvl w:ilvl="2" w:tplc="8FF8CA46" w:tentative="1">
      <w:start w:val="1"/>
      <w:numFmt w:val="lowerRoman"/>
      <w:lvlText w:val="%3."/>
      <w:lvlJc w:val="right"/>
      <w:pPr>
        <w:ind w:left="2160" w:hanging="180"/>
      </w:pPr>
    </w:lvl>
    <w:lvl w:ilvl="3" w:tplc="6E1E17E0" w:tentative="1">
      <w:start w:val="1"/>
      <w:numFmt w:val="decimal"/>
      <w:lvlText w:val="%4."/>
      <w:lvlJc w:val="left"/>
      <w:pPr>
        <w:ind w:left="2880" w:hanging="360"/>
      </w:pPr>
    </w:lvl>
    <w:lvl w:ilvl="4" w:tplc="47200B74" w:tentative="1">
      <w:start w:val="1"/>
      <w:numFmt w:val="lowerLetter"/>
      <w:lvlText w:val="%5."/>
      <w:lvlJc w:val="left"/>
      <w:pPr>
        <w:ind w:left="3600" w:hanging="360"/>
      </w:pPr>
    </w:lvl>
    <w:lvl w:ilvl="5" w:tplc="CB9CD5C2" w:tentative="1">
      <w:start w:val="1"/>
      <w:numFmt w:val="lowerRoman"/>
      <w:lvlText w:val="%6."/>
      <w:lvlJc w:val="right"/>
      <w:pPr>
        <w:ind w:left="4320" w:hanging="180"/>
      </w:pPr>
    </w:lvl>
    <w:lvl w:ilvl="6" w:tplc="0A687BA4" w:tentative="1">
      <w:start w:val="1"/>
      <w:numFmt w:val="decimal"/>
      <w:lvlText w:val="%7."/>
      <w:lvlJc w:val="left"/>
      <w:pPr>
        <w:ind w:left="5040" w:hanging="360"/>
      </w:pPr>
    </w:lvl>
    <w:lvl w:ilvl="7" w:tplc="C10439DE" w:tentative="1">
      <w:start w:val="1"/>
      <w:numFmt w:val="lowerLetter"/>
      <w:lvlText w:val="%8."/>
      <w:lvlJc w:val="left"/>
      <w:pPr>
        <w:ind w:left="5760" w:hanging="360"/>
      </w:pPr>
    </w:lvl>
    <w:lvl w:ilvl="8" w:tplc="7D14D20A" w:tentative="1">
      <w:start w:val="1"/>
      <w:numFmt w:val="lowerRoman"/>
      <w:lvlText w:val="%9."/>
      <w:lvlJc w:val="right"/>
      <w:pPr>
        <w:ind w:left="6480" w:hanging="180"/>
      </w:pPr>
    </w:lvl>
  </w:abstractNum>
  <w:abstractNum w:abstractNumId="33" w15:restartNumberingAfterBreak="0">
    <w:nsid w:val="2C3F1E85"/>
    <w:multiLevelType w:val="hybridMultilevel"/>
    <w:tmpl w:val="C9EAD084"/>
    <w:lvl w:ilvl="0" w:tplc="FD646C06">
      <w:start w:val="1"/>
      <w:numFmt w:val="decimal"/>
      <w:lvlRestart w:val="0"/>
      <w:lvlText w:val="%1."/>
      <w:lvlJc w:val="left"/>
      <w:pPr>
        <w:tabs>
          <w:tab w:val="num" w:pos="720"/>
        </w:tabs>
        <w:ind w:left="720" w:hanging="360"/>
      </w:pPr>
      <w:rPr>
        <w:vanish w:val="0"/>
      </w:rPr>
    </w:lvl>
    <w:lvl w:ilvl="1" w:tplc="97E813D8" w:tentative="1">
      <w:start w:val="1"/>
      <w:numFmt w:val="lowerLetter"/>
      <w:lvlText w:val="%2."/>
      <w:lvlJc w:val="left"/>
      <w:pPr>
        <w:ind w:left="1440" w:hanging="360"/>
      </w:pPr>
    </w:lvl>
    <w:lvl w:ilvl="2" w:tplc="8B0E1F44" w:tentative="1">
      <w:start w:val="1"/>
      <w:numFmt w:val="lowerRoman"/>
      <w:lvlText w:val="%3."/>
      <w:lvlJc w:val="right"/>
      <w:pPr>
        <w:ind w:left="2160" w:hanging="180"/>
      </w:pPr>
    </w:lvl>
    <w:lvl w:ilvl="3" w:tplc="FF6EAFC0" w:tentative="1">
      <w:start w:val="1"/>
      <w:numFmt w:val="decimal"/>
      <w:lvlText w:val="%4."/>
      <w:lvlJc w:val="left"/>
      <w:pPr>
        <w:ind w:left="2880" w:hanging="360"/>
      </w:pPr>
    </w:lvl>
    <w:lvl w:ilvl="4" w:tplc="0E82150C" w:tentative="1">
      <w:start w:val="1"/>
      <w:numFmt w:val="lowerLetter"/>
      <w:lvlText w:val="%5."/>
      <w:lvlJc w:val="left"/>
      <w:pPr>
        <w:ind w:left="3600" w:hanging="360"/>
      </w:pPr>
    </w:lvl>
    <w:lvl w:ilvl="5" w:tplc="D1902A70" w:tentative="1">
      <w:start w:val="1"/>
      <w:numFmt w:val="lowerRoman"/>
      <w:lvlText w:val="%6."/>
      <w:lvlJc w:val="right"/>
      <w:pPr>
        <w:ind w:left="4320" w:hanging="180"/>
      </w:pPr>
    </w:lvl>
    <w:lvl w:ilvl="6" w:tplc="4E5EBD5A" w:tentative="1">
      <w:start w:val="1"/>
      <w:numFmt w:val="decimal"/>
      <w:lvlText w:val="%7."/>
      <w:lvlJc w:val="left"/>
      <w:pPr>
        <w:ind w:left="5040" w:hanging="360"/>
      </w:pPr>
    </w:lvl>
    <w:lvl w:ilvl="7" w:tplc="B9A23078" w:tentative="1">
      <w:start w:val="1"/>
      <w:numFmt w:val="lowerLetter"/>
      <w:lvlText w:val="%8."/>
      <w:lvlJc w:val="left"/>
      <w:pPr>
        <w:ind w:left="5760" w:hanging="360"/>
      </w:pPr>
    </w:lvl>
    <w:lvl w:ilvl="8" w:tplc="CEBA483E" w:tentative="1">
      <w:start w:val="1"/>
      <w:numFmt w:val="lowerRoman"/>
      <w:lvlText w:val="%9."/>
      <w:lvlJc w:val="right"/>
      <w:pPr>
        <w:ind w:left="6480" w:hanging="180"/>
      </w:pPr>
    </w:lvl>
  </w:abstractNum>
  <w:abstractNum w:abstractNumId="34" w15:restartNumberingAfterBreak="0">
    <w:nsid w:val="2C9C190C"/>
    <w:multiLevelType w:val="hybridMultilevel"/>
    <w:tmpl w:val="18E67CF8"/>
    <w:lvl w:ilvl="0" w:tplc="991A26A6">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210F03"/>
    <w:multiLevelType w:val="hybridMultilevel"/>
    <w:tmpl w:val="5A76CB26"/>
    <w:lvl w:ilvl="0" w:tplc="6420B2F6">
      <w:start w:val="1"/>
      <w:numFmt w:val="decimal"/>
      <w:lvlRestart w:val="0"/>
      <w:lvlText w:val="%1."/>
      <w:lvlJc w:val="left"/>
      <w:pPr>
        <w:tabs>
          <w:tab w:val="num" w:pos="720"/>
        </w:tabs>
        <w:ind w:left="720" w:hanging="360"/>
      </w:pPr>
      <w:rPr>
        <w:vanish w:val="0"/>
      </w:rPr>
    </w:lvl>
    <w:lvl w:ilvl="1" w:tplc="1A5A379C" w:tentative="1">
      <w:start w:val="1"/>
      <w:numFmt w:val="lowerLetter"/>
      <w:lvlText w:val="%2."/>
      <w:lvlJc w:val="left"/>
      <w:pPr>
        <w:ind w:left="1440" w:hanging="360"/>
      </w:pPr>
    </w:lvl>
    <w:lvl w:ilvl="2" w:tplc="EE4EE92A" w:tentative="1">
      <w:start w:val="1"/>
      <w:numFmt w:val="lowerRoman"/>
      <w:lvlText w:val="%3."/>
      <w:lvlJc w:val="right"/>
      <w:pPr>
        <w:ind w:left="2160" w:hanging="180"/>
      </w:pPr>
    </w:lvl>
    <w:lvl w:ilvl="3" w:tplc="B6DA5FE2" w:tentative="1">
      <w:start w:val="1"/>
      <w:numFmt w:val="decimal"/>
      <w:lvlText w:val="%4."/>
      <w:lvlJc w:val="left"/>
      <w:pPr>
        <w:ind w:left="2880" w:hanging="360"/>
      </w:pPr>
    </w:lvl>
    <w:lvl w:ilvl="4" w:tplc="DCC6597A" w:tentative="1">
      <w:start w:val="1"/>
      <w:numFmt w:val="lowerLetter"/>
      <w:lvlText w:val="%5."/>
      <w:lvlJc w:val="left"/>
      <w:pPr>
        <w:ind w:left="3600" w:hanging="360"/>
      </w:pPr>
    </w:lvl>
    <w:lvl w:ilvl="5" w:tplc="EF3C8916" w:tentative="1">
      <w:start w:val="1"/>
      <w:numFmt w:val="lowerRoman"/>
      <w:lvlText w:val="%6."/>
      <w:lvlJc w:val="right"/>
      <w:pPr>
        <w:ind w:left="4320" w:hanging="180"/>
      </w:pPr>
    </w:lvl>
    <w:lvl w:ilvl="6" w:tplc="7842E3AA" w:tentative="1">
      <w:start w:val="1"/>
      <w:numFmt w:val="decimal"/>
      <w:lvlText w:val="%7."/>
      <w:lvlJc w:val="left"/>
      <w:pPr>
        <w:ind w:left="5040" w:hanging="360"/>
      </w:pPr>
    </w:lvl>
    <w:lvl w:ilvl="7" w:tplc="B19E8E68" w:tentative="1">
      <w:start w:val="1"/>
      <w:numFmt w:val="lowerLetter"/>
      <w:lvlText w:val="%8."/>
      <w:lvlJc w:val="left"/>
      <w:pPr>
        <w:ind w:left="5760" w:hanging="360"/>
      </w:pPr>
    </w:lvl>
    <w:lvl w:ilvl="8" w:tplc="A2ECB5A4" w:tentative="1">
      <w:start w:val="1"/>
      <w:numFmt w:val="lowerRoman"/>
      <w:lvlText w:val="%9."/>
      <w:lvlJc w:val="right"/>
      <w:pPr>
        <w:ind w:left="6480" w:hanging="180"/>
      </w:pPr>
    </w:lvl>
  </w:abstractNum>
  <w:abstractNum w:abstractNumId="36" w15:restartNumberingAfterBreak="0">
    <w:nsid w:val="2D432826"/>
    <w:multiLevelType w:val="hybridMultilevel"/>
    <w:tmpl w:val="D20EFE16"/>
    <w:lvl w:ilvl="0" w:tplc="6428DEAE">
      <w:start w:val="1"/>
      <w:numFmt w:val="decimal"/>
      <w:lvlRestart w:val="0"/>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DB374C4"/>
    <w:multiLevelType w:val="hybridMultilevel"/>
    <w:tmpl w:val="5DD07DCC"/>
    <w:lvl w:ilvl="0" w:tplc="6358B9DA">
      <w:start w:val="1"/>
      <w:numFmt w:val="bullet"/>
      <w:pStyle w:val="TableDash"/>
      <w:lvlText w:val="­"/>
      <w:lvlJc w:val="left"/>
      <w:pPr>
        <w:tabs>
          <w:tab w:val="num" w:pos="432"/>
        </w:tabs>
        <w:ind w:left="432" w:hanging="216"/>
      </w:pPr>
      <w:rPr>
        <w:rFonts w:ascii="Courier New" w:hAnsi="Courier New" w:hint="default"/>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2FC436C0"/>
    <w:multiLevelType w:val="hybridMultilevel"/>
    <w:tmpl w:val="B5BEE60A"/>
    <w:lvl w:ilvl="0" w:tplc="F5F41F12">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E62FCF"/>
    <w:multiLevelType w:val="hybridMultilevel"/>
    <w:tmpl w:val="77BE0F32"/>
    <w:lvl w:ilvl="0" w:tplc="BDAAB132">
      <w:start w:val="1"/>
      <w:numFmt w:val="decimal"/>
      <w:lvlRestart w:val="0"/>
      <w:lvlText w:val="%1."/>
      <w:lvlJc w:val="left"/>
      <w:pPr>
        <w:tabs>
          <w:tab w:val="num" w:pos="720"/>
        </w:tabs>
        <w:ind w:left="720" w:hanging="360"/>
      </w:pPr>
      <w:rPr>
        <w:vanish w:val="0"/>
      </w:rPr>
    </w:lvl>
    <w:lvl w:ilvl="1" w:tplc="797619A4" w:tentative="1">
      <w:start w:val="1"/>
      <w:numFmt w:val="lowerLetter"/>
      <w:lvlText w:val="%2."/>
      <w:lvlJc w:val="left"/>
      <w:pPr>
        <w:ind w:left="1440" w:hanging="360"/>
      </w:pPr>
    </w:lvl>
    <w:lvl w:ilvl="2" w:tplc="E7B21E2E" w:tentative="1">
      <w:start w:val="1"/>
      <w:numFmt w:val="lowerRoman"/>
      <w:lvlText w:val="%3."/>
      <w:lvlJc w:val="right"/>
      <w:pPr>
        <w:ind w:left="2160" w:hanging="180"/>
      </w:pPr>
    </w:lvl>
    <w:lvl w:ilvl="3" w:tplc="0ACE013E" w:tentative="1">
      <w:start w:val="1"/>
      <w:numFmt w:val="decimal"/>
      <w:lvlText w:val="%4."/>
      <w:lvlJc w:val="left"/>
      <w:pPr>
        <w:ind w:left="2880" w:hanging="360"/>
      </w:pPr>
    </w:lvl>
    <w:lvl w:ilvl="4" w:tplc="E89C68CC" w:tentative="1">
      <w:start w:val="1"/>
      <w:numFmt w:val="lowerLetter"/>
      <w:lvlText w:val="%5."/>
      <w:lvlJc w:val="left"/>
      <w:pPr>
        <w:ind w:left="3600" w:hanging="360"/>
      </w:pPr>
    </w:lvl>
    <w:lvl w:ilvl="5" w:tplc="F0C09B3C" w:tentative="1">
      <w:start w:val="1"/>
      <w:numFmt w:val="lowerRoman"/>
      <w:lvlText w:val="%6."/>
      <w:lvlJc w:val="right"/>
      <w:pPr>
        <w:ind w:left="4320" w:hanging="180"/>
      </w:pPr>
    </w:lvl>
    <w:lvl w:ilvl="6" w:tplc="CE5057EC" w:tentative="1">
      <w:start w:val="1"/>
      <w:numFmt w:val="decimal"/>
      <w:lvlText w:val="%7."/>
      <w:lvlJc w:val="left"/>
      <w:pPr>
        <w:ind w:left="5040" w:hanging="360"/>
      </w:pPr>
    </w:lvl>
    <w:lvl w:ilvl="7" w:tplc="93349F52" w:tentative="1">
      <w:start w:val="1"/>
      <w:numFmt w:val="lowerLetter"/>
      <w:lvlText w:val="%8."/>
      <w:lvlJc w:val="left"/>
      <w:pPr>
        <w:ind w:left="5760" w:hanging="360"/>
      </w:pPr>
    </w:lvl>
    <w:lvl w:ilvl="8" w:tplc="7CEA878E" w:tentative="1">
      <w:start w:val="1"/>
      <w:numFmt w:val="lowerRoman"/>
      <w:lvlText w:val="%9."/>
      <w:lvlJc w:val="right"/>
      <w:pPr>
        <w:ind w:left="6480" w:hanging="180"/>
      </w:pPr>
    </w:lvl>
  </w:abstractNum>
  <w:abstractNum w:abstractNumId="40" w15:restartNumberingAfterBreak="0">
    <w:nsid w:val="31D03ADF"/>
    <w:multiLevelType w:val="hybridMultilevel"/>
    <w:tmpl w:val="F9CA4796"/>
    <w:lvl w:ilvl="0" w:tplc="B52E17AA">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4623E7C"/>
    <w:multiLevelType w:val="hybridMultilevel"/>
    <w:tmpl w:val="C55A924A"/>
    <w:lvl w:ilvl="0" w:tplc="FC76E99A">
      <w:start w:val="1"/>
      <w:numFmt w:val="decimal"/>
      <w:lvlRestart w:val="0"/>
      <w:lvlText w:val="%1."/>
      <w:lvlJc w:val="left"/>
      <w:pPr>
        <w:tabs>
          <w:tab w:val="num" w:pos="720"/>
        </w:tabs>
        <w:ind w:left="720" w:hanging="360"/>
      </w:pPr>
      <w:rPr>
        <w:vanish w:val="0"/>
      </w:rPr>
    </w:lvl>
    <w:lvl w:ilvl="1" w:tplc="5290D9EA" w:tentative="1">
      <w:start w:val="1"/>
      <w:numFmt w:val="lowerLetter"/>
      <w:lvlText w:val="%2."/>
      <w:lvlJc w:val="left"/>
      <w:pPr>
        <w:ind w:left="1440" w:hanging="360"/>
      </w:pPr>
    </w:lvl>
    <w:lvl w:ilvl="2" w:tplc="A7D4F402" w:tentative="1">
      <w:start w:val="1"/>
      <w:numFmt w:val="lowerRoman"/>
      <w:lvlText w:val="%3."/>
      <w:lvlJc w:val="right"/>
      <w:pPr>
        <w:ind w:left="2160" w:hanging="180"/>
      </w:pPr>
    </w:lvl>
    <w:lvl w:ilvl="3" w:tplc="AFD61CA0" w:tentative="1">
      <w:start w:val="1"/>
      <w:numFmt w:val="decimal"/>
      <w:lvlText w:val="%4."/>
      <w:lvlJc w:val="left"/>
      <w:pPr>
        <w:ind w:left="2880" w:hanging="360"/>
      </w:pPr>
    </w:lvl>
    <w:lvl w:ilvl="4" w:tplc="80F48C40" w:tentative="1">
      <w:start w:val="1"/>
      <w:numFmt w:val="lowerLetter"/>
      <w:lvlText w:val="%5."/>
      <w:lvlJc w:val="left"/>
      <w:pPr>
        <w:ind w:left="3600" w:hanging="360"/>
      </w:pPr>
    </w:lvl>
    <w:lvl w:ilvl="5" w:tplc="E46E1440" w:tentative="1">
      <w:start w:val="1"/>
      <w:numFmt w:val="lowerRoman"/>
      <w:lvlText w:val="%6."/>
      <w:lvlJc w:val="right"/>
      <w:pPr>
        <w:ind w:left="4320" w:hanging="180"/>
      </w:pPr>
    </w:lvl>
    <w:lvl w:ilvl="6" w:tplc="4FB2C37A" w:tentative="1">
      <w:start w:val="1"/>
      <w:numFmt w:val="decimal"/>
      <w:lvlText w:val="%7."/>
      <w:lvlJc w:val="left"/>
      <w:pPr>
        <w:ind w:left="5040" w:hanging="360"/>
      </w:pPr>
    </w:lvl>
    <w:lvl w:ilvl="7" w:tplc="AD04193A" w:tentative="1">
      <w:start w:val="1"/>
      <w:numFmt w:val="lowerLetter"/>
      <w:lvlText w:val="%8."/>
      <w:lvlJc w:val="left"/>
      <w:pPr>
        <w:ind w:left="5760" w:hanging="360"/>
      </w:pPr>
    </w:lvl>
    <w:lvl w:ilvl="8" w:tplc="467C86C2" w:tentative="1">
      <w:start w:val="1"/>
      <w:numFmt w:val="lowerRoman"/>
      <w:lvlText w:val="%9."/>
      <w:lvlJc w:val="right"/>
      <w:pPr>
        <w:ind w:left="6480" w:hanging="180"/>
      </w:pPr>
    </w:lvl>
  </w:abstractNum>
  <w:abstractNum w:abstractNumId="42" w15:restartNumberingAfterBreak="0">
    <w:nsid w:val="349D30C2"/>
    <w:multiLevelType w:val="multilevel"/>
    <w:tmpl w:val="773482A2"/>
    <w:name w:val="BulletList2"/>
    <w:lvl w:ilvl="0">
      <w:start w:val="1"/>
      <w:numFmt w:val="none"/>
      <w:lvlRestart w:val="0"/>
      <w:pStyle w:val="MainText"/>
      <w:lvlText w:val="%1"/>
      <w:lvlJc w:val="left"/>
      <w:pPr>
        <w:tabs>
          <w:tab w:val="num" w:pos="1080"/>
        </w:tabs>
        <w:ind w:left="1080" w:firstLine="0"/>
      </w:pPr>
    </w:lvl>
    <w:lvl w:ilvl="1">
      <w:start w:val="1"/>
      <w:numFmt w:val="decimal"/>
      <w:pStyle w:val="MainRoundBullet"/>
      <w:lvlText w:val="●"/>
      <w:lvlJc w:val="left"/>
      <w:pPr>
        <w:tabs>
          <w:tab w:val="num" w:pos="1800"/>
        </w:tabs>
        <w:ind w:left="1800" w:hanging="360"/>
      </w:pPr>
      <w:rPr>
        <w:rFonts w:ascii="Times New Roman" w:hAnsi="Times New Roman" w:cs="Times New Roman"/>
      </w:rPr>
    </w:lvl>
    <w:lvl w:ilvl="2">
      <w:start w:val="1"/>
      <w:numFmt w:val="bullet"/>
      <w:pStyle w:val="MainDashBullet"/>
      <w:lvlText w:val="–"/>
      <w:lvlJc w:val="left"/>
      <w:pPr>
        <w:tabs>
          <w:tab w:val="num" w:pos="2160"/>
        </w:tabs>
        <w:ind w:left="2160" w:hanging="360"/>
      </w:pPr>
      <w:rPr>
        <w:rFonts w:ascii="Times New Roman" w:hAnsi="Times New Roman" w:cs="Times New Roman"/>
      </w:rPr>
    </w:lvl>
    <w:lvl w:ilvl="3">
      <w:start w:val="1"/>
      <w:numFmt w:val="bullet"/>
      <w:lvlRestart w:val="2"/>
      <w:pStyle w:val="MainDiamondBullet"/>
      <w:lvlText w:val="♦"/>
      <w:lvlJc w:val="left"/>
      <w:pPr>
        <w:tabs>
          <w:tab w:val="num" w:pos="2520"/>
        </w:tabs>
        <w:ind w:left="2520" w:hanging="360"/>
      </w:pPr>
      <w:rPr>
        <w:rFonts w:ascii="Times New Roman" w:hAnsi="Times New Roman" w:cs="Times New Roman"/>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15:restartNumberingAfterBreak="0">
    <w:nsid w:val="35467096"/>
    <w:multiLevelType w:val="hybridMultilevel"/>
    <w:tmpl w:val="CDE457F0"/>
    <w:lvl w:ilvl="0" w:tplc="991A26A6">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6300F25"/>
    <w:multiLevelType w:val="hybridMultilevel"/>
    <w:tmpl w:val="B5BEE60A"/>
    <w:lvl w:ilvl="0" w:tplc="F5F41F12">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6E95A14"/>
    <w:multiLevelType w:val="hybridMultilevel"/>
    <w:tmpl w:val="3F306AC8"/>
    <w:lvl w:ilvl="0" w:tplc="9DBA563C">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8FD018D"/>
    <w:multiLevelType w:val="hybridMultilevel"/>
    <w:tmpl w:val="57AAA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A830039"/>
    <w:multiLevelType w:val="hybridMultilevel"/>
    <w:tmpl w:val="B7BAF452"/>
    <w:lvl w:ilvl="0" w:tplc="231E9EE6">
      <w:start w:val="1"/>
      <w:numFmt w:val="decimal"/>
      <w:lvlRestart w:val="0"/>
      <w:lvlText w:val="%1."/>
      <w:lvlJc w:val="left"/>
      <w:pPr>
        <w:tabs>
          <w:tab w:val="num" w:pos="720"/>
        </w:tabs>
        <w:ind w:left="720" w:hanging="360"/>
      </w:pPr>
      <w:rPr>
        <w:vanish w:val="0"/>
      </w:rPr>
    </w:lvl>
    <w:lvl w:ilvl="1" w:tplc="8B163628" w:tentative="1">
      <w:start w:val="1"/>
      <w:numFmt w:val="lowerLetter"/>
      <w:lvlText w:val="%2."/>
      <w:lvlJc w:val="left"/>
      <w:pPr>
        <w:ind w:left="1440" w:hanging="360"/>
      </w:pPr>
    </w:lvl>
    <w:lvl w:ilvl="2" w:tplc="160C27AC" w:tentative="1">
      <w:start w:val="1"/>
      <w:numFmt w:val="lowerRoman"/>
      <w:lvlText w:val="%3."/>
      <w:lvlJc w:val="right"/>
      <w:pPr>
        <w:ind w:left="2160" w:hanging="180"/>
      </w:pPr>
    </w:lvl>
    <w:lvl w:ilvl="3" w:tplc="56EE63C8" w:tentative="1">
      <w:start w:val="1"/>
      <w:numFmt w:val="decimal"/>
      <w:lvlText w:val="%4."/>
      <w:lvlJc w:val="left"/>
      <w:pPr>
        <w:ind w:left="2880" w:hanging="360"/>
      </w:pPr>
    </w:lvl>
    <w:lvl w:ilvl="4" w:tplc="6124181E" w:tentative="1">
      <w:start w:val="1"/>
      <w:numFmt w:val="lowerLetter"/>
      <w:lvlText w:val="%5."/>
      <w:lvlJc w:val="left"/>
      <w:pPr>
        <w:ind w:left="3600" w:hanging="360"/>
      </w:pPr>
    </w:lvl>
    <w:lvl w:ilvl="5" w:tplc="B0D2F7E0" w:tentative="1">
      <w:start w:val="1"/>
      <w:numFmt w:val="lowerRoman"/>
      <w:lvlText w:val="%6."/>
      <w:lvlJc w:val="right"/>
      <w:pPr>
        <w:ind w:left="4320" w:hanging="180"/>
      </w:pPr>
    </w:lvl>
    <w:lvl w:ilvl="6" w:tplc="CDFE44C2" w:tentative="1">
      <w:start w:val="1"/>
      <w:numFmt w:val="decimal"/>
      <w:lvlText w:val="%7."/>
      <w:lvlJc w:val="left"/>
      <w:pPr>
        <w:ind w:left="5040" w:hanging="360"/>
      </w:pPr>
    </w:lvl>
    <w:lvl w:ilvl="7" w:tplc="2DD2346E" w:tentative="1">
      <w:start w:val="1"/>
      <w:numFmt w:val="lowerLetter"/>
      <w:lvlText w:val="%8."/>
      <w:lvlJc w:val="left"/>
      <w:pPr>
        <w:ind w:left="5760" w:hanging="360"/>
      </w:pPr>
    </w:lvl>
    <w:lvl w:ilvl="8" w:tplc="AB3E147E" w:tentative="1">
      <w:start w:val="1"/>
      <w:numFmt w:val="lowerRoman"/>
      <w:lvlText w:val="%9."/>
      <w:lvlJc w:val="right"/>
      <w:pPr>
        <w:ind w:left="6480" w:hanging="180"/>
      </w:pPr>
    </w:lvl>
  </w:abstractNum>
  <w:abstractNum w:abstractNumId="48" w15:restartNumberingAfterBreak="0">
    <w:nsid w:val="3CBD4D4E"/>
    <w:multiLevelType w:val="hybridMultilevel"/>
    <w:tmpl w:val="DCCE61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3D732178"/>
    <w:multiLevelType w:val="hybridMultilevel"/>
    <w:tmpl w:val="C9EAD084"/>
    <w:lvl w:ilvl="0" w:tplc="D41CEC50">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DF700B1"/>
    <w:multiLevelType w:val="multilevel"/>
    <w:tmpl w:val="02D85386"/>
    <w:styleLink w:val="Style2"/>
    <w:lvl w:ilvl="0">
      <w:start w:val="1"/>
      <w:numFmt w:val="decimal"/>
      <w:pStyle w:val="NumberList"/>
      <w:lvlText w:val="%1."/>
      <w:lvlJc w:val="left"/>
      <w:pPr>
        <w:tabs>
          <w:tab w:val="num" w:pos="360"/>
        </w:tabs>
        <w:ind w:left="2160" w:hanging="360"/>
      </w:pPr>
      <w:rPr>
        <w:rFonts w:ascii="Times New Roman" w:hAnsi="Times New Roman" w:hint="default"/>
        <w:sz w:val="22"/>
      </w:rPr>
    </w:lvl>
    <w:lvl w:ilvl="1">
      <w:start w:val="1"/>
      <w:numFmt w:val="lowerLetter"/>
      <w:lvlText w:val="%2."/>
      <w:lvlJc w:val="left"/>
      <w:pPr>
        <w:tabs>
          <w:tab w:val="num" w:pos="2520"/>
        </w:tabs>
        <w:ind w:left="2520" w:hanging="360"/>
      </w:pPr>
      <w:rPr>
        <w:rFonts w:hint="default"/>
      </w:rPr>
    </w:lvl>
    <w:lvl w:ilvl="2">
      <w:start w:val="1"/>
      <w:numFmt w:val="lowerRoman"/>
      <w:lvlText w:val="%3."/>
      <w:lvlJc w:val="right"/>
      <w:pPr>
        <w:tabs>
          <w:tab w:val="num" w:pos="2160"/>
        </w:tabs>
        <w:ind w:left="2880" w:firstLine="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1" w15:restartNumberingAfterBreak="0">
    <w:nsid w:val="3E4C28DC"/>
    <w:multiLevelType w:val="hybridMultilevel"/>
    <w:tmpl w:val="92683156"/>
    <w:lvl w:ilvl="0" w:tplc="FFFFFFFF">
      <w:start w:val="1"/>
      <w:numFmt w:val="bullet"/>
      <w:pStyle w:val="BulletAsterisk1"/>
      <w:lvlText w:val=""/>
      <w:lvlJc w:val="left"/>
      <w:pPr>
        <w:tabs>
          <w:tab w:val="num" w:pos="-360"/>
        </w:tabs>
        <w:ind w:left="-360" w:hanging="360"/>
      </w:pPr>
      <w:rPr>
        <w:rFonts w:ascii="Symbol" w:hAnsi="Symbol" w:cs="Times New Roman" w:hint="default"/>
        <w:sz w:val="22"/>
      </w:rPr>
    </w:lvl>
    <w:lvl w:ilvl="1" w:tplc="FFFFFFFF">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1440"/>
        </w:tabs>
        <w:ind w:left="1440" w:hanging="360"/>
      </w:pPr>
      <w:rPr>
        <w:rFonts w:ascii="Wingdings" w:hAnsi="Wingdings" w:hint="default"/>
      </w:rPr>
    </w:lvl>
    <w:lvl w:ilvl="3" w:tplc="FFFFFFFF" w:tentative="1">
      <w:start w:val="1"/>
      <w:numFmt w:val="bullet"/>
      <w:lvlText w:val=""/>
      <w:lvlJc w:val="left"/>
      <w:pPr>
        <w:tabs>
          <w:tab w:val="num" w:pos="2160"/>
        </w:tabs>
        <w:ind w:left="2160" w:hanging="360"/>
      </w:pPr>
      <w:rPr>
        <w:rFonts w:ascii="Symbol" w:hAnsi="Symbol" w:hint="default"/>
      </w:rPr>
    </w:lvl>
    <w:lvl w:ilvl="4" w:tplc="FFFFFFFF" w:tentative="1">
      <w:start w:val="1"/>
      <w:numFmt w:val="bullet"/>
      <w:lvlText w:val="o"/>
      <w:lvlJc w:val="left"/>
      <w:pPr>
        <w:tabs>
          <w:tab w:val="num" w:pos="2880"/>
        </w:tabs>
        <w:ind w:left="2880" w:hanging="360"/>
      </w:pPr>
      <w:rPr>
        <w:rFonts w:ascii="Courier New" w:hAnsi="Courier New" w:hint="default"/>
      </w:rPr>
    </w:lvl>
    <w:lvl w:ilvl="5" w:tplc="FFFFFFFF" w:tentative="1">
      <w:start w:val="1"/>
      <w:numFmt w:val="bullet"/>
      <w:lvlText w:val=""/>
      <w:lvlJc w:val="left"/>
      <w:pPr>
        <w:tabs>
          <w:tab w:val="num" w:pos="3600"/>
        </w:tabs>
        <w:ind w:left="3600" w:hanging="360"/>
      </w:pPr>
      <w:rPr>
        <w:rFonts w:ascii="Wingdings" w:hAnsi="Wingdings" w:hint="default"/>
      </w:rPr>
    </w:lvl>
    <w:lvl w:ilvl="6" w:tplc="FFFFFFFF" w:tentative="1">
      <w:start w:val="1"/>
      <w:numFmt w:val="bullet"/>
      <w:lvlText w:val=""/>
      <w:lvlJc w:val="left"/>
      <w:pPr>
        <w:tabs>
          <w:tab w:val="num" w:pos="4320"/>
        </w:tabs>
        <w:ind w:left="4320" w:hanging="360"/>
      </w:pPr>
      <w:rPr>
        <w:rFonts w:ascii="Symbol" w:hAnsi="Symbol" w:hint="default"/>
      </w:rPr>
    </w:lvl>
    <w:lvl w:ilvl="7" w:tplc="FFFFFFFF" w:tentative="1">
      <w:start w:val="1"/>
      <w:numFmt w:val="bullet"/>
      <w:lvlText w:val="o"/>
      <w:lvlJc w:val="left"/>
      <w:pPr>
        <w:tabs>
          <w:tab w:val="num" w:pos="5040"/>
        </w:tabs>
        <w:ind w:left="5040" w:hanging="360"/>
      </w:pPr>
      <w:rPr>
        <w:rFonts w:ascii="Courier New" w:hAnsi="Courier New" w:hint="default"/>
      </w:rPr>
    </w:lvl>
    <w:lvl w:ilvl="8" w:tplc="FFFFFFFF" w:tentative="1">
      <w:start w:val="1"/>
      <w:numFmt w:val="bullet"/>
      <w:lvlText w:val=""/>
      <w:lvlJc w:val="left"/>
      <w:pPr>
        <w:tabs>
          <w:tab w:val="num" w:pos="5760"/>
        </w:tabs>
        <w:ind w:left="5760" w:hanging="360"/>
      </w:pPr>
      <w:rPr>
        <w:rFonts w:ascii="Wingdings" w:hAnsi="Wingdings" w:hint="default"/>
      </w:rPr>
    </w:lvl>
  </w:abstractNum>
  <w:abstractNum w:abstractNumId="52" w15:restartNumberingAfterBreak="0">
    <w:nsid w:val="3FED3791"/>
    <w:multiLevelType w:val="hybridMultilevel"/>
    <w:tmpl w:val="C9EAD084"/>
    <w:lvl w:ilvl="0" w:tplc="D41CEC50">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177DF3"/>
    <w:multiLevelType w:val="singleLevel"/>
    <w:tmpl w:val="15C2356C"/>
    <w:lvl w:ilvl="0">
      <w:start w:val="1"/>
      <w:numFmt w:val="bullet"/>
      <w:pStyle w:val="KeyPoints"/>
      <w:lvlText w:val=""/>
      <w:lvlJc w:val="left"/>
      <w:pPr>
        <w:tabs>
          <w:tab w:val="num" w:pos="-90"/>
        </w:tabs>
        <w:ind w:left="-90" w:hanging="360"/>
      </w:pPr>
      <w:rPr>
        <w:rFonts w:ascii="Symbol" w:hAnsi="Symbol" w:hint="default"/>
      </w:rPr>
    </w:lvl>
  </w:abstractNum>
  <w:abstractNum w:abstractNumId="54" w15:restartNumberingAfterBreak="0">
    <w:nsid w:val="43E57CE1"/>
    <w:multiLevelType w:val="hybridMultilevel"/>
    <w:tmpl w:val="19B48EDC"/>
    <w:lvl w:ilvl="0" w:tplc="68B66D72">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5191AB0"/>
    <w:multiLevelType w:val="hybridMultilevel"/>
    <w:tmpl w:val="0E0074BC"/>
    <w:lvl w:ilvl="0" w:tplc="BC9A10BA">
      <w:start w:val="1"/>
      <w:numFmt w:val="decimal"/>
      <w:lvlRestart w:val="0"/>
      <w:lvlText w:val="%1."/>
      <w:lvlJc w:val="left"/>
      <w:pPr>
        <w:tabs>
          <w:tab w:val="num" w:pos="810"/>
        </w:tabs>
        <w:ind w:left="810" w:hanging="360"/>
      </w:pPr>
      <w:rPr>
        <w:vanish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6" w15:restartNumberingAfterBreak="0">
    <w:nsid w:val="457D127C"/>
    <w:multiLevelType w:val="hybridMultilevel"/>
    <w:tmpl w:val="F9CA4796"/>
    <w:lvl w:ilvl="0" w:tplc="B52E17AA">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1F3F62"/>
    <w:multiLevelType w:val="hybridMultilevel"/>
    <w:tmpl w:val="CDE457F0"/>
    <w:lvl w:ilvl="0" w:tplc="991A26A6">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76B2231"/>
    <w:multiLevelType w:val="hybridMultilevel"/>
    <w:tmpl w:val="C9EAD084"/>
    <w:lvl w:ilvl="0" w:tplc="D41CEC50">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91D1614"/>
    <w:multiLevelType w:val="hybridMultilevel"/>
    <w:tmpl w:val="7DB89100"/>
    <w:lvl w:ilvl="0" w:tplc="02EC773A">
      <w:start w:val="4"/>
      <w:numFmt w:val="decimal"/>
      <w:lvlRestart w:val="0"/>
      <w:lvlText w:val="%1."/>
      <w:lvlJc w:val="left"/>
      <w:pPr>
        <w:tabs>
          <w:tab w:val="num" w:pos="720"/>
        </w:tabs>
        <w:ind w:left="720" w:hanging="360"/>
      </w:pPr>
      <w:rPr>
        <w:rFonts w:hint="default"/>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ADA4589"/>
    <w:multiLevelType w:val="hybridMultilevel"/>
    <w:tmpl w:val="C9EAD084"/>
    <w:lvl w:ilvl="0" w:tplc="D41CEC50">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B041DA6"/>
    <w:multiLevelType w:val="hybridMultilevel"/>
    <w:tmpl w:val="F9CA4796"/>
    <w:lvl w:ilvl="0" w:tplc="B52E17AA">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C384D51"/>
    <w:multiLevelType w:val="hybridMultilevel"/>
    <w:tmpl w:val="B7BAF452"/>
    <w:lvl w:ilvl="0" w:tplc="231E9EE6">
      <w:start w:val="1"/>
      <w:numFmt w:val="decimal"/>
      <w:lvlRestart w:val="0"/>
      <w:lvlText w:val="%1."/>
      <w:lvlJc w:val="left"/>
      <w:pPr>
        <w:tabs>
          <w:tab w:val="num" w:pos="720"/>
        </w:tabs>
        <w:ind w:left="720" w:hanging="360"/>
      </w:pPr>
      <w:rPr>
        <w:vanish w:val="0"/>
      </w:rPr>
    </w:lvl>
    <w:lvl w:ilvl="1" w:tplc="8B163628" w:tentative="1">
      <w:start w:val="1"/>
      <w:numFmt w:val="lowerLetter"/>
      <w:lvlText w:val="%2."/>
      <w:lvlJc w:val="left"/>
      <w:pPr>
        <w:ind w:left="1440" w:hanging="360"/>
      </w:pPr>
    </w:lvl>
    <w:lvl w:ilvl="2" w:tplc="160C27AC" w:tentative="1">
      <w:start w:val="1"/>
      <w:numFmt w:val="lowerRoman"/>
      <w:lvlText w:val="%3."/>
      <w:lvlJc w:val="right"/>
      <w:pPr>
        <w:ind w:left="2160" w:hanging="180"/>
      </w:pPr>
    </w:lvl>
    <w:lvl w:ilvl="3" w:tplc="56EE63C8" w:tentative="1">
      <w:start w:val="1"/>
      <w:numFmt w:val="decimal"/>
      <w:lvlText w:val="%4."/>
      <w:lvlJc w:val="left"/>
      <w:pPr>
        <w:ind w:left="2880" w:hanging="360"/>
      </w:pPr>
    </w:lvl>
    <w:lvl w:ilvl="4" w:tplc="6124181E" w:tentative="1">
      <w:start w:val="1"/>
      <w:numFmt w:val="lowerLetter"/>
      <w:lvlText w:val="%5."/>
      <w:lvlJc w:val="left"/>
      <w:pPr>
        <w:ind w:left="3600" w:hanging="360"/>
      </w:pPr>
    </w:lvl>
    <w:lvl w:ilvl="5" w:tplc="B0D2F7E0" w:tentative="1">
      <w:start w:val="1"/>
      <w:numFmt w:val="lowerRoman"/>
      <w:lvlText w:val="%6."/>
      <w:lvlJc w:val="right"/>
      <w:pPr>
        <w:ind w:left="4320" w:hanging="180"/>
      </w:pPr>
    </w:lvl>
    <w:lvl w:ilvl="6" w:tplc="CDFE44C2" w:tentative="1">
      <w:start w:val="1"/>
      <w:numFmt w:val="decimal"/>
      <w:lvlText w:val="%7."/>
      <w:lvlJc w:val="left"/>
      <w:pPr>
        <w:ind w:left="5040" w:hanging="360"/>
      </w:pPr>
    </w:lvl>
    <w:lvl w:ilvl="7" w:tplc="2DD2346E" w:tentative="1">
      <w:start w:val="1"/>
      <w:numFmt w:val="lowerLetter"/>
      <w:lvlText w:val="%8."/>
      <w:lvlJc w:val="left"/>
      <w:pPr>
        <w:ind w:left="5760" w:hanging="360"/>
      </w:pPr>
    </w:lvl>
    <w:lvl w:ilvl="8" w:tplc="AB3E147E" w:tentative="1">
      <w:start w:val="1"/>
      <w:numFmt w:val="lowerRoman"/>
      <w:lvlText w:val="%9."/>
      <w:lvlJc w:val="right"/>
      <w:pPr>
        <w:ind w:left="6480" w:hanging="180"/>
      </w:pPr>
    </w:lvl>
  </w:abstractNum>
  <w:abstractNum w:abstractNumId="63" w15:restartNumberingAfterBreak="0">
    <w:nsid w:val="4D4E01BF"/>
    <w:multiLevelType w:val="hybridMultilevel"/>
    <w:tmpl w:val="5A76CB26"/>
    <w:lvl w:ilvl="0" w:tplc="C7F83008">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00226BA"/>
    <w:multiLevelType w:val="hybridMultilevel"/>
    <w:tmpl w:val="77BE0F32"/>
    <w:lvl w:ilvl="0" w:tplc="F5902248">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0465AEE"/>
    <w:multiLevelType w:val="hybridMultilevel"/>
    <w:tmpl w:val="09A8DF50"/>
    <w:lvl w:ilvl="0" w:tplc="F5902248">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050438C"/>
    <w:multiLevelType w:val="multilevel"/>
    <w:tmpl w:val="441A233C"/>
    <w:styleLink w:val="Style1"/>
    <w:lvl w:ilvl="0">
      <w:start w:val="1"/>
      <w:numFmt w:val="lowerLetter"/>
      <w:pStyle w:val="Numbersublist"/>
      <w:lvlText w:val="%1."/>
      <w:lvlJc w:val="left"/>
      <w:pPr>
        <w:tabs>
          <w:tab w:val="num" w:pos="-1440"/>
        </w:tabs>
        <w:ind w:left="2520" w:hanging="360"/>
      </w:pPr>
      <w:rPr>
        <w:rFonts w:ascii="Times New Roman" w:hAnsi="Times New Roman" w:hint="default"/>
        <w:sz w:val="22"/>
      </w:rPr>
    </w:lvl>
    <w:lvl w:ilvl="1">
      <w:start w:val="1"/>
      <w:numFmt w:val="lowerLetter"/>
      <w:lvlText w:val="%2."/>
      <w:lvlJc w:val="left"/>
      <w:pPr>
        <w:tabs>
          <w:tab w:val="num" w:pos="720"/>
        </w:tabs>
        <w:ind w:left="720" w:hanging="360"/>
      </w:pPr>
      <w:rPr>
        <w:rFonts w:hint="default"/>
      </w:rPr>
    </w:lvl>
    <w:lvl w:ilvl="2">
      <w:start w:val="1"/>
      <w:numFmt w:val="lowerRoman"/>
      <w:lvlText w:val="%3."/>
      <w:lvlJc w:val="right"/>
      <w:pPr>
        <w:tabs>
          <w:tab w:val="num" w:pos="360"/>
        </w:tabs>
        <w:ind w:left="1080" w:firstLine="0"/>
      </w:pPr>
      <w:rPr>
        <w:rFonts w:hint="default"/>
      </w:rPr>
    </w:lvl>
    <w:lvl w:ilvl="3">
      <w:start w:val="1"/>
      <w:numFmt w:val="decimal"/>
      <w:lvlText w:val="%4."/>
      <w:lvlJc w:val="left"/>
      <w:pPr>
        <w:tabs>
          <w:tab w:val="num" w:pos="1080"/>
        </w:tabs>
        <w:ind w:left="108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right"/>
      <w:pPr>
        <w:tabs>
          <w:tab w:val="num" w:pos="2520"/>
        </w:tabs>
        <w:ind w:left="2520" w:hanging="18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960"/>
        </w:tabs>
        <w:ind w:left="3960" w:hanging="360"/>
      </w:pPr>
      <w:rPr>
        <w:rFonts w:hint="default"/>
      </w:rPr>
    </w:lvl>
    <w:lvl w:ilvl="8">
      <w:start w:val="1"/>
      <w:numFmt w:val="lowerRoman"/>
      <w:lvlText w:val="%9."/>
      <w:lvlJc w:val="right"/>
      <w:pPr>
        <w:tabs>
          <w:tab w:val="num" w:pos="4680"/>
        </w:tabs>
        <w:ind w:left="4680" w:hanging="180"/>
      </w:pPr>
      <w:rPr>
        <w:rFonts w:hint="default"/>
      </w:rPr>
    </w:lvl>
  </w:abstractNum>
  <w:abstractNum w:abstractNumId="67" w15:restartNumberingAfterBreak="0">
    <w:nsid w:val="507D09E3"/>
    <w:multiLevelType w:val="hybridMultilevel"/>
    <w:tmpl w:val="3F306AC8"/>
    <w:lvl w:ilvl="0" w:tplc="9EEA0C30">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09952F1"/>
    <w:multiLevelType w:val="hybridMultilevel"/>
    <w:tmpl w:val="B5BEE60A"/>
    <w:lvl w:ilvl="0" w:tplc="BC9A10BA">
      <w:start w:val="1"/>
      <w:numFmt w:val="decimal"/>
      <w:lvlRestart w:val="0"/>
      <w:lvlText w:val="%1."/>
      <w:lvlJc w:val="left"/>
      <w:pPr>
        <w:tabs>
          <w:tab w:val="num" w:pos="810"/>
        </w:tabs>
        <w:ind w:left="810" w:hanging="360"/>
      </w:pPr>
      <w:rPr>
        <w:vanish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9" w15:restartNumberingAfterBreak="0">
    <w:nsid w:val="50DF471B"/>
    <w:multiLevelType w:val="hybridMultilevel"/>
    <w:tmpl w:val="F9CA4796"/>
    <w:lvl w:ilvl="0" w:tplc="B52E17AA">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1462717"/>
    <w:multiLevelType w:val="hybridMultilevel"/>
    <w:tmpl w:val="CDE457F0"/>
    <w:lvl w:ilvl="0" w:tplc="991A26A6">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34C55E1"/>
    <w:multiLevelType w:val="hybridMultilevel"/>
    <w:tmpl w:val="EF94C6FE"/>
    <w:lvl w:ilvl="0" w:tplc="F8FED318">
      <w:start w:val="1"/>
      <w:numFmt w:val="bullet"/>
      <w:pStyle w:val="Bullet1"/>
      <w:lvlText w:val=""/>
      <w:lvlJc w:val="left"/>
      <w:pPr>
        <w:tabs>
          <w:tab w:val="num" w:pos="2160"/>
        </w:tabs>
        <w:ind w:left="216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54422E38"/>
    <w:multiLevelType w:val="hybridMultilevel"/>
    <w:tmpl w:val="B7BAF452"/>
    <w:lvl w:ilvl="0" w:tplc="D29C334C">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54F768B"/>
    <w:multiLevelType w:val="hybridMultilevel"/>
    <w:tmpl w:val="FD02F150"/>
    <w:lvl w:ilvl="0" w:tplc="1E3A063C">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6611477"/>
    <w:multiLevelType w:val="hybridMultilevel"/>
    <w:tmpl w:val="CDE457F0"/>
    <w:lvl w:ilvl="0" w:tplc="991A26A6">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6820E51"/>
    <w:multiLevelType w:val="hybridMultilevel"/>
    <w:tmpl w:val="B7BAF452"/>
    <w:lvl w:ilvl="0" w:tplc="231E9EE6">
      <w:start w:val="1"/>
      <w:numFmt w:val="decimal"/>
      <w:lvlRestart w:val="0"/>
      <w:lvlText w:val="%1."/>
      <w:lvlJc w:val="left"/>
      <w:pPr>
        <w:tabs>
          <w:tab w:val="num" w:pos="720"/>
        </w:tabs>
        <w:ind w:left="720" w:hanging="360"/>
      </w:pPr>
      <w:rPr>
        <w:vanish w:val="0"/>
      </w:rPr>
    </w:lvl>
    <w:lvl w:ilvl="1" w:tplc="8B163628" w:tentative="1">
      <w:start w:val="1"/>
      <w:numFmt w:val="lowerLetter"/>
      <w:lvlText w:val="%2."/>
      <w:lvlJc w:val="left"/>
      <w:pPr>
        <w:ind w:left="1440" w:hanging="360"/>
      </w:pPr>
    </w:lvl>
    <w:lvl w:ilvl="2" w:tplc="160C27AC" w:tentative="1">
      <w:start w:val="1"/>
      <w:numFmt w:val="lowerRoman"/>
      <w:lvlText w:val="%3."/>
      <w:lvlJc w:val="right"/>
      <w:pPr>
        <w:ind w:left="2160" w:hanging="180"/>
      </w:pPr>
    </w:lvl>
    <w:lvl w:ilvl="3" w:tplc="56EE63C8" w:tentative="1">
      <w:start w:val="1"/>
      <w:numFmt w:val="decimal"/>
      <w:lvlText w:val="%4."/>
      <w:lvlJc w:val="left"/>
      <w:pPr>
        <w:ind w:left="2880" w:hanging="360"/>
      </w:pPr>
    </w:lvl>
    <w:lvl w:ilvl="4" w:tplc="6124181E" w:tentative="1">
      <w:start w:val="1"/>
      <w:numFmt w:val="lowerLetter"/>
      <w:lvlText w:val="%5."/>
      <w:lvlJc w:val="left"/>
      <w:pPr>
        <w:ind w:left="3600" w:hanging="360"/>
      </w:pPr>
    </w:lvl>
    <w:lvl w:ilvl="5" w:tplc="B0D2F7E0" w:tentative="1">
      <w:start w:val="1"/>
      <w:numFmt w:val="lowerRoman"/>
      <w:lvlText w:val="%6."/>
      <w:lvlJc w:val="right"/>
      <w:pPr>
        <w:ind w:left="4320" w:hanging="180"/>
      </w:pPr>
    </w:lvl>
    <w:lvl w:ilvl="6" w:tplc="CDFE44C2" w:tentative="1">
      <w:start w:val="1"/>
      <w:numFmt w:val="decimal"/>
      <w:lvlText w:val="%7."/>
      <w:lvlJc w:val="left"/>
      <w:pPr>
        <w:ind w:left="5040" w:hanging="360"/>
      </w:pPr>
    </w:lvl>
    <w:lvl w:ilvl="7" w:tplc="2DD2346E" w:tentative="1">
      <w:start w:val="1"/>
      <w:numFmt w:val="lowerLetter"/>
      <w:lvlText w:val="%8."/>
      <w:lvlJc w:val="left"/>
      <w:pPr>
        <w:ind w:left="5760" w:hanging="360"/>
      </w:pPr>
    </w:lvl>
    <w:lvl w:ilvl="8" w:tplc="AB3E147E" w:tentative="1">
      <w:start w:val="1"/>
      <w:numFmt w:val="lowerRoman"/>
      <w:lvlText w:val="%9."/>
      <w:lvlJc w:val="right"/>
      <w:pPr>
        <w:ind w:left="6480" w:hanging="180"/>
      </w:pPr>
    </w:lvl>
  </w:abstractNum>
  <w:abstractNum w:abstractNumId="76" w15:restartNumberingAfterBreak="0">
    <w:nsid w:val="573B42BE"/>
    <w:multiLevelType w:val="hybridMultilevel"/>
    <w:tmpl w:val="C9EAD084"/>
    <w:lvl w:ilvl="0" w:tplc="FD646C06">
      <w:start w:val="1"/>
      <w:numFmt w:val="decimal"/>
      <w:lvlRestart w:val="0"/>
      <w:lvlText w:val="%1."/>
      <w:lvlJc w:val="left"/>
      <w:pPr>
        <w:tabs>
          <w:tab w:val="num" w:pos="720"/>
        </w:tabs>
        <w:ind w:left="720" w:hanging="360"/>
      </w:pPr>
      <w:rPr>
        <w:vanish w:val="0"/>
      </w:rPr>
    </w:lvl>
    <w:lvl w:ilvl="1" w:tplc="97E813D8" w:tentative="1">
      <w:start w:val="1"/>
      <w:numFmt w:val="lowerLetter"/>
      <w:lvlText w:val="%2."/>
      <w:lvlJc w:val="left"/>
      <w:pPr>
        <w:ind w:left="1440" w:hanging="360"/>
      </w:pPr>
    </w:lvl>
    <w:lvl w:ilvl="2" w:tplc="8B0E1F44" w:tentative="1">
      <w:start w:val="1"/>
      <w:numFmt w:val="lowerRoman"/>
      <w:lvlText w:val="%3."/>
      <w:lvlJc w:val="right"/>
      <w:pPr>
        <w:ind w:left="2160" w:hanging="180"/>
      </w:pPr>
    </w:lvl>
    <w:lvl w:ilvl="3" w:tplc="FF6EAFC0" w:tentative="1">
      <w:start w:val="1"/>
      <w:numFmt w:val="decimal"/>
      <w:lvlText w:val="%4."/>
      <w:lvlJc w:val="left"/>
      <w:pPr>
        <w:ind w:left="2880" w:hanging="360"/>
      </w:pPr>
    </w:lvl>
    <w:lvl w:ilvl="4" w:tplc="0E82150C" w:tentative="1">
      <w:start w:val="1"/>
      <w:numFmt w:val="lowerLetter"/>
      <w:lvlText w:val="%5."/>
      <w:lvlJc w:val="left"/>
      <w:pPr>
        <w:ind w:left="3600" w:hanging="360"/>
      </w:pPr>
    </w:lvl>
    <w:lvl w:ilvl="5" w:tplc="D1902A70" w:tentative="1">
      <w:start w:val="1"/>
      <w:numFmt w:val="lowerRoman"/>
      <w:lvlText w:val="%6."/>
      <w:lvlJc w:val="right"/>
      <w:pPr>
        <w:ind w:left="4320" w:hanging="180"/>
      </w:pPr>
    </w:lvl>
    <w:lvl w:ilvl="6" w:tplc="4E5EBD5A" w:tentative="1">
      <w:start w:val="1"/>
      <w:numFmt w:val="decimal"/>
      <w:lvlText w:val="%7."/>
      <w:lvlJc w:val="left"/>
      <w:pPr>
        <w:ind w:left="5040" w:hanging="360"/>
      </w:pPr>
    </w:lvl>
    <w:lvl w:ilvl="7" w:tplc="B9A23078" w:tentative="1">
      <w:start w:val="1"/>
      <w:numFmt w:val="lowerLetter"/>
      <w:lvlText w:val="%8."/>
      <w:lvlJc w:val="left"/>
      <w:pPr>
        <w:ind w:left="5760" w:hanging="360"/>
      </w:pPr>
    </w:lvl>
    <w:lvl w:ilvl="8" w:tplc="CEBA483E" w:tentative="1">
      <w:start w:val="1"/>
      <w:numFmt w:val="lowerRoman"/>
      <w:lvlText w:val="%9."/>
      <w:lvlJc w:val="right"/>
      <w:pPr>
        <w:ind w:left="6480" w:hanging="180"/>
      </w:pPr>
    </w:lvl>
  </w:abstractNum>
  <w:abstractNum w:abstractNumId="77" w15:restartNumberingAfterBreak="0">
    <w:nsid w:val="579B2BE8"/>
    <w:multiLevelType w:val="hybridMultilevel"/>
    <w:tmpl w:val="5A76CB26"/>
    <w:lvl w:ilvl="0" w:tplc="BC9A10BA">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7F77127"/>
    <w:multiLevelType w:val="hybridMultilevel"/>
    <w:tmpl w:val="B7BAF452"/>
    <w:lvl w:ilvl="0" w:tplc="D29C334C">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9FC62BC"/>
    <w:multiLevelType w:val="hybridMultilevel"/>
    <w:tmpl w:val="5A76CB26"/>
    <w:lvl w:ilvl="0" w:tplc="6420B2F6">
      <w:start w:val="1"/>
      <w:numFmt w:val="decimal"/>
      <w:lvlRestart w:val="0"/>
      <w:lvlText w:val="%1."/>
      <w:lvlJc w:val="left"/>
      <w:pPr>
        <w:tabs>
          <w:tab w:val="num" w:pos="720"/>
        </w:tabs>
        <w:ind w:left="720" w:hanging="360"/>
      </w:pPr>
      <w:rPr>
        <w:vanish w:val="0"/>
      </w:rPr>
    </w:lvl>
    <w:lvl w:ilvl="1" w:tplc="1A5A379C" w:tentative="1">
      <w:start w:val="1"/>
      <w:numFmt w:val="lowerLetter"/>
      <w:lvlText w:val="%2."/>
      <w:lvlJc w:val="left"/>
      <w:pPr>
        <w:ind w:left="1440" w:hanging="360"/>
      </w:pPr>
    </w:lvl>
    <w:lvl w:ilvl="2" w:tplc="EE4EE92A" w:tentative="1">
      <w:start w:val="1"/>
      <w:numFmt w:val="lowerRoman"/>
      <w:lvlText w:val="%3."/>
      <w:lvlJc w:val="right"/>
      <w:pPr>
        <w:ind w:left="2160" w:hanging="180"/>
      </w:pPr>
    </w:lvl>
    <w:lvl w:ilvl="3" w:tplc="B6DA5FE2" w:tentative="1">
      <w:start w:val="1"/>
      <w:numFmt w:val="decimal"/>
      <w:lvlText w:val="%4."/>
      <w:lvlJc w:val="left"/>
      <w:pPr>
        <w:ind w:left="2880" w:hanging="360"/>
      </w:pPr>
    </w:lvl>
    <w:lvl w:ilvl="4" w:tplc="DCC6597A" w:tentative="1">
      <w:start w:val="1"/>
      <w:numFmt w:val="lowerLetter"/>
      <w:lvlText w:val="%5."/>
      <w:lvlJc w:val="left"/>
      <w:pPr>
        <w:ind w:left="3600" w:hanging="360"/>
      </w:pPr>
    </w:lvl>
    <w:lvl w:ilvl="5" w:tplc="EF3C8916" w:tentative="1">
      <w:start w:val="1"/>
      <w:numFmt w:val="lowerRoman"/>
      <w:lvlText w:val="%6."/>
      <w:lvlJc w:val="right"/>
      <w:pPr>
        <w:ind w:left="4320" w:hanging="180"/>
      </w:pPr>
    </w:lvl>
    <w:lvl w:ilvl="6" w:tplc="7842E3AA" w:tentative="1">
      <w:start w:val="1"/>
      <w:numFmt w:val="decimal"/>
      <w:lvlText w:val="%7."/>
      <w:lvlJc w:val="left"/>
      <w:pPr>
        <w:ind w:left="5040" w:hanging="360"/>
      </w:pPr>
    </w:lvl>
    <w:lvl w:ilvl="7" w:tplc="B19E8E68" w:tentative="1">
      <w:start w:val="1"/>
      <w:numFmt w:val="lowerLetter"/>
      <w:lvlText w:val="%8."/>
      <w:lvlJc w:val="left"/>
      <w:pPr>
        <w:ind w:left="5760" w:hanging="360"/>
      </w:pPr>
    </w:lvl>
    <w:lvl w:ilvl="8" w:tplc="A2ECB5A4" w:tentative="1">
      <w:start w:val="1"/>
      <w:numFmt w:val="lowerRoman"/>
      <w:lvlText w:val="%9."/>
      <w:lvlJc w:val="right"/>
      <w:pPr>
        <w:ind w:left="6480" w:hanging="180"/>
      </w:pPr>
    </w:lvl>
  </w:abstractNum>
  <w:abstractNum w:abstractNumId="80" w15:restartNumberingAfterBreak="0">
    <w:nsid w:val="5C1E301A"/>
    <w:multiLevelType w:val="hybridMultilevel"/>
    <w:tmpl w:val="222AED96"/>
    <w:lvl w:ilvl="0" w:tplc="1ECCFCF8">
      <w:start w:val="1"/>
      <w:numFmt w:val="decimal"/>
      <w:lvlRestart w:val="0"/>
      <w:lvlText w:val="%1."/>
      <w:lvlJc w:val="left"/>
      <w:pPr>
        <w:tabs>
          <w:tab w:val="num" w:pos="720"/>
        </w:tabs>
        <w:ind w:left="720" w:hanging="360"/>
      </w:pPr>
      <w:rPr>
        <w:vanish w:val="0"/>
      </w:rPr>
    </w:lvl>
    <w:lvl w:ilvl="1" w:tplc="7F6258B6" w:tentative="1">
      <w:start w:val="1"/>
      <w:numFmt w:val="lowerLetter"/>
      <w:lvlText w:val="%2."/>
      <w:lvlJc w:val="left"/>
      <w:pPr>
        <w:ind w:left="1440" w:hanging="360"/>
      </w:pPr>
    </w:lvl>
    <w:lvl w:ilvl="2" w:tplc="CF42CB68" w:tentative="1">
      <w:start w:val="1"/>
      <w:numFmt w:val="lowerRoman"/>
      <w:lvlText w:val="%3."/>
      <w:lvlJc w:val="right"/>
      <w:pPr>
        <w:ind w:left="2160" w:hanging="180"/>
      </w:pPr>
    </w:lvl>
    <w:lvl w:ilvl="3" w:tplc="F42CF0A8" w:tentative="1">
      <w:start w:val="1"/>
      <w:numFmt w:val="decimal"/>
      <w:lvlText w:val="%4."/>
      <w:lvlJc w:val="left"/>
      <w:pPr>
        <w:ind w:left="2880" w:hanging="360"/>
      </w:pPr>
    </w:lvl>
    <w:lvl w:ilvl="4" w:tplc="25048BD4" w:tentative="1">
      <w:start w:val="1"/>
      <w:numFmt w:val="lowerLetter"/>
      <w:lvlText w:val="%5."/>
      <w:lvlJc w:val="left"/>
      <w:pPr>
        <w:ind w:left="3600" w:hanging="360"/>
      </w:pPr>
    </w:lvl>
    <w:lvl w:ilvl="5" w:tplc="E638AC18" w:tentative="1">
      <w:start w:val="1"/>
      <w:numFmt w:val="lowerRoman"/>
      <w:lvlText w:val="%6."/>
      <w:lvlJc w:val="right"/>
      <w:pPr>
        <w:ind w:left="4320" w:hanging="180"/>
      </w:pPr>
    </w:lvl>
    <w:lvl w:ilvl="6" w:tplc="A546F778" w:tentative="1">
      <w:start w:val="1"/>
      <w:numFmt w:val="decimal"/>
      <w:lvlText w:val="%7."/>
      <w:lvlJc w:val="left"/>
      <w:pPr>
        <w:ind w:left="5040" w:hanging="360"/>
      </w:pPr>
    </w:lvl>
    <w:lvl w:ilvl="7" w:tplc="803E272A" w:tentative="1">
      <w:start w:val="1"/>
      <w:numFmt w:val="lowerLetter"/>
      <w:lvlText w:val="%8."/>
      <w:lvlJc w:val="left"/>
      <w:pPr>
        <w:ind w:left="5760" w:hanging="360"/>
      </w:pPr>
    </w:lvl>
    <w:lvl w:ilvl="8" w:tplc="00A4E6FA" w:tentative="1">
      <w:start w:val="1"/>
      <w:numFmt w:val="lowerRoman"/>
      <w:lvlText w:val="%9."/>
      <w:lvlJc w:val="right"/>
      <w:pPr>
        <w:ind w:left="6480" w:hanging="180"/>
      </w:pPr>
    </w:lvl>
  </w:abstractNum>
  <w:abstractNum w:abstractNumId="81" w15:restartNumberingAfterBreak="0">
    <w:nsid w:val="5C3412CD"/>
    <w:multiLevelType w:val="hybridMultilevel"/>
    <w:tmpl w:val="C9EAD084"/>
    <w:lvl w:ilvl="0" w:tplc="FD646C06">
      <w:start w:val="1"/>
      <w:numFmt w:val="decimal"/>
      <w:lvlRestart w:val="0"/>
      <w:lvlText w:val="%1."/>
      <w:lvlJc w:val="left"/>
      <w:pPr>
        <w:tabs>
          <w:tab w:val="num" w:pos="720"/>
        </w:tabs>
        <w:ind w:left="720" w:hanging="360"/>
      </w:pPr>
      <w:rPr>
        <w:vanish w:val="0"/>
      </w:rPr>
    </w:lvl>
    <w:lvl w:ilvl="1" w:tplc="97E813D8" w:tentative="1">
      <w:start w:val="1"/>
      <w:numFmt w:val="lowerLetter"/>
      <w:lvlText w:val="%2."/>
      <w:lvlJc w:val="left"/>
      <w:pPr>
        <w:ind w:left="1440" w:hanging="360"/>
      </w:pPr>
    </w:lvl>
    <w:lvl w:ilvl="2" w:tplc="8B0E1F44" w:tentative="1">
      <w:start w:val="1"/>
      <w:numFmt w:val="lowerRoman"/>
      <w:lvlText w:val="%3."/>
      <w:lvlJc w:val="right"/>
      <w:pPr>
        <w:ind w:left="2160" w:hanging="180"/>
      </w:pPr>
    </w:lvl>
    <w:lvl w:ilvl="3" w:tplc="FF6EAFC0" w:tentative="1">
      <w:start w:val="1"/>
      <w:numFmt w:val="decimal"/>
      <w:lvlText w:val="%4."/>
      <w:lvlJc w:val="left"/>
      <w:pPr>
        <w:ind w:left="2880" w:hanging="360"/>
      </w:pPr>
    </w:lvl>
    <w:lvl w:ilvl="4" w:tplc="0E82150C" w:tentative="1">
      <w:start w:val="1"/>
      <w:numFmt w:val="lowerLetter"/>
      <w:lvlText w:val="%5."/>
      <w:lvlJc w:val="left"/>
      <w:pPr>
        <w:ind w:left="3600" w:hanging="360"/>
      </w:pPr>
    </w:lvl>
    <w:lvl w:ilvl="5" w:tplc="D1902A70" w:tentative="1">
      <w:start w:val="1"/>
      <w:numFmt w:val="lowerRoman"/>
      <w:lvlText w:val="%6."/>
      <w:lvlJc w:val="right"/>
      <w:pPr>
        <w:ind w:left="4320" w:hanging="180"/>
      </w:pPr>
    </w:lvl>
    <w:lvl w:ilvl="6" w:tplc="4E5EBD5A" w:tentative="1">
      <w:start w:val="1"/>
      <w:numFmt w:val="decimal"/>
      <w:lvlText w:val="%7."/>
      <w:lvlJc w:val="left"/>
      <w:pPr>
        <w:ind w:left="5040" w:hanging="360"/>
      </w:pPr>
    </w:lvl>
    <w:lvl w:ilvl="7" w:tplc="B9A23078" w:tentative="1">
      <w:start w:val="1"/>
      <w:numFmt w:val="lowerLetter"/>
      <w:lvlText w:val="%8."/>
      <w:lvlJc w:val="left"/>
      <w:pPr>
        <w:ind w:left="5760" w:hanging="360"/>
      </w:pPr>
    </w:lvl>
    <w:lvl w:ilvl="8" w:tplc="CEBA483E" w:tentative="1">
      <w:start w:val="1"/>
      <w:numFmt w:val="lowerRoman"/>
      <w:lvlText w:val="%9."/>
      <w:lvlJc w:val="right"/>
      <w:pPr>
        <w:ind w:left="6480" w:hanging="180"/>
      </w:pPr>
    </w:lvl>
  </w:abstractNum>
  <w:abstractNum w:abstractNumId="82" w15:restartNumberingAfterBreak="0">
    <w:nsid w:val="5C7364F2"/>
    <w:multiLevelType w:val="hybridMultilevel"/>
    <w:tmpl w:val="3F306AC8"/>
    <w:lvl w:ilvl="0" w:tplc="9DBA563C">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D6C3613"/>
    <w:multiLevelType w:val="hybridMultilevel"/>
    <w:tmpl w:val="3F306AC8"/>
    <w:lvl w:ilvl="0" w:tplc="B300A22A">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1C0571A"/>
    <w:multiLevelType w:val="hybridMultilevel"/>
    <w:tmpl w:val="A30CB0E2"/>
    <w:lvl w:ilvl="0" w:tplc="65C2474C">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37B4274"/>
    <w:multiLevelType w:val="hybridMultilevel"/>
    <w:tmpl w:val="77BE0F32"/>
    <w:lvl w:ilvl="0" w:tplc="F5902248">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3B278C2"/>
    <w:multiLevelType w:val="hybridMultilevel"/>
    <w:tmpl w:val="F0EEA0EA"/>
    <w:lvl w:ilvl="0" w:tplc="EFBA3594">
      <w:start w:val="3"/>
      <w:numFmt w:val="decimal"/>
      <w:lvlRestart w:val="0"/>
      <w:lvlText w:val="%1."/>
      <w:lvlJc w:val="left"/>
      <w:pPr>
        <w:tabs>
          <w:tab w:val="num" w:pos="720"/>
        </w:tabs>
        <w:ind w:left="720" w:hanging="360"/>
      </w:pPr>
      <w:rPr>
        <w:rFonts w:hint="default"/>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59D7EB7"/>
    <w:multiLevelType w:val="hybridMultilevel"/>
    <w:tmpl w:val="D03053BC"/>
    <w:lvl w:ilvl="0" w:tplc="F634DC7A">
      <w:start w:val="1"/>
      <w:numFmt w:val="bullet"/>
      <w:pStyle w:val="TableBullet0"/>
      <w:lvlText w:val=""/>
      <w:lvlJc w:val="left"/>
      <w:pPr>
        <w:tabs>
          <w:tab w:val="num" w:pos="216"/>
        </w:tabs>
        <w:ind w:left="216" w:hanging="216"/>
      </w:pPr>
      <w:rPr>
        <w:rFonts w:ascii="Symbol" w:hAnsi="Symbol" w:hint="default"/>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66BD20EA"/>
    <w:multiLevelType w:val="hybridMultilevel"/>
    <w:tmpl w:val="77BE0F32"/>
    <w:lvl w:ilvl="0" w:tplc="F5902248">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7C77BAC"/>
    <w:multiLevelType w:val="hybridMultilevel"/>
    <w:tmpl w:val="C9EAD084"/>
    <w:lvl w:ilvl="0" w:tplc="D41CEC50">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8251AA6"/>
    <w:multiLevelType w:val="hybridMultilevel"/>
    <w:tmpl w:val="3F306AC8"/>
    <w:lvl w:ilvl="0" w:tplc="9DBA563C">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9F5248B"/>
    <w:multiLevelType w:val="singleLevel"/>
    <w:tmpl w:val="3F44942C"/>
    <w:lvl w:ilvl="0">
      <w:start w:val="1"/>
      <w:numFmt w:val="bullet"/>
      <w:pStyle w:val="BulletDash1"/>
      <w:lvlText w:val="–"/>
      <w:lvlJc w:val="left"/>
      <w:pPr>
        <w:tabs>
          <w:tab w:val="num" w:pos="360"/>
        </w:tabs>
        <w:ind w:left="360" w:hanging="360"/>
      </w:pPr>
      <w:rPr>
        <w:rFonts w:ascii="Times New Roman" w:hAnsi="Times New Roman" w:hint="default"/>
        <w:sz w:val="20"/>
      </w:rPr>
    </w:lvl>
  </w:abstractNum>
  <w:abstractNum w:abstractNumId="92" w15:restartNumberingAfterBreak="0">
    <w:nsid w:val="6A1F7986"/>
    <w:multiLevelType w:val="hybridMultilevel"/>
    <w:tmpl w:val="B7BAF452"/>
    <w:lvl w:ilvl="0" w:tplc="D29C334C">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F9A325A"/>
    <w:multiLevelType w:val="multilevel"/>
    <w:tmpl w:val="A6349114"/>
    <w:lvl w:ilvl="0">
      <w:start w:val="1"/>
      <w:numFmt w:val="decimal"/>
      <w:pStyle w:val="MainTextIndented"/>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4" w15:restartNumberingAfterBreak="0">
    <w:nsid w:val="6FD63CF6"/>
    <w:multiLevelType w:val="hybridMultilevel"/>
    <w:tmpl w:val="3F306AC8"/>
    <w:lvl w:ilvl="0" w:tplc="D41CEC50">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03279FA"/>
    <w:multiLevelType w:val="hybridMultilevel"/>
    <w:tmpl w:val="683414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714E17DF"/>
    <w:multiLevelType w:val="hybridMultilevel"/>
    <w:tmpl w:val="5A76CB26"/>
    <w:lvl w:ilvl="0" w:tplc="C7F83008">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4483FF6"/>
    <w:multiLevelType w:val="hybridMultilevel"/>
    <w:tmpl w:val="77BE0F32"/>
    <w:lvl w:ilvl="0" w:tplc="F5902248">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5A45ABC"/>
    <w:multiLevelType w:val="hybridMultilevel"/>
    <w:tmpl w:val="5A76CB26"/>
    <w:lvl w:ilvl="0" w:tplc="6420B2F6">
      <w:start w:val="1"/>
      <w:numFmt w:val="decimal"/>
      <w:lvlRestart w:val="0"/>
      <w:lvlText w:val="%1."/>
      <w:lvlJc w:val="left"/>
      <w:pPr>
        <w:tabs>
          <w:tab w:val="num" w:pos="720"/>
        </w:tabs>
        <w:ind w:left="720" w:hanging="360"/>
      </w:pPr>
      <w:rPr>
        <w:vanish w:val="0"/>
      </w:rPr>
    </w:lvl>
    <w:lvl w:ilvl="1" w:tplc="1A5A379C" w:tentative="1">
      <w:start w:val="1"/>
      <w:numFmt w:val="lowerLetter"/>
      <w:lvlText w:val="%2."/>
      <w:lvlJc w:val="left"/>
      <w:pPr>
        <w:ind w:left="1440" w:hanging="360"/>
      </w:pPr>
    </w:lvl>
    <w:lvl w:ilvl="2" w:tplc="EE4EE92A" w:tentative="1">
      <w:start w:val="1"/>
      <w:numFmt w:val="lowerRoman"/>
      <w:lvlText w:val="%3."/>
      <w:lvlJc w:val="right"/>
      <w:pPr>
        <w:ind w:left="2160" w:hanging="180"/>
      </w:pPr>
    </w:lvl>
    <w:lvl w:ilvl="3" w:tplc="B6DA5FE2" w:tentative="1">
      <w:start w:val="1"/>
      <w:numFmt w:val="decimal"/>
      <w:lvlText w:val="%4."/>
      <w:lvlJc w:val="left"/>
      <w:pPr>
        <w:ind w:left="2880" w:hanging="360"/>
      </w:pPr>
    </w:lvl>
    <w:lvl w:ilvl="4" w:tplc="DCC6597A" w:tentative="1">
      <w:start w:val="1"/>
      <w:numFmt w:val="lowerLetter"/>
      <w:lvlText w:val="%5."/>
      <w:lvlJc w:val="left"/>
      <w:pPr>
        <w:ind w:left="3600" w:hanging="360"/>
      </w:pPr>
    </w:lvl>
    <w:lvl w:ilvl="5" w:tplc="EF3C8916" w:tentative="1">
      <w:start w:val="1"/>
      <w:numFmt w:val="lowerRoman"/>
      <w:lvlText w:val="%6."/>
      <w:lvlJc w:val="right"/>
      <w:pPr>
        <w:ind w:left="4320" w:hanging="180"/>
      </w:pPr>
    </w:lvl>
    <w:lvl w:ilvl="6" w:tplc="7842E3AA" w:tentative="1">
      <w:start w:val="1"/>
      <w:numFmt w:val="decimal"/>
      <w:lvlText w:val="%7."/>
      <w:lvlJc w:val="left"/>
      <w:pPr>
        <w:ind w:left="5040" w:hanging="360"/>
      </w:pPr>
    </w:lvl>
    <w:lvl w:ilvl="7" w:tplc="B19E8E68" w:tentative="1">
      <w:start w:val="1"/>
      <w:numFmt w:val="lowerLetter"/>
      <w:lvlText w:val="%8."/>
      <w:lvlJc w:val="left"/>
      <w:pPr>
        <w:ind w:left="5760" w:hanging="360"/>
      </w:pPr>
    </w:lvl>
    <w:lvl w:ilvl="8" w:tplc="A2ECB5A4" w:tentative="1">
      <w:start w:val="1"/>
      <w:numFmt w:val="lowerRoman"/>
      <w:lvlText w:val="%9."/>
      <w:lvlJc w:val="right"/>
      <w:pPr>
        <w:ind w:left="6480" w:hanging="180"/>
      </w:pPr>
    </w:lvl>
  </w:abstractNum>
  <w:abstractNum w:abstractNumId="99" w15:restartNumberingAfterBreak="0">
    <w:nsid w:val="77635580"/>
    <w:multiLevelType w:val="hybridMultilevel"/>
    <w:tmpl w:val="0E0074BC"/>
    <w:lvl w:ilvl="0" w:tplc="BC9A10BA">
      <w:start w:val="1"/>
      <w:numFmt w:val="decimal"/>
      <w:lvlRestart w:val="0"/>
      <w:lvlText w:val="%1."/>
      <w:lvlJc w:val="left"/>
      <w:pPr>
        <w:tabs>
          <w:tab w:val="num" w:pos="810"/>
        </w:tabs>
        <w:ind w:left="810" w:hanging="360"/>
      </w:pPr>
      <w:rPr>
        <w:vanish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0" w15:restartNumberingAfterBreak="0">
    <w:nsid w:val="77FA04CA"/>
    <w:multiLevelType w:val="hybridMultilevel"/>
    <w:tmpl w:val="3F306AC8"/>
    <w:lvl w:ilvl="0" w:tplc="9DBA563C">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A0B5C38"/>
    <w:multiLevelType w:val="hybridMultilevel"/>
    <w:tmpl w:val="3F306AC8"/>
    <w:lvl w:ilvl="0" w:tplc="9DBA563C">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A2F3774"/>
    <w:multiLevelType w:val="multilevel"/>
    <w:tmpl w:val="02D85386"/>
    <w:numStyleLink w:val="Style2"/>
  </w:abstractNum>
  <w:abstractNum w:abstractNumId="103" w15:restartNumberingAfterBreak="0">
    <w:nsid w:val="7B233C2B"/>
    <w:multiLevelType w:val="hybridMultilevel"/>
    <w:tmpl w:val="3F306AC8"/>
    <w:lvl w:ilvl="0" w:tplc="B300A22A">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BC7484E"/>
    <w:multiLevelType w:val="multilevel"/>
    <w:tmpl w:val="D47C3122"/>
    <w:lvl w:ilvl="0">
      <w:start w:val="1"/>
      <w:numFmt w:val="decimal"/>
      <w:pStyle w:val="Number1"/>
      <w:lvlText w:val="%1."/>
      <w:lvlJc w:val="left"/>
      <w:pPr>
        <w:tabs>
          <w:tab w:val="num" w:pos="2232"/>
        </w:tabs>
        <w:ind w:left="2232" w:hanging="432"/>
      </w:pPr>
      <w:rPr>
        <w:rFonts w:hint="default"/>
      </w:rPr>
    </w:lvl>
    <w:lvl w:ilvl="1">
      <w:start w:val="1"/>
      <w:numFmt w:val="lowerLetter"/>
      <w:lvlText w:val="%2."/>
      <w:lvlJc w:val="left"/>
      <w:pPr>
        <w:tabs>
          <w:tab w:val="num" w:pos="2520"/>
        </w:tabs>
        <w:ind w:left="2520" w:hanging="360"/>
      </w:pPr>
      <w:rPr>
        <w:rFonts w:hint="default"/>
      </w:rPr>
    </w:lvl>
    <w:lvl w:ilvl="2">
      <w:start w:val="1"/>
      <w:numFmt w:val="decimal"/>
      <w:lvlText w:val="%3."/>
      <w:lvlJc w:val="left"/>
      <w:pPr>
        <w:tabs>
          <w:tab w:val="num" w:pos="3600"/>
        </w:tabs>
        <w:ind w:left="3240" w:firstLine="0"/>
      </w:pPr>
      <w:rPr>
        <w:rFonts w:hint="default"/>
      </w:rPr>
    </w:lvl>
    <w:lvl w:ilvl="3">
      <w:start w:val="1"/>
      <w:numFmt w:val="lowerLetter"/>
      <w:lvlText w:val="%4)"/>
      <w:lvlJc w:val="left"/>
      <w:pPr>
        <w:tabs>
          <w:tab w:val="num" w:pos="4320"/>
        </w:tabs>
        <w:ind w:left="3960" w:firstLine="0"/>
      </w:pPr>
      <w:rPr>
        <w:rFonts w:hint="default"/>
      </w:rPr>
    </w:lvl>
    <w:lvl w:ilvl="4">
      <w:start w:val="1"/>
      <w:numFmt w:val="decimal"/>
      <w:lvlText w:val="(%5)"/>
      <w:lvlJc w:val="left"/>
      <w:pPr>
        <w:tabs>
          <w:tab w:val="num" w:pos="5040"/>
        </w:tabs>
        <w:ind w:left="4680" w:firstLine="0"/>
      </w:pPr>
      <w:rPr>
        <w:rFonts w:hint="default"/>
      </w:rPr>
    </w:lvl>
    <w:lvl w:ilvl="5">
      <w:start w:val="1"/>
      <w:numFmt w:val="lowerLetter"/>
      <w:lvlText w:val="(%6)"/>
      <w:lvlJc w:val="left"/>
      <w:pPr>
        <w:tabs>
          <w:tab w:val="num" w:pos="5760"/>
        </w:tabs>
        <w:ind w:left="5400" w:firstLine="0"/>
      </w:pPr>
      <w:rPr>
        <w:rFonts w:hint="default"/>
      </w:rPr>
    </w:lvl>
    <w:lvl w:ilvl="6">
      <w:start w:val="1"/>
      <w:numFmt w:val="lowerRoman"/>
      <w:lvlText w:val="(%7)"/>
      <w:lvlJc w:val="left"/>
      <w:pPr>
        <w:tabs>
          <w:tab w:val="num" w:pos="6480"/>
        </w:tabs>
        <w:ind w:left="6120" w:firstLine="0"/>
      </w:pPr>
      <w:rPr>
        <w:rFonts w:hint="default"/>
      </w:rPr>
    </w:lvl>
    <w:lvl w:ilvl="7">
      <w:start w:val="1"/>
      <w:numFmt w:val="lowerLetter"/>
      <w:lvlText w:val="(%8)"/>
      <w:lvlJc w:val="left"/>
      <w:pPr>
        <w:tabs>
          <w:tab w:val="num" w:pos="7200"/>
        </w:tabs>
        <w:ind w:left="6840" w:firstLine="0"/>
      </w:pPr>
      <w:rPr>
        <w:rFonts w:hint="default"/>
      </w:rPr>
    </w:lvl>
    <w:lvl w:ilvl="8">
      <w:start w:val="1"/>
      <w:numFmt w:val="lowerRoman"/>
      <w:lvlText w:val="(%9)"/>
      <w:lvlJc w:val="left"/>
      <w:pPr>
        <w:tabs>
          <w:tab w:val="num" w:pos="7920"/>
        </w:tabs>
        <w:ind w:left="7560" w:firstLine="0"/>
      </w:pPr>
      <w:rPr>
        <w:rFonts w:hint="default"/>
      </w:rPr>
    </w:lvl>
  </w:abstractNum>
  <w:abstractNum w:abstractNumId="105" w15:restartNumberingAfterBreak="0">
    <w:nsid w:val="7E387225"/>
    <w:multiLevelType w:val="hybridMultilevel"/>
    <w:tmpl w:val="B5BEE60A"/>
    <w:lvl w:ilvl="0" w:tplc="F5F41F12">
      <w:start w:val="1"/>
      <w:numFmt w:val="decimal"/>
      <w:lvlRestart w:val="0"/>
      <w:lvlText w:val="%1."/>
      <w:lvlJc w:val="left"/>
      <w:pPr>
        <w:tabs>
          <w:tab w:val="num" w:pos="720"/>
        </w:tabs>
        <w:ind w:left="72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E5E2A1A"/>
    <w:multiLevelType w:val="hybridMultilevel"/>
    <w:tmpl w:val="B5BEE60A"/>
    <w:lvl w:ilvl="0" w:tplc="BC9A10BA">
      <w:start w:val="1"/>
      <w:numFmt w:val="decimal"/>
      <w:lvlRestart w:val="0"/>
      <w:lvlText w:val="%1."/>
      <w:lvlJc w:val="left"/>
      <w:pPr>
        <w:tabs>
          <w:tab w:val="num" w:pos="810"/>
        </w:tabs>
        <w:ind w:left="810" w:hanging="360"/>
      </w:pPr>
      <w:rPr>
        <w: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1"/>
  </w:num>
  <w:num w:numId="2">
    <w:abstractNumId w:val="71"/>
  </w:num>
  <w:num w:numId="3">
    <w:abstractNumId w:val="13"/>
  </w:num>
  <w:num w:numId="4">
    <w:abstractNumId w:val="50"/>
  </w:num>
  <w:num w:numId="5">
    <w:abstractNumId w:val="66"/>
  </w:num>
  <w:num w:numId="6">
    <w:abstractNumId w:val="4"/>
  </w:num>
  <w:num w:numId="7">
    <w:abstractNumId w:val="30"/>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5"/>
  </w:num>
  <w:num w:numId="10">
    <w:abstractNumId w:val="84"/>
  </w:num>
  <w:num w:numId="11">
    <w:abstractNumId w:val="17"/>
  </w:num>
  <w:num w:numId="12">
    <w:abstractNumId w:val="54"/>
  </w:num>
  <w:num w:numId="1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2"/>
  </w:num>
  <w:num w:numId="15">
    <w:abstractNumId w:val="4"/>
    <w:lvlOverride w:ilvl="0">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lvl w:ilvl="1">
        <w:start w:val="1"/>
        <w:numFmt w:val="lowerLetter"/>
        <w:lvlText w:val="%2."/>
        <w:lvlJc w:val="left"/>
        <w:pPr>
          <w:tabs>
            <w:tab w:val="num" w:pos="720"/>
          </w:tabs>
          <w:ind w:left="720" w:hanging="360"/>
        </w:pPr>
        <w:rPr>
          <w:rFonts w:hint="default"/>
        </w:rPr>
      </w:lvl>
    </w:lvlOverride>
    <w:lvlOverride w:ilvl="2">
      <w:lvl w:ilvl="2">
        <w:start w:val="1"/>
        <w:numFmt w:val="lowerRoman"/>
        <w:lvlText w:val="%3."/>
        <w:lvlJc w:val="right"/>
        <w:pPr>
          <w:tabs>
            <w:tab w:val="num" w:pos="360"/>
          </w:tabs>
          <w:ind w:left="1080" w:firstLine="0"/>
        </w:pPr>
        <w:rPr>
          <w:rFonts w:hint="default"/>
        </w:rPr>
      </w:lvl>
    </w:lvlOverride>
    <w:lvlOverride w:ilvl="3">
      <w:lvl w:ilvl="3">
        <w:start w:val="1"/>
        <w:numFmt w:val="decimal"/>
        <w:lvlText w:val="%4."/>
        <w:lvlJc w:val="left"/>
        <w:pPr>
          <w:tabs>
            <w:tab w:val="num" w:pos="1080"/>
          </w:tabs>
          <w:ind w:left="1080" w:hanging="360"/>
        </w:pPr>
        <w:rPr>
          <w:rFonts w:hint="default"/>
        </w:rPr>
      </w:lvl>
    </w:lvlOverride>
    <w:lvlOverride w:ilvl="4">
      <w:lvl w:ilvl="4">
        <w:start w:val="1"/>
        <w:numFmt w:val="lowerLetter"/>
        <w:lvlText w:val="%5."/>
        <w:lvlJc w:val="left"/>
        <w:pPr>
          <w:tabs>
            <w:tab w:val="num" w:pos="1800"/>
          </w:tabs>
          <w:ind w:left="1800" w:hanging="360"/>
        </w:pPr>
        <w:rPr>
          <w:rFonts w:hint="default"/>
        </w:rPr>
      </w:lvl>
    </w:lvlOverride>
    <w:lvlOverride w:ilvl="5">
      <w:lvl w:ilvl="5">
        <w:start w:val="1"/>
        <w:numFmt w:val="lowerRoman"/>
        <w:lvlText w:val="%6."/>
        <w:lvlJc w:val="right"/>
        <w:pPr>
          <w:tabs>
            <w:tab w:val="num" w:pos="2520"/>
          </w:tabs>
          <w:ind w:left="2520" w:hanging="180"/>
        </w:pPr>
        <w:rPr>
          <w:rFonts w:hint="default"/>
        </w:rPr>
      </w:lvl>
    </w:lvlOverride>
    <w:lvlOverride w:ilvl="6">
      <w:lvl w:ilvl="6">
        <w:start w:val="1"/>
        <w:numFmt w:val="decimal"/>
        <w:lvlText w:val="%7."/>
        <w:lvlJc w:val="left"/>
        <w:pPr>
          <w:tabs>
            <w:tab w:val="num" w:pos="3240"/>
          </w:tabs>
          <w:ind w:left="3240" w:hanging="360"/>
        </w:pPr>
        <w:rPr>
          <w:rFonts w:hint="default"/>
        </w:rPr>
      </w:lvl>
    </w:lvlOverride>
    <w:lvlOverride w:ilvl="7">
      <w:lvl w:ilvl="7">
        <w:start w:val="1"/>
        <w:numFmt w:val="lowerLetter"/>
        <w:lvlText w:val="%8."/>
        <w:lvlJc w:val="left"/>
        <w:pPr>
          <w:tabs>
            <w:tab w:val="num" w:pos="3960"/>
          </w:tabs>
          <w:ind w:left="3960" w:hanging="360"/>
        </w:pPr>
        <w:rPr>
          <w:rFonts w:hint="default"/>
        </w:rPr>
      </w:lvl>
    </w:lvlOverride>
    <w:lvlOverride w:ilvl="8">
      <w:lvl w:ilvl="8">
        <w:start w:val="1"/>
        <w:numFmt w:val="lowerRoman"/>
        <w:lvlText w:val="%9."/>
        <w:lvlJc w:val="right"/>
        <w:pPr>
          <w:tabs>
            <w:tab w:val="num" w:pos="4680"/>
          </w:tabs>
          <w:ind w:left="4680" w:hanging="180"/>
        </w:pPr>
        <w:rPr>
          <w:rFonts w:hint="default"/>
        </w:rPr>
      </w:lvl>
    </w:lvlOverride>
  </w:num>
  <w:num w:numId="16">
    <w:abstractNumId w:val="69"/>
  </w:num>
  <w:num w:numId="17">
    <w:abstractNumId w:val="3"/>
  </w:num>
  <w:num w:numId="18">
    <w:abstractNumId w:val="101"/>
  </w:num>
  <w:num w:numId="19">
    <w:abstractNumId w:val="57"/>
  </w:num>
  <w:num w:numId="20">
    <w:abstractNumId w:val="21"/>
  </w:num>
  <w:num w:numId="21">
    <w:abstractNumId w:val="83"/>
  </w:num>
  <w:num w:numId="22">
    <w:abstractNumId w:val="44"/>
  </w:num>
  <w:num w:numId="23">
    <w:abstractNumId w:val="94"/>
  </w:num>
  <w:num w:numId="24">
    <w:abstractNumId w:val="11"/>
  </w:num>
  <w:num w:numId="25">
    <w:abstractNumId w:val="77"/>
  </w:num>
  <w:num w:numId="26">
    <w:abstractNumId w:val="60"/>
  </w:num>
  <w:num w:numId="27">
    <w:abstractNumId w:val="15"/>
  </w:num>
  <w:num w:numId="28">
    <w:abstractNumId w:val="63"/>
  </w:num>
  <w:num w:numId="29">
    <w:abstractNumId w:val="104"/>
  </w:num>
  <w:num w:numId="30">
    <w:abstractNumId w:val="53"/>
  </w:num>
  <w:num w:numId="31">
    <w:abstractNumId w:val="51"/>
  </w:num>
  <w:num w:numId="32">
    <w:abstractNumId w:val="37"/>
  </w:num>
  <w:num w:numId="33">
    <w:abstractNumId w:val="87"/>
  </w:num>
  <w:num w:numId="34">
    <w:abstractNumId w:val="73"/>
  </w:num>
  <w:num w:numId="35">
    <w:abstractNumId w:val="6"/>
  </w:num>
  <w:num w:numId="36">
    <w:abstractNumId w:val="41"/>
  </w:num>
  <w:num w:numId="37">
    <w:abstractNumId w:val="79"/>
  </w:num>
  <w:num w:numId="38">
    <w:abstractNumId w:val="52"/>
  </w:num>
  <w:num w:numId="39">
    <w:abstractNumId w:val="7"/>
  </w:num>
  <w:num w:numId="40">
    <w:abstractNumId w:val="27"/>
  </w:num>
  <w:num w:numId="41">
    <w:abstractNumId w:val="23"/>
  </w:num>
  <w:num w:numId="42">
    <w:abstractNumId w:val="26"/>
  </w:num>
  <w:num w:numId="43">
    <w:abstractNumId w:val="39"/>
  </w:num>
  <w:num w:numId="44">
    <w:abstractNumId w:val="85"/>
  </w:num>
  <w:num w:numId="45">
    <w:abstractNumId w:val="20"/>
  </w:num>
  <w:num w:numId="46">
    <w:abstractNumId w:val="32"/>
  </w:num>
  <w:num w:numId="47">
    <w:abstractNumId w:val="78"/>
  </w:num>
  <w:num w:numId="48">
    <w:abstractNumId w:val="46"/>
  </w:num>
  <w:num w:numId="49">
    <w:abstractNumId w:val="88"/>
  </w:num>
  <w:num w:numId="50">
    <w:abstractNumId w:val="75"/>
  </w:num>
  <w:num w:numId="51">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0"/>
          <w:szCs w:val="20"/>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52">
    <w:abstractNumId w:val="38"/>
  </w:num>
  <w:num w:numId="53">
    <w:abstractNumId w:val="4"/>
    <w:lvlOverride w:ilvl="0">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lvl w:ilvl="1">
        <w:start w:val="1"/>
        <w:numFmt w:val="lowerLetter"/>
        <w:lvlText w:val="%2."/>
        <w:lvlJc w:val="left"/>
        <w:pPr>
          <w:tabs>
            <w:tab w:val="num" w:pos="720"/>
          </w:tabs>
          <w:ind w:left="720" w:hanging="360"/>
        </w:pPr>
        <w:rPr>
          <w:rFonts w:hint="default"/>
        </w:rPr>
      </w:lvl>
    </w:lvlOverride>
    <w:lvlOverride w:ilvl="2">
      <w:lvl w:ilvl="2">
        <w:start w:val="1"/>
        <w:numFmt w:val="lowerRoman"/>
        <w:lvlText w:val="%3."/>
        <w:lvlJc w:val="right"/>
        <w:pPr>
          <w:tabs>
            <w:tab w:val="num" w:pos="360"/>
          </w:tabs>
          <w:ind w:left="1080" w:firstLine="0"/>
        </w:pPr>
        <w:rPr>
          <w:rFonts w:hint="default"/>
        </w:rPr>
      </w:lvl>
    </w:lvlOverride>
    <w:lvlOverride w:ilvl="3">
      <w:lvl w:ilvl="3">
        <w:start w:val="1"/>
        <w:numFmt w:val="decimal"/>
        <w:lvlText w:val="%4."/>
        <w:lvlJc w:val="left"/>
        <w:pPr>
          <w:tabs>
            <w:tab w:val="num" w:pos="1080"/>
          </w:tabs>
          <w:ind w:left="1080" w:hanging="360"/>
        </w:pPr>
        <w:rPr>
          <w:rFonts w:hint="default"/>
        </w:rPr>
      </w:lvl>
    </w:lvlOverride>
    <w:lvlOverride w:ilvl="4">
      <w:lvl w:ilvl="4">
        <w:start w:val="1"/>
        <w:numFmt w:val="lowerLetter"/>
        <w:lvlText w:val="%5."/>
        <w:lvlJc w:val="left"/>
        <w:pPr>
          <w:tabs>
            <w:tab w:val="num" w:pos="1800"/>
          </w:tabs>
          <w:ind w:left="1800" w:hanging="360"/>
        </w:pPr>
        <w:rPr>
          <w:rFonts w:hint="default"/>
        </w:rPr>
      </w:lvl>
    </w:lvlOverride>
    <w:lvlOverride w:ilvl="5">
      <w:lvl w:ilvl="5">
        <w:start w:val="1"/>
        <w:numFmt w:val="lowerRoman"/>
        <w:lvlText w:val="%6."/>
        <w:lvlJc w:val="right"/>
        <w:pPr>
          <w:tabs>
            <w:tab w:val="num" w:pos="2520"/>
          </w:tabs>
          <w:ind w:left="2520" w:hanging="180"/>
        </w:pPr>
        <w:rPr>
          <w:rFonts w:hint="default"/>
        </w:rPr>
      </w:lvl>
    </w:lvlOverride>
    <w:lvlOverride w:ilvl="6">
      <w:lvl w:ilvl="6">
        <w:start w:val="1"/>
        <w:numFmt w:val="decimal"/>
        <w:lvlText w:val="%7."/>
        <w:lvlJc w:val="left"/>
        <w:pPr>
          <w:tabs>
            <w:tab w:val="num" w:pos="3240"/>
          </w:tabs>
          <w:ind w:left="3240" w:hanging="360"/>
        </w:pPr>
        <w:rPr>
          <w:rFonts w:hint="default"/>
        </w:rPr>
      </w:lvl>
    </w:lvlOverride>
    <w:lvlOverride w:ilvl="7">
      <w:lvl w:ilvl="7">
        <w:start w:val="1"/>
        <w:numFmt w:val="lowerLetter"/>
        <w:lvlText w:val="%8."/>
        <w:lvlJc w:val="left"/>
        <w:pPr>
          <w:tabs>
            <w:tab w:val="num" w:pos="3960"/>
          </w:tabs>
          <w:ind w:left="3960" w:hanging="360"/>
        </w:pPr>
        <w:rPr>
          <w:rFonts w:hint="default"/>
        </w:rPr>
      </w:lvl>
    </w:lvlOverride>
    <w:lvlOverride w:ilvl="8">
      <w:lvl w:ilvl="8">
        <w:start w:val="1"/>
        <w:numFmt w:val="lowerRoman"/>
        <w:lvlText w:val="%9."/>
        <w:lvlJc w:val="right"/>
        <w:pPr>
          <w:tabs>
            <w:tab w:val="num" w:pos="4680"/>
          </w:tabs>
          <w:ind w:left="4680" w:hanging="180"/>
        </w:pPr>
        <w:rPr>
          <w:rFonts w:hint="default"/>
        </w:rPr>
      </w:lvl>
    </w:lvlOverride>
  </w:num>
  <w:num w:numId="54">
    <w:abstractNumId w:val="4"/>
    <w:lvlOverride w:ilvl="0">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lvl w:ilvl="1">
        <w:start w:val="1"/>
        <w:numFmt w:val="lowerLetter"/>
        <w:lvlText w:val="%2."/>
        <w:lvlJc w:val="left"/>
        <w:pPr>
          <w:tabs>
            <w:tab w:val="num" w:pos="720"/>
          </w:tabs>
          <w:ind w:left="720" w:hanging="360"/>
        </w:pPr>
        <w:rPr>
          <w:rFonts w:hint="default"/>
        </w:rPr>
      </w:lvl>
    </w:lvlOverride>
    <w:lvlOverride w:ilvl="2">
      <w:lvl w:ilvl="2">
        <w:start w:val="1"/>
        <w:numFmt w:val="lowerRoman"/>
        <w:lvlText w:val="%3."/>
        <w:lvlJc w:val="right"/>
        <w:pPr>
          <w:tabs>
            <w:tab w:val="num" w:pos="360"/>
          </w:tabs>
          <w:ind w:left="1080" w:firstLine="0"/>
        </w:pPr>
        <w:rPr>
          <w:rFonts w:hint="default"/>
        </w:rPr>
      </w:lvl>
    </w:lvlOverride>
    <w:lvlOverride w:ilvl="3">
      <w:lvl w:ilvl="3">
        <w:start w:val="1"/>
        <w:numFmt w:val="decimal"/>
        <w:lvlText w:val="%4."/>
        <w:lvlJc w:val="left"/>
        <w:pPr>
          <w:tabs>
            <w:tab w:val="num" w:pos="1080"/>
          </w:tabs>
          <w:ind w:left="1080" w:hanging="360"/>
        </w:pPr>
        <w:rPr>
          <w:rFonts w:hint="default"/>
        </w:rPr>
      </w:lvl>
    </w:lvlOverride>
    <w:lvlOverride w:ilvl="4">
      <w:lvl w:ilvl="4">
        <w:start w:val="1"/>
        <w:numFmt w:val="lowerLetter"/>
        <w:lvlText w:val="%5."/>
        <w:lvlJc w:val="left"/>
        <w:pPr>
          <w:tabs>
            <w:tab w:val="num" w:pos="1800"/>
          </w:tabs>
          <w:ind w:left="1800" w:hanging="360"/>
        </w:pPr>
        <w:rPr>
          <w:rFonts w:hint="default"/>
        </w:rPr>
      </w:lvl>
    </w:lvlOverride>
    <w:lvlOverride w:ilvl="5">
      <w:lvl w:ilvl="5">
        <w:start w:val="1"/>
        <w:numFmt w:val="lowerRoman"/>
        <w:lvlText w:val="%6."/>
        <w:lvlJc w:val="right"/>
        <w:pPr>
          <w:tabs>
            <w:tab w:val="num" w:pos="2520"/>
          </w:tabs>
          <w:ind w:left="2520" w:hanging="180"/>
        </w:pPr>
        <w:rPr>
          <w:rFonts w:hint="default"/>
        </w:rPr>
      </w:lvl>
    </w:lvlOverride>
    <w:lvlOverride w:ilvl="6">
      <w:lvl w:ilvl="6">
        <w:start w:val="1"/>
        <w:numFmt w:val="decimal"/>
        <w:lvlText w:val="%7."/>
        <w:lvlJc w:val="left"/>
        <w:pPr>
          <w:tabs>
            <w:tab w:val="num" w:pos="3240"/>
          </w:tabs>
          <w:ind w:left="3240" w:hanging="360"/>
        </w:pPr>
        <w:rPr>
          <w:rFonts w:hint="default"/>
        </w:rPr>
      </w:lvl>
    </w:lvlOverride>
    <w:lvlOverride w:ilvl="7">
      <w:lvl w:ilvl="7">
        <w:start w:val="1"/>
        <w:numFmt w:val="lowerLetter"/>
        <w:lvlText w:val="%8."/>
        <w:lvlJc w:val="left"/>
        <w:pPr>
          <w:tabs>
            <w:tab w:val="num" w:pos="3960"/>
          </w:tabs>
          <w:ind w:left="3960" w:hanging="360"/>
        </w:pPr>
        <w:rPr>
          <w:rFonts w:hint="default"/>
        </w:rPr>
      </w:lvl>
    </w:lvlOverride>
    <w:lvlOverride w:ilvl="8">
      <w:lvl w:ilvl="8">
        <w:start w:val="1"/>
        <w:numFmt w:val="lowerRoman"/>
        <w:lvlText w:val="%9."/>
        <w:lvlJc w:val="right"/>
        <w:pPr>
          <w:tabs>
            <w:tab w:val="num" w:pos="4680"/>
          </w:tabs>
          <w:ind w:left="4680" w:hanging="180"/>
        </w:pPr>
        <w:rPr>
          <w:rFonts w:hint="default"/>
        </w:rPr>
      </w:lvl>
    </w:lvlOverride>
  </w:num>
  <w:num w:numId="55">
    <w:abstractNumId w:val="4"/>
    <w:lvlOverride w:ilvl="0">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lvl w:ilvl="1">
        <w:start w:val="1"/>
        <w:numFmt w:val="lowerLetter"/>
        <w:lvlText w:val="%2."/>
        <w:lvlJc w:val="left"/>
        <w:pPr>
          <w:tabs>
            <w:tab w:val="num" w:pos="720"/>
          </w:tabs>
          <w:ind w:left="720" w:hanging="360"/>
        </w:pPr>
        <w:rPr>
          <w:rFonts w:hint="default"/>
        </w:rPr>
      </w:lvl>
    </w:lvlOverride>
    <w:lvlOverride w:ilvl="2">
      <w:lvl w:ilvl="2">
        <w:start w:val="1"/>
        <w:numFmt w:val="lowerRoman"/>
        <w:lvlText w:val="%3."/>
        <w:lvlJc w:val="right"/>
        <w:pPr>
          <w:tabs>
            <w:tab w:val="num" w:pos="360"/>
          </w:tabs>
          <w:ind w:left="1080" w:firstLine="0"/>
        </w:pPr>
        <w:rPr>
          <w:rFonts w:hint="default"/>
        </w:rPr>
      </w:lvl>
    </w:lvlOverride>
    <w:lvlOverride w:ilvl="3">
      <w:lvl w:ilvl="3">
        <w:start w:val="1"/>
        <w:numFmt w:val="decimal"/>
        <w:lvlText w:val="%4."/>
        <w:lvlJc w:val="left"/>
        <w:pPr>
          <w:tabs>
            <w:tab w:val="num" w:pos="1080"/>
          </w:tabs>
          <w:ind w:left="1080" w:hanging="360"/>
        </w:pPr>
        <w:rPr>
          <w:rFonts w:hint="default"/>
        </w:rPr>
      </w:lvl>
    </w:lvlOverride>
    <w:lvlOverride w:ilvl="4">
      <w:lvl w:ilvl="4">
        <w:start w:val="1"/>
        <w:numFmt w:val="lowerLetter"/>
        <w:lvlText w:val="%5."/>
        <w:lvlJc w:val="left"/>
        <w:pPr>
          <w:tabs>
            <w:tab w:val="num" w:pos="1800"/>
          </w:tabs>
          <w:ind w:left="1800" w:hanging="360"/>
        </w:pPr>
        <w:rPr>
          <w:rFonts w:hint="default"/>
        </w:rPr>
      </w:lvl>
    </w:lvlOverride>
    <w:lvlOverride w:ilvl="5">
      <w:lvl w:ilvl="5">
        <w:start w:val="1"/>
        <w:numFmt w:val="lowerRoman"/>
        <w:lvlText w:val="%6."/>
        <w:lvlJc w:val="right"/>
        <w:pPr>
          <w:tabs>
            <w:tab w:val="num" w:pos="2520"/>
          </w:tabs>
          <w:ind w:left="2520" w:hanging="180"/>
        </w:pPr>
        <w:rPr>
          <w:rFonts w:hint="default"/>
        </w:rPr>
      </w:lvl>
    </w:lvlOverride>
    <w:lvlOverride w:ilvl="6">
      <w:lvl w:ilvl="6">
        <w:start w:val="1"/>
        <w:numFmt w:val="decimal"/>
        <w:lvlText w:val="%7."/>
        <w:lvlJc w:val="left"/>
        <w:pPr>
          <w:tabs>
            <w:tab w:val="num" w:pos="3240"/>
          </w:tabs>
          <w:ind w:left="3240" w:hanging="360"/>
        </w:pPr>
        <w:rPr>
          <w:rFonts w:hint="default"/>
        </w:rPr>
      </w:lvl>
    </w:lvlOverride>
    <w:lvlOverride w:ilvl="7">
      <w:lvl w:ilvl="7">
        <w:start w:val="1"/>
        <w:numFmt w:val="lowerLetter"/>
        <w:lvlText w:val="%8."/>
        <w:lvlJc w:val="left"/>
        <w:pPr>
          <w:tabs>
            <w:tab w:val="num" w:pos="3960"/>
          </w:tabs>
          <w:ind w:left="3960" w:hanging="360"/>
        </w:pPr>
        <w:rPr>
          <w:rFonts w:hint="default"/>
        </w:rPr>
      </w:lvl>
    </w:lvlOverride>
    <w:lvlOverride w:ilvl="8">
      <w:lvl w:ilvl="8">
        <w:start w:val="1"/>
        <w:numFmt w:val="lowerRoman"/>
        <w:lvlText w:val="%9."/>
        <w:lvlJc w:val="right"/>
        <w:pPr>
          <w:tabs>
            <w:tab w:val="num" w:pos="4680"/>
          </w:tabs>
          <w:ind w:left="4680" w:hanging="180"/>
        </w:pPr>
        <w:rPr>
          <w:rFonts w:hint="default"/>
        </w:rPr>
      </w:lvl>
    </w:lvlOverride>
  </w:num>
  <w:num w:numId="56">
    <w:abstractNumId w:val="4"/>
    <w:lvlOverride w:ilvl="0">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lvl w:ilvl="1">
        <w:start w:val="1"/>
        <w:numFmt w:val="lowerLetter"/>
        <w:lvlText w:val="%2."/>
        <w:lvlJc w:val="left"/>
        <w:pPr>
          <w:tabs>
            <w:tab w:val="num" w:pos="720"/>
          </w:tabs>
          <w:ind w:left="720" w:hanging="360"/>
        </w:pPr>
        <w:rPr>
          <w:rFonts w:hint="default"/>
        </w:rPr>
      </w:lvl>
    </w:lvlOverride>
    <w:lvlOverride w:ilvl="2">
      <w:lvl w:ilvl="2">
        <w:start w:val="1"/>
        <w:numFmt w:val="lowerRoman"/>
        <w:lvlText w:val="%3."/>
        <w:lvlJc w:val="right"/>
        <w:pPr>
          <w:tabs>
            <w:tab w:val="num" w:pos="360"/>
          </w:tabs>
          <w:ind w:left="1080" w:firstLine="0"/>
        </w:pPr>
        <w:rPr>
          <w:rFonts w:hint="default"/>
        </w:rPr>
      </w:lvl>
    </w:lvlOverride>
    <w:lvlOverride w:ilvl="3">
      <w:lvl w:ilvl="3">
        <w:start w:val="1"/>
        <w:numFmt w:val="decimal"/>
        <w:lvlText w:val="%4."/>
        <w:lvlJc w:val="left"/>
        <w:pPr>
          <w:tabs>
            <w:tab w:val="num" w:pos="1080"/>
          </w:tabs>
          <w:ind w:left="1080" w:hanging="360"/>
        </w:pPr>
        <w:rPr>
          <w:rFonts w:hint="default"/>
        </w:rPr>
      </w:lvl>
    </w:lvlOverride>
    <w:lvlOverride w:ilvl="4">
      <w:lvl w:ilvl="4">
        <w:start w:val="1"/>
        <w:numFmt w:val="lowerLetter"/>
        <w:lvlText w:val="%5."/>
        <w:lvlJc w:val="left"/>
        <w:pPr>
          <w:tabs>
            <w:tab w:val="num" w:pos="1800"/>
          </w:tabs>
          <w:ind w:left="1800" w:hanging="360"/>
        </w:pPr>
        <w:rPr>
          <w:rFonts w:hint="default"/>
        </w:rPr>
      </w:lvl>
    </w:lvlOverride>
    <w:lvlOverride w:ilvl="5">
      <w:lvl w:ilvl="5">
        <w:start w:val="1"/>
        <w:numFmt w:val="lowerRoman"/>
        <w:lvlText w:val="%6."/>
        <w:lvlJc w:val="right"/>
        <w:pPr>
          <w:tabs>
            <w:tab w:val="num" w:pos="2520"/>
          </w:tabs>
          <w:ind w:left="2520" w:hanging="180"/>
        </w:pPr>
        <w:rPr>
          <w:rFonts w:hint="default"/>
        </w:rPr>
      </w:lvl>
    </w:lvlOverride>
    <w:lvlOverride w:ilvl="6">
      <w:lvl w:ilvl="6">
        <w:start w:val="1"/>
        <w:numFmt w:val="decimal"/>
        <w:lvlText w:val="%7."/>
        <w:lvlJc w:val="left"/>
        <w:pPr>
          <w:tabs>
            <w:tab w:val="num" w:pos="3240"/>
          </w:tabs>
          <w:ind w:left="3240" w:hanging="360"/>
        </w:pPr>
        <w:rPr>
          <w:rFonts w:hint="default"/>
        </w:rPr>
      </w:lvl>
    </w:lvlOverride>
    <w:lvlOverride w:ilvl="7">
      <w:lvl w:ilvl="7">
        <w:start w:val="1"/>
        <w:numFmt w:val="lowerLetter"/>
        <w:lvlText w:val="%8."/>
        <w:lvlJc w:val="left"/>
        <w:pPr>
          <w:tabs>
            <w:tab w:val="num" w:pos="3960"/>
          </w:tabs>
          <w:ind w:left="3960" w:hanging="360"/>
        </w:pPr>
        <w:rPr>
          <w:rFonts w:hint="default"/>
        </w:rPr>
      </w:lvl>
    </w:lvlOverride>
    <w:lvlOverride w:ilvl="8">
      <w:lvl w:ilvl="8">
        <w:start w:val="1"/>
        <w:numFmt w:val="lowerRoman"/>
        <w:lvlText w:val="%9."/>
        <w:lvlJc w:val="right"/>
        <w:pPr>
          <w:tabs>
            <w:tab w:val="num" w:pos="4680"/>
          </w:tabs>
          <w:ind w:left="4680" w:hanging="180"/>
        </w:pPr>
        <w:rPr>
          <w:rFonts w:hint="default"/>
        </w:rPr>
      </w:lvl>
    </w:lvlOverride>
  </w:num>
  <w:num w:numId="57">
    <w:abstractNumId w:val="93"/>
  </w:num>
  <w:num w:numId="58">
    <w:abstractNumId w:val="70"/>
  </w:num>
  <w:num w:numId="59">
    <w:abstractNumId w:val="31"/>
  </w:num>
  <w:num w:numId="60">
    <w:abstractNumId w:val="35"/>
  </w:num>
  <w:num w:numId="61">
    <w:abstractNumId w:val="61"/>
  </w:num>
  <w:num w:numId="62">
    <w:abstractNumId w:val="90"/>
  </w:num>
  <w:num w:numId="63">
    <w:abstractNumId w:val="25"/>
  </w:num>
  <w:num w:numId="64">
    <w:abstractNumId w:val="43"/>
  </w:num>
  <w:num w:numId="65">
    <w:abstractNumId w:val="81"/>
  </w:num>
  <w:num w:numId="66">
    <w:abstractNumId w:val="58"/>
  </w:num>
  <w:num w:numId="67">
    <w:abstractNumId w:val="67"/>
  </w:num>
  <w:num w:numId="68">
    <w:abstractNumId w:val="1"/>
  </w:num>
  <w:num w:numId="69">
    <w:abstractNumId w:val="24"/>
  </w:num>
  <w:num w:numId="70">
    <w:abstractNumId w:val="82"/>
  </w:num>
  <w:num w:numId="71">
    <w:abstractNumId w:val="103"/>
  </w:num>
  <w:num w:numId="72">
    <w:abstractNumId w:val="74"/>
  </w:num>
  <w:num w:numId="73">
    <w:abstractNumId w:val="0"/>
  </w:num>
  <w:num w:numId="74">
    <w:abstractNumId w:val="33"/>
  </w:num>
  <w:num w:numId="75">
    <w:abstractNumId w:val="49"/>
  </w:num>
  <w:num w:numId="76">
    <w:abstractNumId w:val="89"/>
  </w:num>
  <w:num w:numId="77">
    <w:abstractNumId w:val="16"/>
  </w:num>
  <w:num w:numId="78">
    <w:abstractNumId w:val="92"/>
  </w:num>
  <w:num w:numId="79">
    <w:abstractNumId w:val="12"/>
  </w:num>
  <w:num w:numId="80">
    <w:abstractNumId w:val="56"/>
  </w:num>
  <w:num w:numId="81">
    <w:abstractNumId w:val="48"/>
  </w:num>
  <w:num w:numId="82">
    <w:abstractNumId w:val="99"/>
  </w:num>
  <w:num w:numId="83">
    <w:abstractNumId w:val="34"/>
  </w:num>
  <w:num w:numId="84">
    <w:abstractNumId w:val="55"/>
  </w:num>
  <w:num w:numId="85">
    <w:abstractNumId w:val="86"/>
  </w:num>
  <w:num w:numId="86">
    <w:abstractNumId w:val="95"/>
  </w:num>
  <w:num w:numId="87">
    <w:abstractNumId w:val="80"/>
  </w:num>
  <w:num w:numId="88">
    <w:abstractNumId w:val="72"/>
  </w:num>
  <w:num w:numId="89">
    <w:abstractNumId w:val="29"/>
  </w:num>
  <w:num w:numId="90">
    <w:abstractNumId w:val="8"/>
  </w:num>
  <w:num w:numId="91">
    <w:abstractNumId w:val="105"/>
  </w:num>
  <w:num w:numId="92">
    <w:abstractNumId w:val="64"/>
  </w:num>
  <w:num w:numId="93">
    <w:abstractNumId w:val="47"/>
  </w:num>
  <w:num w:numId="94">
    <w:abstractNumId w:val="22"/>
  </w:num>
  <w:num w:numId="95">
    <w:abstractNumId w:val="68"/>
  </w:num>
  <w:num w:numId="96">
    <w:abstractNumId w:val="14"/>
  </w:num>
  <w:num w:numId="97">
    <w:abstractNumId w:val="59"/>
  </w:num>
  <w:num w:numId="98">
    <w:abstractNumId w:val="45"/>
  </w:num>
  <w:num w:numId="99">
    <w:abstractNumId w:val="5"/>
  </w:num>
  <w:num w:numId="10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05">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06">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07">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08">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09">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10">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11">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12">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13">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14">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18">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19">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22">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23">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2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0"/>
  </w:num>
  <w:num w:numId="13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06"/>
  </w:num>
  <w:num w:numId="135">
    <w:abstractNumId w:val="100"/>
  </w:num>
  <w:num w:numId="136">
    <w:abstractNumId w:val="18"/>
  </w:num>
  <w:num w:numId="137">
    <w:abstractNumId w:val="9"/>
  </w:num>
  <w:num w:numId="138">
    <w:abstractNumId w:val="97"/>
  </w:num>
  <w:num w:numId="139">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40">
    <w:abstractNumId w:val="19"/>
  </w:num>
  <w:num w:numId="141">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42">
    <w:abstractNumId w:val="76"/>
  </w:num>
  <w:num w:numId="143">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44">
    <w:abstractNumId w:val="10"/>
  </w:num>
  <w:num w:numId="145">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46">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47">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48">
    <w:abstractNumId w:val="98"/>
  </w:num>
  <w:num w:numId="149">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50">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51">
    <w:abstractNumId w:val="62"/>
  </w:num>
  <w:num w:numId="152">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53">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5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61">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62">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63">
    <w:abstractNumId w:val="2"/>
  </w:num>
  <w:num w:numId="164">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65">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66">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67">
    <w:abstractNumId w:val="96"/>
  </w:num>
  <w:num w:numId="168">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69">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70">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71">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72">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73">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7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76">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77">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78">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7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81">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82">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83">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84">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85">
    <w:abstractNumId w:val="28"/>
  </w:num>
  <w:num w:numId="186">
    <w:abstractNumId w:val="102"/>
  </w:num>
  <w:num w:numId="187">
    <w:abstractNumId w:val="36"/>
  </w:num>
  <w:num w:numId="188">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89">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90">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 w:numId="191">
    <w:abstractNumId w:val="4"/>
    <w:lvlOverride w:ilvl="0">
      <w:startOverride w:val="1"/>
      <w:lvl w:ilvl="0">
        <w:start w:val="1"/>
        <w:numFmt w:val="lowerLetter"/>
        <w:pStyle w:val="Tablesub-step"/>
        <w:lvlText w:val="%1."/>
        <w:lvlJc w:val="left"/>
        <w:pPr>
          <w:tabs>
            <w:tab w:val="num" w:pos="-1440"/>
          </w:tabs>
          <w:ind w:left="360" w:hanging="360"/>
        </w:pPr>
        <w:rPr>
          <w:rFonts w:ascii="Times New Roman" w:hAnsi="Times New Roman" w:hint="default"/>
          <w:sz w:val="22"/>
        </w:rPr>
      </w:lvl>
    </w:lvlOverride>
    <w:lvlOverride w:ilvl="1">
      <w:startOverride w:val="1"/>
      <w:lvl w:ilvl="1">
        <w:start w:val="1"/>
        <w:numFmt w:val="lowerLetter"/>
        <w:lvlText w:val="%2."/>
        <w:lvlJc w:val="left"/>
        <w:pPr>
          <w:tabs>
            <w:tab w:val="num" w:pos="720"/>
          </w:tabs>
          <w:ind w:left="720" w:hanging="360"/>
        </w:pPr>
        <w:rPr>
          <w:rFonts w:hint="default"/>
        </w:rPr>
      </w:lvl>
    </w:lvlOverride>
    <w:lvlOverride w:ilvl="2">
      <w:startOverride w:val="1"/>
      <w:lvl w:ilvl="2">
        <w:start w:val="1"/>
        <w:numFmt w:val="lowerRoman"/>
        <w:lvlText w:val="%3."/>
        <w:lvlJc w:val="right"/>
        <w:pPr>
          <w:tabs>
            <w:tab w:val="num" w:pos="360"/>
          </w:tabs>
          <w:ind w:left="1080" w:firstLine="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lowerLetter"/>
        <w:lvlText w:val="%5."/>
        <w:lvlJc w:val="left"/>
        <w:pPr>
          <w:tabs>
            <w:tab w:val="num" w:pos="1800"/>
          </w:tabs>
          <w:ind w:left="1800" w:hanging="360"/>
        </w:pPr>
        <w:rPr>
          <w:rFonts w:hint="default"/>
        </w:rPr>
      </w:lvl>
    </w:lvlOverride>
    <w:lvlOverride w:ilvl="5">
      <w:startOverride w:val="1"/>
      <w:lvl w:ilvl="5">
        <w:start w:val="1"/>
        <w:numFmt w:val="lowerRoman"/>
        <w:lvlText w:val="%6."/>
        <w:lvlJc w:val="right"/>
        <w:pPr>
          <w:tabs>
            <w:tab w:val="num" w:pos="2520"/>
          </w:tabs>
          <w:ind w:left="2520" w:hanging="180"/>
        </w:pPr>
        <w:rPr>
          <w:rFonts w:hint="default"/>
        </w:rPr>
      </w:lvl>
    </w:lvlOverride>
    <w:lvlOverride w:ilvl="6">
      <w:startOverride w:val="1"/>
      <w:lvl w:ilvl="6">
        <w:start w:val="1"/>
        <w:numFmt w:val="decimal"/>
        <w:lvlText w:val="%7."/>
        <w:lvlJc w:val="left"/>
        <w:pPr>
          <w:tabs>
            <w:tab w:val="num" w:pos="3240"/>
          </w:tabs>
          <w:ind w:left="3240" w:hanging="360"/>
        </w:pPr>
        <w:rPr>
          <w:rFonts w:hint="default"/>
        </w:rPr>
      </w:lvl>
    </w:lvlOverride>
    <w:lvlOverride w:ilvl="7">
      <w:startOverride w:val="1"/>
      <w:lvl w:ilvl="7">
        <w:start w:val="1"/>
        <w:numFmt w:val="lowerLetter"/>
        <w:lvlText w:val="%8."/>
        <w:lvlJc w:val="left"/>
        <w:pPr>
          <w:tabs>
            <w:tab w:val="num" w:pos="3960"/>
          </w:tabs>
          <w:ind w:left="3960" w:hanging="360"/>
        </w:pPr>
        <w:rPr>
          <w:rFonts w:hint="default"/>
        </w:rPr>
      </w:lvl>
    </w:lvlOverride>
    <w:lvlOverride w:ilvl="8">
      <w:startOverride w:val="1"/>
      <w:lvl w:ilvl="8">
        <w:start w:val="1"/>
        <w:numFmt w:val="lowerRoman"/>
        <w:lvlText w:val="%9."/>
        <w:lvlJc w:val="right"/>
        <w:pPr>
          <w:tabs>
            <w:tab w:val="num" w:pos="4680"/>
          </w:tabs>
          <w:ind w:left="4680" w:hanging="180"/>
        </w:pPr>
        <w:rPr>
          <w:rFonts w:hint="default"/>
        </w:rPr>
      </w:lvl>
    </w:lvlOverride>
  </w:num>
  <w:numIdMacAtCleanup w:val="1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fr-FR" w:vendorID="64" w:dllVersion="0" w:nlCheck="1" w:checkStyle="1"/>
  <w:activeWritingStyle w:appName="MSWord" w:lang="en-IN" w:vendorID="64" w:dllVersion="0" w:nlCheck="1" w:checkStyle="1"/>
  <w:proofState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lickAndTypeStyle w:val="BlockText"/>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5BE"/>
    <w:rsid w:val="0000106C"/>
    <w:rsid w:val="00001F20"/>
    <w:rsid w:val="000029E0"/>
    <w:rsid w:val="000034F9"/>
    <w:rsid w:val="00003500"/>
    <w:rsid w:val="000035C1"/>
    <w:rsid w:val="000035E5"/>
    <w:rsid w:val="00003629"/>
    <w:rsid w:val="00003CC1"/>
    <w:rsid w:val="00003FD3"/>
    <w:rsid w:val="00004C63"/>
    <w:rsid w:val="00005135"/>
    <w:rsid w:val="00005D68"/>
    <w:rsid w:val="00005F5A"/>
    <w:rsid w:val="00006C7B"/>
    <w:rsid w:val="00006F5F"/>
    <w:rsid w:val="000070C6"/>
    <w:rsid w:val="000104EC"/>
    <w:rsid w:val="00010A0A"/>
    <w:rsid w:val="0001157A"/>
    <w:rsid w:val="00011A14"/>
    <w:rsid w:val="00013851"/>
    <w:rsid w:val="00014119"/>
    <w:rsid w:val="00014A8C"/>
    <w:rsid w:val="000167D6"/>
    <w:rsid w:val="0001693F"/>
    <w:rsid w:val="000169BA"/>
    <w:rsid w:val="000169BC"/>
    <w:rsid w:val="000171E0"/>
    <w:rsid w:val="000174FA"/>
    <w:rsid w:val="00017F21"/>
    <w:rsid w:val="00020032"/>
    <w:rsid w:val="00020516"/>
    <w:rsid w:val="00020CD8"/>
    <w:rsid w:val="00021543"/>
    <w:rsid w:val="00021907"/>
    <w:rsid w:val="00021991"/>
    <w:rsid w:val="000223F9"/>
    <w:rsid w:val="00022565"/>
    <w:rsid w:val="0002271F"/>
    <w:rsid w:val="00023187"/>
    <w:rsid w:val="000231B0"/>
    <w:rsid w:val="0002335E"/>
    <w:rsid w:val="000244CA"/>
    <w:rsid w:val="00024821"/>
    <w:rsid w:val="000252CF"/>
    <w:rsid w:val="00025C1F"/>
    <w:rsid w:val="0002638F"/>
    <w:rsid w:val="000265CC"/>
    <w:rsid w:val="00026E8F"/>
    <w:rsid w:val="0002757A"/>
    <w:rsid w:val="000275ED"/>
    <w:rsid w:val="0002779D"/>
    <w:rsid w:val="00027826"/>
    <w:rsid w:val="00027BAC"/>
    <w:rsid w:val="000313E3"/>
    <w:rsid w:val="000318A4"/>
    <w:rsid w:val="000324C4"/>
    <w:rsid w:val="0003284A"/>
    <w:rsid w:val="00032C74"/>
    <w:rsid w:val="00032C7D"/>
    <w:rsid w:val="00033BC8"/>
    <w:rsid w:val="00033BE4"/>
    <w:rsid w:val="00033FE9"/>
    <w:rsid w:val="00034062"/>
    <w:rsid w:val="000340DE"/>
    <w:rsid w:val="0003416A"/>
    <w:rsid w:val="00034C20"/>
    <w:rsid w:val="0003685A"/>
    <w:rsid w:val="0003709C"/>
    <w:rsid w:val="000405A5"/>
    <w:rsid w:val="000408B9"/>
    <w:rsid w:val="000410B1"/>
    <w:rsid w:val="00041BAD"/>
    <w:rsid w:val="0004253B"/>
    <w:rsid w:val="00042CD7"/>
    <w:rsid w:val="0004306D"/>
    <w:rsid w:val="00043092"/>
    <w:rsid w:val="00043748"/>
    <w:rsid w:val="00043920"/>
    <w:rsid w:val="00043DA4"/>
    <w:rsid w:val="00044BD3"/>
    <w:rsid w:val="00045247"/>
    <w:rsid w:val="00045A34"/>
    <w:rsid w:val="00045F5F"/>
    <w:rsid w:val="0004609B"/>
    <w:rsid w:val="0004618F"/>
    <w:rsid w:val="0004634B"/>
    <w:rsid w:val="000467A1"/>
    <w:rsid w:val="00046AF4"/>
    <w:rsid w:val="00046DC9"/>
    <w:rsid w:val="00047055"/>
    <w:rsid w:val="000474EB"/>
    <w:rsid w:val="00047948"/>
    <w:rsid w:val="00050AEE"/>
    <w:rsid w:val="000512FA"/>
    <w:rsid w:val="00052954"/>
    <w:rsid w:val="00054380"/>
    <w:rsid w:val="000543E5"/>
    <w:rsid w:val="0005494A"/>
    <w:rsid w:val="000553C8"/>
    <w:rsid w:val="0005573E"/>
    <w:rsid w:val="0005582D"/>
    <w:rsid w:val="000563C8"/>
    <w:rsid w:val="00056635"/>
    <w:rsid w:val="00056A35"/>
    <w:rsid w:val="00056B4D"/>
    <w:rsid w:val="00056CA4"/>
    <w:rsid w:val="000574B0"/>
    <w:rsid w:val="000602BC"/>
    <w:rsid w:val="000607D2"/>
    <w:rsid w:val="00060A6E"/>
    <w:rsid w:val="00061348"/>
    <w:rsid w:val="00061904"/>
    <w:rsid w:val="00061B36"/>
    <w:rsid w:val="00061B4C"/>
    <w:rsid w:val="00061EC0"/>
    <w:rsid w:val="000620B1"/>
    <w:rsid w:val="0006235D"/>
    <w:rsid w:val="00062502"/>
    <w:rsid w:val="0006346F"/>
    <w:rsid w:val="00063899"/>
    <w:rsid w:val="000643F5"/>
    <w:rsid w:val="00064B08"/>
    <w:rsid w:val="0006559C"/>
    <w:rsid w:val="00066149"/>
    <w:rsid w:val="000663D8"/>
    <w:rsid w:val="000667FA"/>
    <w:rsid w:val="00066806"/>
    <w:rsid w:val="00067EC6"/>
    <w:rsid w:val="00071033"/>
    <w:rsid w:val="00071DBF"/>
    <w:rsid w:val="00073632"/>
    <w:rsid w:val="0007399E"/>
    <w:rsid w:val="00073AA9"/>
    <w:rsid w:val="00073F18"/>
    <w:rsid w:val="000740AA"/>
    <w:rsid w:val="00074178"/>
    <w:rsid w:val="0007480B"/>
    <w:rsid w:val="00074940"/>
    <w:rsid w:val="00074BA1"/>
    <w:rsid w:val="000750D0"/>
    <w:rsid w:val="00075609"/>
    <w:rsid w:val="00075675"/>
    <w:rsid w:val="0007588D"/>
    <w:rsid w:val="00075B87"/>
    <w:rsid w:val="00075E45"/>
    <w:rsid w:val="00075F03"/>
    <w:rsid w:val="00076E23"/>
    <w:rsid w:val="000771F5"/>
    <w:rsid w:val="00077B58"/>
    <w:rsid w:val="00077E26"/>
    <w:rsid w:val="00077EB9"/>
    <w:rsid w:val="00080260"/>
    <w:rsid w:val="00080A09"/>
    <w:rsid w:val="00080A32"/>
    <w:rsid w:val="00080F25"/>
    <w:rsid w:val="00080FA2"/>
    <w:rsid w:val="00081408"/>
    <w:rsid w:val="00082287"/>
    <w:rsid w:val="000823B9"/>
    <w:rsid w:val="00082663"/>
    <w:rsid w:val="00082DF7"/>
    <w:rsid w:val="00082EE8"/>
    <w:rsid w:val="000830B3"/>
    <w:rsid w:val="0008383D"/>
    <w:rsid w:val="00084D6F"/>
    <w:rsid w:val="00085DAA"/>
    <w:rsid w:val="00085FBB"/>
    <w:rsid w:val="00086789"/>
    <w:rsid w:val="0008684A"/>
    <w:rsid w:val="00086926"/>
    <w:rsid w:val="00086CF3"/>
    <w:rsid w:val="000871AB"/>
    <w:rsid w:val="000872E1"/>
    <w:rsid w:val="00087883"/>
    <w:rsid w:val="000901B9"/>
    <w:rsid w:val="0009036A"/>
    <w:rsid w:val="000906A8"/>
    <w:rsid w:val="0009076B"/>
    <w:rsid w:val="0009111B"/>
    <w:rsid w:val="00091DB4"/>
    <w:rsid w:val="0009281E"/>
    <w:rsid w:val="00092BC3"/>
    <w:rsid w:val="00092E9A"/>
    <w:rsid w:val="00093003"/>
    <w:rsid w:val="000931C8"/>
    <w:rsid w:val="0009459A"/>
    <w:rsid w:val="0009466F"/>
    <w:rsid w:val="000953C0"/>
    <w:rsid w:val="00095814"/>
    <w:rsid w:val="00095C09"/>
    <w:rsid w:val="00095D5B"/>
    <w:rsid w:val="00096C11"/>
    <w:rsid w:val="00096D56"/>
    <w:rsid w:val="000973FE"/>
    <w:rsid w:val="000A05C7"/>
    <w:rsid w:val="000A07FC"/>
    <w:rsid w:val="000A08B3"/>
    <w:rsid w:val="000A2653"/>
    <w:rsid w:val="000A28FA"/>
    <w:rsid w:val="000A2CC5"/>
    <w:rsid w:val="000A3BFF"/>
    <w:rsid w:val="000A4092"/>
    <w:rsid w:val="000A5152"/>
    <w:rsid w:val="000A56A8"/>
    <w:rsid w:val="000A5BB7"/>
    <w:rsid w:val="000A60AC"/>
    <w:rsid w:val="000A627A"/>
    <w:rsid w:val="000A67C9"/>
    <w:rsid w:val="000A6D34"/>
    <w:rsid w:val="000A6DE6"/>
    <w:rsid w:val="000A779F"/>
    <w:rsid w:val="000A7D40"/>
    <w:rsid w:val="000A7F61"/>
    <w:rsid w:val="000B01A6"/>
    <w:rsid w:val="000B072E"/>
    <w:rsid w:val="000B0871"/>
    <w:rsid w:val="000B0F11"/>
    <w:rsid w:val="000B1158"/>
    <w:rsid w:val="000B1371"/>
    <w:rsid w:val="000B1A08"/>
    <w:rsid w:val="000B1CCB"/>
    <w:rsid w:val="000B2168"/>
    <w:rsid w:val="000B2490"/>
    <w:rsid w:val="000B2D59"/>
    <w:rsid w:val="000B3076"/>
    <w:rsid w:val="000B35DC"/>
    <w:rsid w:val="000B3D92"/>
    <w:rsid w:val="000B4238"/>
    <w:rsid w:val="000B5177"/>
    <w:rsid w:val="000B5561"/>
    <w:rsid w:val="000B5850"/>
    <w:rsid w:val="000B5940"/>
    <w:rsid w:val="000B5BD0"/>
    <w:rsid w:val="000B64FE"/>
    <w:rsid w:val="000B673F"/>
    <w:rsid w:val="000B68DF"/>
    <w:rsid w:val="000B6990"/>
    <w:rsid w:val="000B757B"/>
    <w:rsid w:val="000B76BC"/>
    <w:rsid w:val="000B7724"/>
    <w:rsid w:val="000B796C"/>
    <w:rsid w:val="000B7A12"/>
    <w:rsid w:val="000B7A3C"/>
    <w:rsid w:val="000B7A98"/>
    <w:rsid w:val="000B7AA8"/>
    <w:rsid w:val="000C0361"/>
    <w:rsid w:val="000C09A5"/>
    <w:rsid w:val="000C0C09"/>
    <w:rsid w:val="000C0DC3"/>
    <w:rsid w:val="000C11F4"/>
    <w:rsid w:val="000C1259"/>
    <w:rsid w:val="000C169A"/>
    <w:rsid w:val="000C25A7"/>
    <w:rsid w:val="000C263D"/>
    <w:rsid w:val="000C29FC"/>
    <w:rsid w:val="000C2B5D"/>
    <w:rsid w:val="000C2B78"/>
    <w:rsid w:val="000C2E14"/>
    <w:rsid w:val="000C2F30"/>
    <w:rsid w:val="000C3007"/>
    <w:rsid w:val="000C37FB"/>
    <w:rsid w:val="000C4820"/>
    <w:rsid w:val="000C4B79"/>
    <w:rsid w:val="000C539A"/>
    <w:rsid w:val="000C5F91"/>
    <w:rsid w:val="000C6F4C"/>
    <w:rsid w:val="000C777A"/>
    <w:rsid w:val="000D004D"/>
    <w:rsid w:val="000D0489"/>
    <w:rsid w:val="000D09D5"/>
    <w:rsid w:val="000D0CD5"/>
    <w:rsid w:val="000D0DB8"/>
    <w:rsid w:val="000D0DD1"/>
    <w:rsid w:val="000D1242"/>
    <w:rsid w:val="000D1683"/>
    <w:rsid w:val="000D174A"/>
    <w:rsid w:val="000D1C3F"/>
    <w:rsid w:val="000D1D02"/>
    <w:rsid w:val="000D2387"/>
    <w:rsid w:val="000D2655"/>
    <w:rsid w:val="000D4DAA"/>
    <w:rsid w:val="000D4E3D"/>
    <w:rsid w:val="000D5FD5"/>
    <w:rsid w:val="000D6927"/>
    <w:rsid w:val="000D6C37"/>
    <w:rsid w:val="000E04AA"/>
    <w:rsid w:val="000E124A"/>
    <w:rsid w:val="000E18F0"/>
    <w:rsid w:val="000E1FF5"/>
    <w:rsid w:val="000E260D"/>
    <w:rsid w:val="000E29A3"/>
    <w:rsid w:val="000E36C3"/>
    <w:rsid w:val="000E41AD"/>
    <w:rsid w:val="000E4DB0"/>
    <w:rsid w:val="000E5001"/>
    <w:rsid w:val="000E582A"/>
    <w:rsid w:val="000E6693"/>
    <w:rsid w:val="000E7296"/>
    <w:rsid w:val="000E7A6C"/>
    <w:rsid w:val="000E7D85"/>
    <w:rsid w:val="000E7F36"/>
    <w:rsid w:val="000F081A"/>
    <w:rsid w:val="000F13D2"/>
    <w:rsid w:val="000F14E0"/>
    <w:rsid w:val="000F249E"/>
    <w:rsid w:val="000F26B4"/>
    <w:rsid w:val="000F28EE"/>
    <w:rsid w:val="000F3948"/>
    <w:rsid w:val="000F39B9"/>
    <w:rsid w:val="000F3CBB"/>
    <w:rsid w:val="000F4601"/>
    <w:rsid w:val="000F4AD5"/>
    <w:rsid w:val="000F4BF9"/>
    <w:rsid w:val="000F59FE"/>
    <w:rsid w:val="000F5DD7"/>
    <w:rsid w:val="000F67F5"/>
    <w:rsid w:val="000F7163"/>
    <w:rsid w:val="000F7473"/>
    <w:rsid w:val="000F74E7"/>
    <w:rsid w:val="0010034B"/>
    <w:rsid w:val="00100A0E"/>
    <w:rsid w:val="00100DFC"/>
    <w:rsid w:val="0010108A"/>
    <w:rsid w:val="001010A9"/>
    <w:rsid w:val="00101173"/>
    <w:rsid w:val="0010160F"/>
    <w:rsid w:val="00101674"/>
    <w:rsid w:val="00101B77"/>
    <w:rsid w:val="0010354F"/>
    <w:rsid w:val="0010392E"/>
    <w:rsid w:val="00103B5F"/>
    <w:rsid w:val="00104AE9"/>
    <w:rsid w:val="0010562C"/>
    <w:rsid w:val="00105A0D"/>
    <w:rsid w:val="00105CFC"/>
    <w:rsid w:val="00105D08"/>
    <w:rsid w:val="00106078"/>
    <w:rsid w:val="001060F0"/>
    <w:rsid w:val="001062D0"/>
    <w:rsid w:val="00106382"/>
    <w:rsid w:val="00106574"/>
    <w:rsid w:val="00106F02"/>
    <w:rsid w:val="0010713B"/>
    <w:rsid w:val="001072C8"/>
    <w:rsid w:val="001074FF"/>
    <w:rsid w:val="0010765B"/>
    <w:rsid w:val="001076A9"/>
    <w:rsid w:val="00107BD1"/>
    <w:rsid w:val="00107F91"/>
    <w:rsid w:val="00110522"/>
    <w:rsid w:val="0011092D"/>
    <w:rsid w:val="0011206E"/>
    <w:rsid w:val="0011265F"/>
    <w:rsid w:val="0011298A"/>
    <w:rsid w:val="00112AEB"/>
    <w:rsid w:val="00112BB5"/>
    <w:rsid w:val="00112E83"/>
    <w:rsid w:val="00112F61"/>
    <w:rsid w:val="00112FED"/>
    <w:rsid w:val="0011341A"/>
    <w:rsid w:val="00113E50"/>
    <w:rsid w:val="0011409C"/>
    <w:rsid w:val="00114185"/>
    <w:rsid w:val="0011445B"/>
    <w:rsid w:val="00114F9C"/>
    <w:rsid w:val="00115729"/>
    <w:rsid w:val="00115A12"/>
    <w:rsid w:val="00115F3C"/>
    <w:rsid w:val="00116877"/>
    <w:rsid w:val="00116D29"/>
    <w:rsid w:val="001201BD"/>
    <w:rsid w:val="00120FE7"/>
    <w:rsid w:val="00121D1D"/>
    <w:rsid w:val="0012237D"/>
    <w:rsid w:val="00122B14"/>
    <w:rsid w:val="001234C1"/>
    <w:rsid w:val="0012387C"/>
    <w:rsid w:val="00123C6F"/>
    <w:rsid w:val="00123EE5"/>
    <w:rsid w:val="00123FB9"/>
    <w:rsid w:val="0012431B"/>
    <w:rsid w:val="001243BF"/>
    <w:rsid w:val="00124B4B"/>
    <w:rsid w:val="00124DB2"/>
    <w:rsid w:val="00124F2A"/>
    <w:rsid w:val="001254E8"/>
    <w:rsid w:val="001259AD"/>
    <w:rsid w:val="001261F7"/>
    <w:rsid w:val="00126235"/>
    <w:rsid w:val="001262C8"/>
    <w:rsid w:val="001276E8"/>
    <w:rsid w:val="0012772B"/>
    <w:rsid w:val="00127DC4"/>
    <w:rsid w:val="001308BC"/>
    <w:rsid w:val="00130AED"/>
    <w:rsid w:val="00130E54"/>
    <w:rsid w:val="001317DE"/>
    <w:rsid w:val="001318E6"/>
    <w:rsid w:val="00131BF1"/>
    <w:rsid w:val="00131BFC"/>
    <w:rsid w:val="001327A4"/>
    <w:rsid w:val="001327D9"/>
    <w:rsid w:val="001327F4"/>
    <w:rsid w:val="00132CDA"/>
    <w:rsid w:val="001332A6"/>
    <w:rsid w:val="0013341E"/>
    <w:rsid w:val="001334FA"/>
    <w:rsid w:val="00133A58"/>
    <w:rsid w:val="001340A5"/>
    <w:rsid w:val="001340E3"/>
    <w:rsid w:val="001349E9"/>
    <w:rsid w:val="0013526B"/>
    <w:rsid w:val="00135687"/>
    <w:rsid w:val="001359A2"/>
    <w:rsid w:val="00135F2A"/>
    <w:rsid w:val="00136376"/>
    <w:rsid w:val="001369AA"/>
    <w:rsid w:val="0013726E"/>
    <w:rsid w:val="001374B7"/>
    <w:rsid w:val="001374BF"/>
    <w:rsid w:val="0013761F"/>
    <w:rsid w:val="00140AF2"/>
    <w:rsid w:val="0014217B"/>
    <w:rsid w:val="00142CD6"/>
    <w:rsid w:val="001433A2"/>
    <w:rsid w:val="00143764"/>
    <w:rsid w:val="00143D36"/>
    <w:rsid w:val="00145096"/>
    <w:rsid w:val="0014547D"/>
    <w:rsid w:val="00145E79"/>
    <w:rsid w:val="00146215"/>
    <w:rsid w:val="00146275"/>
    <w:rsid w:val="00150044"/>
    <w:rsid w:val="00150069"/>
    <w:rsid w:val="001505EA"/>
    <w:rsid w:val="0015114C"/>
    <w:rsid w:val="001519A5"/>
    <w:rsid w:val="00151A83"/>
    <w:rsid w:val="00151BE4"/>
    <w:rsid w:val="00151D55"/>
    <w:rsid w:val="0015251A"/>
    <w:rsid w:val="001529BB"/>
    <w:rsid w:val="00153E23"/>
    <w:rsid w:val="001540B2"/>
    <w:rsid w:val="00154138"/>
    <w:rsid w:val="0015462B"/>
    <w:rsid w:val="00154E14"/>
    <w:rsid w:val="00155471"/>
    <w:rsid w:val="001558C4"/>
    <w:rsid w:val="00155CD0"/>
    <w:rsid w:val="001561DD"/>
    <w:rsid w:val="0015655E"/>
    <w:rsid w:val="00156CBB"/>
    <w:rsid w:val="00157184"/>
    <w:rsid w:val="001573AE"/>
    <w:rsid w:val="001578AC"/>
    <w:rsid w:val="00157E32"/>
    <w:rsid w:val="001603CC"/>
    <w:rsid w:val="00160E8C"/>
    <w:rsid w:val="001610FD"/>
    <w:rsid w:val="00161945"/>
    <w:rsid w:val="0016288D"/>
    <w:rsid w:val="00162A9A"/>
    <w:rsid w:val="001631DC"/>
    <w:rsid w:val="00163933"/>
    <w:rsid w:val="0016433B"/>
    <w:rsid w:val="00164B08"/>
    <w:rsid w:val="00164BE4"/>
    <w:rsid w:val="0016523A"/>
    <w:rsid w:val="0016525B"/>
    <w:rsid w:val="00165923"/>
    <w:rsid w:val="00165CC1"/>
    <w:rsid w:val="00165E97"/>
    <w:rsid w:val="0016614F"/>
    <w:rsid w:val="00166C17"/>
    <w:rsid w:val="00170308"/>
    <w:rsid w:val="0017039D"/>
    <w:rsid w:val="00170DA7"/>
    <w:rsid w:val="001711A8"/>
    <w:rsid w:val="00171B89"/>
    <w:rsid w:val="00172004"/>
    <w:rsid w:val="00172ADC"/>
    <w:rsid w:val="00173293"/>
    <w:rsid w:val="00173462"/>
    <w:rsid w:val="00173A2E"/>
    <w:rsid w:val="00173A7A"/>
    <w:rsid w:val="00173B3B"/>
    <w:rsid w:val="00173F60"/>
    <w:rsid w:val="00175014"/>
    <w:rsid w:val="00175589"/>
    <w:rsid w:val="00175C99"/>
    <w:rsid w:val="00176ACF"/>
    <w:rsid w:val="00176C3B"/>
    <w:rsid w:val="0017748B"/>
    <w:rsid w:val="00177A13"/>
    <w:rsid w:val="00177A4F"/>
    <w:rsid w:val="0018064F"/>
    <w:rsid w:val="00180B3F"/>
    <w:rsid w:val="001813DB"/>
    <w:rsid w:val="00181B02"/>
    <w:rsid w:val="00181D23"/>
    <w:rsid w:val="001824B5"/>
    <w:rsid w:val="001827CA"/>
    <w:rsid w:val="00182975"/>
    <w:rsid w:val="00182977"/>
    <w:rsid w:val="00182D0F"/>
    <w:rsid w:val="00183914"/>
    <w:rsid w:val="00183EF3"/>
    <w:rsid w:val="00185517"/>
    <w:rsid w:val="00186748"/>
    <w:rsid w:val="00186F33"/>
    <w:rsid w:val="001871EC"/>
    <w:rsid w:val="00187331"/>
    <w:rsid w:val="00187C6E"/>
    <w:rsid w:val="00187DE9"/>
    <w:rsid w:val="0019026E"/>
    <w:rsid w:val="001903E8"/>
    <w:rsid w:val="0019118B"/>
    <w:rsid w:val="001923AA"/>
    <w:rsid w:val="0019280A"/>
    <w:rsid w:val="00192F69"/>
    <w:rsid w:val="00194431"/>
    <w:rsid w:val="001944AC"/>
    <w:rsid w:val="001948B5"/>
    <w:rsid w:val="00194A85"/>
    <w:rsid w:val="001950A9"/>
    <w:rsid w:val="001959E8"/>
    <w:rsid w:val="00195FF8"/>
    <w:rsid w:val="00196044"/>
    <w:rsid w:val="00196C93"/>
    <w:rsid w:val="00197439"/>
    <w:rsid w:val="0019797F"/>
    <w:rsid w:val="00197D5B"/>
    <w:rsid w:val="001A1666"/>
    <w:rsid w:val="001A2FD8"/>
    <w:rsid w:val="001A33B5"/>
    <w:rsid w:val="001A3B44"/>
    <w:rsid w:val="001A3F06"/>
    <w:rsid w:val="001A41B0"/>
    <w:rsid w:val="001A4562"/>
    <w:rsid w:val="001A5003"/>
    <w:rsid w:val="001A6BC0"/>
    <w:rsid w:val="001A6DF3"/>
    <w:rsid w:val="001A73D3"/>
    <w:rsid w:val="001A752D"/>
    <w:rsid w:val="001A76B1"/>
    <w:rsid w:val="001A77E3"/>
    <w:rsid w:val="001B0244"/>
    <w:rsid w:val="001B09D4"/>
    <w:rsid w:val="001B2429"/>
    <w:rsid w:val="001B2B68"/>
    <w:rsid w:val="001B30BD"/>
    <w:rsid w:val="001B36E0"/>
    <w:rsid w:val="001B4A2A"/>
    <w:rsid w:val="001B4C76"/>
    <w:rsid w:val="001B576C"/>
    <w:rsid w:val="001B5D1C"/>
    <w:rsid w:val="001B687D"/>
    <w:rsid w:val="001B7188"/>
    <w:rsid w:val="001B7AD8"/>
    <w:rsid w:val="001C034B"/>
    <w:rsid w:val="001C0695"/>
    <w:rsid w:val="001C0740"/>
    <w:rsid w:val="001C076C"/>
    <w:rsid w:val="001C0A80"/>
    <w:rsid w:val="001C0B87"/>
    <w:rsid w:val="001C0CC1"/>
    <w:rsid w:val="001C0E42"/>
    <w:rsid w:val="001C1937"/>
    <w:rsid w:val="001C2A83"/>
    <w:rsid w:val="001C3298"/>
    <w:rsid w:val="001C3C91"/>
    <w:rsid w:val="001C3F53"/>
    <w:rsid w:val="001C451A"/>
    <w:rsid w:val="001C47EB"/>
    <w:rsid w:val="001C595A"/>
    <w:rsid w:val="001C64A1"/>
    <w:rsid w:val="001C6523"/>
    <w:rsid w:val="001C70EF"/>
    <w:rsid w:val="001C74B1"/>
    <w:rsid w:val="001C7672"/>
    <w:rsid w:val="001C7B9C"/>
    <w:rsid w:val="001C7FC7"/>
    <w:rsid w:val="001D0421"/>
    <w:rsid w:val="001D0A26"/>
    <w:rsid w:val="001D161A"/>
    <w:rsid w:val="001D1BCD"/>
    <w:rsid w:val="001D1DEA"/>
    <w:rsid w:val="001D2233"/>
    <w:rsid w:val="001D2504"/>
    <w:rsid w:val="001D28D1"/>
    <w:rsid w:val="001D3536"/>
    <w:rsid w:val="001D37B0"/>
    <w:rsid w:val="001D3E7A"/>
    <w:rsid w:val="001D4420"/>
    <w:rsid w:val="001D4651"/>
    <w:rsid w:val="001D4C34"/>
    <w:rsid w:val="001D5C43"/>
    <w:rsid w:val="001D5E7D"/>
    <w:rsid w:val="001D6B0A"/>
    <w:rsid w:val="001D76B8"/>
    <w:rsid w:val="001D76B9"/>
    <w:rsid w:val="001D7AB6"/>
    <w:rsid w:val="001E0D16"/>
    <w:rsid w:val="001E1681"/>
    <w:rsid w:val="001E21D8"/>
    <w:rsid w:val="001E2476"/>
    <w:rsid w:val="001E2AD3"/>
    <w:rsid w:val="001E3376"/>
    <w:rsid w:val="001E3905"/>
    <w:rsid w:val="001E3A38"/>
    <w:rsid w:val="001E4045"/>
    <w:rsid w:val="001E45FD"/>
    <w:rsid w:val="001E4E26"/>
    <w:rsid w:val="001E57A5"/>
    <w:rsid w:val="001E765D"/>
    <w:rsid w:val="001E77A1"/>
    <w:rsid w:val="001E7996"/>
    <w:rsid w:val="001E7BBB"/>
    <w:rsid w:val="001F0B36"/>
    <w:rsid w:val="001F0E4F"/>
    <w:rsid w:val="001F1CE7"/>
    <w:rsid w:val="001F2273"/>
    <w:rsid w:val="001F2491"/>
    <w:rsid w:val="001F280B"/>
    <w:rsid w:val="001F3155"/>
    <w:rsid w:val="001F3CBA"/>
    <w:rsid w:val="001F3D2C"/>
    <w:rsid w:val="001F4AA0"/>
    <w:rsid w:val="001F4F7E"/>
    <w:rsid w:val="001F525D"/>
    <w:rsid w:val="001F593F"/>
    <w:rsid w:val="001F5CB8"/>
    <w:rsid w:val="001F62CD"/>
    <w:rsid w:val="001F660A"/>
    <w:rsid w:val="00200CB0"/>
    <w:rsid w:val="00200FAB"/>
    <w:rsid w:val="00201340"/>
    <w:rsid w:val="0020154B"/>
    <w:rsid w:val="00201AC3"/>
    <w:rsid w:val="00202403"/>
    <w:rsid w:val="00202EFE"/>
    <w:rsid w:val="00203A2C"/>
    <w:rsid w:val="00203CCE"/>
    <w:rsid w:val="00203F0F"/>
    <w:rsid w:val="00203F86"/>
    <w:rsid w:val="00204B21"/>
    <w:rsid w:val="002059BE"/>
    <w:rsid w:val="002059C5"/>
    <w:rsid w:val="0020629E"/>
    <w:rsid w:val="00206540"/>
    <w:rsid w:val="0020795D"/>
    <w:rsid w:val="0021073D"/>
    <w:rsid w:val="00210F6C"/>
    <w:rsid w:val="00211108"/>
    <w:rsid w:val="0021114D"/>
    <w:rsid w:val="0021147D"/>
    <w:rsid w:val="00211825"/>
    <w:rsid w:val="0021205C"/>
    <w:rsid w:val="002124F0"/>
    <w:rsid w:val="002127FD"/>
    <w:rsid w:val="00212C3C"/>
    <w:rsid w:val="002131C8"/>
    <w:rsid w:val="00213803"/>
    <w:rsid w:val="00213BD9"/>
    <w:rsid w:val="00214257"/>
    <w:rsid w:val="00214FF2"/>
    <w:rsid w:val="0021530B"/>
    <w:rsid w:val="00215638"/>
    <w:rsid w:val="00215AE5"/>
    <w:rsid w:val="00215B50"/>
    <w:rsid w:val="00216166"/>
    <w:rsid w:val="00216F4F"/>
    <w:rsid w:val="00217720"/>
    <w:rsid w:val="00217989"/>
    <w:rsid w:val="00217B0A"/>
    <w:rsid w:val="00217DCD"/>
    <w:rsid w:val="002201D2"/>
    <w:rsid w:val="00220332"/>
    <w:rsid w:val="002207A4"/>
    <w:rsid w:val="002207C2"/>
    <w:rsid w:val="00220876"/>
    <w:rsid w:val="00220DDE"/>
    <w:rsid w:val="00221695"/>
    <w:rsid w:val="0022375F"/>
    <w:rsid w:val="00223B8E"/>
    <w:rsid w:val="00223D3C"/>
    <w:rsid w:val="00224231"/>
    <w:rsid w:val="00224790"/>
    <w:rsid w:val="00224FA2"/>
    <w:rsid w:val="0022500D"/>
    <w:rsid w:val="00225DA1"/>
    <w:rsid w:val="00226C91"/>
    <w:rsid w:val="00227384"/>
    <w:rsid w:val="00230739"/>
    <w:rsid w:val="00230F1D"/>
    <w:rsid w:val="00230F41"/>
    <w:rsid w:val="00231523"/>
    <w:rsid w:val="00231759"/>
    <w:rsid w:val="002319F9"/>
    <w:rsid w:val="00231C6A"/>
    <w:rsid w:val="00231FEA"/>
    <w:rsid w:val="00232900"/>
    <w:rsid w:val="002329DC"/>
    <w:rsid w:val="00232B34"/>
    <w:rsid w:val="00232DBE"/>
    <w:rsid w:val="00233170"/>
    <w:rsid w:val="00233CCE"/>
    <w:rsid w:val="0023505C"/>
    <w:rsid w:val="00235294"/>
    <w:rsid w:val="002352F8"/>
    <w:rsid w:val="00235617"/>
    <w:rsid w:val="00235D02"/>
    <w:rsid w:val="00236174"/>
    <w:rsid w:val="00236534"/>
    <w:rsid w:val="0023710A"/>
    <w:rsid w:val="00237DA4"/>
    <w:rsid w:val="00240944"/>
    <w:rsid w:val="00240A7C"/>
    <w:rsid w:val="00240BB7"/>
    <w:rsid w:val="00242D56"/>
    <w:rsid w:val="002432CF"/>
    <w:rsid w:val="00243AB7"/>
    <w:rsid w:val="002446B1"/>
    <w:rsid w:val="0024482A"/>
    <w:rsid w:val="00244911"/>
    <w:rsid w:val="00245918"/>
    <w:rsid w:val="00245CAE"/>
    <w:rsid w:val="00245EE2"/>
    <w:rsid w:val="00246119"/>
    <w:rsid w:val="00246CA8"/>
    <w:rsid w:val="00246FD2"/>
    <w:rsid w:val="002471E3"/>
    <w:rsid w:val="002477AA"/>
    <w:rsid w:val="00247F22"/>
    <w:rsid w:val="00247FF7"/>
    <w:rsid w:val="002500AC"/>
    <w:rsid w:val="00250BC4"/>
    <w:rsid w:val="00250E34"/>
    <w:rsid w:val="002519C3"/>
    <w:rsid w:val="00252255"/>
    <w:rsid w:val="00252A2F"/>
    <w:rsid w:val="002538DA"/>
    <w:rsid w:val="00253FBB"/>
    <w:rsid w:val="00255878"/>
    <w:rsid w:val="00255E79"/>
    <w:rsid w:val="0025603A"/>
    <w:rsid w:val="002566A9"/>
    <w:rsid w:val="00256B57"/>
    <w:rsid w:val="00256E57"/>
    <w:rsid w:val="00256EF7"/>
    <w:rsid w:val="0025787A"/>
    <w:rsid w:val="002578D8"/>
    <w:rsid w:val="00257A3E"/>
    <w:rsid w:val="00260F27"/>
    <w:rsid w:val="002612A9"/>
    <w:rsid w:val="002626A2"/>
    <w:rsid w:val="002626E6"/>
    <w:rsid w:val="00264823"/>
    <w:rsid w:val="0026499E"/>
    <w:rsid w:val="002649A8"/>
    <w:rsid w:val="00265499"/>
    <w:rsid w:val="00265C92"/>
    <w:rsid w:val="002667CA"/>
    <w:rsid w:val="002668F3"/>
    <w:rsid w:val="002670F0"/>
    <w:rsid w:val="0026738E"/>
    <w:rsid w:val="00267B2A"/>
    <w:rsid w:val="00267E8F"/>
    <w:rsid w:val="00270C24"/>
    <w:rsid w:val="0027127D"/>
    <w:rsid w:val="00271682"/>
    <w:rsid w:val="0027263C"/>
    <w:rsid w:val="00272B72"/>
    <w:rsid w:val="00272CE3"/>
    <w:rsid w:val="0027347C"/>
    <w:rsid w:val="00273E59"/>
    <w:rsid w:val="00274602"/>
    <w:rsid w:val="00274B23"/>
    <w:rsid w:val="00274CCC"/>
    <w:rsid w:val="0027513A"/>
    <w:rsid w:val="0027617F"/>
    <w:rsid w:val="002769E5"/>
    <w:rsid w:val="00276A60"/>
    <w:rsid w:val="002803C8"/>
    <w:rsid w:val="00280A5D"/>
    <w:rsid w:val="00280B6D"/>
    <w:rsid w:val="0028215F"/>
    <w:rsid w:val="002823E6"/>
    <w:rsid w:val="00282E46"/>
    <w:rsid w:val="00284133"/>
    <w:rsid w:val="00284BB2"/>
    <w:rsid w:val="00285410"/>
    <w:rsid w:val="0028562C"/>
    <w:rsid w:val="00287779"/>
    <w:rsid w:val="002878EA"/>
    <w:rsid w:val="00287906"/>
    <w:rsid w:val="00287C9A"/>
    <w:rsid w:val="0029058A"/>
    <w:rsid w:val="0029067A"/>
    <w:rsid w:val="00290686"/>
    <w:rsid w:val="002908FA"/>
    <w:rsid w:val="00291090"/>
    <w:rsid w:val="002910C1"/>
    <w:rsid w:val="002916DF"/>
    <w:rsid w:val="0029184E"/>
    <w:rsid w:val="002929EE"/>
    <w:rsid w:val="00293C2A"/>
    <w:rsid w:val="00293D3D"/>
    <w:rsid w:val="0029418D"/>
    <w:rsid w:val="00294231"/>
    <w:rsid w:val="002947E2"/>
    <w:rsid w:val="00294B3A"/>
    <w:rsid w:val="00294E32"/>
    <w:rsid w:val="00295B5C"/>
    <w:rsid w:val="002966B5"/>
    <w:rsid w:val="0029739A"/>
    <w:rsid w:val="0029766D"/>
    <w:rsid w:val="00297847"/>
    <w:rsid w:val="00297F04"/>
    <w:rsid w:val="002A0ACD"/>
    <w:rsid w:val="002A0DD0"/>
    <w:rsid w:val="002A1411"/>
    <w:rsid w:val="002A16F5"/>
    <w:rsid w:val="002A1E1E"/>
    <w:rsid w:val="002A206C"/>
    <w:rsid w:val="002A20A3"/>
    <w:rsid w:val="002A2342"/>
    <w:rsid w:val="002A24C0"/>
    <w:rsid w:val="002A284A"/>
    <w:rsid w:val="002A29B8"/>
    <w:rsid w:val="002A4379"/>
    <w:rsid w:val="002A43BA"/>
    <w:rsid w:val="002A4631"/>
    <w:rsid w:val="002A498D"/>
    <w:rsid w:val="002A561C"/>
    <w:rsid w:val="002A566E"/>
    <w:rsid w:val="002A6A4A"/>
    <w:rsid w:val="002A6E42"/>
    <w:rsid w:val="002A744A"/>
    <w:rsid w:val="002A7604"/>
    <w:rsid w:val="002A791B"/>
    <w:rsid w:val="002A7956"/>
    <w:rsid w:val="002B04EF"/>
    <w:rsid w:val="002B0F91"/>
    <w:rsid w:val="002B17E2"/>
    <w:rsid w:val="002B1C19"/>
    <w:rsid w:val="002B1D1A"/>
    <w:rsid w:val="002B1ECD"/>
    <w:rsid w:val="002B202F"/>
    <w:rsid w:val="002B271D"/>
    <w:rsid w:val="002B33DE"/>
    <w:rsid w:val="002B3737"/>
    <w:rsid w:val="002B398F"/>
    <w:rsid w:val="002B409D"/>
    <w:rsid w:val="002B40D7"/>
    <w:rsid w:val="002B470C"/>
    <w:rsid w:val="002B47A3"/>
    <w:rsid w:val="002B4B1E"/>
    <w:rsid w:val="002B4CBC"/>
    <w:rsid w:val="002B5947"/>
    <w:rsid w:val="002B6150"/>
    <w:rsid w:val="002B7156"/>
    <w:rsid w:val="002B7604"/>
    <w:rsid w:val="002C0051"/>
    <w:rsid w:val="002C2E46"/>
    <w:rsid w:val="002C37CB"/>
    <w:rsid w:val="002C3A43"/>
    <w:rsid w:val="002C47ED"/>
    <w:rsid w:val="002C4AEB"/>
    <w:rsid w:val="002C61E9"/>
    <w:rsid w:val="002C6535"/>
    <w:rsid w:val="002C68CB"/>
    <w:rsid w:val="002C6EA7"/>
    <w:rsid w:val="002C7323"/>
    <w:rsid w:val="002C7956"/>
    <w:rsid w:val="002C7B7F"/>
    <w:rsid w:val="002D0086"/>
    <w:rsid w:val="002D02BF"/>
    <w:rsid w:val="002D0471"/>
    <w:rsid w:val="002D0A2F"/>
    <w:rsid w:val="002D0C56"/>
    <w:rsid w:val="002D13EF"/>
    <w:rsid w:val="002D1D02"/>
    <w:rsid w:val="002D2468"/>
    <w:rsid w:val="002D2F69"/>
    <w:rsid w:val="002D3415"/>
    <w:rsid w:val="002D3A15"/>
    <w:rsid w:val="002D4BF2"/>
    <w:rsid w:val="002D4CAA"/>
    <w:rsid w:val="002D4FAA"/>
    <w:rsid w:val="002D5DAD"/>
    <w:rsid w:val="002D5F4F"/>
    <w:rsid w:val="002D632D"/>
    <w:rsid w:val="002D63F8"/>
    <w:rsid w:val="002D6901"/>
    <w:rsid w:val="002D6902"/>
    <w:rsid w:val="002D6A23"/>
    <w:rsid w:val="002D6D8D"/>
    <w:rsid w:val="002D770E"/>
    <w:rsid w:val="002D7B0F"/>
    <w:rsid w:val="002D7B75"/>
    <w:rsid w:val="002E0043"/>
    <w:rsid w:val="002E021A"/>
    <w:rsid w:val="002E1073"/>
    <w:rsid w:val="002E134A"/>
    <w:rsid w:val="002E1FCE"/>
    <w:rsid w:val="002E252B"/>
    <w:rsid w:val="002E3775"/>
    <w:rsid w:val="002E407A"/>
    <w:rsid w:val="002E4489"/>
    <w:rsid w:val="002E448C"/>
    <w:rsid w:val="002E44C3"/>
    <w:rsid w:val="002E4E78"/>
    <w:rsid w:val="002E4F28"/>
    <w:rsid w:val="002E54AC"/>
    <w:rsid w:val="002E558A"/>
    <w:rsid w:val="002E742B"/>
    <w:rsid w:val="002F079C"/>
    <w:rsid w:val="002F0AD0"/>
    <w:rsid w:val="002F1A5F"/>
    <w:rsid w:val="002F1D01"/>
    <w:rsid w:val="002F2067"/>
    <w:rsid w:val="002F237A"/>
    <w:rsid w:val="002F316A"/>
    <w:rsid w:val="002F34FF"/>
    <w:rsid w:val="002F481A"/>
    <w:rsid w:val="002F50D1"/>
    <w:rsid w:val="002F5233"/>
    <w:rsid w:val="002F5A18"/>
    <w:rsid w:val="002F5C2A"/>
    <w:rsid w:val="002F5F72"/>
    <w:rsid w:val="002F6402"/>
    <w:rsid w:val="002F6B22"/>
    <w:rsid w:val="002F6FE3"/>
    <w:rsid w:val="002F7494"/>
    <w:rsid w:val="002F7C7E"/>
    <w:rsid w:val="003001A2"/>
    <w:rsid w:val="00301395"/>
    <w:rsid w:val="00301C47"/>
    <w:rsid w:val="00301EC2"/>
    <w:rsid w:val="00302192"/>
    <w:rsid w:val="00302BCF"/>
    <w:rsid w:val="00302CFD"/>
    <w:rsid w:val="0030301F"/>
    <w:rsid w:val="003036D3"/>
    <w:rsid w:val="00303A30"/>
    <w:rsid w:val="0030436F"/>
    <w:rsid w:val="0030470F"/>
    <w:rsid w:val="00304CE3"/>
    <w:rsid w:val="00304CFC"/>
    <w:rsid w:val="003057EA"/>
    <w:rsid w:val="00305F26"/>
    <w:rsid w:val="00305F6B"/>
    <w:rsid w:val="0030640E"/>
    <w:rsid w:val="00306679"/>
    <w:rsid w:val="00306AB4"/>
    <w:rsid w:val="0030751C"/>
    <w:rsid w:val="00307723"/>
    <w:rsid w:val="00307767"/>
    <w:rsid w:val="0031077C"/>
    <w:rsid w:val="003109EB"/>
    <w:rsid w:val="00310A4C"/>
    <w:rsid w:val="00310B07"/>
    <w:rsid w:val="0031104D"/>
    <w:rsid w:val="003112C2"/>
    <w:rsid w:val="003113D8"/>
    <w:rsid w:val="0031146D"/>
    <w:rsid w:val="0031191F"/>
    <w:rsid w:val="0031200B"/>
    <w:rsid w:val="00312094"/>
    <w:rsid w:val="00312B0B"/>
    <w:rsid w:val="00312C7B"/>
    <w:rsid w:val="00313AF8"/>
    <w:rsid w:val="003145A6"/>
    <w:rsid w:val="00314B1F"/>
    <w:rsid w:val="00314D9A"/>
    <w:rsid w:val="00314EC4"/>
    <w:rsid w:val="003151B9"/>
    <w:rsid w:val="00315443"/>
    <w:rsid w:val="00316D86"/>
    <w:rsid w:val="003209CB"/>
    <w:rsid w:val="0032166C"/>
    <w:rsid w:val="00321E08"/>
    <w:rsid w:val="00321F27"/>
    <w:rsid w:val="00322559"/>
    <w:rsid w:val="00322A9A"/>
    <w:rsid w:val="00322DD2"/>
    <w:rsid w:val="003234C5"/>
    <w:rsid w:val="00323F22"/>
    <w:rsid w:val="00324BBD"/>
    <w:rsid w:val="00324DCD"/>
    <w:rsid w:val="00325239"/>
    <w:rsid w:val="00325344"/>
    <w:rsid w:val="0032554C"/>
    <w:rsid w:val="0032648D"/>
    <w:rsid w:val="00326C78"/>
    <w:rsid w:val="00330027"/>
    <w:rsid w:val="00330085"/>
    <w:rsid w:val="003301F1"/>
    <w:rsid w:val="003308BE"/>
    <w:rsid w:val="00330B69"/>
    <w:rsid w:val="003311C7"/>
    <w:rsid w:val="00331775"/>
    <w:rsid w:val="00331E66"/>
    <w:rsid w:val="00331ED7"/>
    <w:rsid w:val="0033209C"/>
    <w:rsid w:val="00333322"/>
    <w:rsid w:val="00333B62"/>
    <w:rsid w:val="003345DD"/>
    <w:rsid w:val="00334BCD"/>
    <w:rsid w:val="00335198"/>
    <w:rsid w:val="00335CFB"/>
    <w:rsid w:val="00336703"/>
    <w:rsid w:val="00337051"/>
    <w:rsid w:val="00337719"/>
    <w:rsid w:val="00337CC7"/>
    <w:rsid w:val="0034036E"/>
    <w:rsid w:val="00341057"/>
    <w:rsid w:val="0034149F"/>
    <w:rsid w:val="003419D5"/>
    <w:rsid w:val="00341E93"/>
    <w:rsid w:val="00341FF3"/>
    <w:rsid w:val="003422E5"/>
    <w:rsid w:val="00342546"/>
    <w:rsid w:val="00342E85"/>
    <w:rsid w:val="00343A0D"/>
    <w:rsid w:val="00344401"/>
    <w:rsid w:val="00344781"/>
    <w:rsid w:val="00344922"/>
    <w:rsid w:val="00344B2E"/>
    <w:rsid w:val="00344F60"/>
    <w:rsid w:val="003455CD"/>
    <w:rsid w:val="003457A3"/>
    <w:rsid w:val="00345ACC"/>
    <w:rsid w:val="00345C04"/>
    <w:rsid w:val="00345D25"/>
    <w:rsid w:val="00345DC2"/>
    <w:rsid w:val="00345F02"/>
    <w:rsid w:val="003461A1"/>
    <w:rsid w:val="003467FE"/>
    <w:rsid w:val="00346B4D"/>
    <w:rsid w:val="00346C00"/>
    <w:rsid w:val="00346F7D"/>
    <w:rsid w:val="003470CE"/>
    <w:rsid w:val="003474E9"/>
    <w:rsid w:val="00347DC9"/>
    <w:rsid w:val="00347E78"/>
    <w:rsid w:val="00350F22"/>
    <w:rsid w:val="0035141E"/>
    <w:rsid w:val="003515C0"/>
    <w:rsid w:val="00351AFE"/>
    <w:rsid w:val="00353392"/>
    <w:rsid w:val="003538E4"/>
    <w:rsid w:val="00353DC1"/>
    <w:rsid w:val="003548CA"/>
    <w:rsid w:val="00354B8A"/>
    <w:rsid w:val="00354D8E"/>
    <w:rsid w:val="00354E6E"/>
    <w:rsid w:val="00354EC9"/>
    <w:rsid w:val="00355374"/>
    <w:rsid w:val="00355440"/>
    <w:rsid w:val="00355F9B"/>
    <w:rsid w:val="0035616A"/>
    <w:rsid w:val="00356D0C"/>
    <w:rsid w:val="003570E7"/>
    <w:rsid w:val="0035715D"/>
    <w:rsid w:val="003575CE"/>
    <w:rsid w:val="00357A89"/>
    <w:rsid w:val="00357ADA"/>
    <w:rsid w:val="00357B5C"/>
    <w:rsid w:val="0036013D"/>
    <w:rsid w:val="0036027A"/>
    <w:rsid w:val="003603FA"/>
    <w:rsid w:val="0036059D"/>
    <w:rsid w:val="003608CD"/>
    <w:rsid w:val="003608F5"/>
    <w:rsid w:val="00360B2C"/>
    <w:rsid w:val="00360CCC"/>
    <w:rsid w:val="003612EA"/>
    <w:rsid w:val="00361E2D"/>
    <w:rsid w:val="00362105"/>
    <w:rsid w:val="0036337D"/>
    <w:rsid w:val="00363696"/>
    <w:rsid w:val="00363FC4"/>
    <w:rsid w:val="00364032"/>
    <w:rsid w:val="00364109"/>
    <w:rsid w:val="003642C7"/>
    <w:rsid w:val="00364417"/>
    <w:rsid w:val="00364634"/>
    <w:rsid w:val="00364B95"/>
    <w:rsid w:val="00364E36"/>
    <w:rsid w:val="00364F45"/>
    <w:rsid w:val="00365852"/>
    <w:rsid w:val="00365A4C"/>
    <w:rsid w:val="00366757"/>
    <w:rsid w:val="00366CCE"/>
    <w:rsid w:val="00366E72"/>
    <w:rsid w:val="00366F71"/>
    <w:rsid w:val="00366FE6"/>
    <w:rsid w:val="00370220"/>
    <w:rsid w:val="00370FBF"/>
    <w:rsid w:val="00371547"/>
    <w:rsid w:val="003716FE"/>
    <w:rsid w:val="00371C5B"/>
    <w:rsid w:val="00371ED8"/>
    <w:rsid w:val="00371EEB"/>
    <w:rsid w:val="00372D71"/>
    <w:rsid w:val="003733F3"/>
    <w:rsid w:val="003736C1"/>
    <w:rsid w:val="003744E3"/>
    <w:rsid w:val="00374CE1"/>
    <w:rsid w:val="003757DF"/>
    <w:rsid w:val="00375C39"/>
    <w:rsid w:val="00375F81"/>
    <w:rsid w:val="00376174"/>
    <w:rsid w:val="00376233"/>
    <w:rsid w:val="003762C2"/>
    <w:rsid w:val="00376723"/>
    <w:rsid w:val="003775C4"/>
    <w:rsid w:val="00377AB6"/>
    <w:rsid w:val="00380378"/>
    <w:rsid w:val="00380C04"/>
    <w:rsid w:val="00381C65"/>
    <w:rsid w:val="00382273"/>
    <w:rsid w:val="00382B1F"/>
    <w:rsid w:val="00382C5D"/>
    <w:rsid w:val="00382D47"/>
    <w:rsid w:val="003831EB"/>
    <w:rsid w:val="00383953"/>
    <w:rsid w:val="00383DD7"/>
    <w:rsid w:val="00384029"/>
    <w:rsid w:val="00384EF1"/>
    <w:rsid w:val="00384F8D"/>
    <w:rsid w:val="00385C76"/>
    <w:rsid w:val="00385D72"/>
    <w:rsid w:val="00386309"/>
    <w:rsid w:val="00386A0C"/>
    <w:rsid w:val="003871B6"/>
    <w:rsid w:val="003872DE"/>
    <w:rsid w:val="0038770C"/>
    <w:rsid w:val="0038778C"/>
    <w:rsid w:val="00387B47"/>
    <w:rsid w:val="00387DDD"/>
    <w:rsid w:val="00390A85"/>
    <w:rsid w:val="00390D65"/>
    <w:rsid w:val="003911AC"/>
    <w:rsid w:val="00391D63"/>
    <w:rsid w:val="003927CE"/>
    <w:rsid w:val="0039281D"/>
    <w:rsid w:val="003931A8"/>
    <w:rsid w:val="0039322E"/>
    <w:rsid w:val="003933AE"/>
    <w:rsid w:val="003937DD"/>
    <w:rsid w:val="003943B5"/>
    <w:rsid w:val="003943D8"/>
    <w:rsid w:val="003947AA"/>
    <w:rsid w:val="003949C3"/>
    <w:rsid w:val="00394CC7"/>
    <w:rsid w:val="00395219"/>
    <w:rsid w:val="00395695"/>
    <w:rsid w:val="00395DC0"/>
    <w:rsid w:val="00396282"/>
    <w:rsid w:val="00396507"/>
    <w:rsid w:val="00396FCD"/>
    <w:rsid w:val="003970B8"/>
    <w:rsid w:val="003A09DC"/>
    <w:rsid w:val="003A0BE7"/>
    <w:rsid w:val="003A115A"/>
    <w:rsid w:val="003A15D7"/>
    <w:rsid w:val="003A2507"/>
    <w:rsid w:val="003A32C3"/>
    <w:rsid w:val="003A365B"/>
    <w:rsid w:val="003A4045"/>
    <w:rsid w:val="003A4C69"/>
    <w:rsid w:val="003A5050"/>
    <w:rsid w:val="003A5304"/>
    <w:rsid w:val="003A54C4"/>
    <w:rsid w:val="003A6A12"/>
    <w:rsid w:val="003A6D97"/>
    <w:rsid w:val="003A6FEB"/>
    <w:rsid w:val="003A7021"/>
    <w:rsid w:val="003A7369"/>
    <w:rsid w:val="003A7E67"/>
    <w:rsid w:val="003B001B"/>
    <w:rsid w:val="003B07DC"/>
    <w:rsid w:val="003B0A8E"/>
    <w:rsid w:val="003B0C25"/>
    <w:rsid w:val="003B11E4"/>
    <w:rsid w:val="003B153E"/>
    <w:rsid w:val="003B161C"/>
    <w:rsid w:val="003B1F37"/>
    <w:rsid w:val="003B22EE"/>
    <w:rsid w:val="003B40ED"/>
    <w:rsid w:val="003B4401"/>
    <w:rsid w:val="003B51CC"/>
    <w:rsid w:val="003B5CE5"/>
    <w:rsid w:val="003B6259"/>
    <w:rsid w:val="003B636E"/>
    <w:rsid w:val="003B6B0E"/>
    <w:rsid w:val="003B6ED0"/>
    <w:rsid w:val="003B7B0F"/>
    <w:rsid w:val="003C0641"/>
    <w:rsid w:val="003C0710"/>
    <w:rsid w:val="003C08E2"/>
    <w:rsid w:val="003C0DB9"/>
    <w:rsid w:val="003C0E8A"/>
    <w:rsid w:val="003C0EC9"/>
    <w:rsid w:val="003C126D"/>
    <w:rsid w:val="003C1F7D"/>
    <w:rsid w:val="003C21D2"/>
    <w:rsid w:val="003C230F"/>
    <w:rsid w:val="003C25BD"/>
    <w:rsid w:val="003C2706"/>
    <w:rsid w:val="003C2B47"/>
    <w:rsid w:val="003C2E89"/>
    <w:rsid w:val="003C3050"/>
    <w:rsid w:val="003C31FB"/>
    <w:rsid w:val="003C3CC1"/>
    <w:rsid w:val="003C4054"/>
    <w:rsid w:val="003C4499"/>
    <w:rsid w:val="003C4701"/>
    <w:rsid w:val="003C4D69"/>
    <w:rsid w:val="003C5034"/>
    <w:rsid w:val="003C68F5"/>
    <w:rsid w:val="003C6915"/>
    <w:rsid w:val="003C69DC"/>
    <w:rsid w:val="003C7124"/>
    <w:rsid w:val="003D03B6"/>
    <w:rsid w:val="003D0F87"/>
    <w:rsid w:val="003D11DB"/>
    <w:rsid w:val="003D135B"/>
    <w:rsid w:val="003D19CB"/>
    <w:rsid w:val="003D250F"/>
    <w:rsid w:val="003D28BA"/>
    <w:rsid w:val="003D3626"/>
    <w:rsid w:val="003D3868"/>
    <w:rsid w:val="003D388D"/>
    <w:rsid w:val="003D40B2"/>
    <w:rsid w:val="003D456F"/>
    <w:rsid w:val="003D4CCA"/>
    <w:rsid w:val="003D4F4F"/>
    <w:rsid w:val="003D501D"/>
    <w:rsid w:val="003D52F8"/>
    <w:rsid w:val="003D54C1"/>
    <w:rsid w:val="003D64BA"/>
    <w:rsid w:val="003D672A"/>
    <w:rsid w:val="003D67A1"/>
    <w:rsid w:val="003D6C9C"/>
    <w:rsid w:val="003D6CDE"/>
    <w:rsid w:val="003D74F4"/>
    <w:rsid w:val="003E0C23"/>
    <w:rsid w:val="003E0C52"/>
    <w:rsid w:val="003E0E7E"/>
    <w:rsid w:val="003E1695"/>
    <w:rsid w:val="003E1870"/>
    <w:rsid w:val="003E1932"/>
    <w:rsid w:val="003E2B23"/>
    <w:rsid w:val="003E2D14"/>
    <w:rsid w:val="003E2DF0"/>
    <w:rsid w:val="003E2E2B"/>
    <w:rsid w:val="003E32F7"/>
    <w:rsid w:val="003E333A"/>
    <w:rsid w:val="003E3365"/>
    <w:rsid w:val="003E36EA"/>
    <w:rsid w:val="003E376E"/>
    <w:rsid w:val="003E3ED9"/>
    <w:rsid w:val="003E4203"/>
    <w:rsid w:val="003E4331"/>
    <w:rsid w:val="003E4542"/>
    <w:rsid w:val="003E4A1F"/>
    <w:rsid w:val="003E5085"/>
    <w:rsid w:val="003E534D"/>
    <w:rsid w:val="003E549C"/>
    <w:rsid w:val="003E59E2"/>
    <w:rsid w:val="003E6407"/>
    <w:rsid w:val="003E6CFA"/>
    <w:rsid w:val="003E72C0"/>
    <w:rsid w:val="003E75FD"/>
    <w:rsid w:val="003E7914"/>
    <w:rsid w:val="003F0264"/>
    <w:rsid w:val="003F0673"/>
    <w:rsid w:val="003F1937"/>
    <w:rsid w:val="003F262E"/>
    <w:rsid w:val="003F2750"/>
    <w:rsid w:val="003F2A6A"/>
    <w:rsid w:val="003F348A"/>
    <w:rsid w:val="003F46E8"/>
    <w:rsid w:val="003F47A5"/>
    <w:rsid w:val="003F4E22"/>
    <w:rsid w:val="003F4ECA"/>
    <w:rsid w:val="003F4F5E"/>
    <w:rsid w:val="003F593C"/>
    <w:rsid w:val="003F5D17"/>
    <w:rsid w:val="003F5FE0"/>
    <w:rsid w:val="003F62AA"/>
    <w:rsid w:val="003F6E21"/>
    <w:rsid w:val="003F7517"/>
    <w:rsid w:val="003F755B"/>
    <w:rsid w:val="003F7CFB"/>
    <w:rsid w:val="003F7DFB"/>
    <w:rsid w:val="004006F1"/>
    <w:rsid w:val="00401096"/>
    <w:rsid w:val="00401CDB"/>
    <w:rsid w:val="00401F27"/>
    <w:rsid w:val="004022E6"/>
    <w:rsid w:val="00402B3B"/>
    <w:rsid w:val="00402C26"/>
    <w:rsid w:val="00403731"/>
    <w:rsid w:val="004047EA"/>
    <w:rsid w:val="00404E3B"/>
    <w:rsid w:val="00405275"/>
    <w:rsid w:val="00405DE1"/>
    <w:rsid w:val="00406015"/>
    <w:rsid w:val="00407C8F"/>
    <w:rsid w:val="004100F8"/>
    <w:rsid w:val="0041010C"/>
    <w:rsid w:val="004109EC"/>
    <w:rsid w:val="00410FF2"/>
    <w:rsid w:val="00411308"/>
    <w:rsid w:val="00411413"/>
    <w:rsid w:val="004123B1"/>
    <w:rsid w:val="00412597"/>
    <w:rsid w:val="0041265C"/>
    <w:rsid w:val="00412EC9"/>
    <w:rsid w:val="00412FCF"/>
    <w:rsid w:val="004144C7"/>
    <w:rsid w:val="004146DE"/>
    <w:rsid w:val="00414885"/>
    <w:rsid w:val="00414BA0"/>
    <w:rsid w:val="00414E86"/>
    <w:rsid w:val="004151DB"/>
    <w:rsid w:val="0041534C"/>
    <w:rsid w:val="00415606"/>
    <w:rsid w:val="0041584A"/>
    <w:rsid w:val="00415919"/>
    <w:rsid w:val="00415F5A"/>
    <w:rsid w:val="0041668C"/>
    <w:rsid w:val="004167B8"/>
    <w:rsid w:val="00416AD7"/>
    <w:rsid w:val="0041700F"/>
    <w:rsid w:val="004172A6"/>
    <w:rsid w:val="00417541"/>
    <w:rsid w:val="00417BF6"/>
    <w:rsid w:val="00421130"/>
    <w:rsid w:val="004223C7"/>
    <w:rsid w:val="004228B4"/>
    <w:rsid w:val="00423008"/>
    <w:rsid w:val="004233A5"/>
    <w:rsid w:val="004234F1"/>
    <w:rsid w:val="00423895"/>
    <w:rsid w:val="004238E4"/>
    <w:rsid w:val="0042405C"/>
    <w:rsid w:val="00424E22"/>
    <w:rsid w:val="004255AA"/>
    <w:rsid w:val="00425B08"/>
    <w:rsid w:val="00425F9D"/>
    <w:rsid w:val="00426946"/>
    <w:rsid w:val="00426CCE"/>
    <w:rsid w:val="00427377"/>
    <w:rsid w:val="0042792F"/>
    <w:rsid w:val="004301DA"/>
    <w:rsid w:val="004307E7"/>
    <w:rsid w:val="00430AA2"/>
    <w:rsid w:val="004323A1"/>
    <w:rsid w:val="004325B8"/>
    <w:rsid w:val="004328DE"/>
    <w:rsid w:val="004329DE"/>
    <w:rsid w:val="0043343F"/>
    <w:rsid w:val="00433577"/>
    <w:rsid w:val="004338EE"/>
    <w:rsid w:val="00433D6D"/>
    <w:rsid w:val="00434359"/>
    <w:rsid w:val="00434E41"/>
    <w:rsid w:val="0043514F"/>
    <w:rsid w:val="00435C7E"/>
    <w:rsid w:val="00436A22"/>
    <w:rsid w:val="004370F2"/>
    <w:rsid w:val="004371B2"/>
    <w:rsid w:val="00440BC1"/>
    <w:rsid w:val="00440D51"/>
    <w:rsid w:val="00440DF1"/>
    <w:rsid w:val="00440E21"/>
    <w:rsid w:val="00440F19"/>
    <w:rsid w:val="0044166B"/>
    <w:rsid w:val="00441FB4"/>
    <w:rsid w:val="00443C3D"/>
    <w:rsid w:val="00443D10"/>
    <w:rsid w:val="00443D90"/>
    <w:rsid w:val="00443EAF"/>
    <w:rsid w:val="004449B6"/>
    <w:rsid w:val="00444EF5"/>
    <w:rsid w:val="00444F63"/>
    <w:rsid w:val="0044556F"/>
    <w:rsid w:val="00445902"/>
    <w:rsid w:val="004466F9"/>
    <w:rsid w:val="00446A48"/>
    <w:rsid w:val="00446E2B"/>
    <w:rsid w:val="004470DD"/>
    <w:rsid w:val="0044711F"/>
    <w:rsid w:val="00447144"/>
    <w:rsid w:val="004472B6"/>
    <w:rsid w:val="0045090D"/>
    <w:rsid w:val="00450988"/>
    <w:rsid w:val="00451106"/>
    <w:rsid w:val="00451489"/>
    <w:rsid w:val="004517D9"/>
    <w:rsid w:val="004518AD"/>
    <w:rsid w:val="00451D98"/>
    <w:rsid w:val="004524F8"/>
    <w:rsid w:val="00452959"/>
    <w:rsid w:val="004529EE"/>
    <w:rsid w:val="004532DD"/>
    <w:rsid w:val="0045398E"/>
    <w:rsid w:val="00453CFA"/>
    <w:rsid w:val="00453D2D"/>
    <w:rsid w:val="00453EFC"/>
    <w:rsid w:val="0045439A"/>
    <w:rsid w:val="0045479B"/>
    <w:rsid w:val="004551F4"/>
    <w:rsid w:val="004554DE"/>
    <w:rsid w:val="00455D1C"/>
    <w:rsid w:val="00455FDC"/>
    <w:rsid w:val="0045614F"/>
    <w:rsid w:val="0045621A"/>
    <w:rsid w:val="00456353"/>
    <w:rsid w:val="004564AD"/>
    <w:rsid w:val="00456BDE"/>
    <w:rsid w:val="004571B2"/>
    <w:rsid w:val="00457CAB"/>
    <w:rsid w:val="0046039A"/>
    <w:rsid w:val="00460938"/>
    <w:rsid w:val="00460BA5"/>
    <w:rsid w:val="00461F22"/>
    <w:rsid w:val="00461F69"/>
    <w:rsid w:val="00462645"/>
    <w:rsid w:val="004626F9"/>
    <w:rsid w:val="00463458"/>
    <w:rsid w:val="004638CC"/>
    <w:rsid w:val="00463B8E"/>
    <w:rsid w:val="00463FDD"/>
    <w:rsid w:val="00464DC8"/>
    <w:rsid w:val="00465AE5"/>
    <w:rsid w:val="00465BF9"/>
    <w:rsid w:val="004668C6"/>
    <w:rsid w:val="004700D5"/>
    <w:rsid w:val="00470E0B"/>
    <w:rsid w:val="004713A0"/>
    <w:rsid w:val="004714D0"/>
    <w:rsid w:val="00471745"/>
    <w:rsid w:val="004717A2"/>
    <w:rsid w:val="004718F2"/>
    <w:rsid w:val="00471B89"/>
    <w:rsid w:val="0047265A"/>
    <w:rsid w:val="0047283A"/>
    <w:rsid w:val="00472F95"/>
    <w:rsid w:val="0047340D"/>
    <w:rsid w:val="004735B2"/>
    <w:rsid w:val="0047455C"/>
    <w:rsid w:val="004745AF"/>
    <w:rsid w:val="00474B65"/>
    <w:rsid w:val="0047570A"/>
    <w:rsid w:val="004758B2"/>
    <w:rsid w:val="00475FA5"/>
    <w:rsid w:val="00476D23"/>
    <w:rsid w:val="004778BA"/>
    <w:rsid w:val="004810FB"/>
    <w:rsid w:val="0048175C"/>
    <w:rsid w:val="0048183E"/>
    <w:rsid w:val="0048196D"/>
    <w:rsid w:val="00481DBB"/>
    <w:rsid w:val="00481F0C"/>
    <w:rsid w:val="004824E0"/>
    <w:rsid w:val="004828F8"/>
    <w:rsid w:val="00482F5E"/>
    <w:rsid w:val="0048325D"/>
    <w:rsid w:val="00483415"/>
    <w:rsid w:val="0048399A"/>
    <w:rsid w:val="00485CAE"/>
    <w:rsid w:val="004865F4"/>
    <w:rsid w:val="00486A61"/>
    <w:rsid w:val="00487D6D"/>
    <w:rsid w:val="00487E23"/>
    <w:rsid w:val="00490978"/>
    <w:rsid w:val="004909AE"/>
    <w:rsid w:val="00490D1A"/>
    <w:rsid w:val="00490D61"/>
    <w:rsid w:val="00492317"/>
    <w:rsid w:val="00492843"/>
    <w:rsid w:val="00492BF6"/>
    <w:rsid w:val="00492F2A"/>
    <w:rsid w:val="00493378"/>
    <w:rsid w:val="0049362B"/>
    <w:rsid w:val="0049364B"/>
    <w:rsid w:val="0049494F"/>
    <w:rsid w:val="00494C53"/>
    <w:rsid w:val="00494D3B"/>
    <w:rsid w:val="00494FAE"/>
    <w:rsid w:val="004950A3"/>
    <w:rsid w:val="00495128"/>
    <w:rsid w:val="00495C85"/>
    <w:rsid w:val="004961A7"/>
    <w:rsid w:val="00497488"/>
    <w:rsid w:val="00497C81"/>
    <w:rsid w:val="004A0E80"/>
    <w:rsid w:val="004A1148"/>
    <w:rsid w:val="004A1A86"/>
    <w:rsid w:val="004A20DB"/>
    <w:rsid w:val="004A2101"/>
    <w:rsid w:val="004A2A95"/>
    <w:rsid w:val="004A2FA7"/>
    <w:rsid w:val="004A3952"/>
    <w:rsid w:val="004A3FDC"/>
    <w:rsid w:val="004A4284"/>
    <w:rsid w:val="004A4453"/>
    <w:rsid w:val="004A4A58"/>
    <w:rsid w:val="004A4FC0"/>
    <w:rsid w:val="004A5261"/>
    <w:rsid w:val="004A53F0"/>
    <w:rsid w:val="004A676A"/>
    <w:rsid w:val="004A6CAA"/>
    <w:rsid w:val="004A7124"/>
    <w:rsid w:val="004A736C"/>
    <w:rsid w:val="004A78D1"/>
    <w:rsid w:val="004A7F9A"/>
    <w:rsid w:val="004B0019"/>
    <w:rsid w:val="004B0C6D"/>
    <w:rsid w:val="004B0E36"/>
    <w:rsid w:val="004B1244"/>
    <w:rsid w:val="004B1624"/>
    <w:rsid w:val="004B16E9"/>
    <w:rsid w:val="004B16F9"/>
    <w:rsid w:val="004B17CE"/>
    <w:rsid w:val="004B1D07"/>
    <w:rsid w:val="004B2899"/>
    <w:rsid w:val="004B34EC"/>
    <w:rsid w:val="004B3550"/>
    <w:rsid w:val="004B35D4"/>
    <w:rsid w:val="004B3A2F"/>
    <w:rsid w:val="004B3F3C"/>
    <w:rsid w:val="004B4FB5"/>
    <w:rsid w:val="004B532F"/>
    <w:rsid w:val="004B5421"/>
    <w:rsid w:val="004B602A"/>
    <w:rsid w:val="004B62CD"/>
    <w:rsid w:val="004B6A17"/>
    <w:rsid w:val="004B7006"/>
    <w:rsid w:val="004B737A"/>
    <w:rsid w:val="004B748F"/>
    <w:rsid w:val="004B7868"/>
    <w:rsid w:val="004B7A70"/>
    <w:rsid w:val="004B7D5F"/>
    <w:rsid w:val="004C0414"/>
    <w:rsid w:val="004C0BE0"/>
    <w:rsid w:val="004C0F9D"/>
    <w:rsid w:val="004C1078"/>
    <w:rsid w:val="004C1120"/>
    <w:rsid w:val="004C117E"/>
    <w:rsid w:val="004C1559"/>
    <w:rsid w:val="004C15A0"/>
    <w:rsid w:val="004C1B7A"/>
    <w:rsid w:val="004C1C32"/>
    <w:rsid w:val="004C23AE"/>
    <w:rsid w:val="004C2654"/>
    <w:rsid w:val="004C26DD"/>
    <w:rsid w:val="004C2FB8"/>
    <w:rsid w:val="004C3676"/>
    <w:rsid w:val="004C3813"/>
    <w:rsid w:val="004C3BAC"/>
    <w:rsid w:val="004C4550"/>
    <w:rsid w:val="004C4F69"/>
    <w:rsid w:val="004C5472"/>
    <w:rsid w:val="004C5565"/>
    <w:rsid w:val="004C57DB"/>
    <w:rsid w:val="004C5A65"/>
    <w:rsid w:val="004C68F0"/>
    <w:rsid w:val="004C74F1"/>
    <w:rsid w:val="004C7945"/>
    <w:rsid w:val="004D00AF"/>
    <w:rsid w:val="004D0B8A"/>
    <w:rsid w:val="004D1353"/>
    <w:rsid w:val="004D188E"/>
    <w:rsid w:val="004D206F"/>
    <w:rsid w:val="004D252A"/>
    <w:rsid w:val="004D3340"/>
    <w:rsid w:val="004D5FC3"/>
    <w:rsid w:val="004D6188"/>
    <w:rsid w:val="004D619A"/>
    <w:rsid w:val="004D63C8"/>
    <w:rsid w:val="004D6576"/>
    <w:rsid w:val="004D65D9"/>
    <w:rsid w:val="004D670E"/>
    <w:rsid w:val="004D7065"/>
    <w:rsid w:val="004D7584"/>
    <w:rsid w:val="004D75CB"/>
    <w:rsid w:val="004D78E4"/>
    <w:rsid w:val="004D798F"/>
    <w:rsid w:val="004E00AF"/>
    <w:rsid w:val="004E0E00"/>
    <w:rsid w:val="004E12BF"/>
    <w:rsid w:val="004E2688"/>
    <w:rsid w:val="004E28D6"/>
    <w:rsid w:val="004E2A03"/>
    <w:rsid w:val="004E3080"/>
    <w:rsid w:val="004E34C1"/>
    <w:rsid w:val="004E3686"/>
    <w:rsid w:val="004E385A"/>
    <w:rsid w:val="004E38B1"/>
    <w:rsid w:val="004E39A2"/>
    <w:rsid w:val="004E3B78"/>
    <w:rsid w:val="004E3D10"/>
    <w:rsid w:val="004E3E82"/>
    <w:rsid w:val="004E4112"/>
    <w:rsid w:val="004E4657"/>
    <w:rsid w:val="004E4E48"/>
    <w:rsid w:val="004E50DB"/>
    <w:rsid w:val="004E5689"/>
    <w:rsid w:val="004E5E6D"/>
    <w:rsid w:val="004E5F1B"/>
    <w:rsid w:val="004E6090"/>
    <w:rsid w:val="004E693B"/>
    <w:rsid w:val="004E7117"/>
    <w:rsid w:val="004E71E6"/>
    <w:rsid w:val="004E7C5C"/>
    <w:rsid w:val="004F04D2"/>
    <w:rsid w:val="004F0C9D"/>
    <w:rsid w:val="004F0E0C"/>
    <w:rsid w:val="004F13E5"/>
    <w:rsid w:val="004F17BE"/>
    <w:rsid w:val="004F1F58"/>
    <w:rsid w:val="004F248B"/>
    <w:rsid w:val="004F2630"/>
    <w:rsid w:val="004F272F"/>
    <w:rsid w:val="004F27FB"/>
    <w:rsid w:val="004F28D6"/>
    <w:rsid w:val="004F2B6F"/>
    <w:rsid w:val="004F2C1D"/>
    <w:rsid w:val="004F2D96"/>
    <w:rsid w:val="004F3021"/>
    <w:rsid w:val="004F3499"/>
    <w:rsid w:val="004F3D63"/>
    <w:rsid w:val="004F41DD"/>
    <w:rsid w:val="004F50E7"/>
    <w:rsid w:val="004F52AE"/>
    <w:rsid w:val="004F5329"/>
    <w:rsid w:val="004F6422"/>
    <w:rsid w:val="004F6B4A"/>
    <w:rsid w:val="004F7619"/>
    <w:rsid w:val="004F7E4F"/>
    <w:rsid w:val="005008B5"/>
    <w:rsid w:val="00501059"/>
    <w:rsid w:val="00501E50"/>
    <w:rsid w:val="0050279E"/>
    <w:rsid w:val="005030AF"/>
    <w:rsid w:val="00503462"/>
    <w:rsid w:val="00503E43"/>
    <w:rsid w:val="00504127"/>
    <w:rsid w:val="00504847"/>
    <w:rsid w:val="005049DC"/>
    <w:rsid w:val="00504CEC"/>
    <w:rsid w:val="00504E9B"/>
    <w:rsid w:val="005052AE"/>
    <w:rsid w:val="00505A83"/>
    <w:rsid w:val="00505D8D"/>
    <w:rsid w:val="005061F6"/>
    <w:rsid w:val="0050643A"/>
    <w:rsid w:val="0050663C"/>
    <w:rsid w:val="00506C25"/>
    <w:rsid w:val="00506E88"/>
    <w:rsid w:val="00506FE8"/>
    <w:rsid w:val="005072CF"/>
    <w:rsid w:val="0050756E"/>
    <w:rsid w:val="00510353"/>
    <w:rsid w:val="005110CA"/>
    <w:rsid w:val="005114D7"/>
    <w:rsid w:val="005114DC"/>
    <w:rsid w:val="00511D77"/>
    <w:rsid w:val="00512208"/>
    <w:rsid w:val="00512433"/>
    <w:rsid w:val="005129E5"/>
    <w:rsid w:val="0051349E"/>
    <w:rsid w:val="0051380F"/>
    <w:rsid w:val="00513E1B"/>
    <w:rsid w:val="005147BB"/>
    <w:rsid w:val="005149DA"/>
    <w:rsid w:val="00516599"/>
    <w:rsid w:val="00516D12"/>
    <w:rsid w:val="0051733C"/>
    <w:rsid w:val="00517832"/>
    <w:rsid w:val="005178DA"/>
    <w:rsid w:val="00517B14"/>
    <w:rsid w:val="005204C7"/>
    <w:rsid w:val="005205FC"/>
    <w:rsid w:val="00520B00"/>
    <w:rsid w:val="005230A6"/>
    <w:rsid w:val="00523B16"/>
    <w:rsid w:val="005248B9"/>
    <w:rsid w:val="0052509F"/>
    <w:rsid w:val="00525E56"/>
    <w:rsid w:val="00526651"/>
    <w:rsid w:val="00526B8F"/>
    <w:rsid w:val="00527A8C"/>
    <w:rsid w:val="0053066A"/>
    <w:rsid w:val="00530805"/>
    <w:rsid w:val="00530F53"/>
    <w:rsid w:val="0053117C"/>
    <w:rsid w:val="005312DD"/>
    <w:rsid w:val="0053137C"/>
    <w:rsid w:val="00531AE5"/>
    <w:rsid w:val="00531C39"/>
    <w:rsid w:val="005323B4"/>
    <w:rsid w:val="005324E5"/>
    <w:rsid w:val="00533C3C"/>
    <w:rsid w:val="005343BD"/>
    <w:rsid w:val="005348D0"/>
    <w:rsid w:val="00534FE2"/>
    <w:rsid w:val="005353C9"/>
    <w:rsid w:val="005358DC"/>
    <w:rsid w:val="005359C8"/>
    <w:rsid w:val="00535B00"/>
    <w:rsid w:val="00535E67"/>
    <w:rsid w:val="00535ED0"/>
    <w:rsid w:val="00536267"/>
    <w:rsid w:val="0053670A"/>
    <w:rsid w:val="00536E00"/>
    <w:rsid w:val="00536F56"/>
    <w:rsid w:val="00537034"/>
    <w:rsid w:val="00537C93"/>
    <w:rsid w:val="0054046F"/>
    <w:rsid w:val="005406B0"/>
    <w:rsid w:val="005407B5"/>
    <w:rsid w:val="005419F9"/>
    <w:rsid w:val="00541B31"/>
    <w:rsid w:val="00541F8B"/>
    <w:rsid w:val="005420BB"/>
    <w:rsid w:val="0054227A"/>
    <w:rsid w:val="0054346E"/>
    <w:rsid w:val="00543D25"/>
    <w:rsid w:val="00543D80"/>
    <w:rsid w:val="00544475"/>
    <w:rsid w:val="00544939"/>
    <w:rsid w:val="00545723"/>
    <w:rsid w:val="00545E29"/>
    <w:rsid w:val="005465C0"/>
    <w:rsid w:val="0054661A"/>
    <w:rsid w:val="00546697"/>
    <w:rsid w:val="0054670A"/>
    <w:rsid w:val="00546D03"/>
    <w:rsid w:val="0054735F"/>
    <w:rsid w:val="00547855"/>
    <w:rsid w:val="0054796C"/>
    <w:rsid w:val="00547E6F"/>
    <w:rsid w:val="005504ED"/>
    <w:rsid w:val="005511C6"/>
    <w:rsid w:val="00551745"/>
    <w:rsid w:val="0055177A"/>
    <w:rsid w:val="005519C9"/>
    <w:rsid w:val="005519EE"/>
    <w:rsid w:val="0055207F"/>
    <w:rsid w:val="00552AA5"/>
    <w:rsid w:val="0055363E"/>
    <w:rsid w:val="005537E7"/>
    <w:rsid w:val="00553811"/>
    <w:rsid w:val="00553EAD"/>
    <w:rsid w:val="00554434"/>
    <w:rsid w:val="00554710"/>
    <w:rsid w:val="00556625"/>
    <w:rsid w:val="005566C0"/>
    <w:rsid w:val="00556AF0"/>
    <w:rsid w:val="00556EE8"/>
    <w:rsid w:val="00557643"/>
    <w:rsid w:val="00560E44"/>
    <w:rsid w:val="00561241"/>
    <w:rsid w:val="005620A8"/>
    <w:rsid w:val="00562221"/>
    <w:rsid w:val="00562945"/>
    <w:rsid w:val="00562FA9"/>
    <w:rsid w:val="00563F43"/>
    <w:rsid w:val="00564591"/>
    <w:rsid w:val="00564782"/>
    <w:rsid w:val="0056506E"/>
    <w:rsid w:val="005650C9"/>
    <w:rsid w:val="005651E6"/>
    <w:rsid w:val="005660E2"/>
    <w:rsid w:val="005661B9"/>
    <w:rsid w:val="005664E8"/>
    <w:rsid w:val="005665DF"/>
    <w:rsid w:val="0056666F"/>
    <w:rsid w:val="005667AE"/>
    <w:rsid w:val="005667D9"/>
    <w:rsid w:val="005669B1"/>
    <w:rsid w:val="00566BDF"/>
    <w:rsid w:val="00567E79"/>
    <w:rsid w:val="005708FB"/>
    <w:rsid w:val="00571308"/>
    <w:rsid w:val="005715B6"/>
    <w:rsid w:val="00571653"/>
    <w:rsid w:val="0057195B"/>
    <w:rsid w:val="005729A3"/>
    <w:rsid w:val="005729EC"/>
    <w:rsid w:val="0057385B"/>
    <w:rsid w:val="005738FC"/>
    <w:rsid w:val="00573D99"/>
    <w:rsid w:val="00574976"/>
    <w:rsid w:val="00575730"/>
    <w:rsid w:val="00576296"/>
    <w:rsid w:val="00576FA5"/>
    <w:rsid w:val="005807B6"/>
    <w:rsid w:val="00581019"/>
    <w:rsid w:val="00581762"/>
    <w:rsid w:val="00581C7C"/>
    <w:rsid w:val="00581F8E"/>
    <w:rsid w:val="005823D9"/>
    <w:rsid w:val="00582B07"/>
    <w:rsid w:val="00583269"/>
    <w:rsid w:val="00584B53"/>
    <w:rsid w:val="00585664"/>
    <w:rsid w:val="00585760"/>
    <w:rsid w:val="005859FC"/>
    <w:rsid w:val="00585F29"/>
    <w:rsid w:val="00586778"/>
    <w:rsid w:val="00586A6C"/>
    <w:rsid w:val="00586B62"/>
    <w:rsid w:val="00586F45"/>
    <w:rsid w:val="00587C4F"/>
    <w:rsid w:val="005925BB"/>
    <w:rsid w:val="005931D7"/>
    <w:rsid w:val="005931E8"/>
    <w:rsid w:val="00594503"/>
    <w:rsid w:val="005945E5"/>
    <w:rsid w:val="00594776"/>
    <w:rsid w:val="00595444"/>
    <w:rsid w:val="00595545"/>
    <w:rsid w:val="0059571E"/>
    <w:rsid w:val="00595968"/>
    <w:rsid w:val="0059614B"/>
    <w:rsid w:val="005961F0"/>
    <w:rsid w:val="0059651F"/>
    <w:rsid w:val="0059658A"/>
    <w:rsid w:val="00596E7B"/>
    <w:rsid w:val="00597296"/>
    <w:rsid w:val="00597396"/>
    <w:rsid w:val="005A062F"/>
    <w:rsid w:val="005A0B63"/>
    <w:rsid w:val="005A0C3B"/>
    <w:rsid w:val="005A0C4F"/>
    <w:rsid w:val="005A0F96"/>
    <w:rsid w:val="005A1382"/>
    <w:rsid w:val="005A25A4"/>
    <w:rsid w:val="005A266F"/>
    <w:rsid w:val="005A2678"/>
    <w:rsid w:val="005A2B5C"/>
    <w:rsid w:val="005A2F92"/>
    <w:rsid w:val="005A309C"/>
    <w:rsid w:val="005A322C"/>
    <w:rsid w:val="005A3315"/>
    <w:rsid w:val="005A3432"/>
    <w:rsid w:val="005A3FC5"/>
    <w:rsid w:val="005A44EF"/>
    <w:rsid w:val="005A4867"/>
    <w:rsid w:val="005A4BDD"/>
    <w:rsid w:val="005A4C48"/>
    <w:rsid w:val="005A4F3F"/>
    <w:rsid w:val="005A5E58"/>
    <w:rsid w:val="005A5F79"/>
    <w:rsid w:val="005A61EC"/>
    <w:rsid w:val="005A6A07"/>
    <w:rsid w:val="005A6C51"/>
    <w:rsid w:val="005A6E7A"/>
    <w:rsid w:val="005A7261"/>
    <w:rsid w:val="005A7D66"/>
    <w:rsid w:val="005B0606"/>
    <w:rsid w:val="005B0DC7"/>
    <w:rsid w:val="005B126A"/>
    <w:rsid w:val="005B1AFD"/>
    <w:rsid w:val="005B20A0"/>
    <w:rsid w:val="005B4E8C"/>
    <w:rsid w:val="005B4F22"/>
    <w:rsid w:val="005B4FA7"/>
    <w:rsid w:val="005B503C"/>
    <w:rsid w:val="005B512B"/>
    <w:rsid w:val="005B568E"/>
    <w:rsid w:val="005B7546"/>
    <w:rsid w:val="005C00EA"/>
    <w:rsid w:val="005C0A45"/>
    <w:rsid w:val="005C1197"/>
    <w:rsid w:val="005C16D2"/>
    <w:rsid w:val="005C2446"/>
    <w:rsid w:val="005C25AC"/>
    <w:rsid w:val="005C2734"/>
    <w:rsid w:val="005C2F69"/>
    <w:rsid w:val="005C31D0"/>
    <w:rsid w:val="005C3B1F"/>
    <w:rsid w:val="005C3B3C"/>
    <w:rsid w:val="005C3FC0"/>
    <w:rsid w:val="005C496B"/>
    <w:rsid w:val="005C5162"/>
    <w:rsid w:val="005C55A1"/>
    <w:rsid w:val="005C58E2"/>
    <w:rsid w:val="005C5C07"/>
    <w:rsid w:val="005C5C3E"/>
    <w:rsid w:val="005C629C"/>
    <w:rsid w:val="005C6682"/>
    <w:rsid w:val="005C66DC"/>
    <w:rsid w:val="005C67B7"/>
    <w:rsid w:val="005C68DB"/>
    <w:rsid w:val="005C79E4"/>
    <w:rsid w:val="005D038A"/>
    <w:rsid w:val="005D0B1F"/>
    <w:rsid w:val="005D1DB8"/>
    <w:rsid w:val="005D22B4"/>
    <w:rsid w:val="005D28E3"/>
    <w:rsid w:val="005D3298"/>
    <w:rsid w:val="005D371E"/>
    <w:rsid w:val="005D3D21"/>
    <w:rsid w:val="005D3E1A"/>
    <w:rsid w:val="005D532D"/>
    <w:rsid w:val="005D54CD"/>
    <w:rsid w:val="005D5A5C"/>
    <w:rsid w:val="005D5F9D"/>
    <w:rsid w:val="005D6D74"/>
    <w:rsid w:val="005E0141"/>
    <w:rsid w:val="005E07FB"/>
    <w:rsid w:val="005E0888"/>
    <w:rsid w:val="005E1232"/>
    <w:rsid w:val="005E1303"/>
    <w:rsid w:val="005E13B8"/>
    <w:rsid w:val="005E1775"/>
    <w:rsid w:val="005E20C0"/>
    <w:rsid w:val="005E2AD2"/>
    <w:rsid w:val="005E30C0"/>
    <w:rsid w:val="005E3181"/>
    <w:rsid w:val="005E3341"/>
    <w:rsid w:val="005E3BF8"/>
    <w:rsid w:val="005E3D89"/>
    <w:rsid w:val="005E5E2B"/>
    <w:rsid w:val="005E67C3"/>
    <w:rsid w:val="005E70E7"/>
    <w:rsid w:val="005E7369"/>
    <w:rsid w:val="005E7538"/>
    <w:rsid w:val="005E7EAE"/>
    <w:rsid w:val="005E7FD5"/>
    <w:rsid w:val="005E7FF2"/>
    <w:rsid w:val="005F0367"/>
    <w:rsid w:val="005F088B"/>
    <w:rsid w:val="005F0EE2"/>
    <w:rsid w:val="005F1173"/>
    <w:rsid w:val="005F11AC"/>
    <w:rsid w:val="005F1A11"/>
    <w:rsid w:val="005F1DA2"/>
    <w:rsid w:val="005F1F25"/>
    <w:rsid w:val="005F25BE"/>
    <w:rsid w:val="005F35A6"/>
    <w:rsid w:val="005F4469"/>
    <w:rsid w:val="005F465A"/>
    <w:rsid w:val="005F4DFE"/>
    <w:rsid w:val="005F534C"/>
    <w:rsid w:val="005F5928"/>
    <w:rsid w:val="005F5E54"/>
    <w:rsid w:val="005F6549"/>
    <w:rsid w:val="005F669A"/>
    <w:rsid w:val="005F6D56"/>
    <w:rsid w:val="005F7DFD"/>
    <w:rsid w:val="005F7F2A"/>
    <w:rsid w:val="00600284"/>
    <w:rsid w:val="006002D9"/>
    <w:rsid w:val="00600BBF"/>
    <w:rsid w:val="00601498"/>
    <w:rsid w:val="00601A14"/>
    <w:rsid w:val="00602B54"/>
    <w:rsid w:val="00602C70"/>
    <w:rsid w:val="00602EB0"/>
    <w:rsid w:val="006032D8"/>
    <w:rsid w:val="006033AC"/>
    <w:rsid w:val="00603843"/>
    <w:rsid w:val="00603E7A"/>
    <w:rsid w:val="00604356"/>
    <w:rsid w:val="00604536"/>
    <w:rsid w:val="00604539"/>
    <w:rsid w:val="00604977"/>
    <w:rsid w:val="00604BE5"/>
    <w:rsid w:val="00604CA5"/>
    <w:rsid w:val="006050F1"/>
    <w:rsid w:val="0060568E"/>
    <w:rsid w:val="00605698"/>
    <w:rsid w:val="0060571A"/>
    <w:rsid w:val="00605CD1"/>
    <w:rsid w:val="00605E8D"/>
    <w:rsid w:val="006067A6"/>
    <w:rsid w:val="00606F83"/>
    <w:rsid w:val="00607C52"/>
    <w:rsid w:val="00607D6B"/>
    <w:rsid w:val="00610471"/>
    <w:rsid w:val="0061053A"/>
    <w:rsid w:val="00610606"/>
    <w:rsid w:val="00610623"/>
    <w:rsid w:val="006107F4"/>
    <w:rsid w:val="00610F4B"/>
    <w:rsid w:val="00610FE7"/>
    <w:rsid w:val="00612345"/>
    <w:rsid w:val="0061258E"/>
    <w:rsid w:val="006126E6"/>
    <w:rsid w:val="00613194"/>
    <w:rsid w:val="00613891"/>
    <w:rsid w:val="00613FE3"/>
    <w:rsid w:val="006144C4"/>
    <w:rsid w:val="00615A1F"/>
    <w:rsid w:val="00615A6F"/>
    <w:rsid w:val="00615B1D"/>
    <w:rsid w:val="00616890"/>
    <w:rsid w:val="00617334"/>
    <w:rsid w:val="006173FD"/>
    <w:rsid w:val="00617A94"/>
    <w:rsid w:val="00617B3D"/>
    <w:rsid w:val="00617C9B"/>
    <w:rsid w:val="00617D05"/>
    <w:rsid w:val="00620036"/>
    <w:rsid w:val="006200FA"/>
    <w:rsid w:val="006209A3"/>
    <w:rsid w:val="00620F7E"/>
    <w:rsid w:val="00621296"/>
    <w:rsid w:val="0062195A"/>
    <w:rsid w:val="00621CAF"/>
    <w:rsid w:val="00621D52"/>
    <w:rsid w:val="006221BA"/>
    <w:rsid w:val="006222E2"/>
    <w:rsid w:val="006225D7"/>
    <w:rsid w:val="00623487"/>
    <w:rsid w:val="00623B39"/>
    <w:rsid w:val="00623E6F"/>
    <w:rsid w:val="00624069"/>
    <w:rsid w:val="006245FA"/>
    <w:rsid w:val="0062470F"/>
    <w:rsid w:val="006247F4"/>
    <w:rsid w:val="00625398"/>
    <w:rsid w:val="00625653"/>
    <w:rsid w:val="006258EC"/>
    <w:rsid w:val="00625A80"/>
    <w:rsid w:val="00625C50"/>
    <w:rsid w:val="00625CB1"/>
    <w:rsid w:val="00626A6F"/>
    <w:rsid w:val="00627334"/>
    <w:rsid w:val="0062761E"/>
    <w:rsid w:val="006301F8"/>
    <w:rsid w:val="006303C0"/>
    <w:rsid w:val="00630D4C"/>
    <w:rsid w:val="00630D9D"/>
    <w:rsid w:val="00631246"/>
    <w:rsid w:val="0063156B"/>
    <w:rsid w:val="006322BC"/>
    <w:rsid w:val="00632417"/>
    <w:rsid w:val="006326F6"/>
    <w:rsid w:val="006331B1"/>
    <w:rsid w:val="0063332E"/>
    <w:rsid w:val="00633B59"/>
    <w:rsid w:val="00633BE3"/>
    <w:rsid w:val="00635123"/>
    <w:rsid w:val="006351A0"/>
    <w:rsid w:val="00635207"/>
    <w:rsid w:val="00635833"/>
    <w:rsid w:val="00635A52"/>
    <w:rsid w:val="006362A0"/>
    <w:rsid w:val="0063631B"/>
    <w:rsid w:val="006368E7"/>
    <w:rsid w:val="006371FC"/>
    <w:rsid w:val="00637CCE"/>
    <w:rsid w:val="00640718"/>
    <w:rsid w:val="00640D17"/>
    <w:rsid w:val="00640FA2"/>
    <w:rsid w:val="00641663"/>
    <w:rsid w:val="00641A8D"/>
    <w:rsid w:val="00642C6C"/>
    <w:rsid w:val="00642C9B"/>
    <w:rsid w:val="00643067"/>
    <w:rsid w:val="006437BF"/>
    <w:rsid w:val="00643AEA"/>
    <w:rsid w:val="0064402B"/>
    <w:rsid w:val="0064468A"/>
    <w:rsid w:val="00644751"/>
    <w:rsid w:val="00644944"/>
    <w:rsid w:val="00644980"/>
    <w:rsid w:val="00644A55"/>
    <w:rsid w:val="0064530B"/>
    <w:rsid w:val="00645705"/>
    <w:rsid w:val="00645879"/>
    <w:rsid w:val="00645CB6"/>
    <w:rsid w:val="0064617D"/>
    <w:rsid w:val="00646344"/>
    <w:rsid w:val="00646A98"/>
    <w:rsid w:val="0064775A"/>
    <w:rsid w:val="006500BE"/>
    <w:rsid w:val="006511CB"/>
    <w:rsid w:val="00651553"/>
    <w:rsid w:val="0065176F"/>
    <w:rsid w:val="00651A92"/>
    <w:rsid w:val="00652775"/>
    <w:rsid w:val="00652CAB"/>
    <w:rsid w:val="00652D98"/>
    <w:rsid w:val="00653095"/>
    <w:rsid w:val="00653E8A"/>
    <w:rsid w:val="0065406E"/>
    <w:rsid w:val="00654EEF"/>
    <w:rsid w:val="00654F90"/>
    <w:rsid w:val="00656617"/>
    <w:rsid w:val="00656CBA"/>
    <w:rsid w:val="006572D5"/>
    <w:rsid w:val="0066028F"/>
    <w:rsid w:val="00660394"/>
    <w:rsid w:val="00660424"/>
    <w:rsid w:val="00660752"/>
    <w:rsid w:val="00661700"/>
    <w:rsid w:val="00661C9F"/>
    <w:rsid w:val="00662692"/>
    <w:rsid w:val="00662AAA"/>
    <w:rsid w:val="00662B49"/>
    <w:rsid w:val="00662B50"/>
    <w:rsid w:val="00663A1E"/>
    <w:rsid w:val="00663E65"/>
    <w:rsid w:val="00664582"/>
    <w:rsid w:val="006646E9"/>
    <w:rsid w:val="006649C4"/>
    <w:rsid w:val="00664B6D"/>
    <w:rsid w:val="00665247"/>
    <w:rsid w:val="0066531E"/>
    <w:rsid w:val="00665A9E"/>
    <w:rsid w:val="0066667B"/>
    <w:rsid w:val="00666DB3"/>
    <w:rsid w:val="00667916"/>
    <w:rsid w:val="00667C13"/>
    <w:rsid w:val="00667FF6"/>
    <w:rsid w:val="0067071D"/>
    <w:rsid w:val="00670E2D"/>
    <w:rsid w:val="006717FF"/>
    <w:rsid w:val="006718D1"/>
    <w:rsid w:val="00671BB3"/>
    <w:rsid w:val="00671ED0"/>
    <w:rsid w:val="0067220B"/>
    <w:rsid w:val="00672853"/>
    <w:rsid w:val="00672969"/>
    <w:rsid w:val="006731D8"/>
    <w:rsid w:val="006738A1"/>
    <w:rsid w:val="006753CB"/>
    <w:rsid w:val="006753FA"/>
    <w:rsid w:val="006755D6"/>
    <w:rsid w:val="00677D58"/>
    <w:rsid w:val="00677F23"/>
    <w:rsid w:val="00677FDE"/>
    <w:rsid w:val="006800E4"/>
    <w:rsid w:val="0068051D"/>
    <w:rsid w:val="006805A9"/>
    <w:rsid w:val="006805FB"/>
    <w:rsid w:val="0068078B"/>
    <w:rsid w:val="00680F83"/>
    <w:rsid w:val="0068152E"/>
    <w:rsid w:val="006833CE"/>
    <w:rsid w:val="006837B1"/>
    <w:rsid w:val="00683948"/>
    <w:rsid w:val="00683981"/>
    <w:rsid w:val="0068480B"/>
    <w:rsid w:val="00684FDA"/>
    <w:rsid w:val="00685142"/>
    <w:rsid w:val="00685752"/>
    <w:rsid w:val="006865E6"/>
    <w:rsid w:val="00686E80"/>
    <w:rsid w:val="0068710E"/>
    <w:rsid w:val="00687682"/>
    <w:rsid w:val="00690254"/>
    <w:rsid w:val="00690397"/>
    <w:rsid w:val="00690627"/>
    <w:rsid w:val="0069142C"/>
    <w:rsid w:val="0069186F"/>
    <w:rsid w:val="00691AE1"/>
    <w:rsid w:val="00691D0F"/>
    <w:rsid w:val="00691E10"/>
    <w:rsid w:val="00692457"/>
    <w:rsid w:val="006929DF"/>
    <w:rsid w:val="006929F0"/>
    <w:rsid w:val="00692C4C"/>
    <w:rsid w:val="006933F0"/>
    <w:rsid w:val="00694A04"/>
    <w:rsid w:val="00694A73"/>
    <w:rsid w:val="00695096"/>
    <w:rsid w:val="006953E1"/>
    <w:rsid w:val="00695EA5"/>
    <w:rsid w:val="00696849"/>
    <w:rsid w:val="00696944"/>
    <w:rsid w:val="00696C31"/>
    <w:rsid w:val="00696F67"/>
    <w:rsid w:val="00697832"/>
    <w:rsid w:val="006979AB"/>
    <w:rsid w:val="00697CB3"/>
    <w:rsid w:val="006A0CD9"/>
    <w:rsid w:val="006A1494"/>
    <w:rsid w:val="006A15BD"/>
    <w:rsid w:val="006A25E3"/>
    <w:rsid w:val="006A27AB"/>
    <w:rsid w:val="006A2B61"/>
    <w:rsid w:val="006A2F30"/>
    <w:rsid w:val="006A3389"/>
    <w:rsid w:val="006A33FB"/>
    <w:rsid w:val="006A41D3"/>
    <w:rsid w:val="006A48BF"/>
    <w:rsid w:val="006A5262"/>
    <w:rsid w:val="006A52BB"/>
    <w:rsid w:val="006A52EE"/>
    <w:rsid w:val="006A54CB"/>
    <w:rsid w:val="006A59E9"/>
    <w:rsid w:val="006A5B0C"/>
    <w:rsid w:val="006A5EA1"/>
    <w:rsid w:val="006A6111"/>
    <w:rsid w:val="006A6175"/>
    <w:rsid w:val="006A62BA"/>
    <w:rsid w:val="006A687E"/>
    <w:rsid w:val="006A6B44"/>
    <w:rsid w:val="006A6F3E"/>
    <w:rsid w:val="006A70F9"/>
    <w:rsid w:val="006A7752"/>
    <w:rsid w:val="006A7956"/>
    <w:rsid w:val="006A7ABD"/>
    <w:rsid w:val="006B0328"/>
    <w:rsid w:val="006B1189"/>
    <w:rsid w:val="006B15DC"/>
    <w:rsid w:val="006B1927"/>
    <w:rsid w:val="006B1DC1"/>
    <w:rsid w:val="006B2012"/>
    <w:rsid w:val="006B2111"/>
    <w:rsid w:val="006B30FF"/>
    <w:rsid w:val="006B427A"/>
    <w:rsid w:val="006B4FDF"/>
    <w:rsid w:val="006B688F"/>
    <w:rsid w:val="006B6A1A"/>
    <w:rsid w:val="006B74C4"/>
    <w:rsid w:val="006B74DB"/>
    <w:rsid w:val="006B7603"/>
    <w:rsid w:val="006B7662"/>
    <w:rsid w:val="006B7AB8"/>
    <w:rsid w:val="006B7CA1"/>
    <w:rsid w:val="006C03E7"/>
    <w:rsid w:val="006C058C"/>
    <w:rsid w:val="006C11A1"/>
    <w:rsid w:val="006C1250"/>
    <w:rsid w:val="006C2C05"/>
    <w:rsid w:val="006C327B"/>
    <w:rsid w:val="006C3F3E"/>
    <w:rsid w:val="006C41CC"/>
    <w:rsid w:val="006C427C"/>
    <w:rsid w:val="006C4330"/>
    <w:rsid w:val="006C4B6A"/>
    <w:rsid w:val="006C4B7D"/>
    <w:rsid w:val="006C5395"/>
    <w:rsid w:val="006C55EF"/>
    <w:rsid w:val="006C60A4"/>
    <w:rsid w:val="006C61E2"/>
    <w:rsid w:val="006C753D"/>
    <w:rsid w:val="006C7C93"/>
    <w:rsid w:val="006C7F1E"/>
    <w:rsid w:val="006D00F9"/>
    <w:rsid w:val="006D038E"/>
    <w:rsid w:val="006D10CB"/>
    <w:rsid w:val="006D2652"/>
    <w:rsid w:val="006D27F7"/>
    <w:rsid w:val="006D3CF4"/>
    <w:rsid w:val="006D444D"/>
    <w:rsid w:val="006D4DAC"/>
    <w:rsid w:val="006D4EFC"/>
    <w:rsid w:val="006D5029"/>
    <w:rsid w:val="006D52B5"/>
    <w:rsid w:val="006D5454"/>
    <w:rsid w:val="006D56D9"/>
    <w:rsid w:val="006D57A1"/>
    <w:rsid w:val="006D586C"/>
    <w:rsid w:val="006D5A14"/>
    <w:rsid w:val="006D5D29"/>
    <w:rsid w:val="006D5E4D"/>
    <w:rsid w:val="006D7A27"/>
    <w:rsid w:val="006E0A5D"/>
    <w:rsid w:val="006E0AFF"/>
    <w:rsid w:val="006E0CC8"/>
    <w:rsid w:val="006E1402"/>
    <w:rsid w:val="006E247E"/>
    <w:rsid w:val="006E2985"/>
    <w:rsid w:val="006E3050"/>
    <w:rsid w:val="006E3B27"/>
    <w:rsid w:val="006E5968"/>
    <w:rsid w:val="006E5A9A"/>
    <w:rsid w:val="006E6AC5"/>
    <w:rsid w:val="006E6BC4"/>
    <w:rsid w:val="006E7128"/>
    <w:rsid w:val="006E7D57"/>
    <w:rsid w:val="006F009D"/>
    <w:rsid w:val="006F050B"/>
    <w:rsid w:val="006F0672"/>
    <w:rsid w:val="006F0701"/>
    <w:rsid w:val="006F0CE3"/>
    <w:rsid w:val="006F12FD"/>
    <w:rsid w:val="006F15F8"/>
    <w:rsid w:val="006F16B6"/>
    <w:rsid w:val="006F2466"/>
    <w:rsid w:val="006F2A31"/>
    <w:rsid w:val="006F3902"/>
    <w:rsid w:val="006F3CC5"/>
    <w:rsid w:val="006F4840"/>
    <w:rsid w:val="006F4CA5"/>
    <w:rsid w:val="006F51DE"/>
    <w:rsid w:val="006F658F"/>
    <w:rsid w:val="006F6DC1"/>
    <w:rsid w:val="006F6EF6"/>
    <w:rsid w:val="006F76D8"/>
    <w:rsid w:val="006F7F26"/>
    <w:rsid w:val="00700294"/>
    <w:rsid w:val="00701C15"/>
    <w:rsid w:val="00702703"/>
    <w:rsid w:val="0070295D"/>
    <w:rsid w:val="0070314E"/>
    <w:rsid w:val="007033C5"/>
    <w:rsid w:val="007034DB"/>
    <w:rsid w:val="00703647"/>
    <w:rsid w:val="00703697"/>
    <w:rsid w:val="0070375E"/>
    <w:rsid w:val="00703FD0"/>
    <w:rsid w:val="007056FF"/>
    <w:rsid w:val="0070578C"/>
    <w:rsid w:val="00705E3B"/>
    <w:rsid w:val="00706A8C"/>
    <w:rsid w:val="00706A93"/>
    <w:rsid w:val="007070EC"/>
    <w:rsid w:val="0070721A"/>
    <w:rsid w:val="00707A1F"/>
    <w:rsid w:val="007102B0"/>
    <w:rsid w:val="007103C7"/>
    <w:rsid w:val="00710903"/>
    <w:rsid w:val="0071135E"/>
    <w:rsid w:val="007119F6"/>
    <w:rsid w:val="00711EE7"/>
    <w:rsid w:val="007123F8"/>
    <w:rsid w:val="00712E12"/>
    <w:rsid w:val="00713451"/>
    <w:rsid w:val="00713521"/>
    <w:rsid w:val="00713DA7"/>
    <w:rsid w:val="00713EC4"/>
    <w:rsid w:val="00714C75"/>
    <w:rsid w:val="007157A7"/>
    <w:rsid w:val="00715C2F"/>
    <w:rsid w:val="00715EFC"/>
    <w:rsid w:val="00715F3B"/>
    <w:rsid w:val="00716101"/>
    <w:rsid w:val="0071689E"/>
    <w:rsid w:val="00720961"/>
    <w:rsid w:val="00721535"/>
    <w:rsid w:val="00721BD6"/>
    <w:rsid w:val="00723398"/>
    <w:rsid w:val="00723C24"/>
    <w:rsid w:val="00723F68"/>
    <w:rsid w:val="00723FA3"/>
    <w:rsid w:val="007245A2"/>
    <w:rsid w:val="00724993"/>
    <w:rsid w:val="00724E01"/>
    <w:rsid w:val="007259C2"/>
    <w:rsid w:val="00725FF2"/>
    <w:rsid w:val="007266EA"/>
    <w:rsid w:val="00727127"/>
    <w:rsid w:val="007273C4"/>
    <w:rsid w:val="00727650"/>
    <w:rsid w:val="00727959"/>
    <w:rsid w:val="00727A8D"/>
    <w:rsid w:val="00730A8E"/>
    <w:rsid w:val="0073179D"/>
    <w:rsid w:val="00731D8F"/>
    <w:rsid w:val="00731DF4"/>
    <w:rsid w:val="00731EC0"/>
    <w:rsid w:val="00732235"/>
    <w:rsid w:val="00732AEA"/>
    <w:rsid w:val="00733C1C"/>
    <w:rsid w:val="00733E6F"/>
    <w:rsid w:val="00733FC9"/>
    <w:rsid w:val="0073437B"/>
    <w:rsid w:val="00734D88"/>
    <w:rsid w:val="007352BE"/>
    <w:rsid w:val="0073534A"/>
    <w:rsid w:val="007355D8"/>
    <w:rsid w:val="0073714A"/>
    <w:rsid w:val="0073752F"/>
    <w:rsid w:val="0074016A"/>
    <w:rsid w:val="00740521"/>
    <w:rsid w:val="00741340"/>
    <w:rsid w:val="00741CB1"/>
    <w:rsid w:val="00741DAE"/>
    <w:rsid w:val="007441A2"/>
    <w:rsid w:val="00744235"/>
    <w:rsid w:val="00744427"/>
    <w:rsid w:val="00744485"/>
    <w:rsid w:val="00744B15"/>
    <w:rsid w:val="0074544B"/>
    <w:rsid w:val="00745A81"/>
    <w:rsid w:val="00746270"/>
    <w:rsid w:val="007464F2"/>
    <w:rsid w:val="0074686E"/>
    <w:rsid w:val="00746AA2"/>
    <w:rsid w:val="00746B8D"/>
    <w:rsid w:val="00747148"/>
    <w:rsid w:val="0074782C"/>
    <w:rsid w:val="00747B0A"/>
    <w:rsid w:val="0075004E"/>
    <w:rsid w:val="00750D11"/>
    <w:rsid w:val="00751283"/>
    <w:rsid w:val="0075165C"/>
    <w:rsid w:val="0075168D"/>
    <w:rsid w:val="00751870"/>
    <w:rsid w:val="00751A1E"/>
    <w:rsid w:val="00751A49"/>
    <w:rsid w:val="00751D5A"/>
    <w:rsid w:val="007527B6"/>
    <w:rsid w:val="00752BC3"/>
    <w:rsid w:val="00753A33"/>
    <w:rsid w:val="00753E05"/>
    <w:rsid w:val="00754190"/>
    <w:rsid w:val="007549E6"/>
    <w:rsid w:val="00754E02"/>
    <w:rsid w:val="00755A8E"/>
    <w:rsid w:val="007563CF"/>
    <w:rsid w:val="00756EF0"/>
    <w:rsid w:val="00757166"/>
    <w:rsid w:val="00757B15"/>
    <w:rsid w:val="00760AA8"/>
    <w:rsid w:val="00761E66"/>
    <w:rsid w:val="00762114"/>
    <w:rsid w:val="00762B32"/>
    <w:rsid w:val="00762D40"/>
    <w:rsid w:val="00762F46"/>
    <w:rsid w:val="0076384F"/>
    <w:rsid w:val="007638E2"/>
    <w:rsid w:val="00763BCD"/>
    <w:rsid w:val="007644A1"/>
    <w:rsid w:val="00764ABE"/>
    <w:rsid w:val="0076516B"/>
    <w:rsid w:val="00765326"/>
    <w:rsid w:val="00765F3B"/>
    <w:rsid w:val="007662CC"/>
    <w:rsid w:val="00766442"/>
    <w:rsid w:val="00766D8B"/>
    <w:rsid w:val="00766E07"/>
    <w:rsid w:val="00767B77"/>
    <w:rsid w:val="00767E9F"/>
    <w:rsid w:val="00770025"/>
    <w:rsid w:val="00770ADD"/>
    <w:rsid w:val="00771203"/>
    <w:rsid w:val="00771765"/>
    <w:rsid w:val="0077200C"/>
    <w:rsid w:val="00773129"/>
    <w:rsid w:val="00773AFF"/>
    <w:rsid w:val="00774E54"/>
    <w:rsid w:val="0077533F"/>
    <w:rsid w:val="00775590"/>
    <w:rsid w:val="00775FDE"/>
    <w:rsid w:val="007762D5"/>
    <w:rsid w:val="0077631C"/>
    <w:rsid w:val="00776454"/>
    <w:rsid w:val="007771B5"/>
    <w:rsid w:val="0077721F"/>
    <w:rsid w:val="007774D9"/>
    <w:rsid w:val="00777985"/>
    <w:rsid w:val="00777F3C"/>
    <w:rsid w:val="0078132C"/>
    <w:rsid w:val="007817BB"/>
    <w:rsid w:val="00782590"/>
    <w:rsid w:val="007832D0"/>
    <w:rsid w:val="0078344E"/>
    <w:rsid w:val="007839C0"/>
    <w:rsid w:val="00783B2E"/>
    <w:rsid w:val="00783B56"/>
    <w:rsid w:val="00783CC0"/>
    <w:rsid w:val="0078418B"/>
    <w:rsid w:val="0078471A"/>
    <w:rsid w:val="00784ACF"/>
    <w:rsid w:val="00784C2B"/>
    <w:rsid w:val="00784DF9"/>
    <w:rsid w:val="007859A2"/>
    <w:rsid w:val="00785C58"/>
    <w:rsid w:val="00785FE3"/>
    <w:rsid w:val="007862DE"/>
    <w:rsid w:val="007862E7"/>
    <w:rsid w:val="00786DCA"/>
    <w:rsid w:val="007871D5"/>
    <w:rsid w:val="00787D8C"/>
    <w:rsid w:val="0079014C"/>
    <w:rsid w:val="007905A7"/>
    <w:rsid w:val="00790736"/>
    <w:rsid w:val="00790C8B"/>
    <w:rsid w:val="007918D2"/>
    <w:rsid w:val="00791B62"/>
    <w:rsid w:val="00791FEF"/>
    <w:rsid w:val="00792114"/>
    <w:rsid w:val="00792219"/>
    <w:rsid w:val="007924AE"/>
    <w:rsid w:val="007925EE"/>
    <w:rsid w:val="00792F61"/>
    <w:rsid w:val="00793113"/>
    <w:rsid w:val="00793844"/>
    <w:rsid w:val="0079399E"/>
    <w:rsid w:val="007941C5"/>
    <w:rsid w:val="00794397"/>
    <w:rsid w:val="007945FF"/>
    <w:rsid w:val="00794A46"/>
    <w:rsid w:val="00794B58"/>
    <w:rsid w:val="00794F7D"/>
    <w:rsid w:val="007952E6"/>
    <w:rsid w:val="007953EF"/>
    <w:rsid w:val="00795F52"/>
    <w:rsid w:val="007962F6"/>
    <w:rsid w:val="007967BE"/>
    <w:rsid w:val="00797691"/>
    <w:rsid w:val="007977BC"/>
    <w:rsid w:val="00797CB7"/>
    <w:rsid w:val="00797F7C"/>
    <w:rsid w:val="007A0013"/>
    <w:rsid w:val="007A007B"/>
    <w:rsid w:val="007A0940"/>
    <w:rsid w:val="007A0C5A"/>
    <w:rsid w:val="007A0C62"/>
    <w:rsid w:val="007A0DE8"/>
    <w:rsid w:val="007A11CA"/>
    <w:rsid w:val="007A164A"/>
    <w:rsid w:val="007A1E65"/>
    <w:rsid w:val="007A39C0"/>
    <w:rsid w:val="007A4D5A"/>
    <w:rsid w:val="007A559E"/>
    <w:rsid w:val="007A5FC7"/>
    <w:rsid w:val="007A6895"/>
    <w:rsid w:val="007A6AC3"/>
    <w:rsid w:val="007A762E"/>
    <w:rsid w:val="007A763D"/>
    <w:rsid w:val="007A7806"/>
    <w:rsid w:val="007A7AA2"/>
    <w:rsid w:val="007A7FFA"/>
    <w:rsid w:val="007B00BB"/>
    <w:rsid w:val="007B058B"/>
    <w:rsid w:val="007B0642"/>
    <w:rsid w:val="007B1146"/>
    <w:rsid w:val="007B38B1"/>
    <w:rsid w:val="007B4377"/>
    <w:rsid w:val="007B4951"/>
    <w:rsid w:val="007B4ECC"/>
    <w:rsid w:val="007B50B2"/>
    <w:rsid w:val="007B5C86"/>
    <w:rsid w:val="007B60C0"/>
    <w:rsid w:val="007B6138"/>
    <w:rsid w:val="007B6282"/>
    <w:rsid w:val="007B6554"/>
    <w:rsid w:val="007B6944"/>
    <w:rsid w:val="007B6A39"/>
    <w:rsid w:val="007B6D0A"/>
    <w:rsid w:val="007B6E97"/>
    <w:rsid w:val="007B7DF9"/>
    <w:rsid w:val="007C056B"/>
    <w:rsid w:val="007C0655"/>
    <w:rsid w:val="007C1D74"/>
    <w:rsid w:val="007C2054"/>
    <w:rsid w:val="007C20B7"/>
    <w:rsid w:val="007C20C8"/>
    <w:rsid w:val="007C2456"/>
    <w:rsid w:val="007C2CD1"/>
    <w:rsid w:val="007C2DED"/>
    <w:rsid w:val="007C3294"/>
    <w:rsid w:val="007C350E"/>
    <w:rsid w:val="007C373A"/>
    <w:rsid w:val="007C3907"/>
    <w:rsid w:val="007C3CF9"/>
    <w:rsid w:val="007C449B"/>
    <w:rsid w:val="007C486D"/>
    <w:rsid w:val="007C492B"/>
    <w:rsid w:val="007C4BE2"/>
    <w:rsid w:val="007C5AA0"/>
    <w:rsid w:val="007C6643"/>
    <w:rsid w:val="007C767F"/>
    <w:rsid w:val="007D000C"/>
    <w:rsid w:val="007D01B9"/>
    <w:rsid w:val="007D076D"/>
    <w:rsid w:val="007D098F"/>
    <w:rsid w:val="007D09DA"/>
    <w:rsid w:val="007D0DDE"/>
    <w:rsid w:val="007D1019"/>
    <w:rsid w:val="007D188B"/>
    <w:rsid w:val="007D1E20"/>
    <w:rsid w:val="007D207A"/>
    <w:rsid w:val="007D235A"/>
    <w:rsid w:val="007D254A"/>
    <w:rsid w:val="007D2E1A"/>
    <w:rsid w:val="007D2F7D"/>
    <w:rsid w:val="007D36AF"/>
    <w:rsid w:val="007D39B3"/>
    <w:rsid w:val="007D4653"/>
    <w:rsid w:val="007D5473"/>
    <w:rsid w:val="007D57DA"/>
    <w:rsid w:val="007D5BA4"/>
    <w:rsid w:val="007D5E6E"/>
    <w:rsid w:val="007D647B"/>
    <w:rsid w:val="007D6506"/>
    <w:rsid w:val="007D676A"/>
    <w:rsid w:val="007D67A4"/>
    <w:rsid w:val="007E06D3"/>
    <w:rsid w:val="007E07AD"/>
    <w:rsid w:val="007E08B2"/>
    <w:rsid w:val="007E08D9"/>
    <w:rsid w:val="007E0B36"/>
    <w:rsid w:val="007E18B0"/>
    <w:rsid w:val="007E1DC9"/>
    <w:rsid w:val="007E1E69"/>
    <w:rsid w:val="007E1FC3"/>
    <w:rsid w:val="007E2271"/>
    <w:rsid w:val="007E2AF1"/>
    <w:rsid w:val="007E2E63"/>
    <w:rsid w:val="007E376D"/>
    <w:rsid w:val="007E39AC"/>
    <w:rsid w:val="007E3CBC"/>
    <w:rsid w:val="007E41F8"/>
    <w:rsid w:val="007E42B6"/>
    <w:rsid w:val="007E438A"/>
    <w:rsid w:val="007E45C3"/>
    <w:rsid w:val="007E4968"/>
    <w:rsid w:val="007E5C6C"/>
    <w:rsid w:val="007E5ECA"/>
    <w:rsid w:val="007E683E"/>
    <w:rsid w:val="007E6A8D"/>
    <w:rsid w:val="007E702C"/>
    <w:rsid w:val="007E7333"/>
    <w:rsid w:val="007E7FE4"/>
    <w:rsid w:val="007F0055"/>
    <w:rsid w:val="007F00DE"/>
    <w:rsid w:val="007F0F8F"/>
    <w:rsid w:val="007F1973"/>
    <w:rsid w:val="007F2AF0"/>
    <w:rsid w:val="007F33B7"/>
    <w:rsid w:val="007F35A5"/>
    <w:rsid w:val="007F3659"/>
    <w:rsid w:val="007F372F"/>
    <w:rsid w:val="007F3C91"/>
    <w:rsid w:val="007F46C3"/>
    <w:rsid w:val="007F4CAE"/>
    <w:rsid w:val="007F5114"/>
    <w:rsid w:val="007F5E34"/>
    <w:rsid w:val="007F61E5"/>
    <w:rsid w:val="007F665E"/>
    <w:rsid w:val="007F6866"/>
    <w:rsid w:val="007F6BF1"/>
    <w:rsid w:val="007F6C87"/>
    <w:rsid w:val="007F6D0F"/>
    <w:rsid w:val="007F7076"/>
    <w:rsid w:val="007F780E"/>
    <w:rsid w:val="007F7E14"/>
    <w:rsid w:val="007F7EA7"/>
    <w:rsid w:val="00800319"/>
    <w:rsid w:val="008005D4"/>
    <w:rsid w:val="008009B3"/>
    <w:rsid w:val="00800C56"/>
    <w:rsid w:val="00800CA0"/>
    <w:rsid w:val="00801116"/>
    <w:rsid w:val="00801A92"/>
    <w:rsid w:val="00801F2D"/>
    <w:rsid w:val="0080213F"/>
    <w:rsid w:val="008032F6"/>
    <w:rsid w:val="00803793"/>
    <w:rsid w:val="00803C52"/>
    <w:rsid w:val="00803C72"/>
    <w:rsid w:val="00803C92"/>
    <w:rsid w:val="0080430E"/>
    <w:rsid w:val="0080446F"/>
    <w:rsid w:val="0080458D"/>
    <w:rsid w:val="00804611"/>
    <w:rsid w:val="00804734"/>
    <w:rsid w:val="008047E3"/>
    <w:rsid w:val="00804B3C"/>
    <w:rsid w:val="00805C5D"/>
    <w:rsid w:val="00805E91"/>
    <w:rsid w:val="008065EE"/>
    <w:rsid w:val="008068D8"/>
    <w:rsid w:val="00806A84"/>
    <w:rsid w:val="00806C0D"/>
    <w:rsid w:val="00807483"/>
    <w:rsid w:val="00807C5D"/>
    <w:rsid w:val="00807CC3"/>
    <w:rsid w:val="00807D07"/>
    <w:rsid w:val="00807E14"/>
    <w:rsid w:val="00810D40"/>
    <w:rsid w:val="00810DE1"/>
    <w:rsid w:val="0081123A"/>
    <w:rsid w:val="008119CC"/>
    <w:rsid w:val="00811C9B"/>
    <w:rsid w:val="008129EC"/>
    <w:rsid w:val="0081328B"/>
    <w:rsid w:val="00813BF1"/>
    <w:rsid w:val="00813D44"/>
    <w:rsid w:val="0081450B"/>
    <w:rsid w:val="0081489F"/>
    <w:rsid w:val="00814A9C"/>
    <w:rsid w:val="00815597"/>
    <w:rsid w:val="008155D8"/>
    <w:rsid w:val="00815E0A"/>
    <w:rsid w:val="008160E5"/>
    <w:rsid w:val="00816101"/>
    <w:rsid w:val="008164F6"/>
    <w:rsid w:val="00816CE8"/>
    <w:rsid w:val="00817148"/>
    <w:rsid w:val="008172C1"/>
    <w:rsid w:val="0081766B"/>
    <w:rsid w:val="00820222"/>
    <w:rsid w:val="008218C1"/>
    <w:rsid w:val="00821965"/>
    <w:rsid w:val="00821F40"/>
    <w:rsid w:val="00821F65"/>
    <w:rsid w:val="00822270"/>
    <w:rsid w:val="0082252B"/>
    <w:rsid w:val="008226DF"/>
    <w:rsid w:val="00822C1B"/>
    <w:rsid w:val="00822DFE"/>
    <w:rsid w:val="00823469"/>
    <w:rsid w:val="00823FBA"/>
    <w:rsid w:val="00824044"/>
    <w:rsid w:val="0082405A"/>
    <w:rsid w:val="008243C9"/>
    <w:rsid w:val="00825DAB"/>
    <w:rsid w:val="00826B53"/>
    <w:rsid w:val="00826BF8"/>
    <w:rsid w:val="00827884"/>
    <w:rsid w:val="00827AE6"/>
    <w:rsid w:val="00827D63"/>
    <w:rsid w:val="00827FF8"/>
    <w:rsid w:val="008303EF"/>
    <w:rsid w:val="00830A3C"/>
    <w:rsid w:val="00831507"/>
    <w:rsid w:val="00831B47"/>
    <w:rsid w:val="00831CD1"/>
    <w:rsid w:val="00831E16"/>
    <w:rsid w:val="00831FBD"/>
    <w:rsid w:val="008322B8"/>
    <w:rsid w:val="0083242B"/>
    <w:rsid w:val="00832C7A"/>
    <w:rsid w:val="00832E93"/>
    <w:rsid w:val="00833923"/>
    <w:rsid w:val="008339F0"/>
    <w:rsid w:val="00833D0C"/>
    <w:rsid w:val="00833F08"/>
    <w:rsid w:val="00834BE5"/>
    <w:rsid w:val="00834CFE"/>
    <w:rsid w:val="00834FB3"/>
    <w:rsid w:val="00835353"/>
    <w:rsid w:val="008367CA"/>
    <w:rsid w:val="0083700C"/>
    <w:rsid w:val="00837999"/>
    <w:rsid w:val="0084006A"/>
    <w:rsid w:val="00840131"/>
    <w:rsid w:val="00840604"/>
    <w:rsid w:val="00840D0E"/>
    <w:rsid w:val="00841A68"/>
    <w:rsid w:val="00841EAE"/>
    <w:rsid w:val="00842303"/>
    <w:rsid w:val="00842CC0"/>
    <w:rsid w:val="00843240"/>
    <w:rsid w:val="008433BD"/>
    <w:rsid w:val="00843469"/>
    <w:rsid w:val="008437B3"/>
    <w:rsid w:val="00843F3D"/>
    <w:rsid w:val="00844156"/>
    <w:rsid w:val="008446AA"/>
    <w:rsid w:val="008447F1"/>
    <w:rsid w:val="0084485E"/>
    <w:rsid w:val="00845D7B"/>
    <w:rsid w:val="008462B0"/>
    <w:rsid w:val="0084638C"/>
    <w:rsid w:val="008463EA"/>
    <w:rsid w:val="008465B0"/>
    <w:rsid w:val="008465C8"/>
    <w:rsid w:val="0084690A"/>
    <w:rsid w:val="008471DE"/>
    <w:rsid w:val="00847AC2"/>
    <w:rsid w:val="00847C8B"/>
    <w:rsid w:val="00847E61"/>
    <w:rsid w:val="00850ADF"/>
    <w:rsid w:val="00850BA0"/>
    <w:rsid w:val="00850D0B"/>
    <w:rsid w:val="008512D2"/>
    <w:rsid w:val="008513F7"/>
    <w:rsid w:val="00852129"/>
    <w:rsid w:val="0085212A"/>
    <w:rsid w:val="008524AC"/>
    <w:rsid w:val="00852557"/>
    <w:rsid w:val="00852F1D"/>
    <w:rsid w:val="00853762"/>
    <w:rsid w:val="008537BB"/>
    <w:rsid w:val="008538D9"/>
    <w:rsid w:val="0085395C"/>
    <w:rsid w:val="00853BBB"/>
    <w:rsid w:val="00853EB8"/>
    <w:rsid w:val="00854000"/>
    <w:rsid w:val="00854089"/>
    <w:rsid w:val="008555D0"/>
    <w:rsid w:val="008556DB"/>
    <w:rsid w:val="00855CB9"/>
    <w:rsid w:val="00856F72"/>
    <w:rsid w:val="0085706E"/>
    <w:rsid w:val="0085761E"/>
    <w:rsid w:val="00857DD9"/>
    <w:rsid w:val="00860207"/>
    <w:rsid w:val="00860339"/>
    <w:rsid w:val="0086062F"/>
    <w:rsid w:val="00860C04"/>
    <w:rsid w:val="00860F7B"/>
    <w:rsid w:val="00862715"/>
    <w:rsid w:val="00862E6A"/>
    <w:rsid w:val="008635E2"/>
    <w:rsid w:val="00863FE4"/>
    <w:rsid w:val="008650F2"/>
    <w:rsid w:val="008657CA"/>
    <w:rsid w:val="00865841"/>
    <w:rsid w:val="0086589A"/>
    <w:rsid w:val="00865F2E"/>
    <w:rsid w:val="008667B2"/>
    <w:rsid w:val="00866B22"/>
    <w:rsid w:val="00866F80"/>
    <w:rsid w:val="00867F72"/>
    <w:rsid w:val="008706A9"/>
    <w:rsid w:val="008707CD"/>
    <w:rsid w:val="008713CB"/>
    <w:rsid w:val="0087203A"/>
    <w:rsid w:val="008720B0"/>
    <w:rsid w:val="008720B7"/>
    <w:rsid w:val="008728B7"/>
    <w:rsid w:val="008734C9"/>
    <w:rsid w:val="00873D82"/>
    <w:rsid w:val="008743BC"/>
    <w:rsid w:val="008745B0"/>
    <w:rsid w:val="00874D06"/>
    <w:rsid w:val="00874DB0"/>
    <w:rsid w:val="00874F43"/>
    <w:rsid w:val="008762B0"/>
    <w:rsid w:val="008765BF"/>
    <w:rsid w:val="0087680C"/>
    <w:rsid w:val="00876CB7"/>
    <w:rsid w:val="00876D13"/>
    <w:rsid w:val="008771FF"/>
    <w:rsid w:val="00880044"/>
    <w:rsid w:val="00880177"/>
    <w:rsid w:val="0088018B"/>
    <w:rsid w:val="008803AE"/>
    <w:rsid w:val="00880A02"/>
    <w:rsid w:val="00880A2B"/>
    <w:rsid w:val="00880BB4"/>
    <w:rsid w:val="00880C1A"/>
    <w:rsid w:val="00880FAD"/>
    <w:rsid w:val="00881D3B"/>
    <w:rsid w:val="00881F07"/>
    <w:rsid w:val="008834A9"/>
    <w:rsid w:val="00883D55"/>
    <w:rsid w:val="0088407F"/>
    <w:rsid w:val="00884321"/>
    <w:rsid w:val="008843A9"/>
    <w:rsid w:val="00884920"/>
    <w:rsid w:val="00884F46"/>
    <w:rsid w:val="00885151"/>
    <w:rsid w:val="0088558A"/>
    <w:rsid w:val="00886983"/>
    <w:rsid w:val="008872C4"/>
    <w:rsid w:val="00887F17"/>
    <w:rsid w:val="008902D7"/>
    <w:rsid w:val="00891828"/>
    <w:rsid w:val="00892176"/>
    <w:rsid w:val="008922C4"/>
    <w:rsid w:val="008929EB"/>
    <w:rsid w:val="00892C1C"/>
    <w:rsid w:val="00893A9E"/>
    <w:rsid w:val="00893D10"/>
    <w:rsid w:val="0089413B"/>
    <w:rsid w:val="008947EB"/>
    <w:rsid w:val="008957B1"/>
    <w:rsid w:val="00896561"/>
    <w:rsid w:val="00896711"/>
    <w:rsid w:val="00896B60"/>
    <w:rsid w:val="00897094"/>
    <w:rsid w:val="00897AF5"/>
    <w:rsid w:val="00897BA2"/>
    <w:rsid w:val="008A0AAF"/>
    <w:rsid w:val="008A1403"/>
    <w:rsid w:val="008A1AB8"/>
    <w:rsid w:val="008A221C"/>
    <w:rsid w:val="008A24E5"/>
    <w:rsid w:val="008A2CE5"/>
    <w:rsid w:val="008A2D30"/>
    <w:rsid w:val="008A2DB7"/>
    <w:rsid w:val="008A2F67"/>
    <w:rsid w:val="008A438E"/>
    <w:rsid w:val="008A43BB"/>
    <w:rsid w:val="008A43CC"/>
    <w:rsid w:val="008A52AE"/>
    <w:rsid w:val="008A5834"/>
    <w:rsid w:val="008A69B4"/>
    <w:rsid w:val="008A6D7A"/>
    <w:rsid w:val="008A7244"/>
    <w:rsid w:val="008A7A42"/>
    <w:rsid w:val="008B10B5"/>
    <w:rsid w:val="008B11C5"/>
    <w:rsid w:val="008B1A96"/>
    <w:rsid w:val="008B2150"/>
    <w:rsid w:val="008B280F"/>
    <w:rsid w:val="008B2C5E"/>
    <w:rsid w:val="008B2EFD"/>
    <w:rsid w:val="008B317A"/>
    <w:rsid w:val="008B37CF"/>
    <w:rsid w:val="008B3A63"/>
    <w:rsid w:val="008B3AC9"/>
    <w:rsid w:val="008B4044"/>
    <w:rsid w:val="008B4339"/>
    <w:rsid w:val="008B5CE7"/>
    <w:rsid w:val="008B72FB"/>
    <w:rsid w:val="008B76EA"/>
    <w:rsid w:val="008B7E42"/>
    <w:rsid w:val="008C04DE"/>
    <w:rsid w:val="008C0C0A"/>
    <w:rsid w:val="008C12F6"/>
    <w:rsid w:val="008C241D"/>
    <w:rsid w:val="008C2549"/>
    <w:rsid w:val="008C33E1"/>
    <w:rsid w:val="008C37D5"/>
    <w:rsid w:val="008C39C9"/>
    <w:rsid w:val="008C3B37"/>
    <w:rsid w:val="008C42A0"/>
    <w:rsid w:val="008C4A7E"/>
    <w:rsid w:val="008C4CED"/>
    <w:rsid w:val="008C57BF"/>
    <w:rsid w:val="008C6E5D"/>
    <w:rsid w:val="008C6EA0"/>
    <w:rsid w:val="008C70F2"/>
    <w:rsid w:val="008D0DD4"/>
    <w:rsid w:val="008D14C0"/>
    <w:rsid w:val="008D1EB7"/>
    <w:rsid w:val="008D2C21"/>
    <w:rsid w:val="008D3374"/>
    <w:rsid w:val="008D360A"/>
    <w:rsid w:val="008D3AB1"/>
    <w:rsid w:val="008D492E"/>
    <w:rsid w:val="008D4D30"/>
    <w:rsid w:val="008D4EE8"/>
    <w:rsid w:val="008D5B78"/>
    <w:rsid w:val="008D5D02"/>
    <w:rsid w:val="008D5D84"/>
    <w:rsid w:val="008D6A01"/>
    <w:rsid w:val="008D6CBD"/>
    <w:rsid w:val="008D6D9C"/>
    <w:rsid w:val="008D75F2"/>
    <w:rsid w:val="008E0764"/>
    <w:rsid w:val="008E0FE7"/>
    <w:rsid w:val="008E1512"/>
    <w:rsid w:val="008E15C4"/>
    <w:rsid w:val="008E188A"/>
    <w:rsid w:val="008E2780"/>
    <w:rsid w:val="008E296E"/>
    <w:rsid w:val="008E2D83"/>
    <w:rsid w:val="008E3636"/>
    <w:rsid w:val="008E375C"/>
    <w:rsid w:val="008E38DB"/>
    <w:rsid w:val="008E3E2F"/>
    <w:rsid w:val="008E42F7"/>
    <w:rsid w:val="008E43A2"/>
    <w:rsid w:val="008E4E7E"/>
    <w:rsid w:val="008E58BD"/>
    <w:rsid w:val="008E5DA5"/>
    <w:rsid w:val="008E604E"/>
    <w:rsid w:val="008E6D19"/>
    <w:rsid w:val="008E72C1"/>
    <w:rsid w:val="008E7479"/>
    <w:rsid w:val="008E77B0"/>
    <w:rsid w:val="008E7DEA"/>
    <w:rsid w:val="008F00E6"/>
    <w:rsid w:val="008F07B1"/>
    <w:rsid w:val="008F0D57"/>
    <w:rsid w:val="008F1D05"/>
    <w:rsid w:val="008F291B"/>
    <w:rsid w:val="008F2B6D"/>
    <w:rsid w:val="008F2B80"/>
    <w:rsid w:val="008F2DCA"/>
    <w:rsid w:val="008F368C"/>
    <w:rsid w:val="008F393E"/>
    <w:rsid w:val="008F3FF2"/>
    <w:rsid w:val="008F43A7"/>
    <w:rsid w:val="008F4945"/>
    <w:rsid w:val="008F4AA8"/>
    <w:rsid w:val="008F4BE8"/>
    <w:rsid w:val="008F5985"/>
    <w:rsid w:val="008F6AF6"/>
    <w:rsid w:val="008F729D"/>
    <w:rsid w:val="008F7649"/>
    <w:rsid w:val="008F7B93"/>
    <w:rsid w:val="008F7C23"/>
    <w:rsid w:val="008F7D87"/>
    <w:rsid w:val="009000EF"/>
    <w:rsid w:val="0090038F"/>
    <w:rsid w:val="009007A3"/>
    <w:rsid w:val="00901041"/>
    <w:rsid w:val="00901341"/>
    <w:rsid w:val="0090161B"/>
    <w:rsid w:val="00901926"/>
    <w:rsid w:val="00901C49"/>
    <w:rsid w:val="00902480"/>
    <w:rsid w:val="009025F1"/>
    <w:rsid w:val="00902D2C"/>
    <w:rsid w:val="00903F27"/>
    <w:rsid w:val="00904081"/>
    <w:rsid w:val="00904085"/>
    <w:rsid w:val="0090479B"/>
    <w:rsid w:val="00904ACD"/>
    <w:rsid w:val="00904ED3"/>
    <w:rsid w:val="009058F4"/>
    <w:rsid w:val="00905C25"/>
    <w:rsid w:val="009064F4"/>
    <w:rsid w:val="00906C95"/>
    <w:rsid w:val="00906DAC"/>
    <w:rsid w:val="00906F0D"/>
    <w:rsid w:val="00907C1A"/>
    <w:rsid w:val="00907F4A"/>
    <w:rsid w:val="00910451"/>
    <w:rsid w:val="009109E5"/>
    <w:rsid w:val="00911632"/>
    <w:rsid w:val="00911FF2"/>
    <w:rsid w:val="00912182"/>
    <w:rsid w:val="009123A1"/>
    <w:rsid w:val="009124D3"/>
    <w:rsid w:val="00912560"/>
    <w:rsid w:val="009136DE"/>
    <w:rsid w:val="00913BE8"/>
    <w:rsid w:val="00914717"/>
    <w:rsid w:val="009151F9"/>
    <w:rsid w:val="0091575F"/>
    <w:rsid w:val="00916340"/>
    <w:rsid w:val="00916380"/>
    <w:rsid w:val="00916884"/>
    <w:rsid w:val="00916AFD"/>
    <w:rsid w:val="00916C21"/>
    <w:rsid w:val="00917ED0"/>
    <w:rsid w:val="009203FB"/>
    <w:rsid w:val="00920424"/>
    <w:rsid w:val="00920989"/>
    <w:rsid w:val="00920E88"/>
    <w:rsid w:val="00921212"/>
    <w:rsid w:val="0092275E"/>
    <w:rsid w:val="009227FD"/>
    <w:rsid w:val="0092294D"/>
    <w:rsid w:val="00922C72"/>
    <w:rsid w:val="009232E2"/>
    <w:rsid w:val="00923746"/>
    <w:rsid w:val="0092375D"/>
    <w:rsid w:val="00923B37"/>
    <w:rsid w:val="00923BA5"/>
    <w:rsid w:val="00923FF8"/>
    <w:rsid w:val="009242FA"/>
    <w:rsid w:val="00924529"/>
    <w:rsid w:val="0092597A"/>
    <w:rsid w:val="0092599A"/>
    <w:rsid w:val="00925C25"/>
    <w:rsid w:val="00927548"/>
    <w:rsid w:val="00927A52"/>
    <w:rsid w:val="00927C2F"/>
    <w:rsid w:val="00927CDB"/>
    <w:rsid w:val="009302F6"/>
    <w:rsid w:val="0093059D"/>
    <w:rsid w:val="009305F8"/>
    <w:rsid w:val="00930AD7"/>
    <w:rsid w:val="00930D92"/>
    <w:rsid w:val="009317E1"/>
    <w:rsid w:val="00932945"/>
    <w:rsid w:val="00932A9B"/>
    <w:rsid w:val="00934A93"/>
    <w:rsid w:val="00934CA0"/>
    <w:rsid w:val="009354F9"/>
    <w:rsid w:val="009359A3"/>
    <w:rsid w:val="00935F95"/>
    <w:rsid w:val="00936162"/>
    <w:rsid w:val="009363C9"/>
    <w:rsid w:val="00936612"/>
    <w:rsid w:val="00937226"/>
    <w:rsid w:val="00937267"/>
    <w:rsid w:val="009373E1"/>
    <w:rsid w:val="00937837"/>
    <w:rsid w:val="00937F78"/>
    <w:rsid w:val="009411F8"/>
    <w:rsid w:val="0094187C"/>
    <w:rsid w:val="00941D6A"/>
    <w:rsid w:val="00941DAF"/>
    <w:rsid w:val="00942037"/>
    <w:rsid w:val="009422A3"/>
    <w:rsid w:val="0094290D"/>
    <w:rsid w:val="009433AC"/>
    <w:rsid w:val="00943F8F"/>
    <w:rsid w:val="00944107"/>
    <w:rsid w:val="00944C3D"/>
    <w:rsid w:val="00945494"/>
    <w:rsid w:val="009456AB"/>
    <w:rsid w:val="00945A44"/>
    <w:rsid w:val="00945BCF"/>
    <w:rsid w:val="0094691D"/>
    <w:rsid w:val="0094723C"/>
    <w:rsid w:val="009474A9"/>
    <w:rsid w:val="00947AAC"/>
    <w:rsid w:val="00947DA6"/>
    <w:rsid w:val="009501DC"/>
    <w:rsid w:val="00950E39"/>
    <w:rsid w:val="00951EFE"/>
    <w:rsid w:val="00952141"/>
    <w:rsid w:val="00952311"/>
    <w:rsid w:val="009529D8"/>
    <w:rsid w:val="00953361"/>
    <w:rsid w:val="00953485"/>
    <w:rsid w:val="009534C5"/>
    <w:rsid w:val="009537D9"/>
    <w:rsid w:val="00953C50"/>
    <w:rsid w:val="00955063"/>
    <w:rsid w:val="0095520C"/>
    <w:rsid w:val="009554A3"/>
    <w:rsid w:val="00956837"/>
    <w:rsid w:val="00957339"/>
    <w:rsid w:val="0095759A"/>
    <w:rsid w:val="00957BA2"/>
    <w:rsid w:val="00957C23"/>
    <w:rsid w:val="00960D51"/>
    <w:rsid w:val="00961467"/>
    <w:rsid w:val="009614D6"/>
    <w:rsid w:val="009617E4"/>
    <w:rsid w:val="00962DBE"/>
    <w:rsid w:val="00962E07"/>
    <w:rsid w:val="00963039"/>
    <w:rsid w:val="00963410"/>
    <w:rsid w:val="00963748"/>
    <w:rsid w:val="009642ED"/>
    <w:rsid w:val="00964E17"/>
    <w:rsid w:val="00965C8D"/>
    <w:rsid w:val="00966F0B"/>
    <w:rsid w:val="00967687"/>
    <w:rsid w:val="00967D82"/>
    <w:rsid w:val="0097007B"/>
    <w:rsid w:val="00970B2D"/>
    <w:rsid w:val="00971030"/>
    <w:rsid w:val="00972599"/>
    <w:rsid w:val="009726D9"/>
    <w:rsid w:val="0097323D"/>
    <w:rsid w:val="009733E4"/>
    <w:rsid w:val="0097347E"/>
    <w:rsid w:val="009736BC"/>
    <w:rsid w:val="00973DD5"/>
    <w:rsid w:val="00973F7F"/>
    <w:rsid w:val="00974398"/>
    <w:rsid w:val="009744A3"/>
    <w:rsid w:val="00974AB4"/>
    <w:rsid w:val="00974B19"/>
    <w:rsid w:val="009755B5"/>
    <w:rsid w:val="0097575D"/>
    <w:rsid w:val="0097582D"/>
    <w:rsid w:val="0097595B"/>
    <w:rsid w:val="00976A75"/>
    <w:rsid w:val="009772D6"/>
    <w:rsid w:val="009774C8"/>
    <w:rsid w:val="00977AB8"/>
    <w:rsid w:val="00977CA1"/>
    <w:rsid w:val="00980549"/>
    <w:rsid w:val="00980AB9"/>
    <w:rsid w:val="009812C1"/>
    <w:rsid w:val="00981656"/>
    <w:rsid w:val="0098167B"/>
    <w:rsid w:val="00981D3D"/>
    <w:rsid w:val="009830B1"/>
    <w:rsid w:val="009831C1"/>
    <w:rsid w:val="0098320F"/>
    <w:rsid w:val="0098340A"/>
    <w:rsid w:val="009834F2"/>
    <w:rsid w:val="00983AC3"/>
    <w:rsid w:val="00984101"/>
    <w:rsid w:val="009848F0"/>
    <w:rsid w:val="00984AF3"/>
    <w:rsid w:val="00984CD0"/>
    <w:rsid w:val="00985346"/>
    <w:rsid w:val="009855C6"/>
    <w:rsid w:val="00985999"/>
    <w:rsid w:val="009860B6"/>
    <w:rsid w:val="00986E06"/>
    <w:rsid w:val="00987512"/>
    <w:rsid w:val="00987544"/>
    <w:rsid w:val="00987660"/>
    <w:rsid w:val="00987CA6"/>
    <w:rsid w:val="00990988"/>
    <w:rsid w:val="00991245"/>
    <w:rsid w:val="00992C68"/>
    <w:rsid w:val="00992CDC"/>
    <w:rsid w:val="00992FA1"/>
    <w:rsid w:val="0099392F"/>
    <w:rsid w:val="00994BC9"/>
    <w:rsid w:val="009951F3"/>
    <w:rsid w:val="00995814"/>
    <w:rsid w:val="00995C04"/>
    <w:rsid w:val="0099619C"/>
    <w:rsid w:val="00996A2E"/>
    <w:rsid w:val="00996CFA"/>
    <w:rsid w:val="00996EFC"/>
    <w:rsid w:val="00996F7C"/>
    <w:rsid w:val="00997607"/>
    <w:rsid w:val="00997ADC"/>
    <w:rsid w:val="009A004E"/>
    <w:rsid w:val="009A0B07"/>
    <w:rsid w:val="009A0F3B"/>
    <w:rsid w:val="009A1115"/>
    <w:rsid w:val="009A1970"/>
    <w:rsid w:val="009A27EC"/>
    <w:rsid w:val="009A318B"/>
    <w:rsid w:val="009A3408"/>
    <w:rsid w:val="009A4B63"/>
    <w:rsid w:val="009A4B64"/>
    <w:rsid w:val="009A60F4"/>
    <w:rsid w:val="009A65F3"/>
    <w:rsid w:val="009A6F74"/>
    <w:rsid w:val="009A77E7"/>
    <w:rsid w:val="009A7872"/>
    <w:rsid w:val="009A7C51"/>
    <w:rsid w:val="009B03F4"/>
    <w:rsid w:val="009B0A87"/>
    <w:rsid w:val="009B0F71"/>
    <w:rsid w:val="009B13B5"/>
    <w:rsid w:val="009B1427"/>
    <w:rsid w:val="009B1C32"/>
    <w:rsid w:val="009B246B"/>
    <w:rsid w:val="009B2811"/>
    <w:rsid w:val="009B2824"/>
    <w:rsid w:val="009B3DB4"/>
    <w:rsid w:val="009B4CAF"/>
    <w:rsid w:val="009B4D1D"/>
    <w:rsid w:val="009B4E3F"/>
    <w:rsid w:val="009B4F7F"/>
    <w:rsid w:val="009B51E0"/>
    <w:rsid w:val="009B56FA"/>
    <w:rsid w:val="009B5B76"/>
    <w:rsid w:val="009B6039"/>
    <w:rsid w:val="009B614F"/>
    <w:rsid w:val="009B639D"/>
    <w:rsid w:val="009B6457"/>
    <w:rsid w:val="009B6505"/>
    <w:rsid w:val="009B6581"/>
    <w:rsid w:val="009B6655"/>
    <w:rsid w:val="009B68A8"/>
    <w:rsid w:val="009B7424"/>
    <w:rsid w:val="009B7544"/>
    <w:rsid w:val="009B758A"/>
    <w:rsid w:val="009B7734"/>
    <w:rsid w:val="009B7783"/>
    <w:rsid w:val="009C0BEC"/>
    <w:rsid w:val="009C1D16"/>
    <w:rsid w:val="009C2354"/>
    <w:rsid w:val="009C26F1"/>
    <w:rsid w:val="009C2AE6"/>
    <w:rsid w:val="009C33E5"/>
    <w:rsid w:val="009C410A"/>
    <w:rsid w:val="009C4301"/>
    <w:rsid w:val="009C4302"/>
    <w:rsid w:val="009C4816"/>
    <w:rsid w:val="009C4881"/>
    <w:rsid w:val="009C4ABC"/>
    <w:rsid w:val="009C5D25"/>
    <w:rsid w:val="009C5F9D"/>
    <w:rsid w:val="009C6184"/>
    <w:rsid w:val="009C641C"/>
    <w:rsid w:val="009C6644"/>
    <w:rsid w:val="009C6DE6"/>
    <w:rsid w:val="009C7782"/>
    <w:rsid w:val="009D0606"/>
    <w:rsid w:val="009D20C6"/>
    <w:rsid w:val="009D2D03"/>
    <w:rsid w:val="009D32AE"/>
    <w:rsid w:val="009D39D8"/>
    <w:rsid w:val="009D3AB5"/>
    <w:rsid w:val="009D3D39"/>
    <w:rsid w:val="009D3DB4"/>
    <w:rsid w:val="009D3E75"/>
    <w:rsid w:val="009D4666"/>
    <w:rsid w:val="009D4A00"/>
    <w:rsid w:val="009D4BAA"/>
    <w:rsid w:val="009D51AA"/>
    <w:rsid w:val="009D5568"/>
    <w:rsid w:val="009D5EB6"/>
    <w:rsid w:val="009D6381"/>
    <w:rsid w:val="009D63C8"/>
    <w:rsid w:val="009D6991"/>
    <w:rsid w:val="009D6A1D"/>
    <w:rsid w:val="009D6A51"/>
    <w:rsid w:val="009D6D3B"/>
    <w:rsid w:val="009D6F14"/>
    <w:rsid w:val="009E064E"/>
    <w:rsid w:val="009E0F45"/>
    <w:rsid w:val="009E1BD4"/>
    <w:rsid w:val="009E23CE"/>
    <w:rsid w:val="009E255C"/>
    <w:rsid w:val="009E282E"/>
    <w:rsid w:val="009E2B26"/>
    <w:rsid w:val="009E33D9"/>
    <w:rsid w:val="009E40DF"/>
    <w:rsid w:val="009E45AB"/>
    <w:rsid w:val="009E4632"/>
    <w:rsid w:val="009E595D"/>
    <w:rsid w:val="009E7182"/>
    <w:rsid w:val="009E71D1"/>
    <w:rsid w:val="009E7300"/>
    <w:rsid w:val="009E778F"/>
    <w:rsid w:val="009F0525"/>
    <w:rsid w:val="009F060F"/>
    <w:rsid w:val="009F0B19"/>
    <w:rsid w:val="009F0CA2"/>
    <w:rsid w:val="009F0D77"/>
    <w:rsid w:val="009F0DE4"/>
    <w:rsid w:val="009F0EDC"/>
    <w:rsid w:val="009F0EEB"/>
    <w:rsid w:val="009F1C47"/>
    <w:rsid w:val="009F1E59"/>
    <w:rsid w:val="009F227A"/>
    <w:rsid w:val="009F3B36"/>
    <w:rsid w:val="009F3C00"/>
    <w:rsid w:val="009F45A7"/>
    <w:rsid w:val="009F4646"/>
    <w:rsid w:val="009F4A09"/>
    <w:rsid w:val="009F4E38"/>
    <w:rsid w:val="009F505F"/>
    <w:rsid w:val="009F57E8"/>
    <w:rsid w:val="009F588F"/>
    <w:rsid w:val="009F58C9"/>
    <w:rsid w:val="009F5F27"/>
    <w:rsid w:val="009F6197"/>
    <w:rsid w:val="009F61EC"/>
    <w:rsid w:val="009F68B3"/>
    <w:rsid w:val="009F69BD"/>
    <w:rsid w:val="009F7138"/>
    <w:rsid w:val="009F72AC"/>
    <w:rsid w:val="009F7A84"/>
    <w:rsid w:val="00A00A99"/>
    <w:rsid w:val="00A01C81"/>
    <w:rsid w:val="00A01D60"/>
    <w:rsid w:val="00A01F8C"/>
    <w:rsid w:val="00A0215B"/>
    <w:rsid w:val="00A02165"/>
    <w:rsid w:val="00A033C0"/>
    <w:rsid w:val="00A03456"/>
    <w:rsid w:val="00A0347D"/>
    <w:rsid w:val="00A0400B"/>
    <w:rsid w:val="00A043E7"/>
    <w:rsid w:val="00A04B85"/>
    <w:rsid w:val="00A04C80"/>
    <w:rsid w:val="00A04DF1"/>
    <w:rsid w:val="00A056D1"/>
    <w:rsid w:val="00A070FB"/>
    <w:rsid w:val="00A0779B"/>
    <w:rsid w:val="00A103C9"/>
    <w:rsid w:val="00A108F9"/>
    <w:rsid w:val="00A1092C"/>
    <w:rsid w:val="00A10A4A"/>
    <w:rsid w:val="00A10D19"/>
    <w:rsid w:val="00A10E22"/>
    <w:rsid w:val="00A124F6"/>
    <w:rsid w:val="00A12DD3"/>
    <w:rsid w:val="00A12FF7"/>
    <w:rsid w:val="00A13DB6"/>
    <w:rsid w:val="00A14026"/>
    <w:rsid w:val="00A14FFA"/>
    <w:rsid w:val="00A15224"/>
    <w:rsid w:val="00A15443"/>
    <w:rsid w:val="00A154F0"/>
    <w:rsid w:val="00A15C2D"/>
    <w:rsid w:val="00A1644D"/>
    <w:rsid w:val="00A166D7"/>
    <w:rsid w:val="00A16CC3"/>
    <w:rsid w:val="00A16EA1"/>
    <w:rsid w:val="00A170AE"/>
    <w:rsid w:val="00A1744F"/>
    <w:rsid w:val="00A174A5"/>
    <w:rsid w:val="00A175FA"/>
    <w:rsid w:val="00A17847"/>
    <w:rsid w:val="00A178BC"/>
    <w:rsid w:val="00A20686"/>
    <w:rsid w:val="00A207E9"/>
    <w:rsid w:val="00A20968"/>
    <w:rsid w:val="00A20C50"/>
    <w:rsid w:val="00A21ECF"/>
    <w:rsid w:val="00A2241A"/>
    <w:rsid w:val="00A224F2"/>
    <w:rsid w:val="00A22C36"/>
    <w:rsid w:val="00A22D2C"/>
    <w:rsid w:val="00A23B6B"/>
    <w:rsid w:val="00A23EEA"/>
    <w:rsid w:val="00A24788"/>
    <w:rsid w:val="00A24963"/>
    <w:rsid w:val="00A24B16"/>
    <w:rsid w:val="00A25154"/>
    <w:rsid w:val="00A26106"/>
    <w:rsid w:val="00A265B9"/>
    <w:rsid w:val="00A26B4C"/>
    <w:rsid w:val="00A27144"/>
    <w:rsid w:val="00A27211"/>
    <w:rsid w:val="00A27362"/>
    <w:rsid w:val="00A27F99"/>
    <w:rsid w:val="00A3022C"/>
    <w:rsid w:val="00A30A1B"/>
    <w:rsid w:val="00A30E48"/>
    <w:rsid w:val="00A30F10"/>
    <w:rsid w:val="00A317A8"/>
    <w:rsid w:val="00A3274D"/>
    <w:rsid w:val="00A32F55"/>
    <w:rsid w:val="00A34296"/>
    <w:rsid w:val="00A345BD"/>
    <w:rsid w:val="00A3474A"/>
    <w:rsid w:val="00A35796"/>
    <w:rsid w:val="00A360D1"/>
    <w:rsid w:val="00A36AD6"/>
    <w:rsid w:val="00A36BA6"/>
    <w:rsid w:val="00A36D70"/>
    <w:rsid w:val="00A37050"/>
    <w:rsid w:val="00A37F72"/>
    <w:rsid w:val="00A407C9"/>
    <w:rsid w:val="00A40B91"/>
    <w:rsid w:val="00A4144B"/>
    <w:rsid w:val="00A417D4"/>
    <w:rsid w:val="00A418BA"/>
    <w:rsid w:val="00A41C6E"/>
    <w:rsid w:val="00A41DAD"/>
    <w:rsid w:val="00A4206A"/>
    <w:rsid w:val="00A4263C"/>
    <w:rsid w:val="00A42C87"/>
    <w:rsid w:val="00A44342"/>
    <w:rsid w:val="00A44711"/>
    <w:rsid w:val="00A44E1D"/>
    <w:rsid w:val="00A44E43"/>
    <w:rsid w:val="00A44FE0"/>
    <w:rsid w:val="00A45112"/>
    <w:rsid w:val="00A4526E"/>
    <w:rsid w:val="00A4593E"/>
    <w:rsid w:val="00A45EBC"/>
    <w:rsid w:val="00A46268"/>
    <w:rsid w:val="00A46C1D"/>
    <w:rsid w:val="00A47C0E"/>
    <w:rsid w:val="00A47CC0"/>
    <w:rsid w:val="00A47D99"/>
    <w:rsid w:val="00A509E4"/>
    <w:rsid w:val="00A50E30"/>
    <w:rsid w:val="00A51157"/>
    <w:rsid w:val="00A51AD6"/>
    <w:rsid w:val="00A522DE"/>
    <w:rsid w:val="00A52770"/>
    <w:rsid w:val="00A52936"/>
    <w:rsid w:val="00A52B6B"/>
    <w:rsid w:val="00A52C62"/>
    <w:rsid w:val="00A5320E"/>
    <w:rsid w:val="00A53B7C"/>
    <w:rsid w:val="00A53E4F"/>
    <w:rsid w:val="00A5433D"/>
    <w:rsid w:val="00A54704"/>
    <w:rsid w:val="00A54F55"/>
    <w:rsid w:val="00A558A3"/>
    <w:rsid w:val="00A55944"/>
    <w:rsid w:val="00A55B73"/>
    <w:rsid w:val="00A5678C"/>
    <w:rsid w:val="00A56CDB"/>
    <w:rsid w:val="00A57909"/>
    <w:rsid w:val="00A57ADC"/>
    <w:rsid w:val="00A60AE5"/>
    <w:rsid w:val="00A60BC6"/>
    <w:rsid w:val="00A611F3"/>
    <w:rsid w:val="00A6154C"/>
    <w:rsid w:val="00A618C8"/>
    <w:rsid w:val="00A6212B"/>
    <w:rsid w:val="00A621C8"/>
    <w:rsid w:val="00A62BE3"/>
    <w:rsid w:val="00A63553"/>
    <w:rsid w:val="00A639D5"/>
    <w:rsid w:val="00A64B15"/>
    <w:rsid w:val="00A65756"/>
    <w:rsid w:val="00A65C93"/>
    <w:rsid w:val="00A65CF4"/>
    <w:rsid w:val="00A66154"/>
    <w:rsid w:val="00A661D7"/>
    <w:rsid w:val="00A66E5B"/>
    <w:rsid w:val="00A675FE"/>
    <w:rsid w:val="00A6785E"/>
    <w:rsid w:val="00A67A33"/>
    <w:rsid w:val="00A67A87"/>
    <w:rsid w:val="00A67AD1"/>
    <w:rsid w:val="00A67CC6"/>
    <w:rsid w:val="00A70326"/>
    <w:rsid w:val="00A70C4D"/>
    <w:rsid w:val="00A7125B"/>
    <w:rsid w:val="00A714F6"/>
    <w:rsid w:val="00A721A8"/>
    <w:rsid w:val="00A72643"/>
    <w:rsid w:val="00A727DD"/>
    <w:rsid w:val="00A732F6"/>
    <w:rsid w:val="00A7337C"/>
    <w:rsid w:val="00A73578"/>
    <w:rsid w:val="00A73ED6"/>
    <w:rsid w:val="00A73F4B"/>
    <w:rsid w:val="00A7452C"/>
    <w:rsid w:val="00A747BB"/>
    <w:rsid w:val="00A74A0E"/>
    <w:rsid w:val="00A74C8F"/>
    <w:rsid w:val="00A75BBF"/>
    <w:rsid w:val="00A75C97"/>
    <w:rsid w:val="00A75E1B"/>
    <w:rsid w:val="00A760FF"/>
    <w:rsid w:val="00A76A0A"/>
    <w:rsid w:val="00A774F7"/>
    <w:rsid w:val="00A7766C"/>
    <w:rsid w:val="00A77ABF"/>
    <w:rsid w:val="00A77CC9"/>
    <w:rsid w:val="00A77D41"/>
    <w:rsid w:val="00A80785"/>
    <w:rsid w:val="00A807FE"/>
    <w:rsid w:val="00A80A33"/>
    <w:rsid w:val="00A80D09"/>
    <w:rsid w:val="00A80D30"/>
    <w:rsid w:val="00A81E5E"/>
    <w:rsid w:val="00A8233E"/>
    <w:rsid w:val="00A82C66"/>
    <w:rsid w:val="00A83601"/>
    <w:rsid w:val="00A83B12"/>
    <w:rsid w:val="00A84455"/>
    <w:rsid w:val="00A84775"/>
    <w:rsid w:val="00A847EA"/>
    <w:rsid w:val="00A84AED"/>
    <w:rsid w:val="00A84C9C"/>
    <w:rsid w:val="00A85990"/>
    <w:rsid w:val="00A85C7D"/>
    <w:rsid w:val="00A85D1B"/>
    <w:rsid w:val="00A8600A"/>
    <w:rsid w:val="00A8692C"/>
    <w:rsid w:val="00A90E8F"/>
    <w:rsid w:val="00A9159C"/>
    <w:rsid w:val="00A9168C"/>
    <w:rsid w:val="00A916F4"/>
    <w:rsid w:val="00A91807"/>
    <w:rsid w:val="00A92155"/>
    <w:rsid w:val="00A925CC"/>
    <w:rsid w:val="00A92718"/>
    <w:rsid w:val="00A92725"/>
    <w:rsid w:val="00A928D9"/>
    <w:rsid w:val="00A929BD"/>
    <w:rsid w:val="00A9329B"/>
    <w:rsid w:val="00A93540"/>
    <w:rsid w:val="00A93F42"/>
    <w:rsid w:val="00A947A8"/>
    <w:rsid w:val="00A949F4"/>
    <w:rsid w:val="00A94C51"/>
    <w:rsid w:val="00A950EE"/>
    <w:rsid w:val="00A953E5"/>
    <w:rsid w:val="00A9582A"/>
    <w:rsid w:val="00A95D6A"/>
    <w:rsid w:val="00A960B7"/>
    <w:rsid w:val="00A962D8"/>
    <w:rsid w:val="00A967FA"/>
    <w:rsid w:val="00A96E7E"/>
    <w:rsid w:val="00A96EF1"/>
    <w:rsid w:val="00A97041"/>
    <w:rsid w:val="00A971C7"/>
    <w:rsid w:val="00A9726E"/>
    <w:rsid w:val="00A9738A"/>
    <w:rsid w:val="00A97ACD"/>
    <w:rsid w:val="00A97C21"/>
    <w:rsid w:val="00A97D9E"/>
    <w:rsid w:val="00AA186D"/>
    <w:rsid w:val="00AA252F"/>
    <w:rsid w:val="00AA2D6A"/>
    <w:rsid w:val="00AA3388"/>
    <w:rsid w:val="00AA3B08"/>
    <w:rsid w:val="00AA3B67"/>
    <w:rsid w:val="00AA409D"/>
    <w:rsid w:val="00AA44AD"/>
    <w:rsid w:val="00AA4D1A"/>
    <w:rsid w:val="00AA53F0"/>
    <w:rsid w:val="00AA572D"/>
    <w:rsid w:val="00AA5AF4"/>
    <w:rsid w:val="00AA68F5"/>
    <w:rsid w:val="00AA6E3C"/>
    <w:rsid w:val="00AA7505"/>
    <w:rsid w:val="00AA76AD"/>
    <w:rsid w:val="00AA7833"/>
    <w:rsid w:val="00AA7CC1"/>
    <w:rsid w:val="00AB0A18"/>
    <w:rsid w:val="00AB1186"/>
    <w:rsid w:val="00AB1751"/>
    <w:rsid w:val="00AB1929"/>
    <w:rsid w:val="00AB2568"/>
    <w:rsid w:val="00AB26AB"/>
    <w:rsid w:val="00AB27CD"/>
    <w:rsid w:val="00AB2823"/>
    <w:rsid w:val="00AB2F01"/>
    <w:rsid w:val="00AB3251"/>
    <w:rsid w:val="00AB3476"/>
    <w:rsid w:val="00AB393E"/>
    <w:rsid w:val="00AB3955"/>
    <w:rsid w:val="00AB3D05"/>
    <w:rsid w:val="00AB4C91"/>
    <w:rsid w:val="00AB53D5"/>
    <w:rsid w:val="00AB5F5E"/>
    <w:rsid w:val="00AB6D0E"/>
    <w:rsid w:val="00AB6F4D"/>
    <w:rsid w:val="00AB7368"/>
    <w:rsid w:val="00AC04B1"/>
    <w:rsid w:val="00AC0711"/>
    <w:rsid w:val="00AC14E6"/>
    <w:rsid w:val="00AC1601"/>
    <w:rsid w:val="00AC1F92"/>
    <w:rsid w:val="00AC34F0"/>
    <w:rsid w:val="00AC3763"/>
    <w:rsid w:val="00AC39E0"/>
    <w:rsid w:val="00AC4127"/>
    <w:rsid w:val="00AC4C83"/>
    <w:rsid w:val="00AC4FBE"/>
    <w:rsid w:val="00AC527E"/>
    <w:rsid w:val="00AC5C55"/>
    <w:rsid w:val="00AC657A"/>
    <w:rsid w:val="00AC68DB"/>
    <w:rsid w:val="00AC6A0B"/>
    <w:rsid w:val="00AC6DB4"/>
    <w:rsid w:val="00AC6FBB"/>
    <w:rsid w:val="00AC7593"/>
    <w:rsid w:val="00AC75AA"/>
    <w:rsid w:val="00AC7CD6"/>
    <w:rsid w:val="00AD0E6E"/>
    <w:rsid w:val="00AD165E"/>
    <w:rsid w:val="00AD1E42"/>
    <w:rsid w:val="00AD32DB"/>
    <w:rsid w:val="00AD34EB"/>
    <w:rsid w:val="00AD3606"/>
    <w:rsid w:val="00AD3879"/>
    <w:rsid w:val="00AD3B85"/>
    <w:rsid w:val="00AD3C67"/>
    <w:rsid w:val="00AD4039"/>
    <w:rsid w:val="00AD4164"/>
    <w:rsid w:val="00AD43DA"/>
    <w:rsid w:val="00AD46EB"/>
    <w:rsid w:val="00AD48D5"/>
    <w:rsid w:val="00AD490C"/>
    <w:rsid w:val="00AD4B80"/>
    <w:rsid w:val="00AD54DB"/>
    <w:rsid w:val="00AD569B"/>
    <w:rsid w:val="00AD572D"/>
    <w:rsid w:val="00AD670F"/>
    <w:rsid w:val="00AD6C69"/>
    <w:rsid w:val="00AD70C5"/>
    <w:rsid w:val="00AD75C3"/>
    <w:rsid w:val="00AD75E6"/>
    <w:rsid w:val="00AE0400"/>
    <w:rsid w:val="00AE0525"/>
    <w:rsid w:val="00AE0C3A"/>
    <w:rsid w:val="00AE0F66"/>
    <w:rsid w:val="00AE13D7"/>
    <w:rsid w:val="00AE2A56"/>
    <w:rsid w:val="00AE2DCF"/>
    <w:rsid w:val="00AE2F4B"/>
    <w:rsid w:val="00AE3273"/>
    <w:rsid w:val="00AE3360"/>
    <w:rsid w:val="00AE3B0F"/>
    <w:rsid w:val="00AE3D0A"/>
    <w:rsid w:val="00AE3D11"/>
    <w:rsid w:val="00AE3D9C"/>
    <w:rsid w:val="00AE3E7F"/>
    <w:rsid w:val="00AE3E93"/>
    <w:rsid w:val="00AE572A"/>
    <w:rsid w:val="00AE5B1D"/>
    <w:rsid w:val="00AE6060"/>
    <w:rsid w:val="00AE6172"/>
    <w:rsid w:val="00AE6641"/>
    <w:rsid w:val="00AE786B"/>
    <w:rsid w:val="00AE7A9D"/>
    <w:rsid w:val="00AE7B1A"/>
    <w:rsid w:val="00AE7E14"/>
    <w:rsid w:val="00AF09A7"/>
    <w:rsid w:val="00AF0C56"/>
    <w:rsid w:val="00AF2216"/>
    <w:rsid w:val="00AF2296"/>
    <w:rsid w:val="00AF2715"/>
    <w:rsid w:val="00AF2B00"/>
    <w:rsid w:val="00AF2F4D"/>
    <w:rsid w:val="00AF34AD"/>
    <w:rsid w:val="00AF35B8"/>
    <w:rsid w:val="00AF364A"/>
    <w:rsid w:val="00AF370D"/>
    <w:rsid w:val="00AF4D15"/>
    <w:rsid w:val="00AF4F96"/>
    <w:rsid w:val="00AF5054"/>
    <w:rsid w:val="00AF56E1"/>
    <w:rsid w:val="00AF5C34"/>
    <w:rsid w:val="00AF6139"/>
    <w:rsid w:val="00AF62BB"/>
    <w:rsid w:val="00AF6374"/>
    <w:rsid w:val="00AF731E"/>
    <w:rsid w:val="00AF7C6C"/>
    <w:rsid w:val="00B0043F"/>
    <w:rsid w:val="00B004BD"/>
    <w:rsid w:val="00B0079D"/>
    <w:rsid w:val="00B00CE2"/>
    <w:rsid w:val="00B00F75"/>
    <w:rsid w:val="00B014DB"/>
    <w:rsid w:val="00B016E8"/>
    <w:rsid w:val="00B01DD5"/>
    <w:rsid w:val="00B01FF6"/>
    <w:rsid w:val="00B024AD"/>
    <w:rsid w:val="00B02A46"/>
    <w:rsid w:val="00B02BD1"/>
    <w:rsid w:val="00B02FE5"/>
    <w:rsid w:val="00B033E5"/>
    <w:rsid w:val="00B03597"/>
    <w:rsid w:val="00B03F70"/>
    <w:rsid w:val="00B04111"/>
    <w:rsid w:val="00B049BB"/>
    <w:rsid w:val="00B05261"/>
    <w:rsid w:val="00B05567"/>
    <w:rsid w:val="00B059E8"/>
    <w:rsid w:val="00B06E7E"/>
    <w:rsid w:val="00B07F7B"/>
    <w:rsid w:val="00B101BA"/>
    <w:rsid w:val="00B102CE"/>
    <w:rsid w:val="00B10660"/>
    <w:rsid w:val="00B10A60"/>
    <w:rsid w:val="00B10B95"/>
    <w:rsid w:val="00B10CB4"/>
    <w:rsid w:val="00B10F5D"/>
    <w:rsid w:val="00B11421"/>
    <w:rsid w:val="00B12326"/>
    <w:rsid w:val="00B12917"/>
    <w:rsid w:val="00B13462"/>
    <w:rsid w:val="00B13B17"/>
    <w:rsid w:val="00B13C43"/>
    <w:rsid w:val="00B145CF"/>
    <w:rsid w:val="00B14A8D"/>
    <w:rsid w:val="00B14C3E"/>
    <w:rsid w:val="00B14E73"/>
    <w:rsid w:val="00B1560C"/>
    <w:rsid w:val="00B15B7A"/>
    <w:rsid w:val="00B15F60"/>
    <w:rsid w:val="00B16278"/>
    <w:rsid w:val="00B16654"/>
    <w:rsid w:val="00B1699B"/>
    <w:rsid w:val="00B16B93"/>
    <w:rsid w:val="00B1710E"/>
    <w:rsid w:val="00B17157"/>
    <w:rsid w:val="00B17187"/>
    <w:rsid w:val="00B174DD"/>
    <w:rsid w:val="00B21221"/>
    <w:rsid w:val="00B216EE"/>
    <w:rsid w:val="00B22155"/>
    <w:rsid w:val="00B2244A"/>
    <w:rsid w:val="00B2284F"/>
    <w:rsid w:val="00B228A8"/>
    <w:rsid w:val="00B23E29"/>
    <w:rsid w:val="00B24970"/>
    <w:rsid w:val="00B251F6"/>
    <w:rsid w:val="00B252DE"/>
    <w:rsid w:val="00B25883"/>
    <w:rsid w:val="00B25CD0"/>
    <w:rsid w:val="00B25F9B"/>
    <w:rsid w:val="00B27074"/>
    <w:rsid w:val="00B27184"/>
    <w:rsid w:val="00B2725A"/>
    <w:rsid w:val="00B27CAA"/>
    <w:rsid w:val="00B301DA"/>
    <w:rsid w:val="00B30577"/>
    <w:rsid w:val="00B305D4"/>
    <w:rsid w:val="00B30FCD"/>
    <w:rsid w:val="00B3130A"/>
    <w:rsid w:val="00B320D5"/>
    <w:rsid w:val="00B3214A"/>
    <w:rsid w:val="00B32395"/>
    <w:rsid w:val="00B3289E"/>
    <w:rsid w:val="00B328FF"/>
    <w:rsid w:val="00B32B59"/>
    <w:rsid w:val="00B33100"/>
    <w:rsid w:val="00B33143"/>
    <w:rsid w:val="00B348CC"/>
    <w:rsid w:val="00B35E6C"/>
    <w:rsid w:val="00B36086"/>
    <w:rsid w:val="00B37215"/>
    <w:rsid w:val="00B373C6"/>
    <w:rsid w:val="00B37AF0"/>
    <w:rsid w:val="00B37ED0"/>
    <w:rsid w:val="00B4046B"/>
    <w:rsid w:val="00B40906"/>
    <w:rsid w:val="00B40B5B"/>
    <w:rsid w:val="00B40B83"/>
    <w:rsid w:val="00B416CE"/>
    <w:rsid w:val="00B416FB"/>
    <w:rsid w:val="00B4176B"/>
    <w:rsid w:val="00B4211A"/>
    <w:rsid w:val="00B423CB"/>
    <w:rsid w:val="00B42B3D"/>
    <w:rsid w:val="00B432A7"/>
    <w:rsid w:val="00B434AB"/>
    <w:rsid w:val="00B43B0D"/>
    <w:rsid w:val="00B43BFE"/>
    <w:rsid w:val="00B443A6"/>
    <w:rsid w:val="00B446AF"/>
    <w:rsid w:val="00B44998"/>
    <w:rsid w:val="00B45132"/>
    <w:rsid w:val="00B452D5"/>
    <w:rsid w:val="00B4591E"/>
    <w:rsid w:val="00B46129"/>
    <w:rsid w:val="00B46344"/>
    <w:rsid w:val="00B470A0"/>
    <w:rsid w:val="00B47181"/>
    <w:rsid w:val="00B47216"/>
    <w:rsid w:val="00B47318"/>
    <w:rsid w:val="00B50534"/>
    <w:rsid w:val="00B50974"/>
    <w:rsid w:val="00B510F7"/>
    <w:rsid w:val="00B515BE"/>
    <w:rsid w:val="00B51959"/>
    <w:rsid w:val="00B51BF6"/>
    <w:rsid w:val="00B520A3"/>
    <w:rsid w:val="00B52E79"/>
    <w:rsid w:val="00B532D3"/>
    <w:rsid w:val="00B539FA"/>
    <w:rsid w:val="00B53E69"/>
    <w:rsid w:val="00B542C7"/>
    <w:rsid w:val="00B56200"/>
    <w:rsid w:val="00B563DD"/>
    <w:rsid w:val="00B569F0"/>
    <w:rsid w:val="00B57734"/>
    <w:rsid w:val="00B578CD"/>
    <w:rsid w:val="00B57C1D"/>
    <w:rsid w:val="00B605EE"/>
    <w:rsid w:val="00B60B0B"/>
    <w:rsid w:val="00B60CC1"/>
    <w:rsid w:val="00B60E2B"/>
    <w:rsid w:val="00B611A8"/>
    <w:rsid w:val="00B6141C"/>
    <w:rsid w:val="00B617B5"/>
    <w:rsid w:val="00B62C63"/>
    <w:rsid w:val="00B62D17"/>
    <w:rsid w:val="00B635A0"/>
    <w:rsid w:val="00B635EC"/>
    <w:rsid w:val="00B64677"/>
    <w:rsid w:val="00B64A74"/>
    <w:rsid w:val="00B64BE4"/>
    <w:rsid w:val="00B64CC6"/>
    <w:rsid w:val="00B6596F"/>
    <w:rsid w:val="00B661EE"/>
    <w:rsid w:val="00B66337"/>
    <w:rsid w:val="00B664A9"/>
    <w:rsid w:val="00B664F5"/>
    <w:rsid w:val="00B668B9"/>
    <w:rsid w:val="00B66CDC"/>
    <w:rsid w:val="00B67313"/>
    <w:rsid w:val="00B67A0D"/>
    <w:rsid w:val="00B67A8A"/>
    <w:rsid w:val="00B67D09"/>
    <w:rsid w:val="00B67F6B"/>
    <w:rsid w:val="00B701F8"/>
    <w:rsid w:val="00B70283"/>
    <w:rsid w:val="00B70513"/>
    <w:rsid w:val="00B706A8"/>
    <w:rsid w:val="00B70915"/>
    <w:rsid w:val="00B711C7"/>
    <w:rsid w:val="00B7143E"/>
    <w:rsid w:val="00B715AD"/>
    <w:rsid w:val="00B71842"/>
    <w:rsid w:val="00B71F15"/>
    <w:rsid w:val="00B72210"/>
    <w:rsid w:val="00B72949"/>
    <w:rsid w:val="00B73A34"/>
    <w:rsid w:val="00B73D9A"/>
    <w:rsid w:val="00B74658"/>
    <w:rsid w:val="00B74CAE"/>
    <w:rsid w:val="00B75673"/>
    <w:rsid w:val="00B75B12"/>
    <w:rsid w:val="00B75ED4"/>
    <w:rsid w:val="00B75EEA"/>
    <w:rsid w:val="00B75FBC"/>
    <w:rsid w:val="00B7600A"/>
    <w:rsid w:val="00B761ED"/>
    <w:rsid w:val="00B76245"/>
    <w:rsid w:val="00B76749"/>
    <w:rsid w:val="00B76F3C"/>
    <w:rsid w:val="00B80DC8"/>
    <w:rsid w:val="00B80EB3"/>
    <w:rsid w:val="00B81267"/>
    <w:rsid w:val="00B812DA"/>
    <w:rsid w:val="00B813FA"/>
    <w:rsid w:val="00B815F9"/>
    <w:rsid w:val="00B81857"/>
    <w:rsid w:val="00B81A03"/>
    <w:rsid w:val="00B829E1"/>
    <w:rsid w:val="00B82FC8"/>
    <w:rsid w:val="00B835E0"/>
    <w:rsid w:val="00B84114"/>
    <w:rsid w:val="00B844FE"/>
    <w:rsid w:val="00B84853"/>
    <w:rsid w:val="00B85114"/>
    <w:rsid w:val="00B85975"/>
    <w:rsid w:val="00B872F9"/>
    <w:rsid w:val="00B903BB"/>
    <w:rsid w:val="00B906F8"/>
    <w:rsid w:val="00B908A7"/>
    <w:rsid w:val="00B91036"/>
    <w:rsid w:val="00B912D1"/>
    <w:rsid w:val="00B9268B"/>
    <w:rsid w:val="00B92D9F"/>
    <w:rsid w:val="00B934FC"/>
    <w:rsid w:val="00B9357B"/>
    <w:rsid w:val="00B939E9"/>
    <w:rsid w:val="00B93DD3"/>
    <w:rsid w:val="00B93F76"/>
    <w:rsid w:val="00B94795"/>
    <w:rsid w:val="00B94C2B"/>
    <w:rsid w:val="00B951F7"/>
    <w:rsid w:val="00B95267"/>
    <w:rsid w:val="00B95329"/>
    <w:rsid w:val="00B95B07"/>
    <w:rsid w:val="00B965AA"/>
    <w:rsid w:val="00B96972"/>
    <w:rsid w:val="00B96A5E"/>
    <w:rsid w:val="00B96AE4"/>
    <w:rsid w:val="00B97125"/>
    <w:rsid w:val="00B97186"/>
    <w:rsid w:val="00BA01BC"/>
    <w:rsid w:val="00BA0A40"/>
    <w:rsid w:val="00BA13CB"/>
    <w:rsid w:val="00BA15D0"/>
    <w:rsid w:val="00BA189B"/>
    <w:rsid w:val="00BA1FF0"/>
    <w:rsid w:val="00BA34BF"/>
    <w:rsid w:val="00BA4FA5"/>
    <w:rsid w:val="00BA528B"/>
    <w:rsid w:val="00BA5B10"/>
    <w:rsid w:val="00BA60D1"/>
    <w:rsid w:val="00BA66CD"/>
    <w:rsid w:val="00BA6AF6"/>
    <w:rsid w:val="00BA6CCE"/>
    <w:rsid w:val="00BA6EBA"/>
    <w:rsid w:val="00BA733E"/>
    <w:rsid w:val="00BA7380"/>
    <w:rsid w:val="00BA7455"/>
    <w:rsid w:val="00BA74CE"/>
    <w:rsid w:val="00BA775A"/>
    <w:rsid w:val="00BA79DA"/>
    <w:rsid w:val="00BA7CA8"/>
    <w:rsid w:val="00BB05BA"/>
    <w:rsid w:val="00BB0A37"/>
    <w:rsid w:val="00BB15AA"/>
    <w:rsid w:val="00BB1949"/>
    <w:rsid w:val="00BB2415"/>
    <w:rsid w:val="00BB26B4"/>
    <w:rsid w:val="00BB2AEE"/>
    <w:rsid w:val="00BB3230"/>
    <w:rsid w:val="00BB3D1B"/>
    <w:rsid w:val="00BB40D5"/>
    <w:rsid w:val="00BB5764"/>
    <w:rsid w:val="00BB5B46"/>
    <w:rsid w:val="00BB5DBD"/>
    <w:rsid w:val="00BB62AB"/>
    <w:rsid w:val="00BB67FB"/>
    <w:rsid w:val="00BB68C1"/>
    <w:rsid w:val="00BB7575"/>
    <w:rsid w:val="00BB7E3C"/>
    <w:rsid w:val="00BC111B"/>
    <w:rsid w:val="00BC1520"/>
    <w:rsid w:val="00BC15B0"/>
    <w:rsid w:val="00BC15B1"/>
    <w:rsid w:val="00BC1FE5"/>
    <w:rsid w:val="00BC28E5"/>
    <w:rsid w:val="00BC35EC"/>
    <w:rsid w:val="00BC41AE"/>
    <w:rsid w:val="00BC4A59"/>
    <w:rsid w:val="00BC4CD0"/>
    <w:rsid w:val="00BC57F1"/>
    <w:rsid w:val="00BC5B69"/>
    <w:rsid w:val="00BC6193"/>
    <w:rsid w:val="00BC7707"/>
    <w:rsid w:val="00BC7A56"/>
    <w:rsid w:val="00BD0760"/>
    <w:rsid w:val="00BD0828"/>
    <w:rsid w:val="00BD0AD1"/>
    <w:rsid w:val="00BD0DBB"/>
    <w:rsid w:val="00BD101F"/>
    <w:rsid w:val="00BD1902"/>
    <w:rsid w:val="00BD1D8E"/>
    <w:rsid w:val="00BD263E"/>
    <w:rsid w:val="00BD3598"/>
    <w:rsid w:val="00BD3D3E"/>
    <w:rsid w:val="00BD4A4B"/>
    <w:rsid w:val="00BD580C"/>
    <w:rsid w:val="00BD593A"/>
    <w:rsid w:val="00BD6721"/>
    <w:rsid w:val="00BD6C79"/>
    <w:rsid w:val="00BD720F"/>
    <w:rsid w:val="00BD7369"/>
    <w:rsid w:val="00BD768A"/>
    <w:rsid w:val="00BD7E1E"/>
    <w:rsid w:val="00BE0062"/>
    <w:rsid w:val="00BE0262"/>
    <w:rsid w:val="00BE09A8"/>
    <w:rsid w:val="00BE1CCD"/>
    <w:rsid w:val="00BE203C"/>
    <w:rsid w:val="00BE21A4"/>
    <w:rsid w:val="00BE24EC"/>
    <w:rsid w:val="00BE27A9"/>
    <w:rsid w:val="00BE2919"/>
    <w:rsid w:val="00BE3664"/>
    <w:rsid w:val="00BE426F"/>
    <w:rsid w:val="00BE431F"/>
    <w:rsid w:val="00BE50C6"/>
    <w:rsid w:val="00BE547D"/>
    <w:rsid w:val="00BE5E8B"/>
    <w:rsid w:val="00BE5F58"/>
    <w:rsid w:val="00BE77AC"/>
    <w:rsid w:val="00BF033A"/>
    <w:rsid w:val="00BF0E87"/>
    <w:rsid w:val="00BF14FB"/>
    <w:rsid w:val="00BF2151"/>
    <w:rsid w:val="00BF21D7"/>
    <w:rsid w:val="00BF23CB"/>
    <w:rsid w:val="00BF2A33"/>
    <w:rsid w:val="00BF2FE9"/>
    <w:rsid w:val="00BF30D8"/>
    <w:rsid w:val="00BF3161"/>
    <w:rsid w:val="00BF327B"/>
    <w:rsid w:val="00BF33B1"/>
    <w:rsid w:val="00BF343D"/>
    <w:rsid w:val="00BF35D6"/>
    <w:rsid w:val="00BF3887"/>
    <w:rsid w:val="00BF3AEA"/>
    <w:rsid w:val="00BF3B1B"/>
    <w:rsid w:val="00BF4821"/>
    <w:rsid w:val="00BF5259"/>
    <w:rsid w:val="00BF60F5"/>
    <w:rsid w:val="00BF6492"/>
    <w:rsid w:val="00BF6806"/>
    <w:rsid w:val="00BF6DCC"/>
    <w:rsid w:val="00BF7476"/>
    <w:rsid w:val="00BF7E54"/>
    <w:rsid w:val="00C0064A"/>
    <w:rsid w:val="00C0081A"/>
    <w:rsid w:val="00C0132E"/>
    <w:rsid w:val="00C01BEC"/>
    <w:rsid w:val="00C021FC"/>
    <w:rsid w:val="00C02871"/>
    <w:rsid w:val="00C0389B"/>
    <w:rsid w:val="00C04310"/>
    <w:rsid w:val="00C0471C"/>
    <w:rsid w:val="00C047B1"/>
    <w:rsid w:val="00C04AD7"/>
    <w:rsid w:val="00C04FE2"/>
    <w:rsid w:val="00C05224"/>
    <w:rsid w:val="00C052D0"/>
    <w:rsid w:val="00C05F26"/>
    <w:rsid w:val="00C06D63"/>
    <w:rsid w:val="00C06F69"/>
    <w:rsid w:val="00C07084"/>
    <w:rsid w:val="00C07614"/>
    <w:rsid w:val="00C07995"/>
    <w:rsid w:val="00C10AD3"/>
    <w:rsid w:val="00C10D6B"/>
    <w:rsid w:val="00C10E9A"/>
    <w:rsid w:val="00C10FA5"/>
    <w:rsid w:val="00C12D43"/>
    <w:rsid w:val="00C131AB"/>
    <w:rsid w:val="00C13370"/>
    <w:rsid w:val="00C15762"/>
    <w:rsid w:val="00C15FEF"/>
    <w:rsid w:val="00C1601F"/>
    <w:rsid w:val="00C161B9"/>
    <w:rsid w:val="00C16300"/>
    <w:rsid w:val="00C16B15"/>
    <w:rsid w:val="00C16F42"/>
    <w:rsid w:val="00C16F90"/>
    <w:rsid w:val="00C17355"/>
    <w:rsid w:val="00C174A4"/>
    <w:rsid w:val="00C17522"/>
    <w:rsid w:val="00C178DA"/>
    <w:rsid w:val="00C17C83"/>
    <w:rsid w:val="00C206C8"/>
    <w:rsid w:val="00C20AD9"/>
    <w:rsid w:val="00C20C2D"/>
    <w:rsid w:val="00C20C2F"/>
    <w:rsid w:val="00C2102F"/>
    <w:rsid w:val="00C21468"/>
    <w:rsid w:val="00C21C38"/>
    <w:rsid w:val="00C22560"/>
    <w:rsid w:val="00C22BFD"/>
    <w:rsid w:val="00C22C76"/>
    <w:rsid w:val="00C230E8"/>
    <w:rsid w:val="00C2340D"/>
    <w:rsid w:val="00C23486"/>
    <w:rsid w:val="00C23CD9"/>
    <w:rsid w:val="00C23D00"/>
    <w:rsid w:val="00C23E45"/>
    <w:rsid w:val="00C25067"/>
    <w:rsid w:val="00C267B3"/>
    <w:rsid w:val="00C26996"/>
    <w:rsid w:val="00C26E1E"/>
    <w:rsid w:val="00C26EBF"/>
    <w:rsid w:val="00C26FB0"/>
    <w:rsid w:val="00C27270"/>
    <w:rsid w:val="00C273CA"/>
    <w:rsid w:val="00C27B95"/>
    <w:rsid w:val="00C30417"/>
    <w:rsid w:val="00C30557"/>
    <w:rsid w:val="00C30979"/>
    <w:rsid w:val="00C30D6C"/>
    <w:rsid w:val="00C3104B"/>
    <w:rsid w:val="00C31BD2"/>
    <w:rsid w:val="00C31D3E"/>
    <w:rsid w:val="00C31EBD"/>
    <w:rsid w:val="00C32A6F"/>
    <w:rsid w:val="00C3402E"/>
    <w:rsid w:val="00C34907"/>
    <w:rsid w:val="00C34936"/>
    <w:rsid w:val="00C34A1D"/>
    <w:rsid w:val="00C350B3"/>
    <w:rsid w:val="00C35561"/>
    <w:rsid w:val="00C356AE"/>
    <w:rsid w:val="00C35765"/>
    <w:rsid w:val="00C35C88"/>
    <w:rsid w:val="00C360FB"/>
    <w:rsid w:val="00C3698C"/>
    <w:rsid w:val="00C36BA5"/>
    <w:rsid w:val="00C36BE7"/>
    <w:rsid w:val="00C37721"/>
    <w:rsid w:val="00C37954"/>
    <w:rsid w:val="00C37AEC"/>
    <w:rsid w:val="00C37C51"/>
    <w:rsid w:val="00C37E01"/>
    <w:rsid w:val="00C401CA"/>
    <w:rsid w:val="00C402A9"/>
    <w:rsid w:val="00C4060B"/>
    <w:rsid w:val="00C40F00"/>
    <w:rsid w:val="00C41145"/>
    <w:rsid w:val="00C4231D"/>
    <w:rsid w:val="00C42691"/>
    <w:rsid w:val="00C426DF"/>
    <w:rsid w:val="00C43668"/>
    <w:rsid w:val="00C4401D"/>
    <w:rsid w:val="00C4470F"/>
    <w:rsid w:val="00C44811"/>
    <w:rsid w:val="00C45C64"/>
    <w:rsid w:val="00C45EEE"/>
    <w:rsid w:val="00C46054"/>
    <w:rsid w:val="00C460A0"/>
    <w:rsid w:val="00C46633"/>
    <w:rsid w:val="00C47252"/>
    <w:rsid w:val="00C474A6"/>
    <w:rsid w:val="00C474B7"/>
    <w:rsid w:val="00C47813"/>
    <w:rsid w:val="00C47B2B"/>
    <w:rsid w:val="00C5016F"/>
    <w:rsid w:val="00C50959"/>
    <w:rsid w:val="00C50D90"/>
    <w:rsid w:val="00C50F20"/>
    <w:rsid w:val="00C514DB"/>
    <w:rsid w:val="00C51531"/>
    <w:rsid w:val="00C51826"/>
    <w:rsid w:val="00C518CA"/>
    <w:rsid w:val="00C5192F"/>
    <w:rsid w:val="00C51FD6"/>
    <w:rsid w:val="00C528A1"/>
    <w:rsid w:val="00C5329C"/>
    <w:rsid w:val="00C5392F"/>
    <w:rsid w:val="00C54015"/>
    <w:rsid w:val="00C550E9"/>
    <w:rsid w:val="00C55173"/>
    <w:rsid w:val="00C55476"/>
    <w:rsid w:val="00C5580F"/>
    <w:rsid w:val="00C5594C"/>
    <w:rsid w:val="00C562D3"/>
    <w:rsid w:val="00C56E44"/>
    <w:rsid w:val="00C56E5D"/>
    <w:rsid w:val="00C60A3E"/>
    <w:rsid w:val="00C61CE5"/>
    <w:rsid w:val="00C634C2"/>
    <w:rsid w:val="00C6399A"/>
    <w:rsid w:val="00C639DF"/>
    <w:rsid w:val="00C64301"/>
    <w:rsid w:val="00C64693"/>
    <w:rsid w:val="00C64931"/>
    <w:rsid w:val="00C649CC"/>
    <w:rsid w:val="00C659E4"/>
    <w:rsid w:val="00C65B88"/>
    <w:rsid w:val="00C65C10"/>
    <w:rsid w:val="00C65C50"/>
    <w:rsid w:val="00C65EEC"/>
    <w:rsid w:val="00C6638D"/>
    <w:rsid w:val="00C67245"/>
    <w:rsid w:val="00C6755E"/>
    <w:rsid w:val="00C67619"/>
    <w:rsid w:val="00C678F2"/>
    <w:rsid w:val="00C67907"/>
    <w:rsid w:val="00C704E0"/>
    <w:rsid w:val="00C7053B"/>
    <w:rsid w:val="00C70A44"/>
    <w:rsid w:val="00C716B1"/>
    <w:rsid w:val="00C71E3D"/>
    <w:rsid w:val="00C72065"/>
    <w:rsid w:val="00C732EA"/>
    <w:rsid w:val="00C73596"/>
    <w:rsid w:val="00C73957"/>
    <w:rsid w:val="00C73A31"/>
    <w:rsid w:val="00C74F0D"/>
    <w:rsid w:val="00C750CA"/>
    <w:rsid w:val="00C75DA4"/>
    <w:rsid w:val="00C762D2"/>
    <w:rsid w:val="00C76476"/>
    <w:rsid w:val="00C7654B"/>
    <w:rsid w:val="00C77B4E"/>
    <w:rsid w:val="00C77E45"/>
    <w:rsid w:val="00C77F24"/>
    <w:rsid w:val="00C801CF"/>
    <w:rsid w:val="00C80706"/>
    <w:rsid w:val="00C80BAD"/>
    <w:rsid w:val="00C81339"/>
    <w:rsid w:val="00C818B7"/>
    <w:rsid w:val="00C81C40"/>
    <w:rsid w:val="00C81DFF"/>
    <w:rsid w:val="00C82771"/>
    <w:rsid w:val="00C82F84"/>
    <w:rsid w:val="00C833C5"/>
    <w:rsid w:val="00C84B62"/>
    <w:rsid w:val="00C851FA"/>
    <w:rsid w:val="00C856F4"/>
    <w:rsid w:val="00C85B35"/>
    <w:rsid w:val="00C86403"/>
    <w:rsid w:val="00C864B5"/>
    <w:rsid w:val="00C87048"/>
    <w:rsid w:val="00C87668"/>
    <w:rsid w:val="00C87C87"/>
    <w:rsid w:val="00C87DD0"/>
    <w:rsid w:val="00C90518"/>
    <w:rsid w:val="00C90AD5"/>
    <w:rsid w:val="00C90C4A"/>
    <w:rsid w:val="00C90E6C"/>
    <w:rsid w:val="00C913CA"/>
    <w:rsid w:val="00C91554"/>
    <w:rsid w:val="00C915DE"/>
    <w:rsid w:val="00C9185E"/>
    <w:rsid w:val="00C91D0E"/>
    <w:rsid w:val="00C9225F"/>
    <w:rsid w:val="00C92432"/>
    <w:rsid w:val="00C93001"/>
    <w:rsid w:val="00C93AB8"/>
    <w:rsid w:val="00C93B53"/>
    <w:rsid w:val="00C93D8E"/>
    <w:rsid w:val="00C93F76"/>
    <w:rsid w:val="00C9470D"/>
    <w:rsid w:val="00C94F48"/>
    <w:rsid w:val="00C94FB6"/>
    <w:rsid w:val="00C952AD"/>
    <w:rsid w:val="00C95451"/>
    <w:rsid w:val="00C95A30"/>
    <w:rsid w:val="00C95B2E"/>
    <w:rsid w:val="00C95BE4"/>
    <w:rsid w:val="00C960E9"/>
    <w:rsid w:val="00C96467"/>
    <w:rsid w:val="00C971B8"/>
    <w:rsid w:val="00C97540"/>
    <w:rsid w:val="00C97596"/>
    <w:rsid w:val="00CA0807"/>
    <w:rsid w:val="00CA0A84"/>
    <w:rsid w:val="00CA1132"/>
    <w:rsid w:val="00CA1653"/>
    <w:rsid w:val="00CA1A03"/>
    <w:rsid w:val="00CA1EFD"/>
    <w:rsid w:val="00CA2A56"/>
    <w:rsid w:val="00CA39F1"/>
    <w:rsid w:val="00CA3F03"/>
    <w:rsid w:val="00CA583D"/>
    <w:rsid w:val="00CA589E"/>
    <w:rsid w:val="00CA647F"/>
    <w:rsid w:val="00CA6850"/>
    <w:rsid w:val="00CA696E"/>
    <w:rsid w:val="00CA6A79"/>
    <w:rsid w:val="00CA6B60"/>
    <w:rsid w:val="00CA6BE1"/>
    <w:rsid w:val="00CA7482"/>
    <w:rsid w:val="00CA773F"/>
    <w:rsid w:val="00CB0AE9"/>
    <w:rsid w:val="00CB1208"/>
    <w:rsid w:val="00CB1C6B"/>
    <w:rsid w:val="00CB1F55"/>
    <w:rsid w:val="00CB2F7A"/>
    <w:rsid w:val="00CB3B4F"/>
    <w:rsid w:val="00CB463E"/>
    <w:rsid w:val="00CB4D89"/>
    <w:rsid w:val="00CB502F"/>
    <w:rsid w:val="00CB5340"/>
    <w:rsid w:val="00CB554C"/>
    <w:rsid w:val="00CB5726"/>
    <w:rsid w:val="00CB5971"/>
    <w:rsid w:val="00CB65AD"/>
    <w:rsid w:val="00CB74A1"/>
    <w:rsid w:val="00CC0299"/>
    <w:rsid w:val="00CC0876"/>
    <w:rsid w:val="00CC08C9"/>
    <w:rsid w:val="00CC0A5B"/>
    <w:rsid w:val="00CC0F0E"/>
    <w:rsid w:val="00CC117D"/>
    <w:rsid w:val="00CC1E66"/>
    <w:rsid w:val="00CC1FA6"/>
    <w:rsid w:val="00CC25E8"/>
    <w:rsid w:val="00CC2759"/>
    <w:rsid w:val="00CC292A"/>
    <w:rsid w:val="00CC2EDC"/>
    <w:rsid w:val="00CC3411"/>
    <w:rsid w:val="00CC3708"/>
    <w:rsid w:val="00CC39F4"/>
    <w:rsid w:val="00CC685B"/>
    <w:rsid w:val="00CC6A31"/>
    <w:rsid w:val="00CD0203"/>
    <w:rsid w:val="00CD0363"/>
    <w:rsid w:val="00CD0376"/>
    <w:rsid w:val="00CD05C6"/>
    <w:rsid w:val="00CD1408"/>
    <w:rsid w:val="00CD1507"/>
    <w:rsid w:val="00CD1899"/>
    <w:rsid w:val="00CD1A5C"/>
    <w:rsid w:val="00CD1A98"/>
    <w:rsid w:val="00CD1FCA"/>
    <w:rsid w:val="00CD303A"/>
    <w:rsid w:val="00CD4616"/>
    <w:rsid w:val="00CD47D7"/>
    <w:rsid w:val="00CD4D8A"/>
    <w:rsid w:val="00CD4DFF"/>
    <w:rsid w:val="00CD5074"/>
    <w:rsid w:val="00CD57AF"/>
    <w:rsid w:val="00CD6221"/>
    <w:rsid w:val="00CD7224"/>
    <w:rsid w:val="00CD74E3"/>
    <w:rsid w:val="00CD750D"/>
    <w:rsid w:val="00CD79AF"/>
    <w:rsid w:val="00CD7D80"/>
    <w:rsid w:val="00CD7FEE"/>
    <w:rsid w:val="00CE0390"/>
    <w:rsid w:val="00CE0C0E"/>
    <w:rsid w:val="00CE1E46"/>
    <w:rsid w:val="00CE24C7"/>
    <w:rsid w:val="00CE28EA"/>
    <w:rsid w:val="00CE3CBC"/>
    <w:rsid w:val="00CE3CDF"/>
    <w:rsid w:val="00CE40FA"/>
    <w:rsid w:val="00CE5245"/>
    <w:rsid w:val="00CE535F"/>
    <w:rsid w:val="00CE5C75"/>
    <w:rsid w:val="00CE7019"/>
    <w:rsid w:val="00CE76F0"/>
    <w:rsid w:val="00CE7931"/>
    <w:rsid w:val="00CE7DB8"/>
    <w:rsid w:val="00CF0882"/>
    <w:rsid w:val="00CF2054"/>
    <w:rsid w:val="00CF2156"/>
    <w:rsid w:val="00CF230C"/>
    <w:rsid w:val="00CF25AF"/>
    <w:rsid w:val="00CF3D25"/>
    <w:rsid w:val="00CF41D7"/>
    <w:rsid w:val="00CF4584"/>
    <w:rsid w:val="00CF5A51"/>
    <w:rsid w:val="00CF5E34"/>
    <w:rsid w:val="00CF5F17"/>
    <w:rsid w:val="00CF6892"/>
    <w:rsid w:val="00CF7004"/>
    <w:rsid w:val="00CF730D"/>
    <w:rsid w:val="00D0068F"/>
    <w:rsid w:val="00D00B7A"/>
    <w:rsid w:val="00D00F42"/>
    <w:rsid w:val="00D012D4"/>
    <w:rsid w:val="00D01818"/>
    <w:rsid w:val="00D01982"/>
    <w:rsid w:val="00D01B45"/>
    <w:rsid w:val="00D01F34"/>
    <w:rsid w:val="00D02279"/>
    <w:rsid w:val="00D0242C"/>
    <w:rsid w:val="00D026DD"/>
    <w:rsid w:val="00D02B15"/>
    <w:rsid w:val="00D04CBB"/>
    <w:rsid w:val="00D0579F"/>
    <w:rsid w:val="00D05886"/>
    <w:rsid w:val="00D058B5"/>
    <w:rsid w:val="00D05BF4"/>
    <w:rsid w:val="00D06796"/>
    <w:rsid w:val="00D11940"/>
    <w:rsid w:val="00D11EA8"/>
    <w:rsid w:val="00D12108"/>
    <w:rsid w:val="00D12130"/>
    <w:rsid w:val="00D13473"/>
    <w:rsid w:val="00D13550"/>
    <w:rsid w:val="00D137C5"/>
    <w:rsid w:val="00D13BEB"/>
    <w:rsid w:val="00D14DE2"/>
    <w:rsid w:val="00D151B4"/>
    <w:rsid w:val="00D15450"/>
    <w:rsid w:val="00D165B2"/>
    <w:rsid w:val="00D1677F"/>
    <w:rsid w:val="00D16A67"/>
    <w:rsid w:val="00D16C78"/>
    <w:rsid w:val="00D178D2"/>
    <w:rsid w:val="00D202CD"/>
    <w:rsid w:val="00D2141A"/>
    <w:rsid w:val="00D21B9B"/>
    <w:rsid w:val="00D21E1A"/>
    <w:rsid w:val="00D229CE"/>
    <w:rsid w:val="00D22D22"/>
    <w:rsid w:val="00D23230"/>
    <w:rsid w:val="00D23B5C"/>
    <w:rsid w:val="00D23DB0"/>
    <w:rsid w:val="00D248B8"/>
    <w:rsid w:val="00D250E2"/>
    <w:rsid w:val="00D25300"/>
    <w:rsid w:val="00D255C7"/>
    <w:rsid w:val="00D268F6"/>
    <w:rsid w:val="00D273E4"/>
    <w:rsid w:val="00D27826"/>
    <w:rsid w:val="00D27DC5"/>
    <w:rsid w:val="00D3003D"/>
    <w:rsid w:val="00D3022E"/>
    <w:rsid w:val="00D31408"/>
    <w:rsid w:val="00D31C45"/>
    <w:rsid w:val="00D31E18"/>
    <w:rsid w:val="00D323D6"/>
    <w:rsid w:val="00D32502"/>
    <w:rsid w:val="00D32733"/>
    <w:rsid w:val="00D3299B"/>
    <w:rsid w:val="00D32F17"/>
    <w:rsid w:val="00D3342D"/>
    <w:rsid w:val="00D33821"/>
    <w:rsid w:val="00D33C2F"/>
    <w:rsid w:val="00D33FF9"/>
    <w:rsid w:val="00D349A0"/>
    <w:rsid w:val="00D35B72"/>
    <w:rsid w:val="00D3607B"/>
    <w:rsid w:val="00D360DE"/>
    <w:rsid w:val="00D368D7"/>
    <w:rsid w:val="00D3710A"/>
    <w:rsid w:val="00D37EF9"/>
    <w:rsid w:val="00D37FCD"/>
    <w:rsid w:val="00D402DA"/>
    <w:rsid w:val="00D4032B"/>
    <w:rsid w:val="00D40726"/>
    <w:rsid w:val="00D41010"/>
    <w:rsid w:val="00D415CA"/>
    <w:rsid w:val="00D42439"/>
    <w:rsid w:val="00D43AD0"/>
    <w:rsid w:val="00D43C24"/>
    <w:rsid w:val="00D43CB6"/>
    <w:rsid w:val="00D446DC"/>
    <w:rsid w:val="00D44876"/>
    <w:rsid w:val="00D45031"/>
    <w:rsid w:val="00D45144"/>
    <w:rsid w:val="00D4562C"/>
    <w:rsid w:val="00D4575C"/>
    <w:rsid w:val="00D45A20"/>
    <w:rsid w:val="00D45C30"/>
    <w:rsid w:val="00D46661"/>
    <w:rsid w:val="00D467BC"/>
    <w:rsid w:val="00D47676"/>
    <w:rsid w:val="00D47AB7"/>
    <w:rsid w:val="00D47D27"/>
    <w:rsid w:val="00D47EE4"/>
    <w:rsid w:val="00D502BF"/>
    <w:rsid w:val="00D5071D"/>
    <w:rsid w:val="00D50782"/>
    <w:rsid w:val="00D50A0F"/>
    <w:rsid w:val="00D50D6F"/>
    <w:rsid w:val="00D5149E"/>
    <w:rsid w:val="00D51805"/>
    <w:rsid w:val="00D519D5"/>
    <w:rsid w:val="00D51D75"/>
    <w:rsid w:val="00D51E00"/>
    <w:rsid w:val="00D51E2D"/>
    <w:rsid w:val="00D51F6D"/>
    <w:rsid w:val="00D52B6E"/>
    <w:rsid w:val="00D52D33"/>
    <w:rsid w:val="00D533F3"/>
    <w:rsid w:val="00D53DA1"/>
    <w:rsid w:val="00D54112"/>
    <w:rsid w:val="00D54262"/>
    <w:rsid w:val="00D542E1"/>
    <w:rsid w:val="00D54560"/>
    <w:rsid w:val="00D54565"/>
    <w:rsid w:val="00D547EE"/>
    <w:rsid w:val="00D57A7A"/>
    <w:rsid w:val="00D57B32"/>
    <w:rsid w:val="00D60324"/>
    <w:rsid w:val="00D60BAF"/>
    <w:rsid w:val="00D60D78"/>
    <w:rsid w:val="00D61D39"/>
    <w:rsid w:val="00D620EE"/>
    <w:rsid w:val="00D627BB"/>
    <w:rsid w:val="00D630A8"/>
    <w:rsid w:val="00D630AE"/>
    <w:rsid w:val="00D63124"/>
    <w:rsid w:val="00D63410"/>
    <w:rsid w:val="00D636B3"/>
    <w:rsid w:val="00D6398B"/>
    <w:rsid w:val="00D63EB9"/>
    <w:rsid w:val="00D64055"/>
    <w:rsid w:val="00D64073"/>
    <w:rsid w:val="00D64356"/>
    <w:rsid w:val="00D643CF"/>
    <w:rsid w:val="00D64BBF"/>
    <w:rsid w:val="00D6667B"/>
    <w:rsid w:val="00D66C9E"/>
    <w:rsid w:val="00D67AB6"/>
    <w:rsid w:val="00D709CA"/>
    <w:rsid w:val="00D717F1"/>
    <w:rsid w:val="00D719D2"/>
    <w:rsid w:val="00D71A76"/>
    <w:rsid w:val="00D71C39"/>
    <w:rsid w:val="00D730B3"/>
    <w:rsid w:val="00D7357E"/>
    <w:rsid w:val="00D738D5"/>
    <w:rsid w:val="00D738FB"/>
    <w:rsid w:val="00D73DA5"/>
    <w:rsid w:val="00D73DF7"/>
    <w:rsid w:val="00D74079"/>
    <w:rsid w:val="00D74401"/>
    <w:rsid w:val="00D757A3"/>
    <w:rsid w:val="00D75EF7"/>
    <w:rsid w:val="00D75F8C"/>
    <w:rsid w:val="00D768BC"/>
    <w:rsid w:val="00D7696C"/>
    <w:rsid w:val="00D76F75"/>
    <w:rsid w:val="00D77995"/>
    <w:rsid w:val="00D807EA"/>
    <w:rsid w:val="00D8080E"/>
    <w:rsid w:val="00D80C34"/>
    <w:rsid w:val="00D80DF6"/>
    <w:rsid w:val="00D81253"/>
    <w:rsid w:val="00D81A7A"/>
    <w:rsid w:val="00D82088"/>
    <w:rsid w:val="00D82C48"/>
    <w:rsid w:val="00D83122"/>
    <w:rsid w:val="00D83D36"/>
    <w:rsid w:val="00D83D44"/>
    <w:rsid w:val="00D846D3"/>
    <w:rsid w:val="00D84C35"/>
    <w:rsid w:val="00D853C9"/>
    <w:rsid w:val="00D85BBE"/>
    <w:rsid w:val="00D86955"/>
    <w:rsid w:val="00D86DAE"/>
    <w:rsid w:val="00D901CA"/>
    <w:rsid w:val="00D90337"/>
    <w:rsid w:val="00D90A74"/>
    <w:rsid w:val="00D90B4D"/>
    <w:rsid w:val="00D90B95"/>
    <w:rsid w:val="00D913F0"/>
    <w:rsid w:val="00D9178D"/>
    <w:rsid w:val="00D91AD9"/>
    <w:rsid w:val="00D92814"/>
    <w:rsid w:val="00D929C6"/>
    <w:rsid w:val="00D92DFA"/>
    <w:rsid w:val="00D93B82"/>
    <w:rsid w:val="00D93F5B"/>
    <w:rsid w:val="00D9452D"/>
    <w:rsid w:val="00D94A18"/>
    <w:rsid w:val="00D94E39"/>
    <w:rsid w:val="00D94E84"/>
    <w:rsid w:val="00D95D99"/>
    <w:rsid w:val="00D95DA2"/>
    <w:rsid w:val="00D964D9"/>
    <w:rsid w:val="00D97337"/>
    <w:rsid w:val="00D9766E"/>
    <w:rsid w:val="00D97988"/>
    <w:rsid w:val="00D97B25"/>
    <w:rsid w:val="00DA0553"/>
    <w:rsid w:val="00DA1049"/>
    <w:rsid w:val="00DA11BC"/>
    <w:rsid w:val="00DA15D5"/>
    <w:rsid w:val="00DA1651"/>
    <w:rsid w:val="00DA1691"/>
    <w:rsid w:val="00DA175B"/>
    <w:rsid w:val="00DA1ECA"/>
    <w:rsid w:val="00DA202F"/>
    <w:rsid w:val="00DA31EB"/>
    <w:rsid w:val="00DA3519"/>
    <w:rsid w:val="00DA3528"/>
    <w:rsid w:val="00DA3F4F"/>
    <w:rsid w:val="00DA4285"/>
    <w:rsid w:val="00DA44F3"/>
    <w:rsid w:val="00DA4E20"/>
    <w:rsid w:val="00DA4F34"/>
    <w:rsid w:val="00DA57EF"/>
    <w:rsid w:val="00DA6C43"/>
    <w:rsid w:val="00DA72B6"/>
    <w:rsid w:val="00DA78E7"/>
    <w:rsid w:val="00DA7BDC"/>
    <w:rsid w:val="00DB044C"/>
    <w:rsid w:val="00DB0688"/>
    <w:rsid w:val="00DB23C0"/>
    <w:rsid w:val="00DB29B1"/>
    <w:rsid w:val="00DB3961"/>
    <w:rsid w:val="00DB3997"/>
    <w:rsid w:val="00DB41C1"/>
    <w:rsid w:val="00DB468B"/>
    <w:rsid w:val="00DB53BB"/>
    <w:rsid w:val="00DB5A66"/>
    <w:rsid w:val="00DB5C82"/>
    <w:rsid w:val="00DB6977"/>
    <w:rsid w:val="00DB7112"/>
    <w:rsid w:val="00DB7178"/>
    <w:rsid w:val="00DB7231"/>
    <w:rsid w:val="00DB7725"/>
    <w:rsid w:val="00DB7A27"/>
    <w:rsid w:val="00DB7A75"/>
    <w:rsid w:val="00DB7AE4"/>
    <w:rsid w:val="00DB7F3B"/>
    <w:rsid w:val="00DC0546"/>
    <w:rsid w:val="00DC10EC"/>
    <w:rsid w:val="00DC148A"/>
    <w:rsid w:val="00DC14F6"/>
    <w:rsid w:val="00DC17A9"/>
    <w:rsid w:val="00DC1966"/>
    <w:rsid w:val="00DC1B43"/>
    <w:rsid w:val="00DC1C0F"/>
    <w:rsid w:val="00DC2251"/>
    <w:rsid w:val="00DC2EF6"/>
    <w:rsid w:val="00DC2F40"/>
    <w:rsid w:val="00DC342E"/>
    <w:rsid w:val="00DC3716"/>
    <w:rsid w:val="00DC3D9C"/>
    <w:rsid w:val="00DC4113"/>
    <w:rsid w:val="00DC42C5"/>
    <w:rsid w:val="00DC46AE"/>
    <w:rsid w:val="00DC5252"/>
    <w:rsid w:val="00DC58B0"/>
    <w:rsid w:val="00DC5A99"/>
    <w:rsid w:val="00DC6112"/>
    <w:rsid w:val="00DC6167"/>
    <w:rsid w:val="00DC693D"/>
    <w:rsid w:val="00DC6B15"/>
    <w:rsid w:val="00DC6D1F"/>
    <w:rsid w:val="00DC6EDE"/>
    <w:rsid w:val="00DC6F1E"/>
    <w:rsid w:val="00DD06AA"/>
    <w:rsid w:val="00DD1970"/>
    <w:rsid w:val="00DD1A53"/>
    <w:rsid w:val="00DD1B5E"/>
    <w:rsid w:val="00DD20FD"/>
    <w:rsid w:val="00DD28E1"/>
    <w:rsid w:val="00DD2C1B"/>
    <w:rsid w:val="00DD3545"/>
    <w:rsid w:val="00DD399E"/>
    <w:rsid w:val="00DD445A"/>
    <w:rsid w:val="00DD4899"/>
    <w:rsid w:val="00DD5611"/>
    <w:rsid w:val="00DD586C"/>
    <w:rsid w:val="00DD5AC2"/>
    <w:rsid w:val="00DD6A36"/>
    <w:rsid w:val="00DD6CFC"/>
    <w:rsid w:val="00DD74B2"/>
    <w:rsid w:val="00DD7507"/>
    <w:rsid w:val="00DD7700"/>
    <w:rsid w:val="00DD7801"/>
    <w:rsid w:val="00DD79BA"/>
    <w:rsid w:val="00DD7B5A"/>
    <w:rsid w:val="00DD7E09"/>
    <w:rsid w:val="00DE0A31"/>
    <w:rsid w:val="00DE0CC8"/>
    <w:rsid w:val="00DE0FC1"/>
    <w:rsid w:val="00DE12A4"/>
    <w:rsid w:val="00DE1D97"/>
    <w:rsid w:val="00DE1E23"/>
    <w:rsid w:val="00DE2DE7"/>
    <w:rsid w:val="00DE3BA6"/>
    <w:rsid w:val="00DE3C28"/>
    <w:rsid w:val="00DE528A"/>
    <w:rsid w:val="00DE5ECD"/>
    <w:rsid w:val="00DE6A2C"/>
    <w:rsid w:val="00DE6EA8"/>
    <w:rsid w:val="00DE708D"/>
    <w:rsid w:val="00DE7967"/>
    <w:rsid w:val="00DF0C95"/>
    <w:rsid w:val="00DF13BD"/>
    <w:rsid w:val="00DF149A"/>
    <w:rsid w:val="00DF1F5C"/>
    <w:rsid w:val="00DF2198"/>
    <w:rsid w:val="00DF2243"/>
    <w:rsid w:val="00DF26FE"/>
    <w:rsid w:val="00DF2B95"/>
    <w:rsid w:val="00DF2C86"/>
    <w:rsid w:val="00DF32A6"/>
    <w:rsid w:val="00DF36A5"/>
    <w:rsid w:val="00DF3DBF"/>
    <w:rsid w:val="00DF48B8"/>
    <w:rsid w:val="00DF4DE8"/>
    <w:rsid w:val="00DF5130"/>
    <w:rsid w:val="00DF52DF"/>
    <w:rsid w:val="00DF5524"/>
    <w:rsid w:val="00DF57CE"/>
    <w:rsid w:val="00DF5845"/>
    <w:rsid w:val="00DF7490"/>
    <w:rsid w:val="00DF78FD"/>
    <w:rsid w:val="00E001E4"/>
    <w:rsid w:val="00E00B18"/>
    <w:rsid w:val="00E00CAC"/>
    <w:rsid w:val="00E00DAE"/>
    <w:rsid w:val="00E019AC"/>
    <w:rsid w:val="00E02756"/>
    <w:rsid w:val="00E02AEA"/>
    <w:rsid w:val="00E04DA1"/>
    <w:rsid w:val="00E04ED9"/>
    <w:rsid w:val="00E057DA"/>
    <w:rsid w:val="00E05E64"/>
    <w:rsid w:val="00E06496"/>
    <w:rsid w:val="00E07568"/>
    <w:rsid w:val="00E07835"/>
    <w:rsid w:val="00E07AF7"/>
    <w:rsid w:val="00E07DFA"/>
    <w:rsid w:val="00E10A2A"/>
    <w:rsid w:val="00E10D07"/>
    <w:rsid w:val="00E11745"/>
    <w:rsid w:val="00E127EB"/>
    <w:rsid w:val="00E12931"/>
    <w:rsid w:val="00E132B2"/>
    <w:rsid w:val="00E1362A"/>
    <w:rsid w:val="00E13880"/>
    <w:rsid w:val="00E13EE3"/>
    <w:rsid w:val="00E1452D"/>
    <w:rsid w:val="00E149A9"/>
    <w:rsid w:val="00E149CF"/>
    <w:rsid w:val="00E15232"/>
    <w:rsid w:val="00E155C4"/>
    <w:rsid w:val="00E15C7A"/>
    <w:rsid w:val="00E163E3"/>
    <w:rsid w:val="00E17316"/>
    <w:rsid w:val="00E1750A"/>
    <w:rsid w:val="00E17BCB"/>
    <w:rsid w:val="00E17C3F"/>
    <w:rsid w:val="00E17ED4"/>
    <w:rsid w:val="00E17EED"/>
    <w:rsid w:val="00E21FEF"/>
    <w:rsid w:val="00E23162"/>
    <w:rsid w:val="00E2341D"/>
    <w:rsid w:val="00E23CA2"/>
    <w:rsid w:val="00E25D16"/>
    <w:rsid w:val="00E25F1B"/>
    <w:rsid w:val="00E266E5"/>
    <w:rsid w:val="00E26A0B"/>
    <w:rsid w:val="00E26B43"/>
    <w:rsid w:val="00E27095"/>
    <w:rsid w:val="00E27A1E"/>
    <w:rsid w:val="00E27C20"/>
    <w:rsid w:val="00E27F2D"/>
    <w:rsid w:val="00E301E7"/>
    <w:rsid w:val="00E3026C"/>
    <w:rsid w:val="00E30C32"/>
    <w:rsid w:val="00E30E15"/>
    <w:rsid w:val="00E31C1A"/>
    <w:rsid w:val="00E324D6"/>
    <w:rsid w:val="00E32D14"/>
    <w:rsid w:val="00E340C6"/>
    <w:rsid w:val="00E3456D"/>
    <w:rsid w:val="00E3490C"/>
    <w:rsid w:val="00E34EC9"/>
    <w:rsid w:val="00E35A71"/>
    <w:rsid w:val="00E3614C"/>
    <w:rsid w:val="00E36A8B"/>
    <w:rsid w:val="00E36C80"/>
    <w:rsid w:val="00E37C43"/>
    <w:rsid w:val="00E37F89"/>
    <w:rsid w:val="00E4014B"/>
    <w:rsid w:val="00E40264"/>
    <w:rsid w:val="00E4055D"/>
    <w:rsid w:val="00E40C83"/>
    <w:rsid w:val="00E41425"/>
    <w:rsid w:val="00E41BCC"/>
    <w:rsid w:val="00E43235"/>
    <w:rsid w:val="00E437A5"/>
    <w:rsid w:val="00E43A14"/>
    <w:rsid w:val="00E43D31"/>
    <w:rsid w:val="00E44210"/>
    <w:rsid w:val="00E442DC"/>
    <w:rsid w:val="00E44E2E"/>
    <w:rsid w:val="00E452B9"/>
    <w:rsid w:val="00E45A10"/>
    <w:rsid w:val="00E45B80"/>
    <w:rsid w:val="00E4620F"/>
    <w:rsid w:val="00E46AC4"/>
    <w:rsid w:val="00E46C6D"/>
    <w:rsid w:val="00E47205"/>
    <w:rsid w:val="00E4746B"/>
    <w:rsid w:val="00E479AD"/>
    <w:rsid w:val="00E50369"/>
    <w:rsid w:val="00E503D3"/>
    <w:rsid w:val="00E509F7"/>
    <w:rsid w:val="00E511F6"/>
    <w:rsid w:val="00E51313"/>
    <w:rsid w:val="00E51C8D"/>
    <w:rsid w:val="00E52046"/>
    <w:rsid w:val="00E52304"/>
    <w:rsid w:val="00E52464"/>
    <w:rsid w:val="00E52B46"/>
    <w:rsid w:val="00E52C9D"/>
    <w:rsid w:val="00E53C32"/>
    <w:rsid w:val="00E54764"/>
    <w:rsid w:val="00E550F9"/>
    <w:rsid w:val="00E55456"/>
    <w:rsid w:val="00E5576C"/>
    <w:rsid w:val="00E55B72"/>
    <w:rsid w:val="00E564E8"/>
    <w:rsid w:val="00E5686F"/>
    <w:rsid w:val="00E571FE"/>
    <w:rsid w:val="00E5783E"/>
    <w:rsid w:val="00E578DE"/>
    <w:rsid w:val="00E57ACF"/>
    <w:rsid w:val="00E57D92"/>
    <w:rsid w:val="00E60367"/>
    <w:rsid w:val="00E60796"/>
    <w:rsid w:val="00E61BF9"/>
    <w:rsid w:val="00E61DFF"/>
    <w:rsid w:val="00E62963"/>
    <w:rsid w:val="00E629D3"/>
    <w:rsid w:val="00E62AD5"/>
    <w:rsid w:val="00E62CA9"/>
    <w:rsid w:val="00E62D75"/>
    <w:rsid w:val="00E638B4"/>
    <w:rsid w:val="00E64882"/>
    <w:rsid w:val="00E64933"/>
    <w:rsid w:val="00E64DC8"/>
    <w:rsid w:val="00E65720"/>
    <w:rsid w:val="00E660FE"/>
    <w:rsid w:val="00E671F8"/>
    <w:rsid w:val="00E6791D"/>
    <w:rsid w:val="00E67FAB"/>
    <w:rsid w:val="00E67FDE"/>
    <w:rsid w:val="00E7062B"/>
    <w:rsid w:val="00E7076B"/>
    <w:rsid w:val="00E70D22"/>
    <w:rsid w:val="00E70E3D"/>
    <w:rsid w:val="00E713BA"/>
    <w:rsid w:val="00E714E2"/>
    <w:rsid w:val="00E7166A"/>
    <w:rsid w:val="00E716A1"/>
    <w:rsid w:val="00E71FDB"/>
    <w:rsid w:val="00E72D1C"/>
    <w:rsid w:val="00E72F94"/>
    <w:rsid w:val="00E7304F"/>
    <w:rsid w:val="00E730CF"/>
    <w:rsid w:val="00E73939"/>
    <w:rsid w:val="00E73D05"/>
    <w:rsid w:val="00E7449B"/>
    <w:rsid w:val="00E744F3"/>
    <w:rsid w:val="00E74F99"/>
    <w:rsid w:val="00E75042"/>
    <w:rsid w:val="00E75603"/>
    <w:rsid w:val="00E757BF"/>
    <w:rsid w:val="00E75E86"/>
    <w:rsid w:val="00E76DA1"/>
    <w:rsid w:val="00E801BC"/>
    <w:rsid w:val="00E801D2"/>
    <w:rsid w:val="00E80504"/>
    <w:rsid w:val="00E80C2D"/>
    <w:rsid w:val="00E80E39"/>
    <w:rsid w:val="00E81BE5"/>
    <w:rsid w:val="00E81E3B"/>
    <w:rsid w:val="00E82B24"/>
    <w:rsid w:val="00E82FF1"/>
    <w:rsid w:val="00E833A2"/>
    <w:rsid w:val="00E835B7"/>
    <w:rsid w:val="00E8374E"/>
    <w:rsid w:val="00E847FE"/>
    <w:rsid w:val="00E849AD"/>
    <w:rsid w:val="00E84ADC"/>
    <w:rsid w:val="00E84C7D"/>
    <w:rsid w:val="00E8523D"/>
    <w:rsid w:val="00E86569"/>
    <w:rsid w:val="00E87072"/>
    <w:rsid w:val="00E87438"/>
    <w:rsid w:val="00E878EC"/>
    <w:rsid w:val="00E902AE"/>
    <w:rsid w:val="00E904B7"/>
    <w:rsid w:val="00E909D4"/>
    <w:rsid w:val="00E90DC1"/>
    <w:rsid w:val="00E91998"/>
    <w:rsid w:val="00E92170"/>
    <w:rsid w:val="00E93548"/>
    <w:rsid w:val="00E936BF"/>
    <w:rsid w:val="00E93D0C"/>
    <w:rsid w:val="00E93F7B"/>
    <w:rsid w:val="00E94B6C"/>
    <w:rsid w:val="00E94BF7"/>
    <w:rsid w:val="00E94CE6"/>
    <w:rsid w:val="00E94E43"/>
    <w:rsid w:val="00E95079"/>
    <w:rsid w:val="00E952CD"/>
    <w:rsid w:val="00E9632D"/>
    <w:rsid w:val="00E9706F"/>
    <w:rsid w:val="00E97290"/>
    <w:rsid w:val="00E973CC"/>
    <w:rsid w:val="00E97B8A"/>
    <w:rsid w:val="00EA000C"/>
    <w:rsid w:val="00EA06CE"/>
    <w:rsid w:val="00EA0A89"/>
    <w:rsid w:val="00EA0F1E"/>
    <w:rsid w:val="00EA1074"/>
    <w:rsid w:val="00EA1529"/>
    <w:rsid w:val="00EA2409"/>
    <w:rsid w:val="00EA2660"/>
    <w:rsid w:val="00EA27CF"/>
    <w:rsid w:val="00EA2DAD"/>
    <w:rsid w:val="00EA3949"/>
    <w:rsid w:val="00EA3B5D"/>
    <w:rsid w:val="00EA442B"/>
    <w:rsid w:val="00EA488E"/>
    <w:rsid w:val="00EA49F1"/>
    <w:rsid w:val="00EA4E9A"/>
    <w:rsid w:val="00EA5471"/>
    <w:rsid w:val="00EA57B5"/>
    <w:rsid w:val="00EA59C6"/>
    <w:rsid w:val="00EA59E3"/>
    <w:rsid w:val="00EA5DCD"/>
    <w:rsid w:val="00EA615D"/>
    <w:rsid w:val="00EA7274"/>
    <w:rsid w:val="00EA763E"/>
    <w:rsid w:val="00EA7AD9"/>
    <w:rsid w:val="00EA7C74"/>
    <w:rsid w:val="00EA7F92"/>
    <w:rsid w:val="00EB00E4"/>
    <w:rsid w:val="00EB0430"/>
    <w:rsid w:val="00EB06C8"/>
    <w:rsid w:val="00EB0C65"/>
    <w:rsid w:val="00EB1679"/>
    <w:rsid w:val="00EB1C68"/>
    <w:rsid w:val="00EB1C9D"/>
    <w:rsid w:val="00EB20AD"/>
    <w:rsid w:val="00EB3557"/>
    <w:rsid w:val="00EB39D7"/>
    <w:rsid w:val="00EB4717"/>
    <w:rsid w:val="00EB4A68"/>
    <w:rsid w:val="00EB4A89"/>
    <w:rsid w:val="00EB4ADE"/>
    <w:rsid w:val="00EB5037"/>
    <w:rsid w:val="00EB5821"/>
    <w:rsid w:val="00EB5CCB"/>
    <w:rsid w:val="00EB5FF1"/>
    <w:rsid w:val="00EB6623"/>
    <w:rsid w:val="00EB6631"/>
    <w:rsid w:val="00EB6CBB"/>
    <w:rsid w:val="00EB73E3"/>
    <w:rsid w:val="00EB7771"/>
    <w:rsid w:val="00EB77D9"/>
    <w:rsid w:val="00EB7CE8"/>
    <w:rsid w:val="00EC0149"/>
    <w:rsid w:val="00EC0820"/>
    <w:rsid w:val="00EC097A"/>
    <w:rsid w:val="00EC0FB9"/>
    <w:rsid w:val="00EC2544"/>
    <w:rsid w:val="00EC2A22"/>
    <w:rsid w:val="00EC2DD7"/>
    <w:rsid w:val="00EC3554"/>
    <w:rsid w:val="00EC3B00"/>
    <w:rsid w:val="00EC4007"/>
    <w:rsid w:val="00EC41F1"/>
    <w:rsid w:val="00EC47FD"/>
    <w:rsid w:val="00EC50C8"/>
    <w:rsid w:val="00EC60CF"/>
    <w:rsid w:val="00EC63CD"/>
    <w:rsid w:val="00EC63FC"/>
    <w:rsid w:val="00EC6804"/>
    <w:rsid w:val="00EC7DC4"/>
    <w:rsid w:val="00EC7F74"/>
    <w:rsid w:val="00ED12AA"/>
    <w:rsid w:val="00ED12BD"/>
    <w:rsid w:val="00ED1645"/>
    <w:rsid w:val="00ED1BC6"/>
    <w:rsid w:val="00ED2ACC"/>
    <w:rsid w:val="00ED3A9F"/>
    <w:rsid w:val="00ED3B7D"/>
    <w:rsid w:val="00ED3F17"/>
    <w:rsid w:val="00ED4DEA"/>
    <w:rsid w:val="00ED587D"/>
    <w:rsid w:val="00ED58B1"/>
    <w:rsid w:val="00ED5949"/>
    <w:rsid w:val="00ED691F"/>
    <w:rsid w:val="00ED6DB1"/>
    <w:rsid w:val="00ED6EE8"/>
    <w:rsid w:val="00ED7496"/>
    <w:rsid w:val="00ED7F2D"/>
    <w:rsid w:val="00ED7F61"/>
    <w:rsid w:val="00EE0A3A"/>
    <w:rsid w:val="00EE1443"/>
    <w:rsid w:val="00EE1502"/>
    <w:rsid w:val="00EE153D"/>
    <w:rsid w:val="00EE1A79"/>
    <w:rsid w:val="00EE1A81"/>
    <w:rsid w:val="00EE20E8"/>
    <w:rsid w:val="00EE2198"/>
    <w:rsid w:val="00EE2459"/>
    <w:rsid w:val="00EE2519"/>
    <w:rsid w:val="00EE2990"/>
    <w:rsid w:val="00EE2AB8"/>
    <w:rsid w:val="00EE2B52"/>
    <w:rsid w:val="00EE3375"/>
    <w:rsid w:val="00EE33CB"/>
    <w:rsid w:val="00EE33FB"/>
    <w:rsid w:val="00EE37E7"/>
    <w:rsid w:val="00EE39A5"/>
    <w:rsid w:val="00EE45B7"/>
    <w:rsid w:val="00EE552D"/>
    <w:rsid w:val="00EE58D0"/>
    <w:rsid w:val="00EE5918"/>
    <w:rsid w:val="00EE5A87"/>
    <w:rsid w:val="00EE61C1"/>
    <w:rsid w:val="00EE6640"/>
    <w:rsid w:val="00EE6F78"/>
    <w:rsid w:val="00EE7BDF"/>
    <w:rsid w:val="00EF0038"/>
    <w:rsid w:val="00EF0454"/>
    <w:rsid w:val="00EF05EF"/>
    <w:rsid w:val="00EF15B1"/>
    <w:rsid w:val="00EF18FB"/>
    <w:rsid w:val="00EF1A3C"/>
    <w:rsid w:val="00EF1E33"/>
    <w:rsid w:val="00EF1E87"/>
    <w:rsid w:val="00EF1F56"/>
    <w:rsid w:val="00EF20F0"/>
    <w:rsid w:val="00EF2254"/>
    <w:rsid w:val="00EF2915"/>
    <w:rsid w:val="00EF2941"/>
    <w:rsid w:val="00EF2D47"/>
    <w:rsid w:val="00EF2DE0"/>
    <w:rsid w:val="00EF3152"/>
    <w:rsid w:val="00EF33BB"/>
    <w:rsid w:val="00EF3A09"/>
    <w:rsid w:val="00EF3C50"/>
    <w:rsid w:val="00EF3DA0"/>
    <w:rsid w:val="00EF42C3"/>
    <w:rsid w:val="00EF4574"/>
    <w:rsid w:val="00EF4B56"/>
    <w:rsid w:val="00EF4CBC"/>
    <w:rsid w:val="00EF63C5"/>
    <w:rsid w:val="00EF750E"/>
    <w:rsid w:val="00EF7A9A"/>
    <w:rsid w:val="00EF7D6D"/>
    <w:rsid w:val="00F002AC"/>
    <w:rsid w:val="00F00AC3"/>
    <w:rsid w:val="00F0132D"/>
    <w:rsid w:val="00F015F9"/>
    <w:rsid w:val="00F028E0"/>
    <w:rsid w:val="00F02984"/>
    <w:rsid w:val="00F02B97"/>
    <w:rsid w:val="00F03B26"/>
    <w:rsid w:val="00F03F32"/>
    <w:rsid w:val="00F0431C"/>
    <w:rsid w:val="00F047D3"/>
    <w:rsid w:val="00F04F82"/>
    <w:rsid w:val="00F05036"/>
    <w:rsid w:val="00F05A3F"/>
    <w:rsid w:val="00F05FB7"/>
    <w:rsid w:val="00F0617D"/>
    <w:rsid w:val="00F06292"/>
    <w:rsid w:val="00F06910"/>
    <w:rsid w:val="00F0745B"/>
    <w:rsid w:val="00F07C80"/>
    <w:rsid w:val="00F07CFA"/>
    <w:rsid w:val="00F10100"/>
    <w:rsid w:val="00F101B3"/>
    <w:rsid w:val="00F106FF"/>
    <w:rsid w:val="00F10F9F"/>
    <w:rsid w:val="00F117F1"/>
    <w:rsid w:val="00F11852"/>
    <w:rsid w:val="00F11F9D"/>
    <w:rsid w:val="00F13524"/>
    <w:rsid w:val="00F13AEB"/>
    <w:rsid w:val="00F140EB"/>
    <w:rsid w:val="00F15687"/>
    <w:rsid w:val="00F172CE"/>
    <w:rsid w:val="00F173DE"/>
    <w:rsid w:val="00F177EA"/>
    <w:rsid w:val="00F17B26"/>
    <w:rsid w:val="00F204B2"/>
    <w:rsid w:val="00F204D5"/>
    <w:rsid w:val="00F205BF"/>
    <w:rsid w:val="00F207AC"/>
    <w:rsid w:val="00F20954"/>
    <w:rsid w:val="00F217F0"/>
    <w:rsid w:val="00F21DC0"/>
    <w:rsid w:val="00F2229E"/>
    <w:rsid w:val="00F22450"/>
    <w:rsid w:val="00F22516"/>
    <w:rsid w:val="00F22A6D"/>
    <w:rsid w:val="00F23093"/>
    <w:rsid w:val="00F23328"/>
    <w:rsid w:val="00F23442"/>
    <w:rsid w:val="00F2362C"/>
    <w:rsid w:val="00F23FFE"/>
    <w:rsid w:val="00F24AD1"/>
    <w:rsid w:val="00F256C3"/>
    <w:rsid w:val="00F267A0"/>
    <w:rsid w:val="00F268A1"/>
    <w:rsid w:val="00F27094"/>
    <w:rsid w:val="00F2752A"/>
    <w:rsid w:val="00F30B61"/>
    <w:rsid w:val="00F30BB5"/>
    <w:rsid w:val="00F30F43"/>
    <w:rsid w:val="00F3123B"/>
    <w:rsid w:val="00F3165E"/>
    <w:rsid w:val="00F31988"/>
    <w:rsid w:val="00F31D65"/>
    <w:rsid w:val="00F31FFA"/>
    <w:rsid w:val="00F3297D"/>
    <w:rsid w:val="00F33BA9"/>
    <w:rsid w:val="00F33C56"/>
    <w:rsid w:val="00F340EA"/>
    <w:rsid w:val="00F3458D"/>
    <w:rsid w:val="00F3578A"/>
    <w:rsid w:val="00F3614C"/>
    <w:rsid w:val="00F3621B"/>
    <w:rsid w:val="00F362B9"/>
    <w:rsid w:val="00F3690F"/>
    <w:rsid w:val="00F371AB"/>
    <w:rsid w:val="00F371F7"/>
    <w:rsid w:val="00F37595"/>
    <w:rsid w:val="00F3784F"/>
    <w:rsid w:val="00F378A0"/>
    <w:rsid w:val="00F379DE"/>
    <w:rsid w:val="00F37A04"/>
    <w:rsid w:val="00F4000D"/>
    <w:rsid w:val="00F40745"/>
    <w:rsid w:val="00F408F9"/>
    <w:rsid w:val="00F4192D"/>
    <w:rsid w:val="00F4274A"/>
    <w:rsid w:val="00F429A6"/>
    <w:rsid w:val="00F42B88"/>
    <w:rsid w:val="00F42C2E"/>
    <w:rsid w:val="00F42EB5"/>
    <w:rsid w:val="00F43661"/>
    <w:rsid w:val="00F4419E"/>
    <w:rsid w:val="00F4467B"/>
    <w:rsid w:val="00F44736"/>
    <w:rsid w:val="00F44F7B"/>
    <w:rsid w:val="00F455F8"/>
    <w:rsid w:val="00F45C02"/>
    <w:rsid w:val="00F4614E"/>
    <w:rsid w:val="00F46312"/>
    <w:rsid w:val="00F464F8"/>
    <w:rsid w:val="00F4755B"/>
    <w:rsid w:val="00F47B74"/>
    <w:rsid w:val="00F47FDC"/>
    <w:rsid w:val="00F50E91"/>
    <w:rsid w:val="00F51591"/>
    <w:rsid w:val="00F51C98"/>
    <w:rsid w:val="00F51F58"/>
    <w:rsid w:val="00F52065"/>
    <w:rsid w:val="00F52624"/>
    <w:rsid w:val="00F53237"/>
    <w:rsid w:val="00F53333"/>
    <w:rsid w:val="00F538A0"/>
    <w:rsid w:val="00F54B79"/>
    <w:rsid w:val="00F55885"/>
    <w:rsid w:val="00F565EE"/>
    <w:rsid w:val="00F574EB"/>
    <w:rsid w:val="00F579F5"/>
    <w:rsid w:val="00F6006D"/>
    <w:rsid w:val="00F600A1"/>
    <w:rsid w:val="00F601AE"/>
    <w:rsid w:val="00F602CE"/>
    <w:rsid w:val="00F603E0"/>
    <w:rsid w:val="00F60452"/>
    <w:rsid w:val="00F60CCB"/>
    <w:rsid w:val="00F624D1"/>
    <w:rsid w:val="00F63588"/>
    <w:rsid w:val="00F636E2"/>
    <w:rsid w:val="00F63983"/>
    <w:rsid w:val="00F63E1C"/>
    <w:rsid w:val="00F63F29"/>
    <w:rsid w:val="00F6437D"/>
    <w:rsid w:val="00F643B6"/>
    <w:rsid w:val="00F64905"/>
    <w:rsid w:val="00F64F72"/>
    <w:rsid w:val="00F6556E"/>
    <w:rsid w:val="00F65B54"/>
    <w:rsid w:val="00F65BA3"/>
    <w:rsid w:val="00F67A9B"/>
    <w:rsid w:val="00F70159"/>
    <w:rsid w:val="00F730D6"/>
    <w:rsid w:val="00F73160"/>
    <w:rsid w:val="00F7382F"/>
    <w:rsid w:val="00F73854"/>
    <w:rsid w:val="00F7409B"/>
    <w:rsid w:val="00F7433C"/>
    <w:rsid w:val="00F74416"/>
    <w:rsid w:val="00F747A2"/>
    <w:rsid w:val="00F74DB8"/>
    <w:rsid w:val="00F757F9"/>
    <w:rsid w:val="00F75985"/>
    <w:rsid w:val="00F75BD6"/>
    <w:rsid w:val="00F75E82"/>
    <w:rsid w:val="00F75F56"/>
    <w:rsid w:val="00F762FF"/>
    <w:rsid w:val="00F76401"/>
    <w:rsid w:val="00F76A22"/>
    <w:rsid w:val="00F76A6C"/>
    <w:rsid w:val="00F7710F"/>
    <w:rsid w:val="00F774DB"/>
    <w:rsid w:val="00F776A5"/>
    <w:rsid w:val="00F809EE"/>
    <w:rsid w:val="00F80A2B"/>
    <w:rsid w:val="00F80F48"/>
    <w:rsid w:val="00F810F4"/>
    <w:rsid w:val="00F81BDC"/>
    <w:rsid w:val="00F82114"/>
    <w:rsid w:val="00F82FD8"/>
    <w:rsid w:val="00F83086"/>
    <w:rsid w:val="00F831CC"/>
    <w:rsid w:val="00F83395"/>
    <w:rsid w:val="00F83591"/>
    <w:rsid w:val="00F845D7"/>
    <w:rsid w:val="00F848A4"/>
    <w:rsid w:val="00F849D1"/>
    <w:rsid w:val="00F852E0"/>
    <w:rsid w:val="00F855AB"/>
    <w:rsid w:val="00F86065"/>
    <w:rsid w:val="00F86B8B"/>
    <w:rsid w:val="00F87E08"/>
    <w:rsid w:val="00F90091"/>
    <w:rsid w:val="00F91D5A"/>
    <w:rsid w:val="00F92195"/>
    <w:rsid w:val="00F9262B"/>
    <w:rsid w:val="00F93375"/>
    <w:rsid w:val="00F9394C"/>
    <w:rsid w:val="00F93D8B"/>
    <w:rsid w:val="00F93F6C"/>
    <w:rsid w:val="00F940DB"/>
    <w:rsid w:val="00F958E2"/>
    <w:rsid w:val="00F96F79"/>
    <w:rsid w:val="00F9754B"/>
    <w:rsid w:val="00F97A54"/>
    <w:rsid w:val="00FA085D"/>
    <w:rsid w:val="00FA0E3F"/>
    <w:rsid w:val="00FA0EE3"/>
    <w:rsid w:val="00FA0FCE"/>
    <w:rsid w:val="00FA1730"/>
    <w:rsid w:val="00FA197A"/>
    <w:rsid w:val="00FA234D"/>
    <w:rsid w:val="00FA24D6"/>
    <w:rsid w:val="00FA29DA"/>
    <w:rsid w:val="00FA2C21"/>
    <w:rsid w:val="00FA2D08"/>
    <w:rsid w:val="00FA3564"/>
    <w:rsid w:val="00FA3635"/>
    <w:rsid w:val="00FA3D94"/>
    <w:rsid w:val="00FA4579"/>
    <w:rsid w:val="00FA4FF1"/>
    <w:rsid w:val="00FA5276"/>
    <w:rsid w:val="00FA58A3"/>
    <w:rsid w:val="00FA5D5A"/>
    <w:rsid w:val="00FA72FB"/>
    <w:rsid w:val="00FA7676"/>
    <w:rsid w:val="00FA77FB"/>
    <w:rsid w:val="00FB031B"/>
    <w:rsid w:val="00FB06DC"/>
    <w:rsid w:val="00FB0F89"/>
    <w:rsid w:val="00FB1103"/>
    <w:rsid w:val="00FB133B"/>
    <w:rsid w:val="00FB1AA9"/>
    <w:rsid w:val="00FB1DAE"/>
    <w:rsid w:val="00FB20CD"/>
    <w:rsid w:val="00FB2718"/>
    <w:rsid w:val="00FB2785"/>
    <w:rsid w:val="00FB299F"/>
    <w:rsid w:val="00FB2F7D"/>
    <w:rsid w:val="00FB31C7"/>
    <w:rsid w:val="00FB3625"/>
    <w:rsid w:val="00FB4044"/>
    <w:rsid w:val="00FB4051"/>
    <w:rsid w:val="00FB4772"/>
    <w:rsid w:val="00FB4B1B"/>
    <w:rsid w:val="00FB4F5B"/>
    <w:rsid w:val="00FB5A00"/>
    <w:rsid w:val="00FB5CC5"/>
    <w:rsid w:val="00FB5E04"/>
    <w:rsid w:val="00FB6488"/>
    <w:rsid w:val="00FB6B25"/>
    <w:rsid w:val="00FB7152"/>
    <w:rsid w:val="00FB7596"/>
    <w:rsid w:val="00FB7AAC"/>
    <w:rsid w:val="00FC06CA"/>
    <w:rsid w:val="00FC0CD5"/>
    <w:rsid w:val="00FC0E90"/>
    <w:rsid w:val="00FC1C78"/>
    <w:rsid w:val="00FC20B9"/>
    <w:rsid w:val="00FC2216"/>
    <w:rsid w:val="00FC34DE"/>
    <w:rsid w:val="00FC399F"/>
    <w:rsid w:val="00FC3C69"/>
    <w:rsid w:val="00FC3FAF"/>
    <w:rsid w:val="00FC41E8"/>
    <w:rsid w:val="00FC4652"/>
    <w:rsid w:val="00FC4A9D"/>
    <w:rsid w:val="00FC5052"/>
    <w:rsid w:val="00FC5717"/>
    <w:rsid w:val="00FC5E79"/>
    <w:rsid w:val="00FC651F"/>
    <w:rsid w:val="00FC661C"/>
    <w:rsid w:val="00FC6813"/>
    <w:rsid w:val="00FC71AC"/>
    <w:rsid w:val="00FC77F4"/>
    <w:rsid w:val="00FC7E94"/>
    <w:rsid w:val="00FD06B9"/>
    <w:rsid w:val="00FD0835"/>
    <w:rsid w:val="00FD1268"/>
    <w:rsid w:val="00FD134C"/>
    <w:rsid w:val="00FD1449"/>
    <w:rsid w:val="00FD15E4"/>
    <w:rsid w:val="00FD1D21"/>
    <w:rsid w:val="00FD1E42"/>
    <w:rsid w:val="00FD3A16"/>
    <w:rsid w:val="00FD3EB5"/>
    <w:rsid w:val="00FD423B"/>
    <w:rsid w:val="00FD4A5D"/>
    <w:rsid w:val="00FD573C"/>
    <w:rsid w:val="00FD5AE0"/>
    <w:rsid w:val="00FD63FF"/>
    <w:rsid w:val="00FD6B62"/>
    <w:rsid w:val="00FD748F"/>
    <w:rsid w:val="00FD7C50"/>
    <w:rsid w:val="00FD7F49"/>
    <w:rsid w:val="00FE00B7"/>
    <w:rsid w:val="00FE077B"/>
    <w:rsid w:val="00FE1503"/>
    <w:rsid w:val="00FE1E55"/>
    <w:rsid w:val="00FE1F0C"/>
    <w:rsid w:val="00FE2408"/>
    <w:rsid w:val="00FE33DF"/>
    <w:rsid w:val="00FE3B46"/>
    <w:rsid w:val="00FE3C0D"/>
    <w:rsid w:val="00FE3C8E"/>
    <w:rsid w:val="00FE48FF"/>
    <w:rsid w:val="00FE4B88"/>
    <w:rsid w:val="00FE5FC7"/>
    <w:rsid w:val="00FE77B2"/>
    <w:rsid w:val="00FE787C"/>
    <w:rsid w:val="00FE7903"/>
    <w:rsid w:val="00FF01E1"/>
    <w:rsid w:val="00FF042E"/>
    <w:rsid w:val="00FF0599"/>
    <w:rsid w:val="00FF14F0"/>
    <w:rsid w:val="00FF150E"/>
    <w:rsid w:val="00FF1E92"/>
    <w:rsid w:val="00FF1F5F"/>
    <w:rsid w:val="00FF25E0"/>
    <w:rsid w:val="00FF268D"/>
    <w:rsid w:val="00FF2AF1"/>
    <w:rsid w:val="00FF2EC6"/>
    <w:rsid w:val="00FF340B"/>
    <w:rsid w:val="00FF3586"/>
    <w:rsid w:val="00FF3840"/>
    <w:rsid w:val="00FF641D"/>
    <w:rsid w:val="00FF6549"/>
    <w:rsid w:val="00FF675D"/>
    <w:rsid w:val="00FF69B2"/>
    <w:rsid w:val="00FF6A7C"/>
    <w:rsid w:val="00FF74B0"/>
    <w:rsid w:val="00FF7805"/>
    <w:rsid w:val="00FF7B12"/>
    <w:rsid w:val="00FF7F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989471"/>
  <w15:docId w15:val="{97E641D2-5F14-408D-800C-4A60132C3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67AB6"/>
    <w:rPr>
      <w:sz w:val="24"/>
      <w:szCs w:val="24"/>
    </w:rPr>
  </w:style>
  <w:style w:type="paragraph" w:styleId="Heading1">
    <w:name w:val="heading 1"/>
    <w:basedOn w:val="Normal"/>
    <w:next w:val="Normal"/>
    <w:link w:val="Heading1Char"/>
    <w:qFormat/>
    <w:rsid w:val="00D67AB6"/>
    <w:pPr>
      <w:keepNext/>
      <w:pBdr>
        <w:bottom w:val="single" w:sz="24" w:space="2" w:color="auto"/>
      </w:pBdr>
      <w:spacing w:before="120" w:after="480"/>
      <w:outlineLvl w:val="0"/>
    </w:pPr>
    <w:rPr>
      <w:rFonts w:ascii="Arial" w:hAnsi="Arial"/>
      <w:b/>
      <w:kern w:val="28"/>
      <w:sz w:val="48"/>
      <w:szCs w:val="20"/>
    </w:rPr>
  </w:style>
  <w:style w:type="paragraph" w:styleId="Heading2">
    <w:name w:val="heading 2"/>
    <w:basedOn w:val="Normal"/>
    <w:next w:val="TopLine"/>
    <w:link w:val="Heading2Char"/>
    <w:qFormat/>
    <w:rsid w:val="00D67AB6"/>
    <w:pPr>
      <w:keepNext/>
      <w:pageBreakBefore/>
      <w:spacing w:after="60"/>
      <w:outlineLvl w:val="1"/>
    </w:pPr>
    <w:rPr>
      <w:rFonts w:ascii="Arial" w:hAnsi="Arial"/>
      <w:b/>
      <w:sz w:val="40"/>
      <w:szCs w:val="20"/>
    </w:rPr>
  </w:style>
  <w:style w:type="paragraph" w:styleId="Heading3">
    <w:name w:val="heading 3"/>
    <w:basedOn w:val="Normal"/>
    <w:next w:val="TopLine"/>
    <w:link w:val="Heading3Char"/>
    <w:qFormat/>
    <w:rsid w:val="00D67AB6"/>
    <w:pPr>
      <w:keepNext/>
      <w:pageBreakBefore/>
      <w:spacing w:after="60"/>
      <w:outlineLvl w:val="2"/>
    </w:pPr>
    <w:rPr>
      <w:rFonts w:ascii="Arial" w:hAnsi="Arial"/>
      <w:b/>
      <w:i/>
      <w:sz w:val="36"/>
      <w:szCs w:val="20"/>
    </w:rPr>
  </w:style>
  <w:style w:type="paragraph" w:styleId="Heading4">
    <w:name w:val="heading 4"/>
    <w:basedOn w:val="Heading3"/>
    <w:next w:val="TopLine"/>
    <w:link w:val="Heading4Char"/>
    <w:qFormat/>
    <w:rsid w:val="00D67AB6"/>
    <w:pPr>
      <w:outlineLvl w:val="3"/>
    </w:pPr>
    <w:rPr>
      <w:i w:val="0"/>
      <w:sz w:val="32"/>
      <w:szCs w:val="24"/>
    </w:rPr>
  </w:style>
  <w:style w:type="paragraph" w:styleId="Heading5">
    <w:name w:val="heading 5"/>
    <w:basedOn w:val="Heading3"/>
    <w:next w:val="BlockText"/>
    <w:link w:val="Heading5Char"/>
    <w:qFormat/>
    <w:rsid w:val="00D67AB6"/>
    <w:pPr>
      <w:pageBreakBefore w:val="0"/>
      <w:outlineLvl w:val="4"/>
    </w:pPr>
    <w:rPr>
      <w:i w:val="0"/>
      <w:vanish/>
      <w:sz w:val="22"/>
    </w:rPr>
  </w:style>
  <w:style w:type="paragraph" w:styleId="Heading9">
    <w:name w:val="heading 9"/>
    <w:basedOn w:val="Heading5"/>
    <w:next w:val="Normal"/>
    <w:link w:val="Heading9Char"/>
    <w:qFormat/>
    <w:rsid w:val="00D67AB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opLine">
    <w:name w:val="Top Line"/>
    <w:basedOn w:val="Normal"/>
    <w:next w:val="Heading4"/>
    <w:rsid w:val="00D67AB6"/>
    <w:pPr>
      <w:pBdr>
        <w:top w:val="single" w:sz="12" w:space="1" w:color="auto"/>
        <w:between w:val="single" w:sz="12" w:space="1" w:color="auto"/>
      </w:pBdr>
      <w:spacing w:before="120" w:after="120"/>
      <w:ind w:left="1800"/>
    </w:pPr>
    <w:rPr>
      <w:sz w:val="22"/>
      <w:szCs w:val="20"/>
    </w:rPr>
  </w:style>
  <w:style w:type="paragraph" w:styleId="BlockText">
    <w:name w:val="Block Text"/>
    <w:aliases w:val="Block Text Char2,Block Text Char Char1,Block Text Char1 Char1 Char Char Char Char,Block Text Char Char Char1 Char Char Char Char,Block Text Char1 Char Char Char Char Char Char,Block Text Char Char Char Char Char Char Char Char"/>
    <w:basedOn w:val="Normal"/>
    <w:link w:val="BlockTextChar"/>
    <w:rsid w:val="00D67AB6"/>
    <w:pPr>
      <w:keepLines/>
      <w:suppressAutoHyphens/>
      <w:ind w:left="1800"/>
    </w:pPr>
    <w:rPr>
      <w:sz w:val="22"/>
    </w:rPr>
  </w:style>
  <w:style w:type="character" w:customStyle="1" w:styleId="BlockTextChar">
    <w:name w:val="Block Text Char"/>
    <w:aliases w:val="Block Text Char2 Char,Block Text Char Char1 Char,Block Text Char1 Char1 Char Char Char Char Char,Block Text Char Char Char1 Char Char Char Char Char,Block Text Char1 Char Char Char Char Char Char Char"/>
    <w:basedOn w:val="DefaultParagraphFont"/>
    <w:link w:val="BlockText"/>
    <w:rsid w:val="00D67AB6"/>
    <w:rPr>
      <w:sz w:val="22"/>
      <w:szCs w:val="24"/>
    </w:rPr>
  </w:style>
  <w:style w:type="numbering" w:customStyle="1" w:styleId="Style2">
    <w:name w:val="Style2"/>
    <w:basedOn w:val="NoList"/>
    <w:rsid w:val="00D67AB6"/>
    <w:pPr>
      <w:numPr>
        <w:numId w:val="4"/>
      </w:numPr>
    </w:pPr>
  </w:style>
  <w:style w:type="paragraph" w:styleId="Footer">
    <w:name w:val="footer"/>
    <w:basedOn w:val="Normal"/>
    <w:link w:val="FooterChar"/>
    <w:rsid w:val="00D67AB6"/>
    <w:pPr>
      <w:tabs>
        <w:tab w:val="center" w:pos="4320"/>
        <w:tab w:val="right" w:pos="8640"/>
      </w:tabs>
    </w:pPr>
    <w:rPr>
      <w:sz w:val="22"/>
    </w:rPr>
  </w:style>
  <w:style w:type="paragraph" w:customStyle="1" w:styleId="copyright">
    <w:name w:val="copyright"/>
    <w:rsid w:val="00D67AB6"/>
    <w:rPr>
      <w:rFonts w:ascii="Arial" w:hAnsi="Arial"/>
      <w:noProof/>
      <w:sz w:val="16"/>
    </w:rPr>
  </w:style>
  <w:style w:type="paragraph" w:customStyle="1" w:styleId="Bullet1">
    <w:name w:val="Bullet 1"/>
    <w:basedOn w:val="BlockText"/>
    <w:rsid w:val="00D67AB6"/>
    <w:pPr>
      <w:numPr>
        <w:numId w:val="2"/>
      </w:numPr>
    </w:pPr>
  </w:style>
  <w:style w:type="paragraph" w:customStyle="1" w:styleId="BulletDash1">
    <w:name w:val="Bullet Dash 1"/>
    <w:basedOn w:val="Normal"/>
    <w:rsid w:val="00D67AB6"/>
    <w:pPr>
      <w:numPr>
        <w:numId w:val="1"/>
      </w:numPr>
      <w:tabs>
        <w:tab w:val="clear" w:pos="360"/>
      </w:tabs>
      <w:ind w:left="2520"/>
    </w:pPr>
    <w:rPr>
      <w:sz w:val="22"/>
      <w:szCs w:val="22"/>
    </w:rPr>
  </w:style>
  <w:style w:type="paragraph" w:customStyle="1" w:styleId="BlockCode">
    <w:name w:val="Block Code"/>
    <w:basedOn w:val="BlockText"/>
    <w:link w:val="BlockCodeChar"/>
    <w:rsid w:val="00D67AB6"/>
    <w:pPr>
      <w:pBdr>
        <w:top w:val="single" w:sz="12" w:space="1" w:color="auto"/>
        <w:left w:val="single" w:sz="12" w:space="1" w:color="auto"/>
        <w:bottom w:val="single" w:sz="12" w:space="1" w:color="auto"/>
        <w:right w:val="single" w:sz="12" w:space="1" w:color="auto"/>
      </w:pBdr>
      <w:ind w:left="1890" w:right="90"/>
    </w:pPr>
    <w:rPr>
      <w:rFonts w:ascii="Courier New" w:hAnsi="Courier New"/>
      <w:noProof/>
      <w:sz w:val="18"/>
    </w:rPr>
  </w:style>
  <w:style w:type="character" w:customStyle="1" w:styleId="BlockCodeChar">
    <w:name w:val="Block Code Char"/>
    <w:basedOn w:val="DefaultParagraphFont"/>
    <w:link w:val="BlockCode"/>
    <w:rsid w:val="00D67AB6"/>
    <w:rPr>
      <w:rFonts w:ascii="Courier New" w:hAnsi="Courier New"/>
      <w:noProof/>
      <w:sz w:val="18"/>
      <w:szCs w:val="24"/>
    </w:rPr>
  </w:style>
  <w:style w:type="paragraph" w:customStyle="1" w:styleId="BlockLine">
    <w:name w:val="Block Line"/>
    <w:basedOn w:val="Normal"/>
    <w:next w:val="Heading5"/>
    <w:link w:val="BlockLineChar"/>
    <w:rsid w:val="00D67AB6"/>
    <w:pPr>
      <w:pBdr>
        <w:top w:val="single" w:sz="6" w:space="1" w:color="auto"/>
        <w:between w:val="single" w:sz="6" w:space="1" w:color="auto"/>
      </w:pBdr>
      <w:spacing w:before="240"/>
      <w:ind w:left="1800"/>
      <w:jc w:val="right"/>
    </w:pPr>
    <w:rPr>
      <w:i/>
      <w:sz w:val="18"/>
      <w:szCs w:val="20"/>
    </w:rPr>
  </w:style>
  <w:style w:type="character" w:customStyle="1" w:styleId="BlockLineChar">
    <w:name w:val="Block Line Char"/>
    <w:basedOn w:val="DefaultParagraphFont"/>
    <w:link w:val="BlockLine"/>
    <w:rsid w:val="00D67AB6"/>
    <w:rPr>
      <w:i/>
      <w:sz w:val="18"/>
    </w:rPr>
  </w:style>
  <w:style w:type="paragraph" w:customStyle="1" w:styleId="Heading3cont">
    <w:name w:val="Heading 3 cont."/>
    <w:basedOn w:val="Heading3"/>
    <w:next w:val="TopLine"/>
    <w:link w:val="Heading3contChar"/>
    <w:rsid w:val="00D67AB6"/>
    <w:pPr>
      <w:outlineLvl w:val="9"/>
    </w:pPr>
  </w:style>
  <w:style w:type="character" w:styleId="Hyperlink">
    <w:name w:val="Hyperlink"/>
    <w:basedOn w:val="DefaultParagraphFont"/>
    <w:rsid w:val="00D67AB6"/>
    <w:rPr>
      <w:color w:val="0000FF"/>
      <w:u w:val="single"/>
    </w:rPr>
  </w:style>
  <w:style w:type="paragraph" w:customStyle="1" w:styleId="TableHeading">
    <w:name w:val="Table Heading"/>
    <w:basedOn w:val="Heading3"/>
    <w:next w:val="Normal"/>
    <w:rsid w:val="00D67AB6"/>
    <w:pPr>
      <w:pageBreakBefore w:val="0"/>
      <w:spacing w:before="80" w:after="120" w:line="280" w:lineRule="exact"/>
      <w:jc w:val="center"/>
      <w:outlineLvl w:val="9"/>
    </w:pPr>
    <w:rPr>
      <w:i w:val="0"/>
      <w:sz w:val="22"/>
    </w:rPr>
  </w:style>
  <w:style w:type="paragraph" w:customStyle="1" w:styleId="table-text">
    <w:name w:val="table-text"/>
    <w:basedOn w:val="Normal"/>
    <w:link w:val="table-textChar"/>
    <w:rsid w:val="00D67AB6"/>
    <w:pPr>
      <w:spacing w:before="40" w:after="60"/>
    </w:pPr>
    <w:rPr>
      <w:sz w:val="20"/>
      <w:szCs w:val="20"/>
    </w:rPr>
  </w:style>
  <w:style w:type="character" w:customStyle="1" w:styleId="table-textChar">
    <w:name w:val="table-text Char"/>
    <w:basedOn w:val="DefaultParagraphFont"/>
    <w:link w:val="table-text"/>
    <w:rsid w:val="00D67AB6"/>
  </w:style>
  <w:style w:type="character" w:customStyle="1" w:styleId="CourseTitle">
    <w:name w:val="Course Title"/>
    <w:basedOn w:val="DefaultParagraphFont"/>
    <w:rsid w:val="00D67AB6"/>
    <w:rPr>
      <w:rFonts w:ascii="Arial" w:hAnsi="Arial"/>
      <w:i/>
      <w:sz w:val="22"/>
    </w:rPr>
  </w:style>
  <w:style w:type="character" w:customStyle="1" w:styleId="LessonNumber">
    <w:name w:val="Lesson Number"/>
    <w:basedOn w:val="DefaultParagraphFont"/>
    <w:rsid w:val="00D67AB6"/>
    <w:rPr>
      <w:rFonts w:ascii="Arial" w:hAnsi="Arial"/>
      <w:sz w:val="22"/>
    </w:rPr>
  </w:style>
  <w:style w:type="paragraph" w:customStyle="1" w:styleId="DraftDate">
    <w:name w:val="Draft Date"/>
    <w:rsid w:val="00D67AB6"/>
    <w:pPr>
      <w:widowControl w:val="0"/>
      <w:jc w:val="center"/>
    </w:pPr>
    <w:rPr>
      <w:rFonts w:ascii="Arial" w:hAnsi="Arial"/>
      <w:noProof/>
      <w:vanish/>
      <w:sz w:val="16"/>
    </w:rPr>
  </w:style>
  <w:style w:type="paragraph" w:customStyle="1" w:styleId="Footero">
    <w:name w:val="Footero"/>
    <w:basedOn w:val="Footer"/>
    <w:rsid w:val="00D67AB6"/>
    <w:pPr>
      <w:tabs>
        <w:tab w:val="clear" w:pos="4320"/>
        <w:tab w:val="clear" w:pos="8640"/>
        <w:tab w:val="right" w:pos="9360"/>
      </w:tabs>
    </w:pPr>
  </w:style>
  <w:style w:type="character" w:customStyle="1" w:styleId="LessonTitle">
    <w:name w:val="Lesson Title"/>
    <w:basedOn w:val="DefaultParagraphFont"/>
    <w:rsid w:val="00D67AB6"/>
    <w:rPr>
      <w:rFonts w:ascii="Arial" w:hAnsi="Arial"/>
      <w:i/>
      <w:sz w:val="22"/>
    </w:rPr>
  </w:style>
  <w:style w:type="paragraph" w:styleId="Header">
    <w:name w:val="header"/>
    <w:basedOn w:val="Normal"/>
    <w:link w:val="HeaderChar"/>
    <w:rsid w:val="00D67AB6"/>
    <w:pPr>
      <w:tabs>
        <w:tab w:val="center" w:pos="4320"/>
        <w:tab w:val="right" w:pos="8640"/>
      </w:tabs>
    </w:pPr>
    <w:rPr>
      <w:sz w:val="22"/>
    </w:rPr>
  </w:style>
  <w:style w:type="paragraph" w:customStyle="1" w:styleId="OddHeader">
    <w:name w:val="OddHeader"/>
    <w:basedOn w:val="Header"/>
    <w:rsid w:val="00D67AB6"/>
    <w:pPr>
      <w:tabs>
        <w:tab w:val="clear" w:pos="8640"/>
        <w:tab w:val="right" w:pos="9360"/>
      </w:tabs>
    </w:pPr>
    <w:rPr>
      <w:rFonts w:ascii="Arial" w:hAnsi="Arial"/>
      <w:b/>
      <w:i/>
      <w:vanish/>
      <w:color w:val="C0C0C0"/>
    </w:rPr>
  </w:style>
  <w:style w:type="paragraph" w:customStyle="1" w:styleId="EvenHeader">
    <w:name w:val="EvenHeader"/>
    <w:basedOn w:val="Header"/>
    <w:rsid w:val="00D67AB6"/>
    <w:rPr>
      <w:rFonts w:ascii="Arial" w:hAnsi="Arial"/>
      <w:b/>
      <w:i/>
      <w:vanish/>
      <w:color w:val="C0C0C0"/>
    </w:rPr>
  </w:style>
  <w:style w:type="numbering" w:customStyle="1" w:styleId="Style1">
    <w:name w:val="Style1"/>
    <w:basedOn w:val="NoList"/>
    <w:rsid w:val="00D67AB6"/>
    <w:pPr>
      <w:numPr>
        <w:numId w:val="5"/>
      </w:numPr>
    </w:pPr>
  </w:style>
  <w:style w:type="character" w:styleId="PageNumber">
    <w:name w:val="page number"/>
    <w:basedOn w:val="DefaultParagraphFont"/>
    <w:rsid w:val="00D67AB6"/>
  </w:style>
  <w:style w:type="paragraph" w:styleId="TOC1">
    <w:name w:val="toc 1"/>
    <w:basedOn w:val="Normal"/>
    <w:next w:val="Normal"/>
    <w:autoRedefine/>
    <w:rsid w:val="00D67AB6"/>
    <w:pPr>
      <w:tabs>
        <w:tab w:val="right" w:leader="dot" w:pos="9360"/>
      </w:tabs>
      <w:spacing w:before="240" w:after="240"/>
    </w:pPr>
    <w:rPr>
      <w:b/>
      <w:caps/>
      <w:sz w:val="22"/>
    </w:rPr>
  </w:style>
  <w:style w:type="paragraph" w:styleId="TOC3">
    <w:name w:val="toc 3"/>
    <w:basedOn w:val="Normal"/>
    <w:next w:val="Normal"/>
    <w:autoRedefine/>
    <w:rsid w:val="00D67AB6"/>
    <w:pPr>
      <w:ind w:left="440"/>
    </w:pPr>
    <w:rPr>
      <w:i/>
      <w:sz w:val="20"/>
    </w:rPr>
  </w:style>
  <w:style w:type="paragraph" w:styleId="TOC2">
    <w:name w:val="toc 2"/>
    <w:basedOn w:val="Normal"/>
    <w:next w:val="Normal"/>
    <w:autoRedefine/>
    <w:rsid w:val="00D67AB6"/>
    <w:pPr>
      <w:tabs>
        <w:tab w:val="right" w:leader="dot" w:pos="9360"/>
      </w:tabs>
      <w:ind w:left="220"/>
    </w:pPr>
    <w:rPr>
      <w:smallCaps/>
      <w:sz w:val="20"/>
    </w:rPr>
  </w:style>
  <w:style w:type="paragraph" w:customStyle="1" w:styleId="Hotword">
    <w:name w:val="Hotword"/>
    <w:basedOn w:val="BlockText"/>
    <w:link w:val="HotwordChar"/>
    <w:rsid w:val="00D67AB6"/>
    <w:rPr>
      <w:i/>
      <w:iCs/>
    </w:rPr>
  </w:style>
  <w:style w:type="character" w:customStyle="1" w:styleId="HotwordChar">
    <w:name w:val="Hotword Char"/>
    <w:basedOn w:val="BlockTextChar"/>
    <w:link w:val="Hotword"/>
    <w:rsid w:val="00D67AB6"/>
    <w:rPr>
      <w:i/>
      <w:iCs/>
      <w:sz w:val="22"/>
      <w:szCs w:val="24"/>
    </w:rPr>
  </w:style>
  <w:style w:type="paragraph" w:customStyle="1" w:styleId="Footnote">
    <w:name w:val="Footnote"/>
    <w:basedOn w:val="BlockText"/>
    <w:rsid w:val="00D67AB6"/>
    <w:rPr>
      <w:sz w:val="16"/>
    </w:rPr>
  </w:style>
  <w:style w:type="paragraph" w:customStyle="1" w:styleId="TableBullet">
    <w:name w:val="Table Bullet"/>
    <w:basedOn w:val="table-text"/>
    <w:rsid w:val="00D67AB6"/>
    <w:pPr>
      <w:numPr>
        <w:numId w:val="3"/>
      </w:numPr>
    </w:pPr>
  </w:style>
  <w:style w:type="paragraph" w:customStyle="1" w:styleId="NumberList">
    <w:name w:val="Number List"/>
    <w:basedOn w:val="Bullet1"/>
    <w:rsid w:val="00D67AB6"/>
    <w:pPr>
      <w:numPr>
        <w:numId w:val="4"/>
      </w:numPr>
    </w:pPr>
  </w:style>
  <w:style w:type="paragraph" w:styleId="TOC4">
    <w:name w:val="toc 4"/>
    <w:basedOn w:val="Normal"/>
    <w:next w:val="Normal"/>
    <w:autoRedefine/>
    <w:rsid w:val="00D67AB6"/>
    <w:pPr>
      <w:ind w:left="720"/>
    </w:pPr>
    <w:rPr>
      <w:sz w:val="20"/>
    </w:rPr>
  </w:style>
  <w:style w:type="character" w:customStyle="1" w:styleId="Heading3Char">
    <w:name w:val="Heading 3 Char"/>
    <w:basedOn w:val="DefaultParagraphFont"/>
    <w:link w:val="Heading3"/>
    <w:rsid w:val="00D67AB6"/>
    <w:rPr>
      <w:rFonts w:ascii="Arial" w:hAnsi="Arial"/>
      <w:b/>
      <w:i/>
      <w:sz w:val="36"/>
    </w:rPr>
  </w:style>
  <w:style w:type="character" w:customStyle="1" w:styleId="Heading3contChar">
    <w:name w:val="Heading 3 cont. Char"/>
    <w:basedOn w:val="Heading3Char"/>
    <w:link w:val="Heading3cont"/>
    <w:rsid w:val="00D67AB6"/>
    <w:rPr>
      <w:rFonts w:ascii="Arial" w:hAnsi="Arial"/>
      <w:b/>
      <w:i/>
      <w:sz w:val="36"/>
    </w:rPr>
  </w:style>
  <w:style w:type="paragraph" w:styleId="BalloonText">
    <w:name w:val="Balloon Text"/>
    <w:basedOn w:val="Normal"/>
    <w:link w:val="BalloonTextChar"/>
    <w:semiHidden/>
    <w:rsid w:val="00D67AB6"/>
    <w:rPr>
      <w:rFonts w:ascii="Tahoma" w:hAnsi="Tahoma" w:cs="Tahoma"/>
      <w:sz w:val="16"/>
      <w:szCs w:val="16"/>
    </w:rPr>
  </w:style>
  <w:style w:type="paragraph" w:customStyle="1" w:styleId="Blocklinehidden">
    <w:name w:val="Block line (hidden)"/>
    <w:basedOn w:val="BlockLine"/>
    <w:next w:val="Heading5"/>
    <w:rsid w:val="00D67AB6"/>
    <w:rPr>
      <w:vanish/>
      <w:szCs w:val="22"/>
    </w:rPr>
  </w:style>
  <w:style w:type="paragraph" w:customStyle="1" w:styleId="Heading4cont">
    <w:name w:val="Heading 4 cont."/>
    <w:basedOn w:val="Heading4"/>
    <w:next w:val="TopLine"/>
    <w:rsid w:val="00D67AB6"/>
    <w:rPr>
      <w:i/>
    </w:rPr>
  </w:style>
  <w:style w:type="character" w:customStyle="1" w:styleId="Heading1Char">
    <w:name w:val="Heading 1 Char"/>
    <w:basedOn w:val="DefaultParagraphFont"/>
    <w:link w:val="Heading1"/>
    <w:rsid w:val="00D67AB6"/>
    <w:rPr>
      <w:rFonts w:ascii="Arial" w:hAnsi="Arial"/>
      <w:b/>
      <w:kern w:val="28"/>
      <w:sz w:val="48"/>
    </w:rPr>
  </w:style>
  <w:style w:type="numbering" w:customStyle="1" w:styleId="Style3">
    <w:name w:val="Style3"/>
    <w:basedOn w:val="NoList"/>
    <w:rsid w:val="00D67AB6"/>
    <w:pPr>
      <w:numPr>
        <w:numId w:val="6"/>
      </w:numPr>
    </w:pPr>
  </w:style>
  <w:style w:type="table" w:customStyle="1" w:styleId="TableHide">
    <w:name w:val="Table Hide"/>
    <w:basedOn w:val="TableNormal"/>
    <w:rsid w:val="00D67AB6"/>
    <w:tblPr/>
  </w:style>
  <w:style w:type="table" w:styleId="TableGrid">
    <w:name w:val="Table Grid"/>
    <w:basedOn w:val="TableNormal"/>
    <w:rsid w:val="00D67A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C0C0C0"/>
      </w:tcPr>
    </w:tblStylePr>
  </w:style>
  <w:style w:type="paragraph" w:customStyle="1" w:styleId="Numbersublist">
    <w:name w:val="Number sublist"/>
    <w:basedOn w:val="Normal"/>
    <w:rsid w:val="00D67AB6"/>
    <w:pPr>
      <w:numPr>
        <w:numId w:val="5"/>
      </w:numPr>
    </w:pPr>
    <w:rPr>
      <w:sz w:val="22"/>
    </w:rPr>
  </w:style>
  <w:style w:type="paragraph" w:customStyle="1" w:styleId="BulletQuestions">
    <w:name w:val="Bullet Questions"/>
    <w:basedOn w:val="Normal"/>
    <w:rsid w:val="00D67AB6"/>
    <w:pPr>
      <w:numPr>
        <w:numId w:val="7"/>
      </w:numPr>
    </w:pPr>
    <w:rPr>
      <w:sz w:val="22"/>
    </w:rPr>
  </w:style>
  <w:style w:type="paragraph" w:customStyle="1" w:styleId="Tablesub-step">
    <w:name w:val="Table sub-step"/>
    <w:rsid w:val="00D67AB6"/>
    <w:pPr>
      <w:numPr>
        <w:numId w:val="6"/>
      </w:numPr>
    </w:pPr>
    <w:rPr>
      <w:szCs w:val="22"/>
    </w:rPr>
  </w:style>
  <w:style w:type="paragraph" w:customStyle="1" w:styleId="Numberedsublist">
    <w:name w:val="Numbered sub list"/>
    <w:basedOn w:val="Normal"/>
    <w:rsid w:val="00D67AB6"/>
  </w:style>
  <w:style w:type="paragraph" w:customStyle="1" w:styleId="NumberListTable">
    <w:name w:val="Number List Table"/>
    <w:basedOn w:val="NumberList"/>
    <w:rsid w:val="00D67AB6"/>
    <w:rPr>
      <w:sz w:val="20"/>
    </w:rPr>
  </w:style>
  <w:style w:type="paragraph" w:customStyle="1" w:styleId="NumberListHidden">
    <w:name w:val="Number List Hidden"/>
    <w:basedOn w:val="NumberList"/>
    <w:rsid w:val="00D67AB6"/>
    <w:rPr>
      <w:vanish/>
    </w:rPr>
  </w:style>
  <w:style w:type="character" w:styleId="CommentReference">
    <w:name w:val="annotation reference"/>
    <w:basedOn w:val="DefaultParagraphFont"/>
    <w:rsid w:val="005C16D2"/>
    <w:rPr>
      <w:sz w:val="16"/>
      <w:szCs w:val="16"/>
    </w:rPr>
  </w:style>
  <w:style w:type="paragraph" w:styleId="CommentText">
    <w:name w:val="annotation text"/>
    <w:basedOn w:val="Normal"/>
    <w:link w:val="CommentTextChar"/>
    <w:rsid w:val="005C16D2"/>
    <w:rPr>
      <w:sz w:val="20"/>
      <w:szCs w:val="20"/>
    </w:rPr>
  </w:style>
  <w:style w:type="character" w:customStyle="1" w:styleId="CommentTextChar">
    <w:name w:val="Comment Text Char"/>
    <w:basedOn w:val="DefaultParagraphFont"/>
    <w:link w:val="CommentText"/>
    <w:rsid w:val="005C16D2"/>
  </w:style>
  <w:style w:type="paragraph" w:styleId="CommentSubject">
    <w:name w:val="annotation subject"/>
    <w:basedOn w:val="CommentText"/>
    <w:next w:val="CommentText"/>
    <w:link w:val="CommentSubjectChar"/>
    <w:rsid w:val="005C16D2"/>
    <w:rPr>
      <w:b/>
      <w:bCs/>
    </w:rPr>
  </w:style>
  <w:style w:type="character" w:customStyle="1" w:styleId="CommentSubjectChar">
    <w:name w:val="Comment Subject Char"/>
    <w:basedOn w:val="CommentTextChar"/>
    <w:link w:val="CommentSubject"/>
    <w:rsid w:val="005C16D2"/>
    <w:rPr>
      <w:b/>
      <w:bCs/>
    </w:rPr>
  </w:style>
  <w:style w:type="paragraph" w:styleId="NormalWeb">
    <w:name w:val="Normal (Web)"/>
    <w:basedOn w:val="Normal"/>
    <w:uiPriority w:val="99"/>
    <w:unhideWhenUsed/>
    <w:rsid w:val="00503E43"/>
    <w:pPr>
      <w:spacing w:before="100" w:beforeAutospacing="1" w:after="100" w:afterAutospacing="1"/>
    </w:pPr>
  </w:style>
  <w:style w:type="character" w:customStyle="1" w:styleId="Heading5Char">
    <w:name w:val="Heading 5 Char"/>
    <w:basedOn w:val="DefaultParagraphFont"/>
    <w:link w:val="Heading5"/>
    <w:rsid w:val="00C131AB"/>
    <w:rPr>
      <w:rFonts w:ascii="Arial" w:hAnsi="Arial"/>
      <w:b/>
      <w:vanish/>
      <w:sz w:val="22"/>
    </w:rPr>
  </w:style>
  <w:style w:type="paragraph" w:styleId="ListParagraph">
    <w:name w:val="List Paragraph"/>
    <w:basedOn w:val="Normal"/>
    <w:uiPriority w:val="34"/>
    <w:qFormat/>
    <w:rsid w:val="008303EF"/>
    <w:pPr>
      <w:ind w:left="720"/>
      <w:contextualSpacing/>
    </w:pPr>
  </w:style>
  <w:style w:type="paragraph" w:styleId="TOCHeading">
    <w:name w:val="TOC Heading"/>
    <w:basedOn w:val="Heading1"/>
    <w:next w:val="Normal"/>
    <w:uiPriority w:val="39"/>
    <w:semiHidden/>
    <w:unhideWhenUsed/>
    <w:qFormat/>
    <w:rsid w:val="00FF1F5F"/>
    <w:pPr>
      <w:keepLines/>
      <w:pBdr>
        <w:bottom w:val="none" w:sz="0" w:space="0" w:color="auto"/>
      </w:pBdr>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Emphasis">
    <w:name w:val="Emphasis"/>
    <w:basedOn w:val="DefaultParagraphFont"/>
    <w:uiPriority w:val="20"/>
    <w:qFormat/>
    <w:rsid w:val="000A4092"/>
    <w:rPr>
      <w:i/>
      <w:iCs/>
    </w:rPr>
  </w:style>
  <w:style w:type="paragraph" w:styleId="DocumentMap">
    <w:name w:val="Document Map"/>
    <w:basedOn w:val="Normal"/>
    <w:link w:val="DocumentMapChar"/>
    <w:rsid w:val="00B95329"/>
    <w:rPr>
      <w:rFonts w:ascii="Tahoma" w:hAnsi="Tahoma" w:cs="Tahoma"/>
      <w:sz w:val="16"/>
      <w:szCs w:val="16"/>
    </w:rPr>
  </w:style>
  <w:style w:type="character" w:customStyle="1" w:styleId="DocumentMapChar">
    <w:name w:val="Document Map Char"/>
    <w:basedOn w:val="DefaultParagraphFont"/>
    <w:link w:val="DocumentMap"/>
    <w:rsid w:val="00B95329"/>
    <w:rPr>
      <w:rFonts w:ascii="Tahoma" w:hAnsi="Tahoma" w:cs="Tahoma"/>
      <w:sz w:val="16"/>
      <w:szCs w:val="16"/>
    </w:rPr>
  </w:style>
  <w:style w:type="paragraph" w:styleId="Revision">
    <w:name w:val="Revision"/>
    <w:hidden/>
    <w:uiPriority w:val="99"/>
    <w:semiHidden/>
    <w:rsid w:val="00B844FE"/>
    <w:rPr>
      <w:sz w:val="24"/>
      <w:szCs w:val="24"/>
    </w:rPr>
  </w:style>
  <w:style w:type="character" w:customStyle="1" w:styleId="apple-converted-space">
    <w:name w:val="apple-converted-space"/>
    <w:basedOn w:val="DefaultParagraphFont"/>
    <w:rsid w:val="009F060F"/>
  </w:style>
  <w:style w:type="character" w:customStyle="1" w:styleId="term">
    <w:name w:val="term"/>
    <w:basedOn w:val="DefaultParagraphFont"/>
    <w:rsid w:val="007A0C5A"/>
  </w:style>
  <w:style w:type="paragraph" w:styleId="TOC5">
    <w:name w:val="toc 5"/>
    <w:basedOn w:val="Normal"/>
    <w:next w:val="Normal"/>
    <w:autoRedefine/>
    <w:uiPriority w:val="39"/>
    <w:unhideWhenUsed/>
    <w:rsid w:val="003943D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943D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943D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943D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943D8"/>
    <w:pPr>
      <w:spacing w:after="100" w:line="276" w:lineRule="auto"/>
      <w:ind w:left="1760"/>
    </w:pPr>
    <w:rPr>
      <w:rFonts w:asciiTheme="minorHAnsi" w:eastAsiaTheme="minorEastAsia" w:hAnsiTheme="minorHAnsi" w:cstheme="minorBidi"/>
      <w:sz w:val="22"/>
      <w:szCs w:val="22"/>
    </w:rPr>
  </w:style>
  <w:style w:type="character" w:customStyle="1" w:styleId="Heading4Char">
    <w:name w:val="Heading 4 Char"/>
    <w:basedOn w:val="DefaultParagraphFont"/>
    <w:link w:val="Heading4"/>
    <w:rsid w:val="003943D8"/>
    <w:rPr>
      <w:rFonts w:ascii="Arial" w:hAnsi="Arial"/>
      <w:b/>
      <w:sz w:val="32"/>
      <w:szCs w:val="24"/>
    </w:rPr>
  </w:style>
  <w:style w:type="character" w:customStyle="1" w:styleId="Heading2Char">
    <w:name w:val="Heading 2 Char"/>
    <w:basedOn w:val="DefaultParagraphFont"/>
    <w:link w:val="Heading2"/>
    <w:rsid w:val="003943D8"/>
    <w:rPr>
      <w:rFonts w:ascii="Arial" w:hAnsi="Arial"/>
      <w:b/>
      <w:sz w:val="40"/>
    </w:rPr>
  </w:style>
  <w:style w:type="paragraph" w:customStyle="1" w:styleId="Blockcode-colorsteps">
    <w:name w:val="Block code-color steps"/>
    <w:basedOn w:val="BlockCode"/>
    <w:rsid w:val="003943D8"/>
    <w:rPr>
      <w:rFonts w:ascii="Consolas" w:hAnsi="Consolas"/>
      <w:color w:val="7F0055"/>
      <w:sz w:val="20"/>
    </w:rPr>
  </w:style>
  <w:style w:type="paragraph" w:customStyle="1" w:styleId="MainText">
    <w:name w:val="Main Text"/>
    <w:link w:val="MainTextChar"/>
    <w:rsid w:val="003943D8"/>
    <w:pPr>
      <w:keepLines/>
      <w:numPr>
        <w:numId w:val="14"/>
      </w:numPr>
      <w:suppressAutoHyphens/>
      <w:spacing w:before="120" w:after="120"/>
    </w:pPr>
    <w:rPr>
      <w:sz w:val="24"/>
      <w:szCs w:val="24"/>
    </w:rPr>
  </w:style>
  <w:style w:type="character" w:customStyle="1" w:styleId="MainTextChar">
    <w:name w:val="Main Text Char"/>
    <w:basedOn w:val="DefaultParagraphFont"/>
    <w:link w:val="MainText"/>
    <w:rsid w:val="003943D8"/>
    <w:rPr>
      <w:sz w:val="24"/>
      <w:szCs w:val="24"/>
    </w:rPr>
  </w:style>
  <w:style w:type="paragraph" w:customStyle="1" w:styleId="MainRoundBullet">
    <w:name w:val="Main Round Bullet"/>
    <w:rsid w:val="003943D8"/>
    <w:pPr>
      <w:numPr>
        <w:ilvl w:val="1"/>
        <w:numId w:val="14"/>
      </w:numPr>
    </w:pPr>
    <w:rPr>
      <w:sz w:val="24"/>
      <w:szCs w:val="24"/>
    </w:rPr>
  </w:style>
  <w:style w:type="paragraph" w:customStyle="1" w:styleId="MainDashBullet">
    <w:name w:val="Main Dash Bullet"/>
    <w:rsid w:val="003943D8"/>
    <w:pPr>
      <w:numPr>
        <w:ilvl w:val="2"/>
        <w:numId w:val="14"/>
      </w:numPr>
    </w:pPr>
    <w:rPr>
      <w:sz w:val="24"/>
      <w:szCs w:val="24"/>
    </w:rPr>
  </w:style>
  <w:style w:type="paragraph" w:customStyle="1" w:styleId="MainDiamondBullet">
    <w:name w:val="Main Diamond Bullet"/>
    <w:rsid w:val="003943D8"/>
    <w:pPr>
      <w:numPr>
        <w:ilvl w:val="3"/>
        <w:numId w:val="14"/>
      </w:numPr>
    </w:pPr>
    <w:rPr>
      <w:sz w:val="24"/>
      <w:szCs w:val="24"/>
    </w:rPr>
  </w:style>
  <w:style w:type="character" w:customStyle="1" w:styleId="BalloonTextChar">
    <w:name w:val="Balloon Text Char"/>
    <w:basedOn w:val="DefaultParagraphFont"/>
    <w:link w:val="BalloonText"/>
    <w:semiHidden/>
    <w:rsid w:val="003943D8"/>
    <w:rPr>
      <w:rFonts w:ascii="Tahoma" w:hAnsi="Tahoma" w:cs="Tahoma"/>
      <w:sz w:val="16"/>
      <w:szCs w:val="16"/>
    </w:rPr>
  </w:style>
  <w:style w:type="character" w:customStyle="1" w:styleId="Heading9Char">
    <w:name w:val="Heading 9 Char"/>
    <w:basedOn w:val="DefaultParagraphFont"/>
    <w:link w:val="Heading9"/>
    <w:rsid w:val="003943D8"/>
    <w:rPr>
      <w:rFonts w:ascii="Arial" w:hAnsi="Arial"/>
      <w:b/>
      <w:vanish/>
      <w:sz w:val="22"/>
    </w:rPr>
  </w:style>
  <w:style w:type="character" w:customStyle="1" w:styleId="FooterChar">
    <w:name w:val="Footer Char"/>
    <w:basedOn w:val="DefaultParagraphFont"/>
    <w:link w:val="Footer"/>
    <w:rsid w:val="003943D8"/>
    <w:rPr>
      <w:sz w:val="22"/>
      <w:szCs w:val="24"/>
    </w:rPr>
  </w:style>
  <w:style w:type="character" w:customStyle="1" w:styleId="HeaderChar">
    <w:name w:val="Header Char"/>
    <w:basedOn w:val="DefaultParagraphFont"/>
    <w:link w:val="Header"/>
    <w:rsid w:val="003943D8"/>
    <w:rPr>
      <w:sz w:val="22"/>
      <w:szCs w:val="24"/>
    </w:rPr>
  </w:style>
  <w:style w:type="paragraph" w:customStyle="1" w:styleId="Blockcode-TryIt">
    <w:name w:val="Block code - Try It"/>
    <w:basedOn w:val="Normal"/>
    <w:rsid w:val="003943D8"/>
    <w:pPr>
      <w:keepLines/>
      <w:pBdr>
        <w:top w:val="single" w:sz="12" w:space="1" w:color="auto"/>
        <w:left w:val="single" w:sz="12" w:space="1" w:color="auto"/>
        <w:bottom w:val="single" w:sz="12" w:space="1" w:color="auto"/>
        <w:right w:val="single" w:sz="12" w:space="1" w:color="auto"/>
      </w:pBdr>
      <w:suppressAutoHyphens/>
      <w:ind w:left="25" w:right="-18"/>
    </w:pPr>
    <w:rPr>
      <w:rFonts w:ascii="Courier New" w:hAnsi="Courier New"/>
      <w:noProof/>
      <w:sz w:val="18"/>
      <w:szCs w:val="20"/>
    </w:rPr>
  </w:style>
  <w:style w:type="paragraph" w:customStyle="1" w:styleId="q">
    <w:name w:val="q"/>
    <w:basedOn w:val="Normal"/>
    <w:rsid w:val="003943D8"/>
    <w:pPr>
      <w:spacing w:before="100" w:beforeAutospacing="1" w:after="100" w:afterAutospacing="1"/>
    </w:pPr>
  </w:style>
  <w:style w:type="character" w:customStyle="1" w:styleId="qlabel">
    <w:name w:val="q_label"/>
    <w:basedOn w:val="DefaultParagraphFont"/>
    <w:rsid w:val="003943D8"/>
  </w:style>
  <w:style w:type="paragraph" w:customStyle="1" w:styleId="a">
    <w:name w:val="a"/>
    <w:basedOn w:val="Normal"/>
    <w:rsid w:val="003943D8"/>
    <w:pPr>
      <w:spacing w:before="100" w:beforeAutospacing="1" w:after="100" w:afterAutospacing="1"/>
    </w:pPr>
  </w:style>
  <w:style w:type="character" w:customStyle="1" w:styleId="SyntaxChar">
    <w:name w:val="Syntax Char"/>
    <w:basedOn w:val="DefaultParagraphFont"/>
    <w:link w:val="Syntax"/>
    <w:rsid w:val="003943D8"/>
    <w:rPr>
      <w:noProof/>
      <w:sz w:val="24"/>
    </w:rPr>
  </w:style>
  <w:style w:type="paragraph" w:customStyle="1" w:styleId="Syntax">
    <w:name w:val="Syntax"/>
    <w:link w:val="SyntaxChar"/>
    <w:rsid w:val="003943D8"/>
    <w:pPr>
      <w:pBdr>
        <w:top w:val="single" w:sz="12" w:space="1" w:color="auto"/>
        <w:left w:val="single" w:sz="12" w:space="4" w:color="auto"/>
        <w:bottom w:val="single" w:sz="12" w:space="1" w:color="auto"/>
        <w:right w:val="single" w:sz="12" w:space="4" w:color="auto"/>
      </w:pBdr>
      <w:spacing w:before="20" w:after="40"/>
      <w:ind w:left="1944" w:right="144"/>
    </w:pPr>
    <w:rPr>
      <w:noProof/>
      <w:sz w:val="24"/>
    </w:rPr>
  </w:style>
  <w:style w:type="character" w:customStyle="1" w:styleId="CourierNew">
    <w:name w:val="Courier New"/>
    <w:basedOn w:val="DefaultParagraphFont"/>
    <w:rsid w:val="003943D8"/>
    <w:rPr>
      <w:rFonts w:ascii="Courier New" w:hAnsi="Courier New"/>
    </w:rPr>
  </w:style>
  <w:style w:type="character" w:styleId="HTMLCode">
    <w:name w:val="HTML Code"/>
    <w:basedOn w:val="DefaultParagraphFont"/>
    <w:rsid w:val="003943D8"/>
    <w:rPr>
      <w:rFonts w:ascii="Courier New" w:eastAsia="Times New Roman" w:hAnsi="Courier New" w:cs="Courier New"/>
      <w:sz w:val="20"/>
      <w:szCs w:val="20"/>
    </w:rPr>
  </w:style>
  <w:style w:type="paragraph" w:customStyle="1" w:styleId="TryItblockcode">
    <w:name w:val="TryIt block code"/>
    <w:basedOn w:val="BlockCode"/>
    <w:rsid w:val="003943D8"/>
  </w:style>
  <w:style w:type="paragraph" w:customStyle="1" w:styleId="Number1">
    <w:name w:val="Number1"/>
    <w:basedOn w:val="BlockText"/>
    <w:rsid w:val="003943D8"/>
    <w:pPr>
      <w:numPr>
        <w:numId w:val="29"/>
      </w:numPr>
    </w:pPr>
    <w:rPr>
      <w:szCs w:val="20"/>
    </w:rPr>
  </w:style>
  <w:style w:type="character" w:customStyle="1" w:styleId="BlockTextChar1">
    <w:name w:val="Block Text Char1"/>
    <w:aliases w:val="Block Text Char1 Char Char1,Block Text Char Char Char Char1,Block Text Char1 Char Char Char Char1,Block Text Char Char1 Char Char Char Char1,Block Text Char1 Char Char Char Char Char Char1"/>
    <w:basedOn w:val="DefaultParagraphFont"/>
    <w:rsid w:val="003943D8"/>
    <w:rPr>
      <w:sz w:val="22"/>
      <w:lang w:val="en-US" w:eastAsia="en-US" w:bidi="ar-SA"/>
    </w:rPr>
  </w:style>
  <w:style w:type="paragraph" w:customStyle="1" w:styleId="KeyPoints">
    <w:name w:val="KeyPoints"/>
    <w:basedOn w:val="Normal"/>
    <w:rsid w:val="003943D8"/>
    <w:pPr>
      <w:keepLines/>
      <w:numPr>
        <w:numId w:val="30"/>
      </w:numPr>
      <w:suppressAutoHyphens/>
      <w:spacing w:before="80"/>
    </w:pPr>
    <w:rPr>
      <w:rFonts w:ascii="Arial" w:hAnsi="Arial"/>
      <w:b/>
      <w:vanish/>
      <w:sz w:val="28"/>
      <w:szCs w:val="28"/>
    </w:rPr>
  </w:style>
  <w:style w:type="paragraph" w:customStyle="1" w:styleId="BulletAsterisk1">
    <w:name w:val="Bullet Asterisk 1"/>
    <w:basedOn w:val="BlockText"/>
    <w:rsid w:val="003943D8"/>
    <w:pPr>
      <w:numPr>
        <w:numId w:val="31"/>
      </w:numPr>
      <w:ind w:left="2880"/>
    </w:pPr>
    <w:rPr>
      <w:szCs w:val="20"/>
    </w:rPr>
  </w:style>
  <w:style w:type="paragraph" w:customStyle="1" w:styleId="Blockcode-color">
    <w:name w:val="Block code-color"/>
    <w:basedOn w:val="BlockCode"/>
    <w:rsid w:val="003943D8"/>
    <w:rPr>
      <w:color w:val="7F0055"/>
    </w:rPr>
  </w:style>
  <w:style w:type="paragraph" w:customStyle="1" w:styleId="TableBullet0">
    <w:name w:val="TableBullet"/>
    <w:basedOn w:val="table-text"/>
    <w:autoRedefine/>
    <w:rsid w:val="003943D8"/>
    <w:pPr>
      <w:numPr>
        <w:numId w:val="33"/>
      </w:numPr>
    </w:pPr>
  </w:style>
  <w:style w:type="paragraph" w:customStyle="1" w:styleId="TableDash">
    <w:name w:val="TableDash"/>
    <w:basedOn w:val="table-text"/>
    <w:rsid w:val="003943D8"/>
    <w:pPr>
      <w:numPr>
        <w:numId w:val="32"/>
      </w:numPr>
    </w:pPr>
  </w:style>
  <w:style w:type="character" w:customStyle="1" w:styleId="MainItalics">
    <w:name w:val="Main Italics"/>
    <w:rsid w:val="00D913F0"/>
    <w:rPr>
      <w:i/>
      <w:iCs w:val="0"/>
    </w:rPr>
  </w:style>
  <w:style w:type="character" w:customStyle="1" w:styleId="MainTextIndentedCharChar">
    <w:name w:val="Main Text Indented Char Char"/>
    <w:basedOn w:val="DefaultParagraphFont"/>
    <w:link w:val="MainTextIndented"/>
    <w:locked/>
    <w:rsid w:val="00D913F0"/>
    <w:rPr>
      <w:sz w:val="24"/>
      <w:szCs w:val="24"/>
    </w:rPr>
  </w:style>
  <w:style w:type="paragraph" w:customStyle="1" w:styleId="MainTextIndented">
    <w:name w:val="Main Text Indented"/>
    <w:link w:val="MainTextIndentedCharChar"/>
    <w:rsid w:val="00D913F0"/>
    <w:pPr>
      <w:keepLines/>
      <w:numPr>
        <w:numId w:val="57"/>
      </w:numPr>
      <w:tabs>
        <w:tab w:val="num" w:pos="1800"/>
      </w:tabs>
      <w:suppressAutoHyphens/>
      <w:spacing w:before="120" w:after="120"/>
    </w:pPr>
    <w:rPr>
      <w:sz w:val="24"/>
      <w:szCs w:val="24"/>
    </w:rPr>
  </w:style>
  <w:style w:type="paragraph" w:customStyle="1" w:styleId="Heading4Cont0">
    <w:name w:val="Heading 4 Cont."/>
    <w:basedOn w:val="Heading4"/>
    <w:next w:val="MainText"/>
    <w:rsid w:val="00D913F0"/>
    <w:pPr>
      <w:pageBreakBefore w:val="0"/>
      <w:spacing w:after="0"/>
    </w:pPr>
    <w:rPr>
      <w:bCs/>
      <w:sz w:val="22"/>
      <w:szCs w:val="28"/>
    </w:rPr>
  </w:style>
  <w:style w:type="character" w:customStyle="1" w:styleId="webworksnumber">
    <w:name w:val="webworks_number"/>
    <w:basedOn w:val="DefaultParagraphFont"/>
    <w:rsid w:val="00D913F0"/>
  </w:style>
  <w:style w:type="character" w:customStyle="1" w:styleId="command">
    <w:name w:val="command"/>
    <w:basedOn w:val="DefaultParagraphFont"/>
    <w:rsid w:val="00D913F0"/>
  </w:style>
  <w:style w:type="character" w:customStyle="1" w:styleId="wintitle">
    <w:name w:val="wintitle"/>
    <w:basedOn w:val="DefaultParagraphFont"/>
    <w:rsid w:val="00D913F0"/>
  </w:style>
  <w:style w:type="character" w:customStyle="1" w:styleId="uicontrol">
    <w:name w:val="uicontrol"/>
    <w:basedOn w:val="DefaultParagraphFont"/>
    <w:rsid w:val="00D913F0"/>
  </w:style>
  <w:style w:type="character" w:customStyle="1" w:styleId="codeph">
    <w:name w:val="codeph"/>
    <w:basedOn w:val="DefaultParagraphFont"/>
    <w:rsid w:val="00D913F0"/>
  </w:style>
  <w:style w:type="character" w:customStyle="1" w:styleId="xref">
    <w:name w:val="xref"/>
    <w:basedOn w:val="DefaultParagraphFont"/>
    <w:rsid w:val="00D913F0"/>
  </w:style>
  <w:style w:type="paragraph" w:styleId="Subtitle">
    <w:name w:val="Subtitle"/>
    <w:basedOn w:val="Normal"/>
    <w:next w:val="Normal"/>
    <w:link w:val="SubtitleChar"/>
    <w:qFormat/>
    <w:rsid w:val="00014A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014A8C"/>
    <w:rPr>
      <w:rFonts w:asciiTheme="minorHAnsi" w:eastAsiaTheme="minorEastAsia" w:hAnsiTheme="minorHAnsi" w:cstheme="minorBidi"/>
      <w:color w:val="5A5A5A" w:themeColor="text1" w:themeTint="A5"/>
      <w:spacing w:val="15"/>
      <w:sz w:val="22"/>
      <w:szCs w:val="22"/>
    </w:rPr>
  </w:style>
  <w:style w:type="character" w:styleId="Strong">
    <w:name w:val="Strong"/>
    <w:basedOn w:val="DefaultParagraphFont"/>
    <w:qFormat/>
    <w:rsid w:val="00014A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7778">
      <w:bodyDiv w:val="1"/>
      <w:marLeft w:val="0"/>
      <w:marRight w:val="0"/>
      <w:marTop w:val="0"/>
      <w:marBottom w:val="0"/>
      <w:divBdr>
        <w:top w:val="none" w:sz="0" w:space="0" w:color="auto"/>
        <w:left w:val="none" w:sz="0" w:space="0" w:color="auto"/>
        <w:bottom w:val="none" w:sz="0" w:space="0" w:color="auto"/>
        <w:right w:val="none" w:sz="0" w:space="0" w:color="auto"/>
      </w:divBdr>
    </w:div>
    <w:div w:id="181670351">
      <w:bodyDiv w:val="1"/>
      <w:marLeft w:val="0"/>
      <w:marRight w:val="0"/>
      <w:marTop w:val="0"/>
      <w:marBottom w:val="0"/>
      <w:divBdr>
        <w:top w:val="none" w:sz="0" w:space="0" w:color="auto"/>
        <w:left w:val="none" w:sz="0" w:space="0" w:color="auto"/>
        <w:bottom w:val="none" w:sz="0" w:space="0" w:color="auto"/>
        <w:right w:val="none" w:sz="0" w:space="0" w:color="auto"/>
      </w:divBdr>
    </w:div>
    <w:div w:id="218712260">
      <w:bodyDiv w:val="1"/>
      <w:marLeft w:val="0"/>
      <w:marRight w:val="0"/>
      <w:marTop w:val="0"/>
      <w:marBottom w:val="0"/>
      <w:divBdr>
        <w:top w:val="none" w:sz="0" w:space="0" w:color="auto"/>
        <w:left w:val="none" w:sz="0" w:space="0" w:color="auto"/>
        <w:bottom w:val="none" w:sz="0" w:space="0" w:color="auto"/>
        <w:right w:val="none" w:sz="0" w:space="0" w:color="auto"/>
      </w:divBdr>
    </w:div>
    <w:div w:id="226189104">
      <w:bodyDiv w:val="1"/>
      <w:marLeft w:val="0"/>
      <w:marRight w:val="0"/>
      <w:marTop w:val="0"/>
      <w:marBottom w:val="0"/>
      <w:divBdr>
        <w:top w:val="none" w:sz="0" w:space="0" w:color="auto"/>
        <w:left w:val="none" w:sz="0" w:space="0" w:color="auto"/>
        <w:bottom w:val="none" w:sz="0" w:space="0" w:color="auto"/>
        <w:right w:val="none" w:sz="0" w:space="0" w:color="auto"/>
      </w:divBdr>
    </w:div>
    <w:div w:id="245044530">
      <w:bodyDiv w:val="1"/>
      <w:marLeft w:val="0"/>
      <w:marRight w:val="0"/>
      <w:marTop w:val="0"/>
      <w:marBottom w:val="0"/>
      <w:divBdr>
        <w:top w:val="none" w:sz="0" w:space="0" w:color="auto"/>
        <w:left w:val="none" w:sz="0" w:space="0" w:color="auto"/>
        <w:bottom w:val="none" w:sz="0" w:space="0" w:color="auto"/>
        <w:right w:val="none" w:sz="0" w:space="0" w:color="auto"/>
      </w:divBdr>
      <w:divsChild>
        <w:div w:id="87963949">
          <w:marLeft w:val="0"/>
          <w:marRight w:val="0"/>
          <w:marTop w:val="140"/>
          <w:marBottom w:val="0"/>
          <w:divBdr>
            <w:top w:val="none" w:sz="0" w:space="0" w:color="auto"/>
            <w:left w:val="none" w:sz="0" w:space="0" w:color="auto"/>
            <w:bottom w:val="none" w:sz="0" w:space="0" w:color="auto"/>
            <w:right w:val="none" w:sz="0" w:space="0" w:color="auto"/>
          </w:divBdr>
        </w:div>
        <w:div w:id="192767615">
          <w:marLeft w:val="720"/>
          <w:marRight w:val="0"/>
          <w:marTop w:val="140"/>
          <w:marBottom w:val="0"/>
          <w:divBdr>
            <w:top w:val="none" w:sz="0" w:space="0" w:color="auto"/>
            <w:left w:val="none" w:sz="0" w:space="0" w:color="auto"/>
            <w:bottom w:val="none" w:sz="0" w:space="0" w:color="auto"/>
            <w:right w:val="none" w:sz="0" w:space="0" w:color="auto"/>
          </w:divBdr>
        </w:div>
        <w:div w:id="793446491">
          <w:marLeft w:val="720"/>
          <w:marRight w:val="0"/>
          <w:marTop w:val="140"/>
          <w:marBottom w:val="0"/>
          <w:divBdr>
            <w:top w:val="none" w:sz="0" w:space="0" w:color="auto"/>
            <w:left w:val="none" w:sz="0" w:space="0" w:color="auto"/>
            <w:bottom w:val="none" w:sz="0" w:space="0" w:color="auto"/>
            <w:right w:val="none" w:sz="0" w:space="0" w:color="auto"/>
          </w:divBdr>
        </w:div>
        <w:div w:id="945305364">
          <w:marLeft w:val="720"/>
          <w:marRight w:val="0"/>
          <w:marTop w:val="140"/>
          <w:marBottom w:val="0"/>
          <w:divBdr>
            <w:top w:val="none" w:sz="0" w:space="0" w:color="auto"/>
            <w:left w:val="none" w:sz="0" w:space="0" w:color="auto"/>
            <w:bottom w:val="none" w:sz="0" w:space="0" w:color="auto"/>
            <w:right w:val="none" w:sz="0" w:space="0" w:color="auto"/>
          </w:divBdr>
        </w:div>
      </w:divsChild>
    </w:div>
    <w:div w:id="273708034">
      <w:bodyDiv w:val="1"/>
      <w:marLeft w:val="0"/>
      <w:marRight w:val="0"/>
      <w:marTop w:val="0"/>
      <w:marBottom w:val="0"/>
      <w:divBdr>
        <w:top w:val="none" w:sz="0" w:space="0" w:color="auto"/>
        <w:left w:val="none" w:sz="0" w:space="0" w:color="auto"/>
        <w:bottom w:val="none" w:sz="0" w:space="0" w:color="auto"/>
        <w:right w:val="none" w:sz="0" w:space="0" w:color="auto"/>
      </w:divBdr>
    </w:div>
    <w:div w:id="291643519">
      <w:bodyDiv w:val="1"/>
      <w:marLeft w:val="0"/>
      <w:marRight w:val="0"/>
      <w:marTop w:val="0"/>
      <w:marBottom w:val="0"/>
      <w:divBdr>
        <w:top w:val="none" w:sz="0" w:space="0" w:color="auto"/>
        <w:left w:val="none" w:sz="0" w:space="0" w:color="auto"/>
        <w:bottom w:val="none" w:sz="0" w:space="0" w:color="auto"/>
        <w:right w:val="none" w:sz="0" w:space="0" w:color="auto"/>
      </w:divBdr>
    </w:div>
    <w:div w:id="322053145">
      <w:bodyDiv w:val="1"/>
      <w:marLeft w:val="0"/>
      <w:marRight w:val="0"/>
      <w:marTop w:val="0"/>
      <w:marBottom w:val="0"/>
      <w:divBdr>
        <w:top w:val="none" w:sz="0" w:space="0" w:color="auto"/>
        <w:left w:val="none" w:sz="0" w:space="0" w:color="auto"/>
        <w:bottom w:val="none" w:sz="0" w:space="0" w:color="auto"/>
        <w:right w:val="none" w:sz="0" w:space="0" w:color="auto"/>
      </w:divBdr>
    </w:div>
    <w:div w:id="511992565">
      <w:bodyDiv w:val="1"/>
      <w:marLeft w:val="0"/>
      <w:marRight w:val="0"/>
      <w:marTop w:val="0"/>
      <w:marBottom w:val="0"/>
      <w:divBdr>
        <w:top w:val="none" w:sz="0" w:space="0" w:color="auto"/>
        <w:left w:val="none" w:sz="0" w:space="0" w:color="auto"/>
        <w:bottom w:val="none" w:sz="0" w:space="0" w:color="auto"/>
        <w:right w:val="none" w:sz="0" w:space="0" w:color="auto"/>
      </w:divBdr>
    </w:div>
    <w:div w:id="521087323">
      <w:bodyDiv w:val="1"/>
      <w:marLeft w:val="0"/>
      <w:marRight w:val="0"/>
      <w:marTop w:val="0"/>
      <w:marBottom w:val="0"/>
      <w:divBdr>
        <w:top w:val="none" w:sz="0" w:space="0" w:color="auto"/>
        <w:left w:val="none" w:sz="0" w:space="0" w:color="auto"/>
        <w:bottom w:val="none" w:sz="0" w:space="0" w:color="auto"/>
        <w:right w:val="none" w:sz="0" w:space="0" w:color="auto"/>
      </w:divBdr>
    </w:div>
    <w:div w:id="611865174">
      <w:bodyDiv w:val="1"/>
      <w:marLeft w:val="0"/>
      <w:marRight w:val="0"/>
      <w:marTop w:val="0"/>
      <w:marBottom w:val="0"/>
      <w:divBdr>
        <w:top w:val="none" w:sz="0" w:space="0" w:color="auto"/>
        <w:left w:val="none" w:sz="0" w:space="0" w:color="auto"/>
        <w:bottom w:val="none" w:sz="0" w:space="0" w:color="auto"/>
        <w:right w:val="none" w:sz="0" w:space="0" w:color="auto"/>
      </w:divBdr>
      <w:divsChild>
        <w:div w:id="1339307540">
          <w:marLeft w:val="0"/>
          <w:marRight w:val="0"/>
          <w:marTop w:val="0"/>
          <w:marBottom w:val="0"/>
          <w:divBdr>
            <w:top w:val="none" w:sz="0" w:space="0" w:color="auto"/>
            <w:left w:val="none" w:sz="0" w:space="0" w:color="auto"/>
            <w:bottom w:val="none" w:sz="0" w:space="0" w:color="auto"/>
            <w:right w:val="none" w:sz="0" w:space="0" w:color="auto"/>
          </w:divBdr>
        </w:div>
      </w:divsChild>
    </w:div>
    <w:div w:id="718480594">
      <w:bodyDiv w:val="1"/>
      <w:marLeft w:val="0"/>
      <w:marRight w:val="0"/>
      <w:marTop w:val="0"/>
      <w:marBottom w:val="0"/>
      <w:divBdr>
        <w:top w:val="none" w:sz="0" w:space="0" w:color="auto"/>
        <w:left w:val="none" w:sz="0" w:space="0" w:color="auto"/>
        <w:bottom w:val="none" w:sz="0" w:space="0" w:color="auto"/>
        <w:right w:val="none" w:sz="0" w:space="0" w:color="auto"/>
      </w:divBdr>
    </w:div>
    <w:div w:id="789250847">
      <w:bodyDiv w:val="1"/>
      <w:marLeft w:val="0"/>
      <w:marRight w:val="0"/>
      <w:marTop w:val="0"/>
      <w:marBottom w:val="0"/>
      <w:divBdr>
        <w:top w:val="none" w:sz="0" w:space="0" w:color="auto"/>
        <w:left w:val="none" w:sz="0" w:space="0" w:color="auto"/>
        <w:bottom w:val="none" w:sz="0" w:space="0" w:color="auto"/>
        <w:right w:val="none" w:sz="0" w:space="0" w:color="auto"/>
      </w:divBdr>
    </w:div>
    <w:div w:id="833494185">
      <w:bodyDiv w:val="1"/>
      <w:marLeft w:val="0"/>
      <w:marRight w:val="0"/>
      <w:marTop w:val="0"/>
      <w:marBottom w:val="0"/>
      <w:divBdr>
        <w:top w:val="none" w:sz="0" w:space="0" w:color="auto"/>
        <w:left w:val="none" w:sz="0" w:space="0" w:color="auto"/>
        <w:bottom w:val="none" w:sz="0" w:space="0" w:color="auto"/>
        <w:right w:val="none" w:sz="0" w:space="0" w:color="auto"/>
      </w:divBdr>
      <w:divsChild>
        <w:div w:id="1964846535">
          <w:marLeft w:val="0"/>
          <w:marRight w:val="0"/>
          <w:marTop w:val="200"/>
          <w:marBottom w:val="200"/>
          <w:divBdr>
            <w:top w:val="none" w:sz="0" w:space="0" w:color="auto"/>
            <w:left w:val="none" w:sz="0" w:space="0" w:color="auto"/>
            <w:bottom w:val="none" w:sz="0" w:space="0" w:color="auto"/>
            <w:right w:val="none" w:sz="0" w:space="0" w:color="auto"/>
          </w:divBdr>
        </w:div>
      </w:divsChild>
    </w:div>
    <w:div w:id="877738257">
      <w:bodyDiv w:val="1"/>
      <w:marLeft w:val="0"/>
      <w:marRight w:val="0"/>
      <w:marTop w:val="0"/>
      <w:marBottom w:val="0"/>
      <w:divBdr>
        <w:top w:val="none" w:sz="0" w:space="0" w:color="auto"/>
        <w:left w:val="none" w:sz="0" w:space="0" w:color="auto"/>
        <w:bottom w:val="none" w:sz="0" w:space="0" w:color="auto"/>
        <w:right w:val="none" w:sz="0" w:space="0" w:color="auto"/>
      </w:divBdr>
    </w:div>
    <w:div w:id="917208889">
      <w:bodyDiv w:val="1"/>
      <w:marLeft w:val="0"/>
      <w:marRight w:val="0"/>
      <w:marTop w:val="0"/>
      <w:marBottom w:val="0"/>
      <w:divBdr>
        <w:top w:val="none" w:sz="0" w:space="0" w:color="auto"/>
        <w:left w:val="none" w:sz="0" w:space="0" w:color="auto"/>
        <w:bottom w:val="none" w:sz="0" w:space="0" w:color="auto"/>
        <w:right w:val="none" w:sz="0" w:space="0" w:color="auto"/>
      </w:divBdr>
    </w:div>
    <w:div w:id="972439749">
      <w:bodyDiv w:val="1"/>
      <w:marLeft w:val="0"/>
      <w:marRight w:val="0"/>
      <w:marTop w:val="0"/>
      <w:marBottom w:val="0"/>
      <w:divBdr>
        <w:top w:val="none" w:sz="0" w:space="0" w:color="auto"/>
        <w:left w:val="none" w:sz="0" w:space="0" w:color="auto"/>
        <w:bottom w:val="none" w:sz="0" w:space="0" w:color="auto"/>
        <w:right w:val="none" w:sz="0" w:space="0" w:color="auto"/>
      </w:divBdr>
    </w:div>
    <w:div w:id="1252006984">
      <w:bodyDiv w:val="1"/>
      <w:marLeft w:val="0"/>
      <w:marRight w:val="0"/>
      <w:marTop w:val="0"/>
      <w:marBottom w:val="0"/>
      <w:divBdr>
        <w:top w:val="none" w:sz="0" w:space="0" w:color="auto"/>
        <w:left w:val="none" w:sz="0" w:space="0" w:color="auto"/>
        <w:bottom w:val="none" w:sz="0" w:space="0" w:color="auto"/>
        <w:right w:val="none" w:sz="0" w:space="0" w:color="auto"/>
      </w:divBdr>
    </w:div>
    <w:div w:id="1267424309">
      <w:bodyDiv w:val="1"/>
      <w:marLeft w:val="0"/>
      <w:marRight w:val="0"/>
      <w:marTop w:val="0"/>
      <w:marBottom w:val="0"/>
      <w:divBdr>
        <w:top w:val="none" w:sz="0" w:space="0" w:color="auto"/>
        <w:left w:val="none" w:sz="0" w:space="0" w:color="auto"/>
        <w:bottom w:val="none" w:sz="0" w:space="0" w:color="auto"/>
        <w:right w:val="none" w:sz="0" w:space="0" w:color="auto"/>
      </w:divBdr>
      <w:divsChild>
        <w:div w:id="536236719">
          <w:marLeft w:val="720"/>
          <w:marRight w:val="0"/>
          <w:marTop w:val="180"/>
          <w:marBottom w:val="0"/>
          <w:divBdr>
            <w:top w:val="none" w:sz="0" w:space="0" w:color="auto"/>
            <w:left w:val="none" w:sz="0" w:space="0" w:color="auto"/>
            <w:bottom w:val="none" w:sz="0" w:space="0" w:color="auto"/>
            <w:right w:val="none" w:sz="0" w:space="0" w:color="auto"/>
          </w:divBdr>
        </w:div>
        <w:div w:id="821049020">
          <w:marLeft w:val="720"/>
          <w:marRight w:val="0"/>
          <w:marTop w:val="180"/>
          <w:marBottom w:val="0"/>
          <w:divBdr>
            <w:top w:val="none" w:sz="0" w:space="0" w:color="auto"/>
            <w:left w:val="none" w:sz="0" w:space="0" w:color="auto"/>
            <w:bottom w:val="none" w:sz="0" w:space="0" w:color="auto"/>
            <w:right w:val="none" w:sz="0" w:space="0" w:color="auto"/>
          </w:divBdr>
        </w:div>
        <w:div w:id="914821433">
          <w:marLeft w:val="720"/>
          <w:marRight w:val="0"/>
          <w:marTop w:val="180"/>
          <w:marBottom w:val="0"/>
          <w:divBdr>
            <w:top w:val="none" w:sz="0" w:space="0" w:color="auto"/>
            <w:left w:val="none" w:sz="0" w:space="0" w:color="auto"/>
            <w:bottom w:val="none" w:sz="0" w:space="0" w:color="auto"/>
            <w:right w:val="none" w:sz="0" w:space="0" w:color="auto"/>
          </w:divBdr>
        </w:div>
        <w:div w:id="1418333187">
          <w:marLeft w:val="720"/>
          <w:marRight w:val="0"/>
          <w:marTop w:val="180"/>
          <w:marBottom w:val="0"/>
          <w:divBdr>
            <w:top w:val="none" w:sz="0" w:space="0" w:color="auto"/>
            <w:left w:val="none" w:sz="0" w:space="0" w:color="auto"/>
            <w:bottom w:val="none" w:sz="0" w:space="0" w:color="auto"/>
            <w:right w:val="none" w:sz="0" w:space="0" w:color="auto"/>
          </w:divBdr>
        </w:div>
        <w:div w:id="1627396959">
          <w:marLeft w:val="720"/>
          <w:marRight w:val="0"/>
          <w:marTop w:val="180"/>
          <w:marBottom w:val="0"/>
          <w:divBdr>
            <w:top w:val="none" w:sz="0" w:space="0" w:color="auto"/>
            <w:left w:val="none" w:sz="0" w:space="0" w:color="auto"/>
            <w:bottom w:val="none" w:sz="0" w:space="0" w:color="auto"/>
            <w:right w:val="none" w:sz="0" w:space="0" w:color="auto"/>
          </w:divBdr>
        </w:div>
        <w:div w:id="1817145388">
          <w:marLeft w:val="720"/>
          <w:marRight w:val="0"/>
          <w:marTop w:val="180"/>
          <w:marBottom w:val="0"/>
          <w:divBdr>
            <w:top w:val="none" w:sz="0" w:space="0" w:color="auto"/>
            <w:left w:val="none" w:sz="0" w:space="0" w:color="auto"/>
            <w:bottom w:val="none" w:sz="0" w:space="0" w:color="auto"/>
            <w:right w:val="none" w:sz="0" w:space="0" w:color="auto"/>
          </w:divBdr>
        </w:div>
        <w:div w:id="2052849892">
          <w:marLeft w:val="720"/>
          <w:marRight w:val="0"/>
          <w:marTop w:val="180"/>
          <w:marBottom w:val="0"/>
          <w:divBdr>
            <w:top w:val="none" w:sz="0" w:space="0" w:color="auto"/>
            <w:left w:val="none" w:sz="0" w:space="0" w:color="auto"/>
            <w:bottom w:val="none" w:sz="0" w:space="0" w:color="auto"/>
            <w:right w:val="none" w:sz="0" w:space="0" w:color="auto"/>
          </w:divBdr>
        </w:div>
      </w:divsChild>
    </w:div>
    <w:div w:id="1315530217">
      <w:bodyDiv w:val="1"/>
      <w:marLeft w:val="0"/>
      <w:marRight w:val="0"/>
      <w:marTop w:val="0"/>
      <w:marBottom w:val="0"/>
      <w:divBdr>
        <w:top w:val="none" w:sz="0" w:space="0" w:color="auto"/>
        <w:left w:val="none" w:sz="0" w:space="0" w:color="auto"/>
        <w:bottom w:val="none" w:sz="0" w:space="0" w:color="auto"/>
        <w:right w:val="none" w:sz="0" w:space="0" w:color="auto"/>
      </w:divBdr>
    </w:div>
    <w:div w:id="1454472280">
      <w:bodyDiv w:val="1"/>
      <w:marLeft w:val="0"/>
      <w:marRight w:val="0"/>
      <w:marTop w:val="0"/>
      <w:marBottom w:val="0"/>
      <w:divBdr>
        <w:top w:val="none" w:sz="0" w:space="0" w:color="auto"/>
        <w:left w:val="none" w:sz="0" w:space="0" w:color="auto"/>
        <w:bottom w:val="none" w:sz="0" w:space="0" w:color="auto"/>
        <w:right w:val="none" w:sz="0" w:space="0" w:color="auto"/>
      </w:divBdr>
    </w:div>
    <w:div w:id="1562979956">
      <w:bodyDiv w:val="1"/>
      <w:marLeft w:val="0"/>
      <w:marRight w:val="0"/>
      <w:marTop w:val="0"/>
      <w:marBottom w:val="0"/>
      <w:divBdr>
        <w:top w:val="none" w:sz="0" w:space="0" w:color="auto"/>
        <w:left w:val="none" w:sz="0" w:space="0" w:color="auto"/>
        <w:bottom w:val="none" w:sz="0" w:space="0" w:color="auto"/>
        <w:right w:val="none" w:sz="0" w:space="0" w:color="auto"/>
      </w:divBdr>
    </w:div>
    <w:div w:id="1641223649">
      <w:bodyDiv w:val="1"/>
      <w:marLeft w:val="0"/>
      <w:marRight w:val="0"/>
      <w:marTop w:val="0"/>
      <w:marBottom w:val="0"/>
      <w:divBdr>
        <w:top w:val="none" w:sz="0" w:space="0" w:color="auto"/>
        <w:left w:val="none" w:sz="0" w:space="0" w:color="auto"/>
        <w:bottom w:val="none" w:sz="0" w:space="0" w:color="auto"/>
        <w:right w:val="none" w:sz="0" w:space="0" w:color="auto"/>
      </w:divBdr>
      <w:divsChild>
        <w:div w:id="910625665">
          <w:marLeft w:val="0"/>
          <w:marRight w:val="0"/>
          <w:marTop w:val="0"/>
          <w:marBottom w:val="120"/>
          <w:divBdr>
            <w:top w:val="none" w:sz="0" w:space="0" w:color="auto"/>
            <w:left w:val="none" w:sz="0" w:space="0" w:color="auto"/>
            <w:bottom w:val="none" w:sz="0" w:space="0" w:color="auto"/>
            <w:right w:val="none" w:sz="0" w:space="0" w:color="auto"/>
          </w:divBdr>
        </w:div>
      </w:divsChild>
    </w:div>
    <w:div w:id="1676878575">
      <w:bodyDiv w:val="1"/>
      <w:marLeft w:val="0"/>
      <w:marRight w:val="0"/>
      <w:marTop w:val="0"/>
      <w:marBottom w:val="0"/>
      <w:divBdr>
        <w:top w:val="none" w:sz="0" w:space="0" w:color="auto"/>
        <w:left w:val="none" w:sz="0" w:space="0" w:color="auto"/>
        <w:bottom w:val="none" w:sz="0" w:space="0" w:color="auto"/>
        <w:right w:val="none" w:sz="0" w:space="0" w:color="auto"/>
      </w:divBdr>
    </w:div>
    <w:div w:id="1747220420">
      <w:bodyDiv w:val="1"/>
      <w:marLeft w:val="0"/>
      <w:marRight w:val="0"/>
      <w:marTop w:val="0"/>
      <w:marBottom w:val="0"/>
      <w:divBdr>
        <w:top w:val="none" w:sz="0" w:space="0" w:color="auto"/>
        <w:left w:val="none" w:sz="0" w:space="0" w:color="auto"/>
        <w:bottom w:val="none" w:sz="0" w:space="0" w:color="auto"/>
        <w:right w:val="none" w:sz="0" w:space="0" w:color="auto"/>
      </w:divBdr>
    </w:div>
    <w:div w:id="1762792334">
      <w:bodyDiv w:val="1"/>
      <w:marLeft w:val="0"/>
      <w:marRight w:val="0"/>
      <w:marTop w:val="0"/>
      <w:marBottom w:val="0"/>
      <w:divBdr>
        <w:top w:val="none" w:sz="0" w:space="0" w:color="auto"/>
        <w:left w:val="none" w:sz="0" w:space="0" w:color="auto"/>
        <w:bottom w:val="none" w:sz="0" w:space="0" w:color="auto"/>
        <w:right w:val="none" w:sz="0" w:space="0" w:color="auto"/>
      </w:divBdr>
      <w:divsChild>
        <w:div w:id="591865224">
          <w:marLeft w:val="0"/>
          <w:marRight w:val="0"/>
          <w:marTop w:val="0"/>
          <w:marBottom w:val="0"/>
          <w:divBdr>
            <w:top w:val="none" w:sz="0" w:space="0" w:color="auto"/>
            <w:left w:val="none" w:sz="0" w:space="0" w:color="auto"/>
            <w:bottom w:val="none" w:sz="0" w:space="0" w:color="auto"/>
            <w:right w:val="none" w:sz="0" w:space="0" w:color="auto"/>
          </w:divBdr>
          <w:divsChild>
            <w:div w:id="135969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26580">
      <w:bodyDiv w:val="1"/>
      <w:marLeft w:val="0"/>
      <w:marRight w:val="0"/>
      <w:marTop w:val="0"/>
      <w:marBottom w:val="0"/>
      <w:divBdr>
        <w:top w:val="none" w:sz="0" w:space="0" w:color="auto"/>
        <w:left w:val="none" w:sz="0" w:space="0" w:color="auto"/>
        <w:bottom w:val="none" w:sz="0" w:space="0" w:color="auto"/>
        <w:right w:val="none" w:sz="0" w:space="0" w:color="auto"/>
      </w:divBdr>
    </w:div>
    <w:div w:id="1820490347">
      <w:bodyDiv w:val="1"/>
      <w:marLeft w:val="0"/>
      <w:marRight w:val="0"/>
      <w:marTop w:val="0"/>
      <w:marBottom w:val="0"/>
      <w:divBdr>
        <w:top w:val="none" w:sz="0" w:space="0" w:color="auto"/>
        <w:left w:val="none" w:sz="0" w:space="0" w:color="auto"/>
        <w:bottom w:val="none" w:sz="0" w:space="0" w:color="auto"/>
        <w:right w:val="none" w:sz="0" w:space="0" w:color="auto"/>
      </w:divBdr>
      <w:divsChild>
        <w:div w:id="1261177232">
          <w:marLeft w:val="0"/>
          <w:marRight w:val="0"/>
          <w:marTop w:val="0"/>
          <w:marBottom w:val="120"/>
          <w:divBdr>
            <w:top w:val="none" w:sz="0" w:space="0" w:color="auto"/>
            <w:left w:val="none" w:sz="0" w:space="0" w:color="auto"/>
            <w:bottom w:val="none" w:sz="0" w:space="0" w:color="auto"/>
            <w:right w:val="none" w:sz="0" w:space="0" w:color="auto"/>
          </w:divBdr>
        </w:div>
      </w:divsChild>
    </w:div>
    <w:div w:id="1832672845">
      <w:bodyDiv w:val="1"/>
      <w:marLeft w:val="0"/>
      <w:marRight w:val="0"/>
      <w:marTop w:val="0"/>
      <w:marBottom w:val="0"/>
      <w:divBdr>
        <w:top w:val="none" w:sz="0" w:space="0" w:color="auto"/>
        <w:left w:val="none" w:sz="0" w:space="0" w:color="auto"/>
        <w:bottom w:val="none" w:sz="0" w:space="0" w:color="auto"/>
        <w:right w:val="none" w:sz="0" w:space="0" w:color="auto"/>
      </w:divBdr>
    </w:div>
    <w:div w:id="1899054236">
      <w:bodyDiv w:val="1"/>
      <w:marLeft w:val="0"/>
      <w:marRight w:val="0"/>
      <w:marTop w:val="0"/>
      <w:marBottom w:val="0"/>
      <w:divBdr>
        <w:top w:val="none" w:sz="0" w:space="0" w:color="auto"/>
        <w:left w:val="none" w:sz="0" w:space="0" w:color="auto"/>
        <w:bottom w:val="none" w:sz="0" w:space="0" w:color="auto"/>
        <w:right w:val="none" w:sz="0" w:space="0" w:color="auto"/>
      </w:divBdr>
    </w:div>
    <w:div w:id="1903175508">
      <w:bodyDiv w:val="1"/>
      <w:marLeft w:val="0"/>
      <w:marRight w:val="0"/>
      <w:marTop w:val="0"/>
      <w:marBottom w:val="0"/>
      <w:divBdr>
        <w:top w:val="none" w:sz="0" w:space="0" w:color="auto"/>
        <w:left w:val="none" w:sz="0" w:space="0" w:color="auto"/>
        <w:bottom w:val="none" w:sz="0" w:space="0" w:color="auto"/>
        <w:right w:val="none" w:sz="0" w:space="0" w:color="auto"/>
      </w:divBdr>
    </w:div>
    <w:div w:id="2011176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footer" Target="footer1.xml"/><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header" Target="header2.xml"/><Relationship Id="rId10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khan\AppData\Roaming\Microsoft\Templates\LessonDesignTemplate2016.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96B80EC531CDE4BA5CCC220CF39A60F" ma:contentTypeVersion="17" ma:contentTypeDescription="Create a new document." ma:contentTypeScope="" ma:versionID="27c3358b849c650bdb8d7ecbedb49f95">
  <xsd:schema xmlns:xsd="http://www.w3.org/2001/XMLSchema" xmlns:xs="http://www.w3.org/2001/XMLSchema" xmlns:p="http://schemas.microsoft.com/office/2006/metadata/properties" targetNamespace="http://schemas.microsoft.com/office/2006/metadata/properties" ma:root="true" ma:fieldsID="6cdbb856a103e30456dcb38d55f48b2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A16CA2-AB1C-4D54-BF85-02EAFE4896D3}">
  <ds:schemaRefs>
    <ds:schemaRef ds:uri="http://schemas.microsoft.com/office/2006/metadata/properties"/>
  </ds:schemaRefs>
</ds:datastoreItem>
</file>

<file path=customXml/itemProps2.xml><?xml version="1.0" encoding="utf-8"?>
<ds:datastoreItem xmlns:ds="http://schemas.openxmlformats.org/officeDocument/2006/customXml" ds:itemID="{CE233B2B-F31B-4507-A896-29DD70F0AB5E}"/>
</file>

<file path=customXml/itemProps3.xml><?xml version="1.0" encoding="utf-8"?>
<ds:datastoreItem xmlns:ds="http://schemas.openxmlformats.org/officeDocument/2006/customXml" ds:itemID="{785F2B24-2ACF-4209-8185-F9DB113CFCD9}">
  <ds:schemaRefs>
    <ds:schemaRef ds:uri="http://schemas.microsoft.com/sharepoint/v3/contenttype/forms"/>
  </ds:schemaRefs>
</ds:datastoreItem>
</file>

<file path=customXml/itemProps4.xml><?xml version="1.0" encoding="utf-8"?>
<ds:datastoreItem xmlns:ds="http://schemas.openxmlformats.org/officeDocument/2006/customXml" ds:itemID="{B938F11D-2EF4-4034-9BC6-C05FA079D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LessonDesignTemplate2016</Template>
  <TotalTime>132</TotalTime>
  <Pages>158</Pages>
  <Words>18209</Words>
  <Characters>103793</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Lesson 1: OpenEdge Overview</vt:lpstr>
    </vt:vector>
  </TitlesOfParts>
  <Company>Progress Software Corporation</Company>
  <LinksUpToDate>false</LinksUpToDate>
  <CharactersWithSpaces>121759</CharactersWithSpaces>
  <SharedDoc>false</SharedDoc>
  <HLinks>
    <vt:vector size="54" baseType="variant">
      <vt:variant>
        <vt:i4>1769525</vt:i4>
      </vt:variant>
      <vt:variant>
        <vt:i4>50</vt:i4>
      </vt:variant>
      <vt:variant>
        <vt:i4>0</vt:i4>
      </vt:variant>
      <vt:variant>
        <vt:i4>5</vt:i4>
      </vt:variant>
      <vt:variant>
        <vt:lpwstr/>
      </vt:variant>
      <vt:variant>
        <vt:lpwstr>_Toc237408037</vt:lpwstr>
      </vt:variant>
      <vt:variant>
        <vt:i4>1769525</vt:i4>
      </vt:variant>
      <vt:variant>
        <vt:i4>44</vt:i4>
      </vt:variant>
      <vt:variant>
        <vt:i4>0</vt:i4>
      </vt:variant>
      <vt:variant>
        <vt:i4>5</vt:i4>
      </vt:variant>
      <vt:variant>
        <vt:lpwstr/>
      </vt:variant>
      <vt:variant>
        <vt:lpwstr>_Toc237408036</vt:lpwstr>
      </vt:variant>
      <vt:variant>
        <vt:i4>1769525</vt:i4>
      </vt:variant>
      <vt:variant>
        <vt:i4>38</vt:i4>
      </vt:variant>
      <vt:variant>
        <vt:i4>0</vt:i4>
      </vt:variant>
      <vt:variant>
        <vt:i4>5</vt:i4>
      </vt:variant>
      <vt:variant>
        <vt:lpwstr/>
      </vt:variant>
      <vt:variant>
        <vt:lpwstr>_Toc237408035</vt:lpwstr>
      </vt:variant>
      <vt:variant>
        <vt:i4>1769525</vt:i4>
      </vt:variant>
      <vt:variant>
        <vt:i4>32</vt:i4>
      </vt:variant>
      <vt:variant>
        <vt:i4>0</vt:i4>
      </vt:variant>
      <vt:variant>
        <vt:i4>5</vt:i4>
      </vt:variant>
      <vt:variant>
        <vt:lpwstr/>
      </vt:variant>
      <vt:variant>
        <vt:lpwstr>_Toc237408034</vt:lpwstr>
      </vt:variant>
      <vt:variant>
        <vt:i4>1769525</vt:i4>
      </vt:variant>
      <vt:variant>
        <vt:i4>26</vt:i4>
      </vt:variant>
      <vt:variant>
        <vt:i4>0</vt:i4>
      </vt:variant>
      <vt:variant>
        <vt:i4>5</vt:i4>
      </vt:variant>
      <vt:variant>
        <vt:lpwstr/>
      </vt:variant>
      <vt:variant>
        <vt:lpwstr>_Toc237408033</vt:lpwstr>
      </vt:variant>
      <vt:variant>
        <vt:i4>1769525</vt:i4>
      </vt:variant>
      <vt:variant>
        <vt:i4>20</vt:i4>
      </vt:variant>
      <vt:variant>
        <vt:i4>0</vt:i4>
      </vt:variant>
      <vt:variant>
        <vt:i4>5</vt:i4>
      </vt:variant>
      <vt:variant>
        <vt:lpwstr/>
      </vt:variant>
      <vt:variant>
        <vt:lpwstr>_Toc237408032</vt:lpwstr>
      </vt:variant>
      <vt:variant>
        <vt:i4>1769525</vt:i4>
      </vt:variant>
      <vt:variant>
        <vt:i4>14</vt:i4>
      </vt:variant>
      <vt:variant>
        <vt:i4>0</vt:i4>
      </vt:variant>
      <vt:variant>
        <vt:i4>5</vt:i4>
      </vt:variant>
      <vt:variant>
        <vt:lpwstr/>
      </vt:variant>
      <vt:variant>
        <vt:lpwstr>_Toc237408031</vt:lpwstr>
      </vt:variant>
      <vt:variant>
        <vt:i4>1769525</vt:i4>
      </vt:variant>
      <vt:variant>
        <vt:i4>8</vt:i4>
      </vt:variant>
      <vt:variant>
        <vt:i4>0</vt:i4>
      </vt:variant>
      <vt:variant>
        <vt:i4>5</vt:i4>
      </vt:variant>
      <vt:variant>
        <vt:lpwstr/>
      </vt:variant>
      <vt:variant>
        <vt:lpwstr>_Toc237408030</vt:lpwstr>
      </vt:variant>
      <vt:variant>
        <vt:i4>1703989</vt:i4>
      </vt:variant>
      <vt:variant>
        <vt:i4>2</vt:i4>
      </vt:variant>
      <vt:variant>
        <vt:i4>0</vt:i4>
      </vt:variant>
      <vt:variant>
        <vt:i4>5</vt:i4>
      </vt:variant>
      <vt:variant>
        <vt:lpwstr/>
      </vt:variant>
      <vt:variant>
        <vt:lpwstr>_Toc237408029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Lesson 1: OpenEdge Overview</dc:title>
  <dc:subject/>
  <dc:creator>Elaine Rosenberg</dc:creator>
  <cp:keywords/>
  <dc:description/>
  <cp:lastModifiedBy>Elaine Rosenberg</cp:lastModifiedBy>
  <cp:revision>19</cp:revision>
  <cp:lastPrinted>2017-06-16T16:10:00Z</cp:lastPrinted>
  <dcterms:created xsi:type="dcterms:W3CDTF">2017-06-01T09:15:00Z</dcterms:created>
  <dcterms:modified xsi:type="dcterms:W3CDTF">2017-06-16T17:15:00Z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0x010100596B80EC531CDE4BA5CCC220CF39A60F</vt:lpwstr>
  </property>
  <property fmtid="{D5CDD505-2E9C-101B-9397-08002B2CF9AE}" pid="4" name="_dlc_DocIdItemGuid">
    <vt:lpwstr>06a5c29d-9f50-4c68-bfc1-909aa9465360</vt:lpwstr>
  </property>
  <property fmtid="{D5CDD505-2E9C-101B-9397-08002B2CF9AE}" pid="5" name="Order">
    <vt:r8>100</vt:r8>
  </property>
</Properties>
</file>